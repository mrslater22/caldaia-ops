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EA60EA" w14:textId="7A156642" w:rsidR="00B25CE3" w:rsidRDefault="00010E0A" w:rsidP="00157461">
      <w:pPr>
        <w:spacing w:after="0" w:line="259" w:lineRule="auto"/>
        <w:ind w:left="0" w:firstLine="0"/>
        <w:jc w:val="center"/>
        <w:rPr>
          <w:rFonts w:eastAsia="Tahoma"/>
          <w:b/>
          <w:sz w:val="32"/>
          <w:szCs w:val="28"/>
        </w:rPr>
      </w:pPr>
      <w:r w:rsidRPr="00010E0A">
        <w:rPr>
          <w:rFonts w:eastAsia="Tahoma"/>
          <w:b/>
          <w:sz w:val="32"/>
          <w:szCs w:val="28"/>
        </w:rPr>
        <w:t xml:space="preserve">Table A.3.1 Basic </w:t>
      </w:r>
      <w:r>
        <w:rPr>
          <w:rFonts w:eastAsia="Tahoma"/>
          <w:b/>
          <w:sz w:val="32"/>
          <w:szCs w:val="28"/>
        </w:rPr>
        <w:t xml:space="preserve">Plant </w:t>
      </w:r>
      <w:r w:rsidRPr="00010E0A">
        <w:rPr>
          <w:rFonts w:eastAsia="Tahoma"/>
          <w:b/>
          <w:sz w:val="32"/>
          <w:szCs w:val="28"/>
        </w:rPr>
        <w:t>Information</w:t>
      </w:r>
    </w:p>
    <w:p w14:paraId="25012D84" w14:textId="77777777" w:rsidR="00010E0A" w:rsidRPr="00B25CE3" w:rsidRDefault="00010E0A" w:rsidP="00157461">
      <w:pPr>
        <w:spacing w:after="0" w:line="259" w:lineRule="auto"/>
        <w:ind w:left="0" w:firstLine="0"/>
        <w:jc w:val="center"/>
      </w:pPr>
    </w:p>
    <w:tbl>
      <w:tblPr>
        <w:tblStyle w:val="TableGrid"/>
        <w:tblW w:w="10890" w:type="dxa"/>
        <w:tblInd w:w="-5" w:type="dxa"/>
        <w:tblCellMar>
          <w:top w:w="59" w:type="dxa"/>
          <w:left w:w="108" w:type="dxa"/>
          <w:right w:w="124" w:type="dxa"/>
        </w:tblCellMar>
        <w:tblLook w:val="04A0" w:firstRow="1" w:lastRow="0" w:firstColumn="1" w:lastColumn="0" w:noHBand="0" w:noVBand="1"/>
      </w:tblPr>
      <w:tblGrid>
        <w:gridCol w:w="3596"/>
        <w:gridCol w:w="7294"/>
      </w:tblGrid>
      <w:tr w:rsidR="00E1055A" w:rsidRPr="00B25CE3" w14:paraId="6910AAEB" w14:textId="77777777" w:rsidTr="000841F6">
        <w:trPr>
          <w:trHeight w:val="370"/>
        </w:trPr>
        <w:tc>
          <w:tcPr>
            <w:tcW w:w="10890" w:type="dxa"/>
            <w:gridSpan w:val="2"/>
            <w:tcBorders>
              <w:top w:val="single" w:sz="4" w:space="0" w:color="000000"/>
              <w:left w:val="single" w:sz="4" w:space="0" w:color="000000"/>
              <w:bottom w:val="single" w:sz="4" w:space="0" w:color="000000"/>
              <w:right w:val="single" w:sz="4" w:space="0" w:color="000000"/>
            </w:tcBorders>
          </w:tcPr>
          <w:p w14:paraId="2541D18C" w14:textId="77777777" w:rsidR="00E1055A" w:rsidRPr="00B25CE3" w:rsidRDefault="000501D5" w:rsidP="00157461">
            <w:pPr>
              <w:spacing w:after="0" w:line="259" w:lineRule="auto"/>
              <w:ind w:left="0" w:firstLine="0"/>
              <w:jc w:val="center"/>
              <w:rPr>
                <w:sz w:val="22"/>
              </w:rPr>
            </w:pPr>
            <w:r w:rsidRPr="00B25CE3">
              <w:rPr>
                <w:rFonts w:eastAsia="Tahoma"/>
                <w:b/>
                <w:sz w:val="22"/>
              </w:rPr>
              <w:t xml:space="preserve">SITE INFORMATION </w:t>
            </w:r>
          </w:p>
        </w:tc>
      </w:tr>
      <w:tr w:rsidR="00E1055A" w:rsidRPr="00B25CE3" w14:paraId="1ABE9E75" w14:textId="77777777" w:rsidTr="000841F6">
        <w:trPr>
          <w:trHeight w:val="300"/>
        </w:trPr>
        <w:tc>
          <w:tcPr>
            <w:tcW w:w="3596" w:type="dxa"/>
            <w:tcBorders>
              <w:top w:val="single" w:sz="4" w:space="0" w:color="000000"/>
              <w:left w:val="single" w:sz="4" w:space="0" w:color="000000"/>
              <w:bottom w:val="single" w:sz="4" w:space="0" w:color="000000"/>
              <w:right w:val="single" w:sz="4" w:space="0" w:color="000000"/>
            </w:tcBorders>
          </w:tcPr>
          <w:p w14:paraId="3F79E904" w14:textId="77777777" w:rsidR="00E1055A" w:rsidRPr="00B25CE3" w:rsidRDefault="000501D5" w:rsidP="00157461">
            <w:pPr>
              <w:spacing w:after="0" w:line="259" w:lineRule="auto"/>
              <w:ind w:left="0" w:firstLine="0"/>
              <w:rPr>
                <w:sz w:val="22"/>
              </w:rPr>
            </w:pPr>
            <w:r w:rsidRPr="00B25CE3">
              <w:rPr>
                <w:rFonts w:eastAsia="Tahoma"/>
                <w:b/>
                <w:sz w:val="22"/>
              </w:rPr>
              <w:t xml:space="preserve">VISN </w:t>
            </w:r>
          </w:p>
        </w:tc>
        <w:tc>
          <w:tcPr>
            <w:tcW w:w="7294" w:type="dxa"/>
            <w:tcBorders>
              <w:top w:val="single" w:sz="4" w:space="0" w:color="000000"/>
              <w:left w:val="single" w:sz="4" w:space="0" w:color="000000"/>
              <w:bottom w:val="single" w:sz="4" w:space="0" w:color="000000"/>
              <w:right w:val="single" w:sz="4" w:space="0" w:color="000000"/>
            </w:tcBorders>
          </w:tcPr>
          <w:p w14:paraId="42ED0AA8" w14:textId="67E11AE8" w:rsidR="00E1055A" w:rsidRPr="00B25CE3" w:rsidRDefault="008810D9" w:rsidP="00157461">
            <w:pPr>
              <w:spacing w:after="160" w:line="259" w:lineRule="auto"/>
              <w:ind w:left="0" w:firstLine="0"/>
              <w:rPr>
                <w:sz w:val="22"/>
              </w:rPr>
            </w:pPr>
            <w:r w:rsidRPr="008810D9">
              <w:rPr>
                <w:sz w:val="22"/>
              </w:rPr>
              <w:t>$</w:t>
            </w:r>
            <w:proofErr w:type="spellStart"/>
            <w:r w:rsidRPr="008810D9">
              <w:rPr>
                <w:sz w:val="22"/>
              </w:rPr>
              <w:t>job_num</w:t>
            </w:r>
            <w:proofErr w:type="spellEnd"/>
            <w:r w:rsidRPr="008810D9">
              <w:rPr>
                <w:sz w:val="22"/>
              </w:rPr>
              <w:t>$</w:t>
            </w:r>
          </w:p>
        </w:tc>
      </w:tr>
      <w:tr w:rsidR="00E1055A" w:rsidRPr="00B25CE3" w14:paraId="293233C6" w14:textId="77777777" w:rsidTr="000841F6">
        <w:trPr>
          <w:trHeight w:val="300"/>
        </w:trPr>
        <w:tc>
          <w:tcPr>
            <w:tcW w:w="3596" w:type="dxa"/>
            <w:tcBorders>
              <w:top w:val="single" w:sz="4" w:space="0" w:color="000000"/>
              <w:left w:val="single" w:sz="4" w:space="0" w:color="000000"/>
              <w:bottom w:val="single" w:sz="4" w:space="0" w:color="000000"/>
              <w:right w:val="single" w:sz="4" w:space="0" w:color="000000"/>
            </w:tcBorders>
          </w:tcPr>
          <w:p w14:paraId="1DD1B6AA" w14:textId="77777777" w:rsidR="00E1055A" w:rsidRPr="00B25CE3" w:rsidRDefault="000501D5" w:rsidP="00157461">
            <w:pPr>
              <w:spacing w:after="0" w:line="259" w:lineRule="auto"/>
              <w:ind w:left="0" w:firstLine="0"/>
              <w:jc w:val="both"/>
              <w:rPr>
                <w:sz w:val="22"/>
              </w:rPr>
            </w:pPr>
            <w:r w:rsidRPr="00B25CE3">
              <w:rPr>
                <w:rFonts w:eastAsia="Tahoma"/>
                <w:b/>
                <w:sz w:val="22"/>
              </w:rPr>
              <w:t xml:space="preserve">VA Medical Center Location </w:t>
            </w:r>
          </w:p>
        </w:tc>
        <w:tc>
          <w:tcPr>
            <w:tcW w:w="7294" w:type="dxa"/>
            <w:tcBorders>
              <w:top w:val="single" w:sz="4" w:space="0" w:color="000000"/>
              <w:left w:val="single" w:sz="4" w:space="0" w:color="000000"/>
              <w:bottom w:val="single" w:sz="4" w:space="0" w:color="000000"/>
              <w:right w:val="single" w:sz="4" w:space="0" w:color="000000"/>
            </w:tcBorders>
          </w:tcPr>
          <w:p w14:paraId="1159482A" w14:textId="1D51E98C" w:rsidR="00E1055A" w:rsidRPr="00B25CE3" w:rsidRDefault="008810D9" w:rsidP="00157461">
            <w:pPr>
              <w:spacing w:after="160" w:line="259" w:lineRule="auto"/>
              <w:ind w:left="0" w:firstLine="0"/>
              <w:rPr>
                <w:sz w:val="22"/>
              </w:rPr>
            </w:pPr>
            <w:r w:rsidRPr="008810D9">
              <w:rPr>
                <w:sz w:val="22"/>
              </w:rPr>
              <w:t>$</w:t>
            </w:r>
            <w:proofErr w:type="spellStart"/>
            <w:r w:rsidRPr="008810D9">
              <w:rPr>
                <w:sz w:val="22"/>
              </w:rPr>
              <w:t>va_loc</w:t>
            </w:r>
            <w:proofErr w:type="spellEnd"/>
            <w:r w:rsidRPr="008810D9">
              <w:rPr>
                <w:sz w:val="22"/>
              </w:rPr>
              <w:t>$</w:t>
            </w:r>
          </w:p>
        </w:tc>
      </w:tr>
      <w:tr w:rsidR="00E1055A" w:rsidRPr="00B25CE3" w14:paraId="4D3D608E" w14:textId="77777777" w:rsidTr="000841F6">
        <w:trPr>
          <w:trHeight w:val="453"/>
        </w:trPr>
        <w:tc>
          <w:tcPr>
            <w:tcW w:w="3596" w:type="dxa"/>
            <w:tcBorders>
              <w:top w:val="single" w:sz="4" w:space="0" w:color="000000"/>
              <w:left w:val="single" w:sz="4" w:space="0" w:color="000000"/>
              <w:bottom w:val="single" w:sz="4" w:space="0" w:color="000000"/>
              <w:right w:val="single" w:sz="4" w:space="0" w:color="000000"/>
            </w:tcBorders>
          </w:tcPr>
          <w:p w14:paraId="05F8F578" w14:textId="77777777" w:rsidR="00E1055A" w:rsidRPr="00B25CE3" w:rsidRDefault="000501D5" w:rsidP="00157461">
            <w:pPr>
              <w:spacing w:after="0" w:line="259" w:lineRule="auto"/>
              <w:ind w:left="0" w:firstLine="0"/>
              <w:rPr>
                <w:sz w:val="22"/>
              </w:rPr>
            </w:pPr>
            <w:r w:rsidRPr="00B25CE3">
              <w:rPr>
                <w:rFonts w:eastAsia="Tahoma"/>
                <w:b/>
                <w:sz w:val="22"/>
              </w:rPr>
              <w:t xml:space="preserve">Contact Information </w:t>
            </w:r>
          </w:p>
        </w:tc>
        <w:tc>
          <w:tcPr>
            <w:tcW w:w="7294" w:type="dxa"/>
            <w:tcBorders>
              <w:top w:val="single" w:sz="4" w:space="0" w:color="000000"/>
              <w:left w:val="single" w:sz="4" w:space="0" w:color="000000"/>
              <w:bottom w:val="single" w:sz="4" w:space="0" w:color="000000"/>
              <w:right w:val="single" w:sz="4" w:space="0" w:color="000000"/>
            </w:tcBorders>
          </w:tcPr>
          <w:p w14:paraId="3AEDBB76" w14:textId="4C7852EC" w:rsidR="00E1055A" w:rsidRPr="00B25CE3" w:rsidRDefault="008810D9" w:rsidP="00157461">
            <w:pPr>
              <w:pStyle w:val="xmsonormal"/>
              <w:rPr>
                <w:rFonts w:ascii="Times New Roman" w:hAnsi="Times New Roman" w:cs="Times New Roman"/>
              </w:rPr>
            </w:pPr>
            <w:r w:rsidRPr="008810D9">
              <w:rPr>
                <w:rFonts w:ascii="Times New Roman" w:hAnsi="Times New Roman" w:cs="Times New Roman"/>
              </w:rPr>
              <w:t>$</w:t>
            </w:r>
            <w:proofErr w:type="spellStart"/>
            <w:r w:rsidRPr="008810D9">
              <w:rPr>
                <w:rFonts w:ascii="Times New Roman" w:hAnsi="Times New Roman" w:cs="Times New Roman"/>
              </w:rPr>
              <w:t>va_contact</w:t>
            </w:r>
            <w:proofErr w:type="spellEnd"/>
            <w:r w:rsidRPr="008810D9">
              <w:rPr>
                <w:rFonts w:ascii="Times New Roman" w:hAnsi="Times New Roman" w:cs="Times New Roman"/>
              </w:rPr>
              <w:t>$</w:t>
            </w:r>
          </w:p>
        </w:tc>
      </w:tr>
      <w:tr w:rsidR="00E1055A" w:rsidRPr="00B25CE3" w14:paraId="08F82B7C" w14:textId="77777777" w:rsidTr="000841F6">
        <w:trPr>
          <w:trHeight w:val="298"/>
        </w:trPr>
        <w:tc>
          <w:tcPr>
            <w:tcW w:w="3596" w:type="dxa"/>
            <w:tcBorders>
              <w:top w:val="single" w:sz="4" w:space="0" w:color="000000"/>
              <w:left w:val="single" w:sz="4" w:space="0" w:color="000000"/>
              <w:bottom w:val="single" w:sz="4" w:space="0" w:color="000000"/>
              <w:right w:val="single" w:sz="4" w:space="0" w:color="000000"/>
            </w:tcBorders>
          </w:tcPr>
          <w:p w14:paraId="46ADF463" w14:textId="77777777" w:rsidR="00E1055A" w:rsidRPr="00B25CE3" w:rsidRDefault="000501D5" w:rsidP="00157461">
            <w:pPr>
              <w:spacing w:after="0" w:line="259" w:lineRule="auto"/>
              <w:ind w:left="0" w:firstLine="0"/>
              <w:rPr>
                <w:sz w:val="22"/>
              </w:rPr>
            </w:pPr>
            <w:r w:rsidRPr="00B25CE3">
              <w:rPr>
                <w:rFonts w:eastAsia="Tahoma"/>
                <w:b/>
                <w:sz w:val="22"/>
              </w:rPr>
              <w:t xml:space="preserve">Phone </w:t>
            </w:r>
          </w:p>
        </w:tc>
        <w:tc>
          <w:tcPr>
            <w:tcW w:w="7294" w:type="dxa"/>
            <w:tcBorders>
              <w:top w:val="single" w:sz="4" w:space="0" w:color="000000"/>
              <w:left w:val="single" w:sz="4" w:space="0" w:color="000000"/>
              <w:bottom w:val="single" w:sz="4" w:space="0" w:color="000000"/>
              <w:right w:val="single" w:sz="4" w:space="0" w:color="000000"/>
            </w:tcBorders>
          </w:tcPr>
          <w:p w14:paraId="1A855AC6" w14:textId="01F8E2D7" w:rsidR="00E1055A" w:rsidRPr="00B25CE3" w:rsidRDefault="008810D9" w:rsidP="00157461">
            <w:pPr>
              <w:spacing w:after="160" w:line="259" w:lineRule="auto"/>
              <w:ind w:left="0" w:firstLine="0"/>
              <w:rPr>
                <w:sz w:val="22"/>
              </w:rPr>
            </w:pPr>
            <w:r w:rsidRPr="008810D9">
              <w:rPr>
                <w:sz w:val="22"/>
              </w:rPr>
              <w:t>$</w:t>
            </w:r>
            <w:proofErr w:type="spellStart"/>
            <w:r w:rsidRPr="008810D9">
              <w:rPr>
                <w:sz w:val="22"/>
              </w:rPr>
              <w:t>va_contact_phone</w:t>
            </w:r>
            <w:proofErr w:type="spellEnd"/>
            <w:r w:rsidRPr="008810D9">
              <w:rPr>
                <w:sz w:val="22"/>
              </w:rPr>
              <w:t>$</w:t>
            </w:r>
          </w:p>
        </w:tc>
      </w:tr>
      <w:tr w:rsidR="00E1055A" w:rsidRPr="00B25CE3" w14:paraId="0513D933" w14:textId="77777777" w:rsidTr="000841F6">
        <w:trPr>
          <w:trHeight w:val="301"/>
        </w:trPr>
        <w:tc>
          <w:tcPr>
            <w:tcW w:w="3596" w:type="dxa"/>
            <w:tcBorders>
              <w:top w:val="single" w:sz="4" w:space="0" w:color="000000"/>
              <w:left w:val="single" w:sz="4" w:space="0" w:color="000000"/>
              <w:bottom w:val="single" w:sz="4" w:space="0" w:color="000000"/>
              <w:right w:val="single" w:sz="4" w:space="0" w:color="000000"/>
            </w:tcBorders>
          </w:tcPr>
          <w:p w14:paraId="33A8E773" w14:textId="77777777" w:rsidR="00E1055A" w:rsidRPr="00B25CE3" w:rsidRDefault="000501D5" w:rsidP="00157461">
            <w:pPr>
              <w:spacing w:after="0" w:line="259" w:lineRule="auto"/>
              <w:ind w:left="0" w:firstLine="0"/>
              <w:rPr>
                <w:sz w:val="22"/>
              </w:rPr>
            </w:pPr>
            <w:r w:rsidRPr="00B25CE3">
              <w:rPr>
                <w:rFonts w:eastAsia="Tahoma"/>
                <w:b/>
                <w:sz w:val="22"/>
              </w:rPr>
              <w:t xml:space="preserve">Email </w:t>
            </w:r>
          </w:p>
        </w:tc>
        <w:tc>
          <w:tcPr>
            <w:tcW w:w="7294" w:type="dxa"/>
            <w:tcBorders>
              <w:top w:val="single" w:sz="4" w:space="0" w:color="000000"/>
              <w:left w:val="single" w:sz="4" w:space="0" w:color="000000"/>
              <w:bottom w:val="single" w:sz="4" w:space="0" w:color="000000"/>
              <w:right w:val="single" w:sz="4" w:space="0" w:color="000000"/>
            </w:tcBorders>
          </w:tcPr>
          <w:p w14:paraId="71C3F17A" w14:textId="69556E77" w:rsidR="00E1055A" w:rsidRPr="00B25CE3" w:rsidRDefault="008810D9" w:rsidP="00157461">
            <w:pPr>
              <w:spacing w:after="160" w:line="259" w:lineRule="auto"/>
              <w:ind w:left="0" w:firstLine="0"/>
              <w:rPr>
                <w:sz w:val="22"/>
              </w:rPr>
            </w:pPr>
            <w:r w:rsidRPr="008810D9">
              <w:rPr>
                <w:sz w:val="22"/>
              </w:rPr>
              <w:t>$</w:t>
            </w:r>
            <w:proofErr w:type="spellStart"/>
            <w:r w:rsidRPr="008810D9">
              <w:rPr>
                <w:sz w:val="22"/>
              </w:rPr>
              <w:t>va_contact_email</w:t>
            </w:r>
            <w:proofErr w:type="spellEnd"/>
            <w:r w:rsidRPr="008810D9">
              <w:rPr>
                <w:sz w:val="22"/>
              </w:rPr>
              <w:t>$</w:t>
            </w:r>
          </w:p>
        </w:tc>
      </w:tr>
      <w:tr w:rsidR="00E1055A" w:rsidRPr="00B25CE3" w14:paraId="556E7127" w14:textId="77777777" w:rsidTr="000841F6">
        <w:trPr>
          <w:trHeight w:val="300"/>
        </w:trPr>
        <w:tc>
          <w:tcPr>
            <w:tcW w:w="3596" w:type="dxa"/>
            <w:tcBorders>
              <w:top w:val="single" w:sz="4" w:space="0" w:color="000000"/>
              <w:left w:val="single" w:sz="4" w:space="0" w:color="000000"/>
              <w:bottom w:val="single" w:sz="4" w:space="0" w:color="000000"/>
              <w:right w:val="single" w:sz="4" w:space="0" w:color="000000"/>
            </w:tcBorders>
          </w:tcPr>
          <w:p w14:paraId="65802103" w14:textId="77777777" w:rsidR="00E1055A" w:rsidRPr="00B25CE3" w:rsidRDefault="000501D5" w:rsidP="00157461">
            <w:pPr>
              <w:spacing w:after="0" w:line="259" w:lineRule="auto"/>
              <w:ind w:left="0" w:firstLine="0"/>
              <w:rPr>
                <w:sz w:val="22"/>
              </w:rPr>
            </w:pPr>
            <w:r w:rsidRPr="00B25CE3">
              <w:rPr>
                <w:rFonts w:eastAsia="Tahoma"/>
                <w:b/>
                <w:sz w:val="22"/>
              </w:rPr>
              <w:t xml:space="preserve">Evaluators </w:t>
            </w:r>
          </w:p>
        </w:tc>
        <w:tc>
          <w:tcPr>
            <w:tcW w:w="7294" w:type="dxa"/>
            <w:tcBorders>
              <w:top w:val="single" w:sz="4" w:space="0" w:color="000000"/>
              <w:left w:val="single" w:sz="4" w:space="0" w:color="000000"/>
              <w:bottom w:val="single" w:sz="4" w:space="0" w:color="000000"/>
              <w:right w:val="single" w:sz="4" w:space="0" w:color="000000"/>
            </w:tcBorders>
          </w:tcPr>
          <w:p w14:paraId="7F7F65B9" w14:textId="365BA642" w:rsidR="00E1055A" w:rsidRPr="00B25CE3" w:rsidRDefault="008810D9" w:rsidP="00157461">
            <w:pPr>
              <w:spacing w:after="160" w:line="259" w:lineRule="auto"/>
              <w:ind w:left="0" w:firstLine="0"/>
              <w:rPr>
                <w:sz w:val="22"/>
              </w:rPr>
            </w:pPr>
            <w:r w:rsidRPr="008810D9">
              <w:rPr>
                <w:sz w:val="22"/>
              </w:rPr>
              <w:t>$evaluators$</w:t>
            </w:r>
          </w:p>
        </w:tc>
      </w:tr>
      <w:tr w:rsidR="00E1055A" w:rsidRPr="00B25CE3" w14:paraId="7C1CF3CA" w14:textId="77777777" w:rsidTr="000841F6">
        <w:trPr>
          <w:trHeight w:val="300"/>
        </w:trPr>
        <w:tc>
          <w:tcPr>
            <w:tcW w:w="3596" w:type="dxa"/>
            <w:tcBorders>
              <w:top w:val="single" w:sz="4" w:space="0" w:color="000000"/>
              <w:left w:val="single" w:sz="4" w:space="0" w:color="000000"/>
              <w:bottom w:val="single" w:sz="4" w:space="0" w:color="000000"/>
              <w:right w:val="single" w:sz="4" w:space="0" w:color="000000"/>
            </w:tcBorders>
          </w:tcPr>
          <w:p w14:paraId="08F7C441" w14:textId="77777777" w:rsidR="00E1055A" w:rsidRPr="00B25CE3" w:rsidRDefault="000501D5" w:rsidP="00157461">
            <w:pPr>
              <w:spacing w:after="0" w:line="259" w:lineRule="auto"/>
              <w:ind w:left="0" w:firstLine="0"/>
              <w:rPr>
                <w:sz w:val="22"/>
              </w:rPr>
            </w:pPr>
            <w:r w:rsidRPr="00B25CE3">
              <w:rPr>
                <w:rFonts w:eastAsia="Tahoma"/>
                <w:b/>
                <w:sz w:val="22"/>
              </w:rPr>
              <w:t xml:space="preserve">Date </w:t>
            </w:r>
          </w:p>
        </w:tc>
        <w:tc>
          <w:tcPr>
            <w:tcW w:w="7294" w:type="dxa"/>
            <w:tcBorders>
              <w:top w:val="single" w:sz="4" w:space="0" w:color="000000"/>
              <w:left w:val="single" w:sz="4" w:space="0" w:color="000000"/>
              <w:bottom w:val="single" w:sz="4" w:space="0" w:color="000000"/>
              <w:right w:val="single" w:sz="4" w:space="0" w:color="000000"/>
            </w:tcBorders>
          </w:tcPr>
          <w:p w14:paraId="2430B859" w14:textId="0075AA85" w:rsidR="00E1055A" w:rsidRPr="00B25CE3" w:rsidRDefault="00135704" w:rsidP="00157461">
            <w:pPr>
              <w:spacing w:after="160" w:line="259" w:lineRule="auto"/>
              <w:ind w:left="0" w:firstLine="0"/>
              <w:rPr>
                <w:sz w:val="22"/>
              </w:rPr>
            </w:pPr>
            <w:r w:rsidRPr="00135704">
              <w:rPr>
                <w:sz w:val="22"/>
              </w:rPr>
              <w:t>$</w:t>
            </w:r>
            <w:proofErr w:type="spellStart"/>
            <w:r w:rsidRPr="00135704">
              <w:rPr>
                <w:sz w:val="22"/>
              </w:rPr>
              <w:t>insp_date</w:t>
            </w:r>
            <w:proofErr w:type="spellEnd"/>
            <w:r w:rsidRPr="00135704">
              <w:rPr>
                <w:sz w:val="22"/>
              </w:rPr>
              <w:t>$</w:t>
            </w:r>
          </w:p>
        </w:tc>
      </w:tr>
      <w:tr w:rsidR="00212DA4" w:rsidRPr="00B25CE3" w14:paraId="45DC370A" w14:textId="77777777" w:rsidTr="000841F6">
        <w:trPr>
          <w:trHeight w:val="300"/>
        </w:trPr>
        <w:tc>
          <w:tcPr>
            <w:tcW w:w="10890" w:type="dxa"/>
            <w:gridSpan w:val="2"/>
            <w:tcBorders>
              <w:top w:val="single" w:sz="4" w:space="0" w:color="000000"/>
              <w:left w:val="single" w:sz="4" w:space="0" w:color="000000"/>
              <w:bottom w:val="single" w:sz="4" w:space="0" w:color="000000"/>
              <w:right w:val="single" w:sz="4" w:space="0" w:color="000000"/>
            </w:tcBorders>
            <w:vAlign w:val="center"/>
          </w:tcPr>
          <w:p w14:paraId="4769EDFF" w14:textId="229DD6E8" w:rsidR="00212DA4" w:rsidRPr="00212DA4" w:rsidRDefault="00212DA4" w:rsidP="00212DA4">
            <w:pPr>
              <w:spacing w:after="160" w:line="259" w:lineRule="auto"/>
              <w:ind w:left="0" w:firstLine="0"/>
              <w:jc w:val="center"/>
              <w:rPr>
                <w:b/>
                <w:bCs/>
                <w:sz w:val="22"/>
              </w:rPr>
            </w:pPr>
            <w:r w:rsidRPr="00212DA4">
              <w:rPr>
                <w:b/>
                <w:bCs/>
                <w:sz w:val="22"/>
              </w:rPr>
              <w:t>DA TANK DESCRIPTION</w:t>
            </w:r>
          </w:p>
        </w:tc>
      </w:tr>
      <w:tr w:rsidR="00212DA4" w:rsidRPr="00B25CE3" w14:paraId="13DD4105" w14:textId="77777777" w:rsidTr="000841F6">
        <w:trPr>
          <w:trHeight w:val="300"/>
        </w:trPr>
        <w:tc>
          <w:tcPr>
            <w:tcW w:w="3596" w:type="dxa"/>
            <w:tcBorders>
              <w:top w:val="single" w:sz="4" w:space="0" w:color="000000"/>
              <w:left w:val="single" w:sz="4" w:space="0" w:color="000000"/>
              <w:bottom w:val="single" w:sz="4" w:space="0" w:color="000000"/>
              <w:right w:val="single" w:sz="4" w:space="0" w:color="000000"/>
            </w:tcBorders>
            <w:vAlign w:val="center"/>
          </w:tcPr>
          <w:p w14:paraId="70640FAE" w14:textId="294B159C" w:rsidR="00212DA4" w:rsidRPr="00B25CE3" w:rsidRDefault="00212DA4" w:rsidP="00212DA4">
            <w:pPr>
              <w:spacing w:after="0" w:line="259" w:lineRule="auto"/>
              <w:ind w:left="0" w:firstLine="0"/>
              <w:rPr>
                <w:rFonts w:eastAsia="Tahoma"/>
                <w:b/>
                <w:sz w:val="22"/>
              </w:rPr>
            </w:pPr>
            <w:r>
              <w:rPr>
                <w:rFonts w:eastAsia="Tahoma"/>
                <w:b/>
                <w:sz w:val="22"/>
              </w:rPr>
              <w:t>Manufacture</w:t>
            </w:r>
          </w:p>
        </w:tc>
        <w:tc>
          <w:tcPr>
            <w:tcW w:w="7294" w:type="dxa"/>
            <w:tcBorders>
              <w:top w:val="single" w:sz="4" w:space="0" w:color="000000"/>
              <w:left w:val="single" w:sz="4" w:space="0" w:color="000000"/>
              <w:bottom w:val="single" w:sz="4" w:space="0" w:color="000000"/>
              <w:right w:val="single" w:sz="4" w:space="0" w:color="000000"/>
            </w:tcBorders>
            <w:vAlign w:val="center"/>
          </w:tcPr>
          <w:p w14:paraId="49BA8716" w14:textId="6386EF3E" w:rsidR="00212DA4" w:rsidRPr="00135704" w:rsidRDefault="00212DA4" w:rsidP="00212DA4">
            <w:pPr>
              <w:spacing w:after="160" w:line="259" w:lineRule="auto"/>
              <w:ind w:left="0" w:firstLine="0"/>
              <w:rPr>
                <w:sz w:val="22"/>
              </w:rPr>
            </w:pPr>
            <w:r>
              <w:rPr>
                <w:sz w:val="22"/>
              </w:rPr>
              <w:t>$</w:t>
            </w:r>
            <w:proofErr w:type="spellStart"/>
            <w:r w:rsidRPr="00212DA4">
              <w:rPr>
                <w:sz w:val="22"/>
              </w:rPr>
              <w:t>da_manufacture</w:t>
            </w:r>
            <w:proofErr w:type="spellEnd"/>
            <w:r>
              <w:rPr>
                <w:sz w:val="22"/>
              </w:rPr>
              <w:t>$</w:t>
            </w:r>
          </w:p>
        </w:tc>
      </w:tr>
      <w:tr w:rsidR="00212DA4" w:rsidRPr="00B25CE3" w14:paraId="0D0D09FE" w14:textId="77777777" w:rsidTr="000841F6">
        <w:trPr>
          <w:trHeight w:val="300"/>
        </w:trPr>
        <w:tc>
          <w:tcPr>
            <w:tcW w:w="3596" w:type="dxa"/>
            <w:tcBorders>
              <w:top w:val="single" w:sz="4" w:space="0" w:color="000000"/>
              <w:left w:val="single" w:sz="4" w:space="0" w:color="000000"/>
              <w:bottom w:val="single" w:sz="4" w:space="0" w:color="000000"/>
              <w:right w:val="single" w:sz="4" w:space="0" w:color="000000"/>
            </w:tcBorders>
            <w:vAlign w:val="center"/>
          </w:tcPr>
          <w:p w14:paraId="0B984390" w14:textId="4030EFCC" w:rsidR="00212DA4" w:rsidRPr="00B25CE3" w:rsidRDefault="00212DA4" w:rsidP="00212DA4">
            <w:pPr>
              <w:spacing w:after="0" w:line="259" w:lineRule="auto"/>
              <w:ind w:left="0" w:firstLine="0"/>
              <w:rPr>
                <w:rFonts w:eastAsia="Tahoma"/>
                <w:b/>
                <w:sz w:val="22"/>
              </w:rPr>
            </w:pPr>
            <w:r>
              <w:rPr>
                <w:rFonts w:eastAsia="Tahoma"/>
                <w:b/>
                <w:sz w:val="22"/>
              </w:rPr>
              <w:t>Type</w:t>
            </w:r>
          </w:p>
        </w:tc>
        <w:tc>
          <w:tcPr>
            <w:tcW w:w="7294" w:type="dxa"/>
            <w:tcBorders>
              <w:top w:val="single" w:sz="4" w:space="0" w:color="000000"/>
              <w:left w:val="single" w:sz="4" w:space="0" w:color="000000"/>
              <w:bottom w:val="single" w:sz="4" w:space="0" w:color="000000"/>
              <w:right w:val="single" w:sz="4" w:space="0" w:color="000000"/>
            </w:tcBorders>
            <w:vAlign w:val="center"/>
          </w:tcPr>
          <w:p w14:paraId="6B64974B" w14:textId="61DBCA5C" w:rsidR="00212DA4" w:rsidRPr="00135704" w:rsidRDefault="00212DA4" w:rsidP="00212DA4">
            <w:pPr>
              <w:spacing w:after="160" w:line="259" w:lineRule="auto"/>
              <w:ind w:left="0" w:firstLine="0"/>
              <w:rPr>
                <w:sz w:val="22"/>
              </w:rPr>
            </w:pPr>
            <w:r>
              <w:rPr>
                <w:sz w:val="22"/>
              </w:rPr>
              <w:t>$</w:t>
            </w:r>
            <w:proofErr w:type="spellStart"/>
            <w:r w:rsidRPr="00212DA4">
              <w:rPr>
                <w:sz w:val="22"/>
              </w:rPr>
              <w:t>da_type</w:t>
            </w:r>
            <w:proofErr w:type="spellEnd"/>
            <w:r>
              <w:rPr>
                <w:sz w:val="22"/>
              </w:rPr>
              <w:t>$</w:t>
            </w:r>
          </w:p>
        </w:tc>
      </w:tr>
      <w:tr w:rsidR="00212DA4" w:rsidRPr="00B25CE3" w14:paraId="59C34943" w14:textId="77777777" w:rsidTr="000841F6">
        <w:trPr>
          <w:trHeight w:val="300"/>
        </w:trPr>
        <w:tc>
          <w:tcPr>
            <w:tcW w:w="3596" w:type="dxa"/>
            <w:tcBorders>
              <w:top w:val="single" w:sz="4" w:space="0" w:color="000000"/>
              <w:left w:val="single" w:sz="4" w:space="0" w:color="000000"/>
              <w:bottom w:val="single" w:sz="4" w:space="0" w:color="000000"/>
              <w:right w:val="single" w:sz="4" w:space="0" w:color="000000"/>
            </w:tcBorders>
            <w:vAlign w:val="center"/>
          </w:tcPr>
          <w:p w14:paraId="7C04E20B" w14:textId="77777777" w:rsidR="00212DA4" w:rsidRPr="00212DA4" w:rsidRDefault="00212DA4" w:rsidP="00212DA4">
            <w:pPr>
              <w:spacing w:after="0" w:line="259" w:lineRule="auto"/>
              <w:ind w:left="0" w:firstLine="0"/>
              <w:rPr>
                <w:rFonts w:eastAsia="Tahoma"/>
                <w:b/>
                <w:sz w:val="22"/>
              </w:rPr>
            </w:pPr>
            <w:r w:rsidRPr="00212DA4">
              <w:rPr>
                <w:rFonts w:eastAsia="Tahoma"/>
                <w:b/>
                <w:sz w:val="22"/>
              </w:rPr>
              <w:t>Maximum Allowable Working</w:t>
            </w:r>
          </w:p>
          <w:p w14:paraId="3D55EA7E" w14:textId="6260BE2C" w:rsidR="00212DA4" w:rsidRPr="00B25CE3" w:rsidRDefault="00212DA4" w:rsidP="00212DA4">
            <w:pPr>
              <w:spacing w:after="0" w:line="259" w:lineRule="auto"/>
              <w:ind w:left="0" w:firstLine="0"/>
              <w:rPr>
                <w:rFonts w:eastAsia="Tahoma"/>
                <w:b/>
                <w:sz w:val="22"/>
              </w:rPr>
            </w:pPr>
            <w:r w:rsidRPr="00212DA4">
              <w:rPr>
                <w:rFonts w:eastAsia="Tahoma"/>
                <w:b/>
                <w:sz w:val="22"/>
              </w:rPr>
              <w:t>Pressure (MAWP)</w:t>
            </w:r>
          </w:p>
        </w:tc>
        <w:tc>
          <w:tcPr>
            <w:tcW w:w="7294" w:type="dxa"/>
            <w:tcBorders>
              <w:top w:val="single" w:sz="4" w:space="0" w:color="000000"/>
              <w:left w:val="single" w:sz="4" w:space="0" w:color="000000"/>
              <w:bottom w:val="single" w:sz="4" w:space="0" w:color="000000"/>
              <w:right w:val="single" w:sz="4" w:space="0" w:color="000000"/>
            </w:tcBorders>
            <w:vAlign w:val="center"/>
          </w:tcPr>
          <w:p w14:paraId="2411CBC7" w14:textId="2A827EFB" w:rsidR="00212DA4" w:rsidRPr="00135704" w:rsidRDefault="00212DA4" w:rsidP="00212DA4">
            <w:pPr>
              <w:spacing w:after="160" w:line="259" w:lineRule="auto"/>
              <w:ind w:left="0" w:firstLine="0"/>
              <w:rPr>
                <w:sz w:val="22"/>
              </w:rPr>
            </w:pPr>
            <w:r>
              <w:rPr>
                <w:sz w:val="22"/>
              </w:rPr>
              <w:t>$</w:t>
            </w:r>
            <w:proofErr w:type="spellStart"/>
            <w:r w:rsidRPr="00212DA4">
              <w:rPr>
                <w:sz w:val="22"/>
              </w:rPr>
              <w:t>da_mawp</w:t>
            </w:r>
            <w:proofErr w:type="spellEnd"/>
            <w:r>
              <w:rPr>
                <w:sz w:val="22"/>
              </w:rPr>
              <w:t>$</w:t>
            </w:r>
          </w:p>
        </w:tc>
      </w:tr>
      <w:tr w:rsidR="00212DA4" w:rsidRPr="00B25CE3" w14:paraId="1880F9C6" w14:textId="77777777" w:rsidTr="000841F6">
        <w:trPr>
          <w:trHeight w:val="300"/>
        </w:trPr>
        <w:tc>
          <w:tcPr>
            <w:tcW w:w="3596" w:type="dxa"/>
            <w:tcBorders>
              <w:top w:val="single" w:sz="4" w:space="0" w:color="000000"/>
              <w:left w:val="single" w:sz="4" w:space="0" w:color="000000"/>
              <w:bottom w:val="single" w:sz="4" w:space="0" w:color="000000"/>
              <w:right w:val="single" w:sz="4" w:space="0" w:color="000000"/>
            </w:tcBorders>
            <w:vAlign w:val="center"/>
          </w:tcPr>
          <w:p w14:paraId="54F9479D" w14:textId="2D611335" w:rsidR="00212DA4" w:rsidRPr="00B25CE3" w:rsidRDefault="00212DA4" w:rsidP="00212DA4">
            <w:pPr>
              <w:spacing w:after="0" w:line="259" w:lineRule="auto"/>
              <w:ind w:left="0" w:firstLine="0"/>
              <w:rPr>
                <w:rFonts w:eastAsia="Tahoma"/>
                <w:b/>
                <w:sz w:val="22"/>
              </w:rPr>
            </w:pPr>
            <w:r>
              <w:rPr>
                <w:rFonts w:eastAsia="Tahoma"/>
                <w:b/>
                <w:sz w:val="22"/>
              </w:rPr>
              <w:t>Operating Pressure</w:t>
            </w:r>
          </w:p>
        </w:tc>
        <w:tc>
          <w:tcPr>
            <w:tcW w:w="7294" w:type="dxa"/>
            <w:tcBorders>
              <w:top w:val="single" w:sz="4" w:space="0" w:color="000000"/>
              <w:left w:val="single" w:sz="4" w:space="0" w:color="000000"/>
              <w:bottom w:val="single" w:sz="4" w:space="0" w:color="000000"/>
              <w:right w:val="single" w:sz="4" w:space="0" w:color="000000"/>
            </w:tcBorders>
            <w:vAlign w:val="center"/>
          </w:tcPr>
          <w:p w14:paraId="7A3D30AB" w14:textId="18594D8E" w:rsidR="00212DA4" w:rsidRPr="00135704" w:rsidRDefault="00212DA4" w:rsidP="00212DA4">
            <w:pPr>
              <w:spacing w:after="160" w:line="259" w:lineRule="auto"/>
              <w:ind w:left="0" w:firstLine="0"/>
              <w:rPr>
                <w:sz w:val="22"/>
              </w:rPr>
            </w:pPr>
            <w:r>
              <w:rPr>
                <w:sz w:val="22"/>
              </w:rPr>
              <w:t>$</w:t>
            </w:r>
            <w:proofErr w:type="spellStart"/>
            <w:r w:rsidRPr="00212DA4">
              <w:rPr>
                <w:sz w:val="22"/>
              </w:rPr>
              <w:t>da_op_press</w:t>
            </w:r>
            <w:proofErr w:type="spellEnd"/>
            <w:r>
              <w:rPr>
                <w:sz w:val="22"/>
              </w:rPr>
              <w:t>$</w:t>
            </w:r>
          </w:p>
        </w:tc>
      </w:tr>
      <w:tr w:rsidR="00212DA4" w:rsidRPr="00B25CE3" w14:paraId="6D441821" w14:textId="77777777" w:rsidTr="000841F6">
        <w:trPr>
          <w:trHeight w:val="300"/>
        </w:trPr>
        <w:tc>
          <w:tcPr>
            <w:tcW w:w="3596" w:type="dxa"/>
            <w:tcBorders>
              <w:top w:val="single" w:sz="4" w:space="0" w:color="000000"/>
              <w:left w:val="single" w:sz="4" w:space="0" w:color="000000"/>
              <w:bottom w:val="single" w:sz="4" w:space="0" w:color="000000"/>
              <w:right w:val="single" w:sz="4" w:space="0" w:color="000000"/>
            </w:tcBorders>
            <w:vAlign w:val="center"/>
          </w:tcPr>
          <w:p w14:paraId="79AEEBF7" w14:textId="232FDC92" w:rsidR="00212DA4" w:rsidRPr="00B25CE3" w:rsidRDefault="00212DA4" w:rsidP="00212DA4">
            <w:pPr>
              <w:spacing w:after="0" w:line="259" w:lineRule="auto"/>
              <w:ind w:left="0" w:firstLine="0"/>
              <w:rPr>
                <w:rFonts w:eastAsia="Tahoma"/>
                <w:b/>
                <w:sz w:val="22"/>
              </w:rPr>
            </w:pPr>
            <w:r>
              <w:rPr>
                <w:rFonts w:eastAsia="Tahoma"/>
                <w:b/>
                <w:sz w:val="22"/>
              </w:rPr>
              <w:t>Date of Manufacture</w:t>
            </w:r>
          </w:p>
        </w:tc>
        <w:tc>
          <w:tcPr>
            <w:tcW w:w="7294" w:type="dxa"/>
            <w:tcBorders>
              <w:top w:val="single" w:sz="4" w:space="0" w:color="000000"/>
              <w:left w:val="single" w:sz="4" w:space="0" w:color="000000"/>
              <w:bottom w:val="single" w:sz="4" w:space="0" w:color="000000"/>
              <w:right w:val="single" w:sz="4" w:space="0" w:color="000000"/>
            </w:tcBorders>
            <w:vAlign w:val="center"/>
          </w:tcPr>
          <w:p w14:paraId="469F6DCC" w14:textId="45EF3043" w:rsidR="00212DA4" w:rsidRPr="00135704" w:rsidRDefault="00212DA4" w:rsidP="00212DA4">
            <w:pPr>
              <w:spacing w:after="160" w:line="259" w:lineRule="auto"/>
              <w:ind w:left="0" w:firstLine="0"/>
              <w:rPr>
                <w:sz w:val="22"/>
              </w:rPr>
            </w:pPr>
            <w:r>
              <w:rPr>
                <w:sz w:val="22"/>
              </w:rPr>
              <w:t>$</w:t>
            </w:r>
            <w:proofErr w:type="spellStart"/>
            <w:r w:rsidRPr="00212DA4">
              <w:rPr>
                <w:sz w:val="22"/>
              </w:rPr>
              <w:t>da_manufacture_date</w:t>
            </w:r>
            <w:proofErr w:type="spellEnd"/>
            <w:r>
              <w:rPr>
                <w:sz w:val="22"/>
              </w:rPr>
              <w:t>$</w:t>
            </w:r>
          </w:p>
        </w:tc>
      </w:tr>
      <w:tr w:rsidR="00212DA4" w:rsidRPr="00B25CE3" w14:paraId="75FC866C" w14:textId="77777777" w:rsidTr="000841F6">
        <w:trPr>
          <w:trHeight w:val="300"/>
        </w:trPr>
        <w:tc>
          <w:tcPr>
            <w:tcW w:w="10890" w:type="dxa"/>
            <w:gridSpan w:val="2"/>
            <w:tcBorders>
              <w:top w:val="single" w:sz="4" w:space="0" w:color="000000"/>
              <w:left w:val="single" w:sz="4" w:space="0" w:color="000000"/>
              <w:bottom w:val="single" w:sz="4" w:space="0" w:color="000000"/>
              <w:right w:val="single" w:sz="4" w:space="0" w:color="000000"/>
            </w:tcBorders>
            <w:vAlign w:val="center"/>
          </w:tcPr>
          <w:p w14:paraId="101E5055" w14:textId="36C5DFF4" w:rsidR="00212DA4" w:rsidRPr="00212DA4" w:rsidRDefault="00212DA4" w:rsidP="00212DA4">
            <w:pPr>
              <w:spacing w:after="160" w:line="259" w:lineRule="auto"/>
              <w:ind w:left="0" w:firstLine="0"/>
              <w:jc w:val="center"/>
              <w:rPr>
                <w:b/>
                <w:bCs/>
                <w:sz w:val="22"/>
              </w:rPr>
            </w:pPr>
            <w:r>
              <w:rPr>
                <w:b/>
                <w:bCs/>
                <w:sz w:val="22"/>
              </w:rPr>
              <w:t>CONDENSATE TANK DESCRIPTION</w:t>
            </w:r>
          </w:p>
        </w:tc>
      </w:tr>
      <w:tr w:rsidR="00212DA4" w:rsidRPr="00B25CE3" w14:paraId="3681D8BB" w14:textId="77777777" w:rsidTr="000841F6">
        <w:trPr>
          <w:trHeight w:val="300"/>
        </w:trPr>
        <w:tc>
          <w:tcPr>
            <w:tcW w:w="3596" w:type="dxa"/>
            <w:tcBorders>
              <w:top w:val="single" w:sz="4" w:space="0" w:color="000000"/>
              <w:left w:val="single" w:sz="4" w:space="0" w:color="000000"/>
              <w:bottom w:val="single" w:sz="4" w:space="0" w:color="000000"/>
              <w:right w:val="single" w:sz="4" w:space="0" w:color="000000"/>
            </w:tcBorders>
            <w:vAlign w:val="center"/>
          </w:tcPr>
          <w:p w14:paraId="6FF9021B" w14:textId="473022F4" w:rsidR="00212DA4" w:rsidRPr="00B25CE3" w:rsidRDefault="00212DA4" w:rsidP="00212DA4">
            <w:pPr>
              <w:spacing w:after="0" w:line="259" w:lineRule="auto"/>
              <w:ind w:left="0" w:firstLine="0"/>
              <w:rPr>
                <w:rFonts w:eastAsia="Tahoma"/>
                <w:b/>
                <w:sz w:val="22"/>
              </w:rPr>
            </w:pPr>
            <w:r>
              <w:rPr>
                <w:rFonts w:eastAsia="Tahoma"/>
                <w:b/>
                <w:sz w:val="22"/>
              </w:rPr>
              <w:t>Manufacture</w:t>
            </w:r>
          </w:p>
        </w:tc>
        <w:tc>
          <w:tcPr>
            <w:tcW w:w="7294" w:type="dxa"/>
            <w:tcBorders>
              <w:top w:val="single" w:sz="4" w:space="0" w:color="000000"/>
              <w:left w:val="single" w:sz="4" w:space="0" w:color="000000"/>
              <w:bottom w:val="single" w:sz="4" w:space="0" w:color="000000"/>
              <w:right w:val="single" w:sz="4" w:space="0" w:color="000000"/>
            </w:tcBorders>
            <w:vAlign w:val="center"/>
          </w:tcPr>
          <w:p w14:paraId="3ED2C2A4" w14:textId="5FEDBAE5" w:rsidR="00212DA4" w:rsidRPr="00135704" w:rsidRDefault="00212DA4" w:rsidP="00212DA4">
            <w:pPr>
              <w:spacing w:after="160" w:line="259" w:lineRule="auto"/>
              <w:ind w:left="0" w:firstLine="0"/>
              <w:rPr>
                <w:sz w:val="22"/>
              </w:rPr>
            </w:pPr>
            <w:r>
              <w:rPr>
                <w:sz w:val="22"/>
              </w:rPr>
              <w:t>$</w:t>
            </w:r>
            <w:proofErr w:type="spellStart"/>
            <w:r w:rsidRPr="00212DA4">
              <w:rPr>
                <w:sz w:val="22"/>
              </w:rPr>
              <w:t>cond_manufacture</w:t>
            </w:r>
            <w:proofErr w:type="spellEnd"/>
            <w:r>
              <w:rPr>
                <w:sz w:val="22"/>
              </w:rPr>
              <w:t>$</w:t>
            </w:r>
          </w:p>
        </w:tc>
      </w:tr>
      <w:tr w:rsidR="00212DA4" w:rsidRPr="00B25CE3" w14:paraId="41008D67" w14:textId="77777777" w:rsidTr="000841F6">
        <w:trPr>
          <w:trHeight w:val="300"/>
        </w:trPr>
        <w:tc>
          <w:tcPr>
            <w:tcW w:w="3596" w:type="dxa"/>
            <w:tcBorders>
              <w:top w:val="single" w:sz="4" w:space="0" w:color="000000"/>
              <w:left w:val="single" w:sz="4" w:space="0" w:color="000000"/>
              <w:bottom w:val="single" w:sz="4" w:space="0" w:color="000000"/>
              <w:right w:val="single" w:sz="4" w:space="0" w:color="000000"/>
            </w:tcBorders>
            <w:vAlign w:val="center"/>
          </w:tcPr>
          <w:p w14:paraId="79787621" w14:textId="77777777" w:rsidR="00212DA4" w:rsidRPr="00212DA4" w:rsidRDefault="00212DA4" w:rsidP="00212DA4">
            <w:pPr>
              <w:spacing w:after="0" w:line="259" w:lineRule="auto"/>
              <w:ind w:left="0" w:firstLine="0"/>
              <w:rPr>
                <w:rFonts w:eastAsia="Tahoma"/>
                <w:b/>
                <w:sz w:val="22"/>
              </w:rPr>
            </w:pPr>
            <w:r w:rsidRPr="00212DA4">
              <w:rPr>
                <w:rFonts w:eastAsia="Tahoma"/>
                <w:b/>
                <w:sz w:val="22"/>
              </w:rPr>
              <w:t>Maximum Allowable Working</w:t>
            </w:r>
          </w:p>
          <w:p w14:paraId="1E45F0F3" w14:textId="1D58C1F5" w:rsidR="00212DA4" w:rsidRPr="00B25CE3" w:rsidRDefault="00212DA4" w:rsidP="00212DA4">
            <w:pPr>
              <w:spacing w:after="0" w:line="259" w:lineRule="auto"/>
              <w:ind w:left="0" w:firstLine="0"/>
              <w:rPr>
                <w:rFonts w:eastAsia="Tahoma"/>
                <w:b/>
                <w:sz w:val="22"/>
              </w:rPr>
            </w:pPr>
            <w:r w:rsidRPr="00212DA4">
              <w:rPr>
                <w:rFonts w:eastAsia="Tahoma"/>
                <w:b/>
                <w:sz w:val="22"/>
              </w:rPr>
              <w:t>Pressure (MAWP)</w:t>
            </w:r>
          </w:p>
        </w:tc>
        <w:tc>
          <w:tcPr>
            <w:tcW w:w="7294" w:type="dxa"/>
            <w:tcBorders>
              <w:top w:val="single" w:sz="4" w:space="0" w:color="000000"/>
              <w:left w:val="single" w:sz="4" w:space="0" w:color="000000"/>
              <w:bottom w:val="single" w:sz="4" w:space="0" w:color="000000"/>
              <w:right w:val="single" w:sz="4" w:space="0" w:color="000000"/>
            </w:tcBorders>
            <w:vAlign w:val="center"/>
          </w:tcPr>
          <w:p w14:paraId="7C3965BA" w14:textId="096B16BE" w:rsidR="00212DA4" w:rsidRPr="00135704" w:rsidRDefault="00212DA4" w:rsidP="00212DA4">
            <w:pPr>
              <w:spacing w:after="160" w:line="259" w:lineRule="auto"/>
              <w:ind w:left="0" w:firstLine="0"/>
              <w:rPr>
                <w:sz w:val="22"/>
              </w:rPr>
            </w:pPr>
            <w:r>
              <w:rPr>
                <w:sz w:val="22"/>
              </w:rPr>
              <w:t>$</w:t>
            </w:r>
            <w:proofErr w:type="spellStart"/>
            <w:r w:rsidRPr="00212DA4">
              <w:rPr>
                <w:sz w:val="22"/>
              </w:rPr>
              <w:t>cond_mawp</w:t>
            </w:r>
            <w:proofErr w:type="spellEnd"/>
            <w:r>
              <w:rPr>
                <w:sz w:val="22"/>
              </w:rPr>
              <w:t>$</w:t>
            </w:r>
          </w:p>
        </w:tc>
      </w:tr>
      <w:tr w:rsidR="00212DA4" w:rsidRPr="00B25CE3" w14:paraId="750F5041" w14:textId="77777777" w:rsidTr="000841F6">
        <w:trPr>
          <w:trHeight w:val="300"/>
        </w:trPr>
        <w:tc>
          <w:tcPr>
            <w:tcW w:w="3596" w:type="dxa"/>
            <w:tcBorders>
              <w:top w:val="single" w:sz="4" w:space="0" w:color="000000"/>
              <w:left w:val="single" w:sz="4" w:space="0" w:color="000000"/>
              <w:bottom w:val="single" w:sz="4" w:space="0" w:color="000000"/>
              <w:right w:val="single" w:sz="4" w:space="0" w:color="000000"/>
            </w:tcBorders>
            <w:vAlign w:val="center"/>
          </w:tcPr>
          <w:p w14:paraId="6F9F7A1F" w14:textId="2B9577EC" w:rsidR="00212DA4" w:rsidRPr="00B25CE3" w:rsidRDefault="00212DA4" w:rsidP="00212DA4">
            <w:pPr>
              <w:spacing w:after="0" w:line="259" w:lineRule="auto"/>
              <w:ind w:left="0" w:firstLine="0"/>
              <w:rPr>
                <w:rFonts w:eastAsia="Tahoma"/>
                <w:b/>
                <w:sz w:val="22"/>
              </w:rPr>
            </w:pPr>
            <w:r>
              <w:rPr>
                <w:rFonts w:eastAsia="Tahoma"/>
                <w:b/>
                <w:sz w:val="22"/>
              </w:rPr>
              <w:t>Date of Manufacture</w:t>
            </w:r>
          </w:p>
        </w:tc>
        <w:tc>
          <w:tcPr>
            <w:tcW w:w="7294" w:type="dxa"/>
            <w:tcBorders>
              <w:top w:val="single" w:sz="4" w:space="0" w:color="000000"/>
              <w:left w:val="single" w:sz="4" w:space="0" w:color="000000"/>
              <w:bottom w:val="single" w:sz="4" w:space="0" w:color="000000"/>
              <w:right w:val="single" w:sz="4" w:space="0" w:color="000000"/>
            </w:tcBorders>
            <w:vAlign w:val="center"/>
          </w:tcPr>
          <w:p w14:paraId="541CEF25" w14:textId="159737D6" w:rsidR="00212DA4" w:rsidRPr="00135704" w:rsidRDefault="00212DA4" w:rsidP="00212DA4">
            <w:pPr>
              <w:spacing w:after="160" w:line="259" w:lineRule="auto"/>
              <w:ind w:left="0" w:firstLine="0"/>
              <w:rPr>
                <w:sz w:val="22"/>
              </w:rPr>
            </w:pPr>
            <w:r>
              <w:rPr>
                <w:sz w:val="22"/>
              </w:rPr>
              <w:t>$</w:t>
            </w:r>
            <w:proofErr w:type="spellStart"/>
            <w:r w:rsidRPr="00212DA4">
              <w:rPr>
                <w:sz w:val="22"/>
              </w:rPr>
              <w:t>cond_manufacture_date</w:t>
            </w:r>
            <w:proofErr w:type="spellEnd"/>
            <w:r>
              <w:rPr>
                <w:sz w:val="22"/>
              </w:rPr>
              <w:t>$</w:t>
            </w:r>
          </w:p>
        </w:tc>
      </w:tr>
    </w:tbl>
    <w:p w14:paraId="0482C625" w14:textId="48C19ABD" w:rsidR="00AE2F60" w:rsidRPr="00B25CE3" w:rsidRDefault="00AE2F60" w:rsidP="00157461">
      <w:pPr>
        <w:spacing w:after="11" w:line="248" w:lineRule="auto"/>
        <w:ind w:left="0" w:firstLine="0"/>
        <w:rPr>
          <w:rFonts w:eastAsia="Tahoma"/>
          <w:b/>
          <w:sz w:val="22"/>
        </w:rPr>
      </w:pPr>
    </w:p>
    <w:p w14:paraId="465A2AA3" w14:textId="552B979B" w:rsidR="00AE2F60" w:rsidRDefault="00AE2F60">
      <w:pPr>
        <w:spacing w:after="160" w:line="259" w:lineRule="auto"/>
        <w:ind w:left="0" w:firstLine="0"/>
        <w:rPr>
          <w:rFonts w:eastAsia="Tahoma"/>
          <w:b/>
          <w:sz w:val="22"/>
        </w:rPr>
      </w:pPr>
      <w:r w:rsidRPr="00B25CE3">
        <w:rPr>
          <w:rFonts w:eastAsia="Tahoma"/>
          <w:b/>
          <w:sz w:val="22"/>
        </w:rPr>
        <w:br w:type="page"/>
      </w:r>
    </w:p>
    <w:p w14:paraId="1854EC1A" w14:textId="77777777" w:rsidR="00010E0A" w:rsidRDefault="00010E0A" w:rsidP="00010E0A">
      <w:pPr>
        <w:spacing w:after="160" w:line="259" w:lineRule="auto"/>
        <w:ind w:left="0" w:firstLine="0"/>
        <w:jc w:val="center"/>
        <w:rPr>
          <w:rFonts w:eastAsia="Tahoma"/>
          <w:b/>
          <w:sz w:val="32"/>
          <w:szCs w:val="28"/>
        </w:rPr>
      </w:pPr>
      <w:r w:rsidRPr="00010E0A">
        <w:rPr>
          <w:rFonts w:eastAsia="Tahoma"/>
          <w:b/>
          <w:sz w:val="32"/>
          <w:szCs w:val="28"/>
        </w:rPr>
        <w:lastRenderedPageBreak/>
        <w:t>Table: A.4.1 Pretest Documentation Review</w:t>
      </w:r>
    </w:p>
    <w:tbl>
      <w:tblPr>
        <w:tblStyle w:val="TableGrid0"/>
        <w:tblW w:w="10890" w:type="dxa"/>
        <w:tblInd w:w="-5" w:type="dxa"/>
        <w:tblLook w:val="04A0" w:firstRow="1" w:lastRow="0" w:firstColumn="1" w:lastColumn="0" w:noHBand="0" w:noVBand="1"/>
      </w:tblPr>
      <w:tblGrid>
        <w:gridCol w:w="9450"/>
        <w:gridCol w:w="1440"/>
      </w:tblGrid>
      <w:tr w:rsidR="00010E0A" w14:paraId="2C213349" w14:textId="77777777" w:rsidTr="000841F6">
        <w:tc>
          <w:tcPr>
            <w:tcW w:w="9450" w:type="dxa"/>
            <w:vAlign w:val="center"/>
          </w:tcPr>
          <w:p w14:paraId="414DE11F" w14:textId="23EB82EE" w:rsidR="00010E0A" w:rsidRDefault="00010E0A" w:rsidP="00010E0A">
            <w:pPr>
              <w:spacing w:after="160" w:line="259" w:lineRule="auto"/>
              <w:ind w:left="0" w:firstLine="0"/>
              <w:jc w:val="center"/>
              <w:rPr>
                <w:rFonts w:eastAsia="Tahoma"/>
                <w:b/>
                <w:sz w:val="22"/>
              </w:rPr>
            </w:pPr>
            <w:r>
              <w:rPr>
                <w:rFonts w:eastAsia="Tahoma"/>
                <w:b/>
                <w:sz w:val="22"/>
              </w:rPr>
              <w:t>Checklist Items:</w:t>
            </w:r>
          </w:p>
        </w:tc>
        <w:tc>
          <w:tcPr>
            <w:tcW w:w="1440" w:type="dxa"/>
            <w:vAlign w:val="center"/>
          </w:tcPr>
          <w:p w14:paraId="63C232BC" w14:textId="22B01641" w:rsidR="00010E0A" w:rsidRDefault="00010E0A" w:rsidP="00010E0A">
            <w:pPr>
              <w:spacing w:after="160" w:line="259" w:lineRule="auto"/>
              <w:ind w:left="0" w:firstLine="0"/>
              <w:jc w:val="center"/>
              <w:rPr>
                <w:rFonts w:eastAsia="Tahoma"/>
                <w:b/>
                <w:sz w:val="22"/>
              </w:rPr>
            </w:pPr>
            <w:r>
              <w:rPr>
                <w:rFonts w:eastAsia="Tahoma"/>
                <w:b/>
                <w:sz w:val="22"/>
              </w:rPr>
              <w:t>Y/N</w:t>
            </w:r>
          </w:p>
        </w:tc>
      </w:tr>
      <w:tr w:rsidR="00010E0A" w14:paraId="7BCCACCC" w14:textId="77777777" w:rsidTr="000841F6">
        <w:tc>
          <w:tcPr>
            <w:tcW w:w="9450" w:type="dxa"/>
            <w:vAlign w:val="center"/>
          </w:tcPr>
          <w:p w14:paraId="10B93AF5" w14:textId="47A6DD6C" w:rsidR="00010E0A" w:rsidRDefault="000841F6" w:rsidP="000841F6">
            <w:pPr>
              <w:spacing w:after="160" w:line="259" w:lineRule="auto"/>
              <w:ind w:left="0" w:firstLine="0"/>
              <w:rPr>
                <w:rFonts w:eastAsia="Tahoma"/>
                <w:b/>
                <w:sz w:val="22"/>
              </w:rPr>
            </w:pPr>
            <w:r w:rsidRPr="000841F6">
              <w:rPr>
                <w:rFonts w:eastAsia="Tahoma"/>
                <w:b/>
                <w:sz w:val="22"/>
              </w:rPr>
              <w:t>Are any active Interim Safety Measures in place on any boiler or</w:t>
            </w:r>
            <w:r>
              <w:rPr>
                <w:rFonts w:eastAsia="Tahoma"/>
                <w:b/>
                <w:sz w:val="22"/>
              </w:rPr>
              <w:t xml:space="preserve"> </w:t>
            </w:r>
            <w:r w:rsidRPr="000841F6">
              <w:rPr>
                <w:rFonts w:eastAsia="Tahoma"/>
                <w:b/>
                <w:sz w:val="22"/>
              </w:rPr>
              <w:t>ancillary plant device to be tested?</w:t>
            </w:r>
          </w:p>
        </w:tc>
        <w:tc>
          <w:tcPr>
            <w:tcW w:w="1440" w:type="dxa"/>
            <w:vAlign w:val="center"/>
          </w:tcPr>
          <w:p w14:paraId="2D178EC3" w14:textId="29576FEF" w:rsidR="00010E0A" w:rsidRPr="000841F6" w:rsidRDefault="000841F6" w:rsidP="00010E0A">
            <w:pPr>
              <w:spacing w:after="160" w:line="259" w:lineRule="auto"/>
              <w:ind w:left="0" w:firstLine="0"/>
              <w:jc w:val="center"/>
              <w:rPr>
                <w:rFonts w:eastAsia="Tahoma"/>
                <w:bCs/>
                <w:sz w:val="22"/>
              </w:rPr>
            </w:pPr>
            <w:r w:rsidRPr="000841F6">
              <w:rPr>
                <w:rFonts w:eastAsia="Tahoma"/>
                <w:bCs/>
                <w:sz w:val="22"/>
              </w:rPr>
              <w:t>$pretest_1$</w:t>
            </w:r>
          </w:p>
        </w:tc>
      </w:tr>
      <w:tr w:rsidR="00010E0A" w14:paraId="09C6921A" w14:textId="77777777" w:rsidTr="000841F6">
        <w:tc>
          <w:tcPr>
            <w:tcW w:w="9450" w:type="dxa"/>
            <w:vAlign w:val="center"/>
          </w:tcPr>
          <w:p w14:paraId="760E05C4" w14:textId="05447AF9" w:rsidR="00010E0A" w:rsidRDefault="000841F6" w:rsidP="000841F6">
            <w:pPr>
              <w:spacing w:after="160" w:line="259" w:lineRule="auto"/>
              <w:ind w:left="0" w:firstLine="0"/>
              <w:rPr>
                <w:rFonts w:eastAsia="Tahoma"/>
                <w:b/>
                <w:sz w:val="22"/>
              </w:rPr>
            </w:pPr>
            <w:r w:rsidRPr="000841F6">
              <w:rPr>
                <w:rFonts w:eastAsia="Tahoma"/>
                <w:b/>
                <w:sz w:val="22"/>
              </w:rPr>
              <w:t>Are all boilers in operation current (within the last year) with annual</w:t>
            </w:r>
            <w:r>
              <w:rPr>
                <w:rFonts w:eastAsia="Tahoma"/>
                <w:b/>
                <w:sz w:val="22"/>
              </w:rPr>
              <w:t xml:space="preserve"> </w:t>
            </w:r>
            <w:r w:rsidRPr="000841F6">
              <w:rPr>
                <w:rFonts w:eastAsia="Tahoma"/>
                <w:b/>
                <w:sz w:val="22"/>
              </w:rPr>
              <w:t>internal pressure vessel inspection performed by a National Board</w:t>
            </w:r>
            <w:r>
              <w:rPr>
                <w:rFonts w:eastAsia="Tahoma"/>
                <w:b/>
                <w:sz w:val="22"/>
              </w:rPr>
              <w:t xml:space="preserve"> </w:t>
            </w:r>
            <w:r w:rsidRPr="000841F6">
              <w:rPr>
                <w:rFonts w:eastAsia="Tahoma"/>
                <w:b/>
                <w:sz w:val="22"/>
              </w:rPr>
              <w:t>certified inspector?</w:t>
            </w:r>
          </w:p>
        </w:tc>
        <w:tc>
          <w:tcPr>
            <w:tcW w:w="1440" w:type="dxa"/>
            <w:vAlign w:val="center"/>
          </w:tcPr>
          <w:p w14:paraId="1300338E" w14:textId="315B9E59" w:rsidR="00010E0A" w:rsidRPr="000841F6" w:rsidRDefault="000841F6" w:rsidP="00010E0A">
            <w:pPr>
              <w:spacing w:after="160" w:line="259" w:lineRule="auto"/>
              <w:ind w:left="0" w:firstLine="0"/>
              <w:jc w:val="center"/>
              <w:rPr>
                <w:rFonts w:eastAsia="Tahoma"/>
                <w:bCs/>
                <w:sz w:val="22"/>
              </w:rPr>
            </w:pPr>
            <w:r w:rsidRPr="000841F6">
              <w:rPr>
                <w:rFonts w:eastAsia="Tahoma"/>
                <w:bCs/>
                <w:sz w:val="22"/>
              </w:rPr>
              <w:t>$pretest_2$</w:t>
            </w:r>
          </w:p>
        </w:tc>
      </w:tr>
      <w:tr w:rsidR="00010E0A" w14:paraId="51A5514E" w14:textId="77777777" w:rsidTr="000841F6">
        <w:tc>
          <w:tcPr>
            <w:tcW w:w="9450" w:type="dxa"/>
            <w:vAlign w:val="center"/>
          </w:tcPr>
          <w:p w14:paraId="21DF95D0" w14:textId="645A5599" w:rsidR="00010E0A" w:rsidRDefault="000841F6" w:rsidP="000841F6">
            <w:pPr>
              <w:spacing w:after="160" w:line="259" w:lineRule="auto"/>
              <w:ind w:left="0" w:firstLine="0"/>
              <w:rPr>
                <w:rFonts w:eastAsia="Tahoma"/>
                <w:b/>
                <w:sz w:val="22"/>
              </w:rPr>
            </w:pPr>
            <w:r w:rsidRPr="000841F6">
              <w:rPr>
                <w:rFonts w:eastAsia="Tahoma"/>
                <w:b/>
                <w:sz w:val="22"/>
              </w:rPr>
              <w:t>Are all boilers in operation current (within the last year) with annual</w:t>
            </w:r>
            <w:r>
              <w:rPr>
                <w:rFonts w:eastAsia="Tahoma"/>
                <w:b/>
                <w:sz w:val="22"/>
              </w:rPr>
              <w:t xml:space="preserve"> </w:t>
            </w:r>
            <w:r w:rsidRPr="000841F6">
              <w:rPr>
                <w:rFonts w:eastAsia="Tahoma"/>
                <w:b/>
                <w:sz w:val="22"/>
              </w:rPr>
              <w:t>external pressure vessel inspection performed by a National Board</w:t>
            </w:r>
            <w:r>
              <w:rPr>
                <w:rFonts w:eastAsia="Tahoma"/>
                <w:b/>
                <w:sz w:val="22"/>
              </w:rPr>
              <w:t xml:space="preserve"> </w:t>
            </w:r>
            <w:r w:rsidRPr="000841F6">
              <w:rPr>
                <w:rFonts w:eastAsia="Tahoma"/>
                <w:b/>
                <w:sz w:val="22"/>
              </w:rPr>
              <w:t>certified inspector?</w:t>
            </w:r>
          </w:p>
        </w:tc>
        <w:tc>
          <w:tcPr>
            <w:tcW w:w="1440" w:type="dxa"/>
            <w:vAlign w:val="center"/>
          </w:tcPr>
          <w:p w14:paraId="1983000A" w14:textId="1A778840" w:rsidR="00010E0A" w:rsidRPr="000841F6" w:rsidRDefault="000841F6" w:rsidP="00010E0A">
            <w:pPr>
              <w:spacing w:after="160" w:line="259" w:lineRule="auto"/>
              <w:ind w:left="0" w:firstLine="0"/>
              <w:jc w:val="center"/>
              <w:rPr>
                <w:rFonts w:eastAsia="Tahoma"/>
                <w:bCs/>
                <w:sz w:val="22"/>
              </w:rPr>
            </w:pPr>
            <w:r w:rsidRPr="000841F6">
              <w:rPr>
                <w:rFonts w:eastAsia="Tahoma"/>
                <w:bCs/>
                <w:sz w:val="22"/>
              </w:rPr>
              <w:t>$pretest_3$</w:t>
            </w:r>
          </w:p>
        </w:tc>
      </w:tr>
      <w:tr w:rsidR="00010E0A" w14:paraId="1F8B5CDD" w14:textId="77777777" w:rsidTr="000841F6">
        <w:tc>
          <w:tcPr>
            <w:tcW w:w="9450" w:type="dxa"/>
            <w:vAlign w:val="center"/>
          </w:tcPr>
          <w:p w14:paraId="4E2CF6BA" w14:textId="40D50DDC" w:rsidR="00010E0A" w:rsidRDefault="000841F6" w:rsidP="000841F6">
            <w:pPr>
              <w:spacing w:after="160" w:line="259" w:lineRule="auto"/>
              <w:ind w:left="0" w:firstLine="0"/>
              <w:rPr>
                <w:rFonts w:eastAsia="Tahoma"/>
                <w:b/>
                <w:sz w:val="22"/>
              </w:rPr>
            </w:pPr>
            <w:r w:rsidRPr="000841F6">
              <w:rPr>
                <w:rFonts w:eastAsia="Tahoma"/>
                <w:b/>
                <w:sz w:val="22"/>
              </w:rPr>
              <w:t>Is the Deaerator tank current (within last 6 years) with required Non-Destructive Testing (NDT- Wet mag and ultrasonic thickness)</w:t>
            </w:r>
            <w:r>
              <w:rPr>
                <w:rFonts w:eastAsia="Tahoma"/>
                <w:b/>
                <w:sz w:val="22"/>
              </w:rPr>
              <w:t xml:space="preserve"> </w:t>
            </w:r>
            <w:r w:rsidRPr="000841F6">
              <w:rPr>
                <w:rFonts w:eastAsia="Tahoma"/>
                <w:b/>
                <w:sz w:val="22"/>
              </w:rPr>
              <w:t>performed by qualified inspector?</w:t>
            </w:r>
          </w:p>
        </w:tc>
        <w:tc>
          <w:tcPr>
            <w:tcW w:w="1440" w:type="dxa"/>
            <w:vAlign w:val="center"/>
          </w:tcPr>
          <w:p w14:paraId="2E020BCC" w14:textId="40D5975D" w:rsidR="00010E0A" w:rsidRPr="000841F6" w:rsidRDefault="000841F6" w:rsidP="00010E0A">
            <w:pPr>
              <w:spacing w:after="160" w:line="259" w:lineRule="auto"/>
              <w:ind w:left="0" w:firstLine="0"/>
              <w:jc w:val="center"/>
              <w:rPr>
                <w:rFonts w:eastAsia="Tahoma"/>
                <w:bCs/>
                <w:sz w:val="22"/>
              </w:rPr>
            </w:pPr>
            <w:r w:rsidRPr="000841F6">
              <w:rPr>
                <w:rFonts w:eastAsia="Tahoma"/>
                <w:bCs/>
                <w:sz w:val="22"/>
              </w:rPr>
              <w:t>$pretest_4$</w:t>
            </w:r>
          </w:p>
        </w:tc>
      </w:tr>
      <w:tr w:rsidR="00010E0A" w14:paraId="7DB24439" w14:textId="77777777" w:rsidTr="000841F6">
        <w:tc>
          <w:tcPr>
            <w:tcW w:w="9450" w:type="dxa"/>
            <w:vAlign w:val="center"/>
          </w:tcPr>
          <w:p w14:paraId="40765643" w14:textId="2D6484A0" w:rsidR="00010E0A" w:rsidRDefault="000841F6" w:rsidP="000841F6">
            <w:pPr>
              <w:spacing w:after="160" w:line="259" w:lineRule="auto"/>
              <w:ind w:left="0" w:firstLine="0"/>
              <w:rPr>
                <w:rFonts w:eastAsia="Tahoma"/>
                <w:b/>
                <w:sz w:val="22"/>
              </w:rPr>
            </w:pPr>
            <w:r w:rsidRPr="000841F6">
              <w:rPr>
                <w:rFonts w:eastAsia="Tahoma"/>
                <w:b/>
                <w:sz w:val="22"/>
              </w:rPr>
              <w:t>Is the Deaerator tank current with required annual visual inspection</w:t>
            </w:r>
            <w:r>
              <w:rPr>
                <w:rFonts w:eastAsia="Tahoma"/>
                <w:b/>
                <w:sz w:val="22"/>
              </w:rPr>
              <w:t xml:space="preserve"> </w:t>
            </w:r>
            <w:r w:rsidRPr="000841F6">
              <w:rPr>
                <w:rFonts w:eastAsia="Tahoma"/>
                <w:b/>
                <w:sz w:val="22"/>
              </w:rPr>
              <w:t>and cleaning?</w:t>
            </w:r>
          </w:p>
        </w:tc>
        <w:tc>
          <w:tcPr>
            <w:tcW w:w="1440" w:type="dxa"/>
            <w:vAlign w:val="center"/>
          </w:tcPr>
          <w:p w14:paraId="16D8293A" w14:textId="2D8B6F51" w:rsidR="00010E0A" w:rsidRPr="000841F6" w:rsidRDefault="000841F6" w:rsidP="00010E0A">
            <w:pPr>
              <w:spacing w:after="160" w:line="259" w:lineRule="auto"/>
              <w:ind w:left="0" w:firstLine="0"/>
              <w:jc w:val="center"/>
              <w:rPr>
                <w:rFonts w:eastAsia="Tahoma"/>
                <w:bCs/>
                <w:sz w:val="22"/>
              </w:rPr>
            </w:pPr>
            <w:r w:rsidRPr="000841F6">
              <w:rPr>
                <w:rFonts w:eastAsia="Tahoma"/>
                <w:bCs/>
                <w:sz w:val="22"/>
              </w:rPr>
              <w:t>$pretest_5$</w:t>
            </w:r>
          </w:p>
        </w:tc>
      </w:tr>
      <w:tr w:rsidR="00010E0A" w14:paraId="585AACCF" w14:textId="77777777" w:rsidTr="000841F6">
        <w:tc>
          <w:tcPr>
            <w:tcW w:w="9450" w:type="dxa"/>
            <w:vAlign w:val="center"/>
          </w:tcPr>
          <w:p w14:paraId="3AF03AB7" w14:textId="410565C7" w:rsidR="00010E0A" w:rsidRDefault="000841F6" w:rsidP="000841F6">
            <w:pPr>
              <w:spacing w:after="160" w:line="259" w:lineRule="auto"/>
              <w:ind w:left="0" w:firstLine="0"/>
              <w:rPr>
                <w:rFonts w:eastAsia="Tahoma"/>
                <w:b/>
                <w:sz w:val="22"/>
              </w:rPr>
            </w:pPr>
            <w:r w:rsidRPr="000841F6">
              <w:rPr>
                <w:rFonts w:eastAsia="Tahoma"/>
                <w:b/>
                <w:sz w:val="22"/>
              </w:rPr>
              <w:t>Is the Condensate tank current with required annual visual inspection</w:t>
            </w:r>
            <w:r>
              <w:rPr>
                <w:rFonts w:eastAsia="Tahoma"/>
                <w:b/>
                <w:sz w:val="22"/>
              </w:rPr>
              <w:t xml:space="preserve"> </w:t>
            </w:r>
            <w:r w:rsidRPr="000841F6">
              <w:rPr>
                <w:rFonts w:eastAsia="Tahoma"/>
                <w:b/>
                <w:sz w:val="22"/>
              </w:rPr>
              <w:t>and cleaning?</w:t>
            </w:r>
          </w:p>
        </w:tc>
        <w:tc>
          <w:tcPr>
            <w:tcW w:w="1440" w:type="dxa"/>
            <w:vAlign w:val="center"/>
          </w:tcPr>
          <w:p w14:paraId="2D0949A3" w14:textId="2C73DA65" w:rsidR="00010E0A" w:rsidRPr="000841F6" w:rsidRDefault="000841F6" w:rsidP="00010E0A">
            <w:pPr>
              <w:spacing w:after="160" w:line="259" w:lineRule="auto"/>
              <w:ind w:left="0" w:firstLine="0"/>
              <w:jc w:val="center"/>
              <w:rPr>
                <w:rFonts w:eastAsia="Tahoma"/>
                <w:bCs/>
                <w:sz w:val="22"/>
              </w:rPr>
            </w:pPr>
            <w:r w:rsidRPr="000841F6">
              <w:rPr>
                <w:rFonts w:eastAsia="Tahoma"/>
                <w:bCs/>
                <w:sz w:val="22"/>
              </w:rPr>
              <w:t>$pretest_6$</w:t>
            </w:r>
          </w:p>
        </w:tc>
      </w:tr>
      <w:tr w:rsidR="00010E0A" w14:paraId="77998351" w14:textId="77777777" w:rsidTr="000841F6">
        <w:tc>
          <w:tcPr>
            <w:tcW w:w="9450" w:type="dxa"/>
            <w:vAlign w:val="center"/>
          </w:tcPr>
          <w:p w14:paraId="29A45CB0" w14:textId="331890D3" w:rsidR="00010E0A" w:rsidRDefault="000841F6" w:rsidP="000841F6">
            <w:pPr>
              <w:spacing w:after="160" w:line="259" w:lineRule="auto"/>
              <w:ind w:left="0" w:firstLine="0"/>
              <w:rPr>
                <w:rFonts w:eastAsia="Tahoma"/>
                <w:b/>
                <w:sz w:val="22"/>
              </w:rPr>
            </w:pPr>
            <w:r w:rsidRPr="000841F6">
              <w:rPr>
                <w:rFonts w:eastAsia="Tahoma"/>
                <w:b/>
                <w:sz w:val="22"/>
              </w:rPr>
              <w:t>Are all boilers within their useful life thresholds? (30yr - Firetube, 40</w:t>
            </w:r>
            <w:r>
              <w:rPr>
                <w:rFonts w:eastAsia="Tahoma"/>
                <w:b/>
                <w:sz w:val="22"/>
              </w:rPr>
              <w:t xml:space="preserve"> </w:t>
            </w:r>
            <w:proofErr w:type="spellStart"/>
            <w:r w:rsidRPr="000841F6">
              <w:rPr>
                <w:rFonts w:eastAsia="Tahoma"/>
                <w:b/>
                <w:sz w:val="22"/>
              </w:rPr>
              <w:t>yr</w:t>
            </w:r>
            <w:proofErr w:type="spellEnd"/>
            <w:r w:rsidRPr="000841F6">
              <w:rPr>
                <w:rFonts w:eastAsia="Tahoma"/>
                <w:b/>
                <w:sz w:val="22"/>
              </w:rPr>
              <w:t xml:space="preserve"> - </w:t>
            </w:r>
            <w:proofErr w:type="spellStart"/>
            <w:r w:rsidRPr="000841F6">
              <w:rPr>
                <w:rFonts w:eastAsia="Tahoma"/>
                <w:b/>
                <w:sz w:val="22"/>
              </w:rPr>
              <w:t>Watertube</w:t>
            </w:r>
            <w:proofErr w:type="spellEnd"/>
            <w:r w:rsidRPr="000841F6">
              <w:rPr>
                <w:rFonts w:eastAsia="Tahoma"/>
                <w:b/>
                <w:sz w:val="22"/>
              </w:rPr>
              <w:t xml:space="preserve">, 15 </w:t>
            </w:r>
            <w:proofErr w:type="spellStart"/>
            <w:r w:rsidRPr="000841F6">
              <w:rPr>
                <w:rFonts w:eastAsia="Tahoma"/>
                <w:b/>
                <w:sz w:val="22"/>
              </w:rPr>
              <w:t>yr</w:t>
            </w:r>
            <w:proofErr w:type="spellEnd"/>
            <w:r w:rsidRPr="000841F6">
              <w:rPr>
                <w:rFonts w:eastAsia="Tahoma"/>
                <w:b/>
                <w:sz w:val="22"/>
              </w:rPr>
              <w:t xml:space="preserve"> – Flex tube / other)</w:t>
            </w:r>
          </w:p>
        </w:tc>
        <w:tc>
          <w:tcPr>
            <w:tcW w:w="1440" w:type="dxa"/>
            <w:vAlign w:val="center"/>
          </w:tcPr>
          <w:p w14:paraId="21849D76" w14:textId="2E96805C" w:rsidR="00010E0A" w:rsidRPr="000841F6" w:rsidRDefault="000841F6" w:rsidP="00010E0A">
            <w:pPr>
              <w:spacing w:after="160" w:line="259" w:lineRule="auto"/>
              <w:ind w:left="0" w:firstLine="0"/>
              <w:jc w:val="center"/>
              <w:rPr>
                <w:rFonts w:eastAsia="Tahoma"/>
                <w:bCs/>
                <w:sz w:val="22"/>
              </w:rPr>
            </w:pPr>
            <w:r w:rsidRPr="000841F6">
              <w:rPr>
                <w:rFonts w:eastAsia="Tahoma"/>
                <w:bCs/>
                <w:sz w:val="22"/>
              </w:rPr>
              <w:t>$pretest_7$</w:t>
            </w:r>
          </w:p>
        </w:tc>
      </w:tr>
      <w:tr w:rsidR="00010E0A" w14:paraId="1B06F2D6" w14:textId="77777777" w:rsidTr="000841F6">
        <w:tc>
          <w:tcPr>
            <w:tcW w:w="9450" w:type="dxa"/>
            <w:vAlign w:val="center"/>
          </w:tcPr>
          <w:p w14:paraId="27BEA136" w14:textId="7EC396E3" w:rsidR="00010E0A" w:rsidRDefault="000841F6" w:rsidP="000841F6">
            <w:pPr>
              <w:spacing w:after="160" w:line="259" w:lineRule="auto"/>
              <w:ind w:left="0" w:firstLine="0"/>
              <w:rPr>
                <w:rFonts w:eastAsia="Tahoma"/>
                <w:b/>
                <w:sz w:val="22"/>
              </w:rPr>
            </w:pPr>
            <w:r w:rsidRPr="000841F6">
              <w:rPr>
                <w:rFonts w:eastAsia="Tahoma"/>
                <w:b/>
                <w:sz w:val="22"/>
              </w:rPr>
              <w:t>If boilers are outside useful life, has a boiler life / condition study</w:t>
            </w:r>
            <w:r>
              <w:rPr>
                <w:rFonts w:eastAsia="Tahoma"/>
                <w:b/>
                <w:sz w:val="22"/>
              </w:rPr>
              <w:t xml:space="preserve"> </w:t>
            </w:r>
            <w:r w:rsidRPr="000841F6">
              <w:rPr>
                <w:rFonts w:eastAsia="Tahoma"/>
                <w:b/>
                <w:sz w:val="22"/>
              </w:rPr>
              <w:t>been performed by qualified third party national board certified</w:t>
            </w:r>
            <w:r>
              <w:rPr>
                <w:rFonts w:eastAsia="Tahoma"/>
                <w:b/>
                <w:sz w:val="22"/>
              </w:rPr>
              <w:t xml:space="preserve"> </w:t>
            </w:r>
            <w:r w:rsidRPr="000841F6">
              <w:rPr>
                <w:rFonts w:eastAsia="Tahoma"/>
                <w:b/>
                <w:sz w:val="22"/>
              </w:rPr>
              <w:t>inspector?</w:t>
            </w:r>
          </w:p>
        </w:tc>
        <w:tc>
          <w:tcPr>
            <w:tcW w:w="1440" w:type="dxa"/>
            <w:vAlign w:val="center"/>
          </w:tcPr>
          <w:p w14:paraId="573B5A60" w14:textId="14C3BF81" w:rsidR="00010E0A" w:rsidRPr="000841F6" w:rsidRDefault="000841F6" w:rsidP="00010E0A">
            <w:pPr>
              <w:spacing w:after="160" w:line="259" w:lineRule="auto"/>
              <w:ind w:left="0" w:firstLine="0"/>
              <w:jc w:val="center"/>
              <w:rPr>
                <w:rFonts w:eastAsia="Tahoma"/>
                <w:bCs/>
                <w:sz w:val="22"/>
              </w:rPr>
            </w:pPr>
            <w:r w:rsidRPr="000841F6">
              <w:rPr>
                <w:rFonts w:eastAsia="Tahoma"/>
                <w:bCs/>
                <w:sz w:val="22"/>
              </w:rPr>
              <w:t>$pretest_8$</w:t>
            </w:r>
          </w:p>
        </w:tc>
      </w:tr>
    </w:tbl>
    <w:p w14:paraId="3BFD509D" w14:textId="489FD573" w:rsidR="000841F6" w:rsidRDefault="000841F6" w:rsidP="00010E0A">
      <w:pPr>
        <w:spacing w:after="160" w:line="259" w:lineRule="auto"/>
        <w:ind w:left="0" w:firstLine="0"/>
        <w:rPr>
          <w:rFonts w:eastAsia="Tahoma"/>
          <w:b/>
          <w:sz w:val="22"/>
        </w:rPr>
      </w:pPr>
    </w:p>
    <w:p w14:paraId="36CC817B" w14:textId="0BD8B4A9" w:rsidR="000841F6" w:rsidRDefault="000841F6" w:rsidP="00010E0A">
      <w:pPr>
        <w:spacing w:after="160" w:line="259" w:lineRule="auto"/>
        <w:ind w:left="0" w:firstLine="0"/>
        <w:rPr>
          <w:rFonts w:eastAsia="Tahoma"/>
          <w:b/>
          <w:sz w:val="22"/>
        </w:rPr>
      </w:pPr>
      <w:r>
        <w:rPr>
          <w:rFonts w:eastAsia="Tahoma"/>
          <w:b/>
          <w:sz w:val="22"/>
        </w:rPr>
        <w:t xml:space="preserve">Notes: </w:t>
      </w:r>
      <w:r w:rsidRPr="000841F6">
        <w:rPr>
          <w:rFonts w:eastAsia="Tahoma"/>
          <w:bCs/>
          <w:sz w:val="22"/>
        </w:rPr>
        <w:t>$pretest_</w:t>
      </w:r>
      <w:r>
        <w:rPr>
          <w:rFonts w:eastAsia="Tahoma"/>
          <w:bCs/>
          <w:sz w:val="22"/>
        </w:rPr>
        <w:t>9</w:t>
      </w:r>
      <w:r w:rsidRPr="000841F6">
        <w:rPr>
          <w:rFonts w:eastAsia="Tahoma"/>
          <w:bCs/>
          <w:sz w:val="22"/>
        </w:rPr>
        <w:t>$</w:t>
      </w:r>
    </w:p>
    <w:p w14:paraId="285ACA21" w14:textId="3F6FB847" w:rsidR="00010E0A" w:rsidRDefault="00010E0A" w:rsidP="00010E0A">
      <w:pPr>
        <w:spacing w:after="160" w:line="259" w:lineRule="auto"/>
        <w:ind w:left="0" w:firstLine="0"/>
        <w:rPr>
          <w:rFonts w:eastAsia="Tahoma"/>
          <w:b/>
          <w:sz w:val="22"/>
        </w:rPr>
      </w:pPr>
      <w:r>
        <w:rPr>
          <w:rFonts w:eastAsia="Tahoma"/>
          <w:b/>
          <w:sz w:val="22"/>
        </w:rPr>
        <w:br w:type="page"/>
      </w:r>
    </w:p>
    <w:sdt>
      <w:sdtPr>
        <w:rPr>
          <w:rFonts w:ascii="Times New Roman" w:eastAsia="Times New Roman" w:hAnsi="Times New Roman" w:cs="Times New Roman"/>
          <w:color w:val="000000"/>
          <w:sz w:val="24"/>
          <w:szCs w:val="22"/>
        </w:rPr>
        <w:id w:val="-510065483"/>
        <w:docPartObj>
          <w:docPartGallery w:val="Table of Contents"/>
          <w:docPartUnique/>
        </w:docPartObj>
      </w:sdtPr>
      <w:sdtEndPr>
        <w:rPr>
          <w:b/>
          <w:bCs/>
          <w:noProof/>
        </w:rPr>
      </w:sdtEndPr>
      <w:sdtContent>
        <w:p w14:paraId="1FB64C12" w14:textId="08890E98" w:rsidR="00EF7351" w:rsidRPr="00B25CE3" w:rsidRDefault="00EF7351">
          <w:pPr>
            <w:pStyle w:val="TOCHeading"/>
            <w:rPr>
              <w:rFonts w:ascii="Times New Roman" w:hAnsi="Times New Roman" w:cs="Times New Roman"/>
            </w:rPr>
          </w:pPr>
          <w:r w:rsidRPr="00B25CE3">
            <w:rPr>
              <w:rFonts w:ascii="Times New Roman" w:hAnsi="Times New Roman" w:cs="Times New Roman"/>
            </w:rPr>
            <w:t>Contents</w:t>
          </w:r>
        </w:p>
        <w:p w14:paraId="6BB3A519" w14:textId="5D6E4A26" w:rsidR="00F83A2D" w:rsidRDefault="00EF7351">
          <w:pPr>
            <w:pStyle w:val="TOC1"/>
            <w:rPr>
              <w:rFonts w:asciiTheme="minorHAnsi" w:eastAsiaTheme="minorEastAsia" w:hAnsiTheme="minorHAnsi" w:cstheme="minorBidi"/>
              <w:noProof/>
              <w:color w:val="auto"/>
              <w:sz w:val="22"/>
            </w:rPr>
          </w:pPr>
          <w:r w:rsidRPr="00B25CE3">
            <w:fldChar w:fldCharType="begin"/>
          </w:r>
          <w:r w:rsidRPr="00B25CE3">
            <w:instrText xml:space="preserve"> TOC \o "1-3" \h \z \u </w:instrText>
          </w:r>
          <w:r w:rsidRPr="00B25CE3">
            <w:fldChar w:fldCharType="separate"/>
          </w:r>
          <w:hyperlink w:anchor="_Toc164749769" w:history="1">
            <w:r w:rsidR="00F83A2D" w:rsidRPr="00CF1A2A">
              <w:rPr>
                <w:rStyle w:val="Hyperlink"/>
                <w:noProof/>
              </w:rPr>
              <w:t>1. High Water Alarm on Condensate Tank [$hwact_result_status$]</w:t>
            </w:r>
            <w:r w:rsidR="00F83A2D">
              <w:rPr>
                <w:noProof/>
                <w:webHidden/>
              </w:rPr>
              <w:tab/>
            </w:r>
            <w:r w:rsidR="00F83A2D">
              <w:rPr>
                <w:noProof/>
                <w:webHidden/>
              </w:rPr>
              <w:fldChar w:fldCharType="begin"/>
            </w:r>
            <w:r w:rsidR="00F83A2D">
              <w:rPr>
                <w:noProof/>
                <w:webHidden/>
              </w:rPr>
              <w:instrText xml:space="preserve"> PAGEREF _Toc164749769 \h </w:instrText>
            </w:r>
            <w:r w:rsidR="00F83A2D">
              <w:rPr>
                <w:noProof/>
                <w:webHidden/>
              </w:rPr>
            </w:r>
            <w:r w:rsidR="00F83A2D">
              <w:rPr>
                <w:noProof/>
                <w:webHidden/>
              </w:rPr>
              <w:fldChar w:fldCharType="separate"/>
            </w:r>
            <w:r w:rsidR="00F83A2D">
              <w:rPr>
                <w:noProof/>
                <w:webHidden/>
              </w:rPr>
              <w:t>4</w:t>
            </w:r>
            <w:r w:rsidR="00F83A2D">
              <w:rPr>
                <w:noProof/>
                <w:webHidden/>
              </w:rPr>
              <w:fldChar w:fldCharType="end"/>
            </w:r>
          </w:hyperlink>
        </w:p>
        <w:p w14:paraId="65D1972F" w14:textId="48E1B52B" w:rsidR="00F83A2D" w:rsidRDefault="00F83A2D">
          <w:pPr>
            <w:pStyle w:val="TOC1"/>
            <w:rPr>
              <w:rFonts w:asciiTheme="minorHAnsi" w:eastAsiaTheme="minorEastAsia" w:hAnsiTheme="minorHAnsi" w:cstheme="minorBidi"/>
              <w:noProof/>
              <w:color w:val="auto"/>
              <w:sz w:val="22"/>
            </w:rPr>
          </w:pPr>
          <w:hyperlink w:anchor="_Toc164749770" w:history="1">
            <w:r w:rsidRPr="00CF1A2A">
              <w:rPr>
                <w:rStyle w:val="Hyperlink"/>
                <w:noProof/>
              </w:rPr>
              <w:t>2. Low Water Alarm on Condensate Tank [$lwact_result_status$]</w:t>
            </w:r>
            <w:r>
              <w:rPr>
                <w:noProof/>
                <w:webHidden/>
              </w:rPr>
              <w:tab/>
            </w:r>
            <w:r>
              <w:rPr>
                <w:noProof/>
                <w:webHidden/>
              </w:rPr>
              <w:fldChar w:fldCharType="begin"/>
            </w:r>
            <w:r>
              <w:rPr>
                <w:noProof/>
                <w:webHidden/>
              </w:rPr>
              <w:instrText xml:space="preserve"> PAGEREF _Toc164749770 \h </w:instrText>
            </w:r>
            <w:r>
              <w:rPr>
                <w:noProof/>
                <w:webHidden/>
              </w:rPr>
            </w:r>
            <w:r>
              <w:rPr>
                <w:noProof/>
                <w:webHidden/>
              </w:rPr>
              <w:fldChar w:fldCharType="separate"/>
            </w:r>
            <w:r>
              <w:rPr>
                <w:noProof/>
                <w:webHidden/>
              </w:rPr>
              <w:t>6</w:t>
            </w:r>
            <w:r>
              <w:rPr>
                <w:noProof/>
                <w:webHidden/>
              </w:rPr>
              <w:fldChar w:fldCharType="end"/>
            </w:r>
          </w:hyperlink>
        </w:p>
        <w:p w14:paraId="34A1C90E" w14:textId="7B038FD3" w:rsidR="00F83A2D" w:rsidRDefault="00F83A2D">
          <w:pPr>
            <w:pStyle w:val="TOC1"/>
            <w:rPr>
              <w:rFonts w:asciiTheme="minorHAnsi" w:eastAsiaTheme="minorEastAsia" w:hAnsiTheme="minorHAnsi" w:cstheme="minorBidi"/>
              <w:noProof/>
              <w:color w:val="auto"/>
              <w:sz w:val="22"/>
            </w:rPr>
          </w:pPr>
          <w:hyperlink w:anchor="_Toc164749771" w:history="1">
            <w:r w:rsidRPr="00CF1A2A">
              <w:rPr>
                <w:rStyle w:val="Hyperlink"/>
                <w:noProof/>
              </w:rPr>
              <w:t>3. High Water Alarm on Deaerator Tank [$hwadt_result_status$]</w:t>
            </w:r>
            <w:r>
              <w:rPr>
                <w:noProof/>
                <w:webHidden/>
              </w:rPr>
              <w:tab/>
            </w:r>
            <w:r>
              <w:rPr>
                <w:noProof/>
                <w:webHidden/>
              </w:rPr>
              <w:fldChar w:fldCharType="begin"/>
            </w:r>
            <w:r>
              <w:rPr>
                <w:noProof/>
                <w:webHidden/>
              </w:rPr>
              <w:instrText xml:space="preserve"> PAGEREF _Toc164749771 \h </w:instrText>
            </w:r>
            <w:r>
              <w:rPr>
                <w:noProof/>
                <w:webHidden/>
              </w:rPr>
            </w:r>
            <w:r>
              <w:rPr>
                <w:noProof/>
                <w:webHidden/>
              </w:rPr>
              <w:fldChar w:fldCharType="separate"/>
            </w:r>
            <w:r>
              <w:rPr>
                <w:noProof/>
                <w:webHidden/>
              </w:rPr>
              <w:t>8</w:t>
            </w:r>
            <w:r>
              <w:rPr>
                <w:noProof/>
                <w:webHidden/>
              </w:rPr>
              <w:fldChar w:fldCharType="end"/>
            </w:r>
          </w:hyperlink>
        </w:p>
        <w:p w14:paraId="3DAAF5E7" w14:textId="2CE7045A" w:rsidR="00F83A2D" w:rsidRDefault="00F83A2D">
          <w:pPr>
            <w:pStyle w:val="TOC1"/>
            <w:rPr>
              <w:rFonts w:asciiTheme="minorHAnsi" w:eastAsiaTheme="minorEastAsia" w:hAnsiTheme="minorHAnsi" w:cstheme="minorBidi"/>
              <w:noProof/>
              <w:color w:val="auto"/>
              <w:sz w:val="22"/>
            </w:rPr>
          </w:pPr>
          <w:hyperlink w:anchor="_Toc164749772" w:history="1">
            <w:r w:rsidRPr="00CF1A2A">
              <w:rPr>
                <w:rStyle w:val="Hyperlink"/>
                <w:noProof/>
              </w:rPr>
              <w:t>4. Low Water Alarm on Deaerator Tank [$lwadt_result_status$]</w:t>
            </w:r>
            <w:r>
              <w:rPr>
                <w:noProof/>
                <w:webHidden/>
              </w:rPr>
              <w:tab/>
            </w:r>
            <w:r>
              <w:rPr>
                <w:noProof/>
                <w:webHidden/>
              </w:rPr>
              <w:fldChar w:fldCharType="begin"/>
            </w:r>
            <w:r>
              <w:rPr>
                <w:noProof/>
                <w:webHidden/>
              </w:rPr>
              <w:instrText xml:space="preserve"> PAGEREF _Toc164749772 \h </w:instrText>
            </w:r>
            <w:r>
              <w:rPr>
                <w:noProof/>
                <w:webHidden/>
              </w:rPr>
            </w:r>
            <w:r>
              <w:rPr>
                <w:noProof/>
                <w:webHidden/>
              </w:rPr>
              <w:fldChar w:fldCharType="separate"/>
            </w:r>
            <w:r>
              <w:rPr>
                <w:noProof/>
                <w:webHidden/>
              </w:rPr>
              <w:t>10</w:t>
            </w:r>
            <w:r>
              <w:rPr>
                <w:noProof/>
                <w:webHidden/>
              </w:rPr>
              <w:fldChar w:fldCharType="end"/>
            </w:r>
          </w:hyperlink>
        </w:p>
        <w:p w14:paraId="62A87442" w14:textId="68FB7A84" w:rsidR="00F83A2D" w:rsidRDefault="00F83A2D">
          <w:pPr>
            <w:pStyle w:val="TOC1"/>
            <w:rPr>
              <w:rFonts w:asciiTheme="minorHAnsi" w:eastAsiaTheme="minorEastAsia" w:hAnsiTheme="minorHAnsi" w:cstheme="minorBidi"/>
              <w:noProof/>
              <w:color w:val="auto"/>
              <w:sz w:val="22"/>
            </w:rPr>
          </w:pPr>
          <w:hyperlink w:anchor="_Toc164749773" w:history="1">
            <w:r w:rsidRPr="00CF1A2A">
              <w:rPr>
                <w:rStyle w:val="Hyperlink"/>
                <w:noProof/>
              </w:rPr>
              <w:t>5. Deaerator Overflow Drain System [$daods_result_status$]</w:t>
            </w:r>
            <w:r>
              <w:rPr>
                <w:noProof/>
                <w:webHidden/>
              </w:rPr>
              <w:tab/>
            </w:r>
            <w:r>
              <w:rPr>
                <w:noProof/>
                <w:webHidden/>
              </w:rPr>
              <w:fldChar w:fldCharType="begin"/>
            </w:r>
            <w:r>
              <w:rPr>
                <w:noProof/>
                <w:webHidden/>
              </w:rPr>
              <w:instrText xml:space="preserve"> PAGEREF _Toc164749773 \h </w:instrText>
            </w:r>
            <w:r>
              <w:rPr>
                <w:noProof/>
                <w:webHidden/>
              </w:rPr>
            </w:r>
            <w:r>
              <w:rPr>
                <w:noProof/>
                <w:webHidden/>
              </w:rPr>
              <w:fldChar w:fldCharType="separate"/>
            </w:r>
            <w:r>
              <w:rPr>
                <w:noProof/>
                <w:webHidden/>
              </w:rPr>
              <w:t>12</w:t>
            </w:r>
            <w:r>
              <w:rPr>
                <w:noProof/>
                <w:webHidden/>
              </w:rPr>
              <w:fldChar w:fldCharType="end"/>
            </w:r>
          </w:hyperlink>
        </w:p>
        <w:p w14:paraId="738103E8" w14:textId="32100F42" w:rsidR="00F83A2D" w:rsidRDefault="00F83A2D">
          <w:pPr>
            <w:pStyle w:val="TOC1"/>
            <w:rPr>
              <w:rFonts w:asciiTheme="minorHAnsi" w:eastAsiaTheme="minorEastAsia" w:hAnsiTheme="minorHAnsi" w:cstheme="minorBidi"/>
              <w:noProof/>
              <w:color w:val="auto"/>
              <w:sz w:val="22"/>
            </w:rPr>
          </w:pPr>
          <w:hyperlink w:anchor="_Toc164749774" w:history="1">
            <w:r w:rsidRPr="00CF1A2A">
              <w:rPr>
                <w:rStyle w:val="Hyperlink"/>
                <w:noProof/>
              </w:rPr>
              <w:t>6. Deaerator Safety Valve [$dasv_result_status$]</w:t>
            </w:r>
            <w:r>
              <w:rPr>
                <w:noProof/>
                <w:webHidden/>
              </w:rPr>
              <w:tab/>
            </w:r>
            <w:r>
              <w:rPr>
                <w:noProof/>
                <w:webHidden/>
              </w:rPr>
              <w:fldChar w:fldCharType="begin"/>
            </w:r>
            <w:r>
              <w:rPr>
                <w:noProof/>
                <w:webHidden/>
              </w:rPr>
              <w:instrText xml:space="preserve"> PAGEREF _Toc164749774 \h </w:instrText>
            </w:r>
            <w:r>
              <w:rPr>
                <w:noProof/>
                <w:webHidden/>
              </w:rPr>
            </w:r>
            <w:r>
              <w:rPr>
                <w:noProof/>
                <w:webHidden/>
              </w:rPr>
              <w:fldChar w:fldCharType="separate"/>
            </w:r>
            <w:r>
              <w:rPr>
                <w:noProof/>
                <w:webHidden/>
              </w:rPr>
              <w:t>14</w:t>
            </w:r>
            <w:r>
              <w:rPr>
                <w:noProof/>
                <w:webHidden/>
              </w:rPr>
              <w:fldChar w:fldCharType="end"/>
            </w:r>
          </w:hyperlink>
        </w:p>
        <w:p w14:paraId="377FC5C1" w14:textId="03A9D709" w:rsidR="00F83A2D" w:rsidRDefault="00F83A2D">
          <w:pPr>
            <w:pStyle w:val="TOC1"/>
            <w:rPr>
              <w:rFonts w:asciiTheme="minorHAnsi" w:eastAsiaTheme="minorEastAsia" w:hAnsiTheme="minorHAnsi" w:cstheme="minorBidi"/>
              <w:noProof/>
              <w:color w:val="auto"/>
              <w:sz w:val="22"/>
            </w:rPr>
          </w:pPr>
          <w:hyperlink w:anchor="_Toc164749775" w:history="1">
            <w:r w:rsidRPr="00CF1A2A">
              <w:rPr>
                <w:rStyle w:val="Hyperlink"/>
                <w:noProof/>
              </w:rPr>
              <w:t>7. Steam Safety Valve Following PRV [$svfprv_result_status$]</w:t>
            </w:r>
            <w:r>
              <w:rPr>
                <w:noProof/>
                <w:webHidden/>
              </w:rPr>
              <w:tab/>
            </w:r>
            <w:r>
              <w:rPr>
                <w:noProof/>
                <w:webHidden/>
              </w:rPr>
              <w:fldChar w:fldCharType="begin"/>
            </w:r>
            <w:r>
              <w:rPr>
                <w:noProof/>
                <w:webHidden/>
              </w:rPr>
              <w:instrText xml:space="preserve"> PAGEREF _Toc164749775 \h </w:instrText>
            </w:r>
            <w:r>
              <w:rPr>
                <w:noProof/>
                <w:webHidden/>
              </w:rPr>
            </w:r>
            <w:r>
              <w:rPr>
                <w:noProof/>
                <w:webHidden/>
              </w:rPr>
              <w:fldChar w:fldCharType="separate"/>
            </w:r>
            <w:r>
              <w:rPr>
                <w:noProof/>
                <w:webHidden/>
              </w:rPr>
              <w:t>16</w:t>
            </w:r>
            <w:r>
              <w:rPr>
                <w:noProof/>
                <w:webHidden/>
              </w:rPr>
              <w:fldChar w:fldCharType="end"/>
            </w:r>
          </w:hyperlink>
        </w:p>
        <w:p w14:paraId="3BD25B4C" w14:textId="240439A9" w:rsidR="00F83A2D" w:rsidRDefault="00F83A2D">
          <w:pPr>
            <w:pStyle w:val="TOC1"/>
            <w:rPr>
              <w:rFonts w:asciiTheme="minorHAnsi" w:eastAsiaTheme="minorEastAsia" w:hAnsiTheme="minorHAnsi" w:cstheme="minorBidi"/>
              <w:noProof/>
              <w:color w:val="auto"/>
              <w:sz w:val="22"/>
            </w:rPr>
          </w:pPr>
          <w:hyperlink w:anchor="_Toc164749776" w:history="1">
            <w:r w:rsidRPr="00CF1A2A">
              <w:rPr>
                <w:rStyle w:val="Hyperlink"/>
                <w:noProof/>
              </w:rPr>
              <w:t>8. Steam Safety Valve Following PRV (Other) [$svfprv2_result_status$]</w:t>
            </w:r>
            <w:r>
              <w:rPr>
                <w:noProof/>
                <w:webHidden/>
              </w:rPr>
              <w:tab/>
            </w:r>
            <w:r>
              <w:rPr>
                <w:noProof/>
                <w:webHidden/>
              </w:rPr>
              <w:fldChar w:fldCharType="begin"/>
            </w:r>
            <w:r>
              <w:rPr>
                <w:noProof/>
                <w:webHidden/>
              </w:rPr>
              <w:instrText xml:space="preserve"> PAGEREF _Toc164749776 \h </w:instrText>
            </w:r>
            <w:r>
              <w:rPr>
                <w:noProof/>
                <w:webHidden/>
              </w:rPr>
            </w:r>
            <w:r>
              <w:rPr>
                <w:noProof/>
                <w:webHidden/>
              </w:rPr>
              <w:fldChar w:fldCharType="separate"/>
            </w:r>
            <w:r>
              <w:rPr>
                <w:noProof/>
                <w:webHidden/>
              </w:rPr>
              <w:t>18</w:t>
            </w:r>
            <w:r>
              <w:rPr>
                <w:noProof/>
                <w:webHidden/>
              </w:rPr>
              <w:fldChar w:fldCharType="end"/>
            </w:r>
          </w:hyperlink>
        </w:p>
        <w:p w14:paraId="100558D1" w14:textId="7DCEC3F8" w:rsidR="00F83A2D" w:rsidRDefault="00F83A2D">
          <w:pPr>
            <w:pStyle w:val="TOC1"/>
            <w:rPr>
              <w:rFonts w:asciiTheme="minorHAnsi" w:eastAsiaTheme="minorEastAsia" w:hAnsiTheme="minorHAnsi" w:cstheme="minorBidi"/>
              <w:noProof/>
              <w:color w:val="auto"/>
              <w:sz w:val="22"/>
            </w:rPr>
          </w:pPr>
          <w:hyperlink w:anchor="_Toc164749777" w:history="1">
            <w:r w:rsidRPr="00CF1A2A">
              <w:rPr>
                <w:rStyle w:val="Hyperlink"/>
                <w:noProof/>
              </w:rPr>
              <w:t>9. Liquid Relief Valve on Oil Pump Set [$lrvops_result_status$]</w:t>
            </w:r>
            <w:r>
              <w:rPr>
                <w:noProof/>
                <w:webHidden/>
              </w:rPr>
              <w:tab/>
            </w:r>
            <w:r>
              <w:rPr>
                <w:noProof/>
                <w:webHidden/>
              </w:rPr>
              <w:fldChar w:fldCharType="begin"/>
            </w:r>
            <w:r>
              <w:rPr>
                <w:noProof/>
                <w:webHidden/>
              </w:rPr>
              <w:instrText xml:space="preserve"> PAGEREF _Toc164749777 \h </w:instrText>
            </w:r>
            <w:r>
              <w:rPr>
                <w:noProof/>
                <w:webHidden/>
              </w:rPr>
            </w:r>
            <w:r>
              <w:rPr>
                <w:noProof/>
                <w:webHidden/>
              </w:rPr>
              <w:fldChar w:fldCharType="separate"/>
            </w:r>
            <w:r>
              <w:rPr>
                <w:noProof/>
                <w:webHidden/>
              </w:rPr>
              <w:t>20</w:t>
            </w:r>
            <w:r>
              <w:rPr>
                <w:noProof/>
                <w:webHidden/>
              </w:rPr>
              <w:fldChar w:fldCharType="end"/>
            </w:r>
          </w:hyperlink>
        </w:p>
        <w:p w14:paraId="382CF41C" w14:textId="44929CBA" w:rsidR="00F83A2D" w:rsidRDefault="00F83A2D">
          <w:pPr>
            <w:pStyle w:val="TOC1"/>
            <w:rPr>
              <w:rFonts w:asciiTheme="minorHAnsi" w:eastAsiaTheme="minorEastAsia" w:hAnsiTheme="minorHAnsi" w:cstheme="minorBidi"/>
              <w:noProof/>
              <w:color w:val="auto"/>
              <w:sz w:val="22"/>
            </w:rPr>
          </w:pPr>
          <w:hyperlink w:anchor="_Toc164749778" w:history="1">
            <w:r w:rsidRPr="00CF1A2A">
              <w:rPr>
                <w:rStyle w:val="Hyperlink"/>
                <w:noProof/>
              </w:rPr>
              <w:t>10. Control Air Pressure Interlock [$capi_result_status$]</w:t>
            </w:r>
            <w:r>
              <w:rPr>
                <w:noProof/>
                <w:webHidden/>
              </w:rPr>
              <w:tab/>
            </w:r>
            <w:r>
              <w:rPr>
                <w:noProof/>
                <w:webHidden/>
              </w:rPr>
              <w:fldChar w:fldCharType="begin"/>
            </w:r>
            <w:r>
              <w:rPr>
                <w:noProof/>
                <w:webHidden/>
              </w:rPr>
              <w:instrText xml:space="preserve"> PAGEREF _Toc164749778 \h </w:instrText>
            </w:r>
            <w:r>
              <w:rPr>
                <w:noProof/>
                <w:webHidden/>
              </w:rPr>
            </w:r>
            <w:r>
              <w:rPr>
                <w:noProof/>
                <w:webHidden/>
              </w:rPr>
              <w:fldChar w:fldCharType="separate"/>
            </w:r>
            <w:r>
              <w:rPr>
                <w:noProof/>
                <w:webHidden/>
              </w:rPr>
              <w:t>22</w:t>
            </w:r>
            <w:r>
              <w:rPr>
                <w:noProof/>
                <w:webHidden/>
              </w:rPr>
              <w:fldChar w:fldCharType="end"/>
            </w:r>
          </w:hyperlink>
        </w:p>
        <w:p w14:paraId="2F9DBA21" w14:textId="4031A6B6" w:rsidR="00F83A2D" w:rsidRDefault="00F83A2D">
          <w:pPr>
            <w:pStyle w:val="TOC1"/>
            <w:rPr>
              <w:rFonts w:asciiTheme="minorHAnsi" w:eastAsiaTheme="minorEastAsia" w:hAnsiTheme="minorHAnsi" w:cstheme="minorBidi"/>
              <w:noProof/>
              <w:color w:val="auto"/>
              <w:sz w:val="22"/>
            </w:rPr>
          </w:pPr>
          <w:hyperlink w:anchor="_Toc164749779" w:history="1">
            <w:r w:rsidRPr="00CF1A2A">
              <w:rPr>
                <w:rStyle w:val="Hyperlink"/>
                <w:noProof/>
              </w:rPr>
              <w:t>11. Carbon Monoxide and Combustible Gas Alarms in the Boiler Plant [$cocga_result_status$]</w:t>
            </w:r>
            <w:r>
              <w:rPr>
                <w:noProof/>
                <w:webHidden/>
              </w:rPr>
              <w:tab/>
            </w:r>
            <w:r>
              <w:rPr>
                <w:noProof/>
                <w:webHidden/>
              </w:rPr>
              <w:fldChar w:fldCharType="begin"/>
            </w:r>
            <w:r>
              <w:rPr>
                <w:noProof/>
                <w:webHidden/>
              </w:rPr>
              <w:instrText xml:space="preserve"> PAGEREF _Toc164749779 \h </w:instrText>
            </w:r>
            <w:r>
              <w:rPr>
                <w:noProof/>
                <w:webHidden/>
              </w:rPr>
            </w:r>
            <w:r>
              <w:rPr>
                <w:noProof/>
                <w:webHidden/>
              </w:rPr>
              <w:fldChar w:fldCharType="separate"/>
            </w:r>
            <w:r>
              <w:rPr>
                <w:noProof/>
                <w:webHidden/>
              </w:rPr>
              <w:t>24</w:t>
            </w:r>
            <w:r>
              <w:rPr>
                <w:noProof/>
                <w:webHidden/>
              </w:rPr>
              <w:fldChar w:fldCharType="end"/>
            </w:r>
          </w:hyperlink>
        </w:p>
        <w:p w14:paraId="50FA434D" w14:textId="2230B6AD" w:rsidR="00F83A2D" w:rsidRDefault="00F83A2D">
          <w:pPr>
            <w:pStyle w:val="TOC1"/>
            <w:rPr>
              <w:rFonts w:asciiTheme="minorHAnsi" w:eastAsiaTheme="minorEastAsia" w:hAnsiTheme="minorHAnsi" w:cstheme="minorBidi"/>
              <w:noProof/>
              <w:color w:val="auto"/>
              <w:sz w:val="22"/>
            </w:rPr>
          </w:pPr>
          <w:hyperlink w:anchor="_Toc164749780" w:history="1">
            <w:r w:rsidRPr="00CF1A2A">
              <w:rPr>
                <w:rStyle w:val="Hyperlink"/>
                <w:noProof/>
              </w:rPr>
              <w:t>12. Outside Air Damper Interlock with Alarm [$oadia_result_status$]</w:t>
            </w:r>
            <w:r>
              <w:rPr>
                <w:noProof/>
                <w:webHidden/>
              </w:rPr>
              <w:tab/>
            </w:r>
            <w:r>
              <w:rPr>
                <w:noProof/>
                <w:webHidden/>
              </w:rPr>
              <w:fldChar w:fldCharType="begin"/>
            </w:r>
            <w:r>
              <w:rPr>
                <w:noProof/>
                <w:webHidden/>
              </w:rPr>
              <w:instrText xml:space="preserve"> PAGEREF _Toc164749780 \h </w:instrText>
            </w:r>
            <w:r>
              <w:rPr>
                <w:noProof/>
                <w:webHidden/>
              </w:rPr>
            </w:r>
            <w:r>
              <w:rPr>
                <w:noProof/>
                <w:webHidden/>
              </w:rPr>
              <w:fldChar w:fldCharType="separate"/>
            </w:r>
            <w:r>
              <w:rPr>
                <w:noProof/>
                <w:webHidden/>
              </w:rPr>
              <w:t>25</w:t>
            </w:r>
            <w:r>
              <w:rPr>
                <w:noProof/>
                <w:webHidden/>
              </w:rPr>
              <w:fldChar w:fldCharType="end"/>
            </w:r>
          </w:hyperlink>
        </w:p>
        <w:p w14:paraId="2BF4CD78" w14:textId="07A4C92D" w:rsidR="00F83A2D" w:rsidRDefault="00F83A2D">
          <w:pPr>
            <w:pStyle w:val="TOC1"/>
            <w:rPr>
              <w:rFonts w:asciiTheme="minorHAnsi" w:eastAsiaTheme="minorEastAsia" w:hAnsiTheme="minorHAnsi" w:cstheme="minorBidi"/>
              <w:noProof/>
              <w:color w:val="auto"/>
              <w:sz w:val="22"/>
            </w:rPr>
          </w:pPr>
          <w:hyperlink w:anchor="_Toc164749781" w:history="1">
            <w:r w:rsidRPr="00CF1A2A">
              <w:rPr>
                <w:rStyle w:val="Hyperlink"/>
                <w:noProof/>
              </w:rPr>
              <w:t>13. Outside Air Makeup Unit Interlock with Alarm [$oamula_result_status$]</w:t>
            </w:r>
            <w:r>
              <w:rPr>
                <w:noProof/>
                <w:webHidden/>
              </w:rPr>
              <w:tab/>
            </w:r>
            <w:r>
              <w:rPr>
                <w:noProof/>
                <w:webHidden/>
              </w:rPr>
              <w:fldChar w:fldCharType="begin"/>
            </w:r>
            <w:r>
              <w:rPr>
                <w:noProof/>
                <w:webHidden/>
              </w:rPr>
              <w:instrText xml:space="preserve"> PAGEREF _Toc164749781 \h </w:instrText>
            </w:r>
            <w:r>
              <w:rPr>
                <w:noProof/>
                <w:webHidden/>
              </w:rPr>
            </w:r>
            <w:r>
              <w:rPr>
                <w:noProof/>
                <w:webHidden/>
              </w:rPr>
              <w:fldChar w:fldCharType="separate"/>
            </w:r>
            <w:r>
              <w:rPr>
                <w:noProof/>
                <w:webHidden/>
              </w:rPr>
              <w:t>27</w:t>
            </w:r>
            <w:r>
              <w:rPr>
                <w:noProof/>
                <w:webHidden/>
              </w:rPr>
              <w:fldChar w:fldCharType="end"/>
            </w:r>
          </w:hyperlink>
        </w:p>
        <w:p w14:paraId="697B4F08" w14:textId="39811ECC" w:rsidR="00F83A2D" w:rsidRDefault="00F83A2D">
          <w:pPr>
            <w:pStyle w:val="TOC1"/>
            <w:rPr>
              <w:rFonts w:asciiTheme="minorHAnsi" w:eastAsiaTheme="minorEastAsia" w:hAnsiTheme="minorHAnsi" w:cstheme="minorBidi"/>
              <w:noProof/>
              <w:color w:val="auto"/>
              <w:sz w:val="22"/>
            </w:rPr>
          </w:pPr>
          <w:hyperlink w:anchor="_Toc164749782" w:history="1">
            <w:r w:rsidRPr="00CF1A2A">
              <w:rPr>
                <w:rStyle w:val="Hyperlink"/>
                <w:noProof/>
              </w:rPr>
              <w:t>14. Emergency Stop/Panic Buttons [$espb_result_status$]</w:t>
            </w:r>
            <w:r>
              <w:rPr>
                <w:noProof/>
                <w:webHidden/>
              </w:rPr>
              <w:tab/>
            </w:r>
            <w:r>
              <w:rPr>
                <w:noProof/>
                <w:webHidden/>
              </w:rPr>
              <w:fldChar w:fldCharType="begin"/>
            </w:r>
            <w:r>
              <w:rPr>
                <w:noProof/>
                <w:webHidden/>
              </w:rPr>
              <w:instrText xml:space="preserve"> PAGEREF _Toc164749782 \h </w:instrText>
            </w:r>
            <w:r>
              <w:rPr>
                <w:noProof/>
                <w:webHidden/>
              </w:rPr>
            </w:r>
            <w:r>
              <w:rPr>
                <w:noProof/>
                <w:webHidden/>
              </w:rPr>
              <w:fldChar w:fldCharType="separate"/>
            </w:r>
            <w:r>
              <w:rPr>
                <w:noProof/>
                <w:webHidden/>
              </w:rPr>
              <w:t>29</w:t>
            </w:r>
            <w:r>
              <w:rPr>
                <w:noProof/>
                <w:webHidden/>
              </w:rPr>
              <w:fldChar w:fldCharType="end"/>
            </w:r>
          </w:hyperlink>
        </w:p>
        <w:p w14:paraId="3A93C8F6" w14:textId="09B64F99" w:rsidR="00F83A2D" w:rsidRDefault="00F83A2D">
          <w:pPr>
            <w:pStyle w:val="TOC1"/>
            <w:rPr>
              <w:rFonts w:asciiTheme="minorHAnsi" w:eastAsiaTheme="minorEastAsia" w:hAnsiTheme="minorHAnsi" w:cstheme="minorBidi"/>
              <w:noProof/>
              <w:color w:val="auto"/>
              <w:sz w:val="22"/>
            </w:rPr>
          </w:pPr>
          <w:hyperlink w:anchor="_Toc164749783" w:history="1">
            <w:r w:rsidRPr="00CF1A2A">
              <w:rPr>
                <w:rStyle w:val="Hyperlink"/>
                <w:noProof/>
              </w:rPr>
              <w:t>15. High Fuel Gas Pressure Alarm on Main Gas Line [$hfgpamg_result_status$]</w:t>
            </w:r>
            <w:r>
              <w:rPr>
                <w:noProof/>
                <w:webHidden/>
              </w:rPr>
              <w:tab/>
            </w:r>
            <w:r>
              <w:rPr>
                <w:noProof/>
                <w:webHidden/>
              </w:rPr>
              <w:fldChar w:fldCharType="begin"/>
            </w:r>
            <w:r>
              <w:rPr>
                <w:noProof/>
                <w:webHidden/>
              </w:rPr>
              <w:instrText xml:space="preserve"> PAGEREF _Toc164749783 \h </w:instrText>
            </w:r>
            <w:r>
              <w:rPr>
                <w:noProof/>
                <w:webHidden/>
              </w:rPr>
            </w:r>
            <w:r>
              <w:rPr>
                <w:noProof/>
                <w:webHidden/>
              </w:rPr>
              <w:fldChar w:fldCharType="separate"/>
            </w:r>
            <w:r>
              <w:rPr>
                <w:noProof/>
                <w:webHidden/>
              </w:rPr>
              <w:t>30</w:t>
            </w:r>
            <w:r>
              <w:rPr>
                <w:noProof/>
                <w:webHidden/>
              </w:rPr>
              <w:fldChar w:fldCharType="end"/>
            </w:r>
          </w:hyperlink>
        </w:p>
        <w:p w14:paraId="52916427" w14:textId="7A42A43B" w:rsidR="00F83A2D" w:rsidRDefault="00F83A2D">
          <w:pPr>
            <w:pStyle w:val="TOC1"/>
            <w:rPr>
              <w:rFonts w:asciiTheme="minorHAnsi" w:eastAsiaTheme="minorEastAsia" w:hAnsiTheme="minorHAnsi" w:cstheme="minorBidi"/>
              <w:noProof/>
              <w:color w:val="auto"/>
              <w:sz w:val="22"/>
            </w:rPr>
          </w:pPr>
          <w:hyperlink w:anchor="_Toc164749784" w:history="1">
            <w:r w:rsidRPr="00CF1A2A">
              <w:rPr>
                <w:rStyle w:val="Hyperlink"/>
                <w:noProof/>
              </w:rPr>
              <w:t>16. High Fuel Gas Pressure Alarm on Propane Line [$hfgpalp_result_status$]</w:t>
            </w:r>
            <w:r>
              <w:rPr>
                <w:noProof/>
                <w:webHidden/>
              </w:rPr>
              <w:tab/>
            </w:r>
            <w:r>
              <w:rPr>
                <w:noProof/>
                <w:webHidden/>
              </w:rPr>
              <w:fldChar w:fldCharType="begin"/>
            </w:r>
            <w:r>
              <w:rPr>
                <w:noProof/>
                <w:webHidden/>
              </w:rPr>
              <w:instrText xml:space="preserve"> PAGEREF _Toc164749784 \h </w:instrText>
            </w:r>
            <w:r>
              <w:rPr>
                <w:noProof/>
                <w:webHidden/>
              </w:rPr>
            </w:r>
            <w:r>
              <w:rPr>
                <w:noProof/>
                <w:webHidden/>
              </w:rPr>
              <w:fldChar w:fldCharType="separate"/>
            </w:r>
            <w:r>
              <w:rPr>
                <w:noProof/>
                <w:webHidden/>
              </w:rPr>
              <w:t>32</w:t>
            </w:r>
            <w:r>
              <w:rPr>
                <w:noProof/>
                <w:webHidden/>
              </w:rPr>
              <w:fldChar w:fldCharType="end"/>
            </w:r>
          </w:hyperlink>
        </w:p>
        <w:p w14:paraId="2EBBFD64" w14:textId="03029D95" w:rsidR="00F83A2D" w:rsidRDefault="00F83A2D">
          <w:pPr>
            <w:pStyle w:val="TOC1"/>
            <w:rPr>
              <w:rFonts w:asciiTheme="minorHAnsi" w:eastAsiaTheme="minorEastAsia" w:hAnsiTheme="minorHAnsi" w:cstheme="minorBidi"/>
              <w:noProof/>
              <w:color w:val="auto"/>
              <w:sz w:val="22"/>
            </w:rPr>
          </w:pPr>
          <w:hyperlink w:anchor="_Toc164749785" w:history="1">
            <w:r w:rsidRPr="00CF1A2A">
              <w:rPr>
                <w:rStyle w:val="Hyperlink"/>
                <w:noProof/>
              </w:rPr>
              <w:t>Appendix E: Checklist for General Plant Safety and Reliability</w:t>
            </w:r>
            <w:r>
              <w:rPr>
                <w:noProof/>
                <w:webHidden/>
              </w:rPr>
              <w:tab/>
            </w:r>
            <w:r>
              <w:rPr>
                <w:noProof/>
                <w:webHidden/>
              </w:rPr>
              <w:fldChar w:fldCharType="begin"/>
            </w:r>
            <w:r>
              <w:rPr>
                <w:noProof/>
                <w:webHidden/>
              </w:rPr>
              <w:instrText xml:space="preserve"> PAGEREF _Toc164749785 \h </w:instrText>
            </w:r>
            <w:r>
              <w:rPr>
                <w:noProof/>
                <w:webHidden/>
              </w:rPr>
            </w:r>
            <w:r>
              <w:rPr>
                <w:noProof/>
                <w:webHidden/>
              </w:rPr>
              <w:fldChar w:fldCharType="separate"/>
            </w:r>
            <w:r>
              <w:rPr>
                <w:noProof/>
                <w:webHidden/>
              </w:rPr>
              <w:t>34</w:t>
            </w:r>
            <w:r>
              <w:rPr>
                <w:noProof/>
                <w:webHidden/>
              </w:rPr>
              <w:fldChar w:fldCharType="end"/>
            </w:r>
          </w:hyperlink>
        </w:p>
        <w:p w14:paraId="7CF4BB44" w14:textId="62F621FD" w:rsidR="00F83A2D" w:rsidRDefault="00F83A2D">
          <w:pPr>
            <w:pStyle w:val="TOC1"/>
            <w:rPr>
              <w:rFonts w:asciiTheme="minorHAnsi" w:eastAsiaTheme="minorEastAsia" w:hAnsiTheme="minorHAnsi" w:cstheme="minorBidi"/>
              <w:noProof/>
              <w:color w:val="auto"/>
              <w:sz w:val="22"/>
            </w:rPr>
          </w:pPr>
          <w:hyperlink w:anchor="_Toc164749786" w:history="1">
            <w:r w:rsidRPr="00CF1A2A">
              <w:rPr>
                <w:rStyle w:val="Hyperlink"/>
                <w:noProof/>
              </w:rPr>
              <w:t>Appendix F: Comments</w:t>
            </w:r>
            <w:r>
              <w:rPr>
                <w:noProof/>
                <w:webHidden/>
              </w:rPr>
              <w:tab/>
            </w:r>
            <w:r>
              <w:rPr>
                <w:noProof/>
                <w:webHidden/>
              </w:rPr>
              <w:fldChar w:fldCharType="begin"/>
            </w:r>
            <w:r>
              <w:rPr>
                <w:noProof/>
                <w:webHidden/>
              </w:rPr>
              <w:instrText xml:space="preserve"> PAGEREF _Toc164749786 \h </w:instrText>
            </w:r>
            <w:r>
              <w:rPr>
                <w:noProof/>
                <w:webHidden/>
              </w:rPr>
            </w:r>
            <w:r>
              <w:rPr>
                <w:noProof/>
                <w:webHidden/>
              </w:rPr>
              <w:fldChar w:fldCharType="separate"/>
            </w:r>
            <w:r>
              <w:rPr>
                <w:noProof/>
                <w:webHidden/>
              </w:rPr>
              <w:t>35</w:t>
            </w:r>
            <w:r>
              <w:rPr>
                <w:noProof/>
                <w:webHidden/>
              </w:rPr>
              <w:fldChar w:fldCharType="end"/>
            </w:r>
          </w:hyperlink>
        </w:p>
        <w:p w14:paraId="2F911CD7" w14:textId="53C12D04" w:rsidR="00EF7351" w:rsidRPr="00B25CE3" w:rsidRDefault="00EF7351">
          <w:r w:rsidRPr="00B25CE3">
            <w:rPr>
              <w:b/>
              <w:bCs/>
              <w:noProof/>
            </w:rPr>
            <w:fldChar w:fldCharType="end"/>
          </w:r>
        </w:p>
      </w:sdtContent>
    </w:sdt>
    <w:p w14:paraId="222FE592" w14:textId="77777777" w:rsidR="003A2820" w:rsidRPr="00B25CE3" w:rsidRDefault="003A2820">
      <w:pPr>
        <w:spacing w:after="160" w:line="259" w:lineRule="auto"/>
        <w:ind w:left="0" w:firstLine="0"/>
        <w:rPr>
          <w:b/>
          <w:sz w:val="28"/>
        </w:rPr>
      </w:pPr>
      <w:r w:rsidRPr="00B25CE3">
        <w:br w:type="page"/>
      </w:r>
    </w:p>
    <w:p w14:paraId="6BBC07D6" w14:textId="1809E940" w:rsidR="000B5BA1" w:rsidRPr="00B25CE3" w:rsidRDefault="00336F41" w:rsidP="008279E9">
      <w:pPr>
        <w:pStyle w:val="Heading1"/>
      </w:pPr>
      <w:bookmarkStart w:id="0" w:name="_Toc164749769"/>
      <w:r w:rsidRPr="00B25CE3">
        <w:lastRenderedPageBreak/>
        <w:t xml:space="preserve">1. </w:t>
      </w:r>
      <w:r w:rsidR="000133EA" w:rsidRPr="00B25CE3">
        <w:t xml:space="preserve">High Water Alarm on Condensate Tank </w:t>
      </w:r>
      <w:r w:rsidR="008279E9" w:rsidRPr="00B25CE3">
        <w:t>[</w:t>
      </w:r>
      <w:r w:rsidR="008810D9" w:rsidRPr="008810D9">
        <w:t>$</w:t>
      </w:r>
      <w:proofErr w:type="spellStart"/>
      <w:r w:rsidR="008810D9" w:rsidRPr="008810D9">
        <w:t>hwact_result_status</w:t>
      </w:r>
      <w:proofErr w:type="spellEnd"/>
      <w:r w:rsidR="008810D9" w:rsidRPr="008810D9">
        <w:t>$</w:t>
      </w:r>
      <w:r w:rsidR="008279E9" w:rsidRPr="00B25CE3">
        <w:t>]</w:t>
      </w:r>
      <w:bookmarkEnd w:id="0"/>
    </w:p>
    <w:p w14:paraId="01FEF527" w14:textId="77777777" w:rsidR="000B5BA1" w:rsidRPr="00B25CE3" w:rsidRDefault="000133EA" w:rsidP="000B5BA1">
      <w:r w:rsidRPr="00B25CE3">
        <w:t xml:space="preserve">(HWACT) (For Steam Boiler System only) </w:t>
      </w:r>
    </w:p>
    <w:p w14:paraId="47C1910E" w14:textId="7B8A5091" w:rsidR="000B5BA1" w:rsidRPr="00B25CE3" w:rsidRDefault="000B5BA1" w:rsidP="000B5BA1"/>
    <w:tbl>
      <w:tblPr>
        <w:tblStyle w:val="TableGrid"/>
        <w:tblW w:w="10499" w:type="dxa"/>
        <w:jc w:val="center"/>
        <w:tblInd w:w="0" w:type="dxa"/>
        <w:tblCellMar>
          <w:top w:w="7" w:type="dxa"/>
          <w:left w:w="5" w:type="dxa"/>
          <w:right w:w="7" w:type="dxa"/>
        </w:tblCellMar>
        <w:tblLook w:val="04A0" w:firstRow="1" w:lastRow="0" w:firstColumn="1" w:lastColumn="0" w:noHBand="0" w:noVBand="1"/>
      </w:tblPr>
      <w:tblGrid>
        <w:gridCol w:w="1818"/>
        <w:gridCol w:w="2047"/>
        <w:gridCol w:w="1980"/>
        <w:gridCol w:w="1530"/>
        <w:gridCol w:w="1339"/>
        <w:gridCol w:w="1785"/>
      </w:tblGrid>
      <w:tr w:rsidR="008810D9" w:rsidRPr="00B25CE3" w14:paraId="69459B46" w14:textId="77777777" w:rsidTr="008810D9">
        <w:trPr>
          <w:trHeight w:val="838"/>
          <w:jc w:val="center"/>
        </w:trPr>
        <w:tc>
          <w:tcPr>
            <w:tcW w:w="1818" w:type="dxa"/>
            <w:tcBorders>
              <w:top w:val="single" w:sz="4" w:space="0" w:color="000000"/>
              <w:left w:val="single" w:sz="4" w:space="0" w:color="000000"/>
              <w:bottom w:val="single" w:sz="4" w:space="0" w:color="000000"/>
              <w:right w:val="single" w:sz="4" w:space="0" w:color="000000"/>
            </w:tcBorders>
          </w:tcPr>
          <w:p w14:paraId="3320A169" w14:textId="77777777" w:rsidR="008810D9" w:rsidRPr="00B25CE3" w:rsidRDefault="008810D9" w:rsidP="00D676D4">
            <w:pPr>
              <w:spacing w:after="0" w:line="259" w:lineRule="auto"/>
              <w:ind w:left="0" w:firstLine="0"/>
              <w:jc w:val="center"/>
            </w:pPr>
            <w:r w:rsidRPr="00B25CE3">
              <w:rPr>
                <w:b/>
              </w:rPr>
              <w:t xml:space="preserve">Item </w:t>
            </w:r>
          </w:p>
        </w:tc>
        <w:tc>
          <w:tcPr>
            <w:tcW w:w="2047" w:type="dxa"/>
            <w:tcBorders>
              <w:top w:val="single" w:sz="4" w:space="0" w:color="000000"/>
              <w:left w:val="single" w:sz="4" w:space="0" w:color="000000"/>
              <w:bottom w:val="single" w:sz="4" w:space="0" w:color="000000"/>
              <w:right w:val="single" w:sz="4" w:space="0" w:color="000000"/>
            </w:tcBorders>
          </w:tcPr>
          <w:p w14:paraId="05DD111D" w14:textId="327ADC69" w:rsidR="008810D9" w:rsidRPr="00B25CE3" w:rsidRDefault="008810D9" w:rsidP="00D676D4">
            <w:pPr>
              <w:spacing w:after="0" w:line="259" w:lineRule="auto"/>
              <w:ind w:left="0" w:firstLine="0"/>
              <w:jc w:val="center"/>
            </w:pPr>
            <w:r w:rsidRPr="00B25CE3">
              <w:rPr>
                <w:b/>
              </w:rPr>
              <w:t>Make</w:t>
            </w:r>
          </w:p>
        </w:tc>
        <w:tc>
          <w:tcPr>
            <w:tcW w:w="1980" w:type="dxa"/>
            <w:tcBorders>
              <w:top w:val="single" w:sz="4" w:space="0" w:color="000000"/>
              <w:left w:val="single" w:sz="4" w:space="0" w:color="000000"/>
              <w:bottom w:val="single" w:sz="4" w:space="0" w:color="000000"/>
              <w:right w:val="single" w:sz="4" w:space="0" w:color="000000"/>
            </w:tcBorders>
          </w:tcPr>
          <w:p w14:paraId="57F56138" w14:textId="1F16D527" w:rsidR="008810D9" w:rsidRPr="00B25CE3" w:rsidRDefault="008810D9" w:rsidP="00D676D4">
            <w:pPr>
              <w:spacing w:after="0" w:line="259" w:lineRule="auto"/>
              <w:ind w:left="0" w:firstLine="0"/>
              <w:jc w:val="center"/>
              <w:rPr>
                <w:b/>
              </w:rPr>
            </w:pPr>
            <w:r>
              <w:rPr>
                <w:b/>
              </w:rPr>
              <w:t>Model</w:t>
            </w:r>
          </w:p>
        </w:tc>
        <w:tc>
          <w:tcPr>
            <w:tcW w:w="1530" w:type="dxa"/>
            <w:tcBorders>
              <w:top w:val="single" w:sz="4" w:space="0" w:color="000000"/>
              <w:left w:val="single" w:sz="4" w:space="0" w:color="000000"/>
              <w:bottom w:val="single" w:sz="4" w:space="0" w:color="000000"/>
              <w:right w:val="single" w:sz="4" w:space="0" w:color="000000"/>
            </w:tcBorders>
          </w:tcPr>
          <w:p w14:paraId="0CE64275" w14:textId="6420C368" w:rsidR="008810D9" w:rsidRPr="00B25CE3" w:rsidRDefault="008810D9" w:rsidP="00D676D4">
            <w:pPr>
              <w:spacing w:after="0" w:line="259" w:lineRule="auto"/>
              <w:ind w:left="0" w:firstLine="0"/>
              <w:jc w:val="center"/>
            </w:pPr>
            <w:r w:rsidRPr="00B25CE3">
              <w:rPr>
                <w:b/>
              </w:rPr>
              <w:t xml:space="preserve">Device </w:t>
            </w:r>
          </w:p>
          <w:p w14:paraId="78902977" w14:textId="52A9F1B8" w:rsidR="008810D9" w:rsidRPr="00B25CE3" w:rsidRDefault="008810D9" w:rsidP="00D676D4">
            <w:pPr>
              <w:spacing w:after="0" w:line="259" w:lineRule="auto"/>
              <w:ind w:left="0" w:firstLine="0"/>
              <w:jc w:val="center"/>
            </w:pPr>
            <w:r w:rsidRPr="00B25CE3">
              <w:rPr>
                <w:b/>
              </w:rPr>
              <w:t xml:space="preserve">Type </w:t>
            </w:r>
          </w:p>
        </w:tc>
        <w:tc>
          <w:tcPr>
            <w:tcW w:w="1339" w:type="dxa"/>
            <w:tcBorders>
              <w:top w:val="single" w:sz="4" w:space="0" w:color="000000"/>
              <w:left w:val="single" w:sz="4" w:space="0" w:color="000000"/>
              <w:bottom w:val="single" w:sz="4" w:space="0" w:color="000000"/>
              <w:right w:val="single" w:sz="4" w:space="0" w:color="000000"/>
            </w:tcBorders>
          </w:tcPr>
          <w:p w14:paraId="4D93A574" w14:textId="4719B17D" w:rsidR="008810D9" w:rsidRPr="00B25CE3" w:rsidRDefault="008810D9" w:rsidP="00D676D4">
            <w:pPr>
              <w:spacing w:after="0" w:line="259" w:lineRule="auto"/>
              <w:ind w:left="0" w:firstLine="0"/>
              <w:jc w:val="center"/>
              <w:rPr>
                <w:b/>
                <w:bCs/>
              </w:rPr>
            </w:pPr>
            <w:r w:rsidRPr="00B25CE3">
              <w:rPr>
                <w:b/>
                <w:bCs/>
              </w:rPr>
              <w:t>Alarm</w:t>
            </w:r>
          </w:p>
          <w:p w14:paraId="7645EF82" w14:textId="051F8770" w:rsidR="008810D9" w:rsidRPr="00B25CE3" w:rsidRDefault="008810D9" w:rsidP="000B5BA1">
            <w:pPr>
              <w:spacing w:after="0" w:line="259" w:lineRule="auto"/>
              <w:ind w:left="0" w:firstLine="0"/>
              <w:jc w:val="center"/>
            </w:pPr>
            <w:r w:rsidRPr="00B25CE3">
              <w:rPr>
                <w:b/>
                <w:bCs/>
              </w:rPr>
              <w:t>Setpoint</w:t>
            </w:r>
          </w:p>
        </w:tc>
        <w:tc>
          <w:tcPr>
            <w:tcW w:w="1785" w:type="dxa"/>
            <w:tcBorders>
              <w:top w:val="single" w:sz="4" w:space="0" w:color="000000"/>
              <w:left w:val="single" w:sz="4" w:space="0" w:color="000000"/>
              <w:bottom w:val="single" w:sz="4" w:space="0" w:color="000000"/>
              <w:right w:val="single" w:sz="4" w:space="0" w:color="000000"/>
            </w:tcBorders>
          </w:tcPr>
          <w:p w14:paraId="16B2ED48" w14:textId="5BC3AC9E" w:rsidR="008810D9" w:rsidRPr="00B25CE3" w:rsidRDefault="008810D9" w:rsidP="008810D9">
            <w:pPr>
              <w:spacing w:after="0" w:line="238" w:lineRule="auto"/>
              <w:ind w:left="0" w:firstLine="0"/>
              <w:jc w:val="center"/>
            </w:pPr>
            <w:r w:rsidRPr="00B25CE3">
              <w:rPr>
                <w:b/>
              </w:rPr>
              <w:t>Condensate Tank Diameter</w:t>
            </w:r>
          </w:p>
        </w:tc>
      </w:tr>
      <w:tr w:rsidR="008810D9" w:rsidRPr="00B25CE3" w14:paraId="2732E7A5" w14:textId="77777777" w:rsidTr="008810D9">
        <w:trPr>
          <w:trHeight w:val="286"/>
          <w:jc w:val="center"/>
        </w:trPr>
        <w:tc>
          <w:tcPr>
            <w:tcW w:w="1818" w:type="dxa"/>
            <w:tcBorders>
              <w:top w:val="single" w:sz="4" w:space="0" w:color="000000"/>
              <w:left w:val="single" w:sz="4" w:space="0" w:color="000000"/>
              <w:bottom w:val="single" w:sz="4" w:space="0" w:color="000000"/>
              <w:right w:val="single" w:sz="4" w:space="0" w:color="000000"/>
            </w:tcBorders>
          </w:tcPr>
          <w:p w14:paraId="2E62CE82" w14:textId="41762F6D" w:rsidR="008810D9" w:rsidRPr="00B25CE3" w:rsidRDefault="008810D9" w:rsidP="00D676D4">
            <w:pPr>
              <w:jc w:val="center"/>
            </w:pPr>
            <w:r w:rsidRPr="00B25CE3">
              <w:t>HWACT</w:t>
            </w:r>
          </w:p>
        </w:tc>
        <w:tc>
          <w:tcPr>
            <w:tcW w:w="2047" w:type="dxa"/>
            <w:tcBorders>
              <w:top w:val="single" w:sz="4" w:space="0" w:color="000000"/>
              <w:left w:val="single" w:sz="4" w:space="0" w:color="000000"/>
              <w:bottom w:val="single" w:sz="4" w:space="0" w:color="000000"/>
              <w:right w:val="single" w:sz="4" w:space="0" w:color="000000"/>
            </w:tcBorders>
          </w:tcPr>
          <w:p w14:paraId="1F99114B" w14:textId="4D362731" w:rsidR="008810D9" w:rsidRPr="00B25CE3" w:rsidRDefault="008810D9" w:rsidP="00D676D4">
            <w:pPr>
              <w:jc w:val="center"/>
            </w:pPr>
            <w:r w:rsidRPr="008810D9">
              <w:t>$</w:t>
            </w:r>
            <w:proofErr w:type="spellStart"/>
            <w:r w:rsidRPr="008810D9">
              <w:t>hwact_make</w:t>
            </w:r>
            <w:proofErr w:type="spellEnd"/>
            <w:r w:rsidRPr="008810D9">
              <w:t>$</w:t>
            </w:r>
          </w:p>
        </w:tc>
        <w:tc>
          <w:tcPr>
            <w:tcW w:w="1980" w:type="dxa"/>
            <w:tcBorders>
              <w:top w:val="single" w:sz="4" w:space="0" w:color="000000"/>
              <w:left w:val="single" w:sz="4" w:space="0" w:color="000000"/>
              <w:bottom w:val="single" w:sz="4" w:space="0" w:color="000000"/>
              <w:right w:val="single" w:sz="4" w:space="0" w:color="000000"/>
            </w:tcBorders>
          </w:tcPr>
          <w:p w14:paraId="31D239E6" w14:textId="2E1DCE27" w:rsidR="008810D9" w:rsidRPr="00B25CE3" w:rsidRDefault="008810D9" w:rsidP="00D676D4">
            <w:pPr>
              <w:jc w:val="center"/>
            </w:pPr>
            <w:r w:rsidRPr="008810D9">
              <w:t>$</w:t>
            </w:r>
            <w:proofErr w:type="spellStart"/>
            <w:r w:rsidRPr="008810D9">
              <w:t>hwact_model</w:t>
            </w:r>
            <w:proofErr w:type="spellEnd"/>
            <w:r w:rsidRPr="008810D9">
              <w:t>$</w:t>
            </w:r>
          </w:p>
        </w:tc>
        <w:tc>
          <w:tcPr>
            <w:tcW w:w="1530" w:type="dxa"/>
            <w:tcBorders>
              <w:top w:val="single" w:sz="4" w:space="0" w:color="000000"/>
              <w:left w:val="single" w:sz="4" w:space="0" w:color="000000"/>
              <w:bottom w:val="single" w:sz="4" w:space="0" w:color="000000"/>
              <w:right w:val="single" w:sz="4" w:space="0" w:color="000000"/>
            </w:tcBorders>
          </w:tcPr>
          <w:p w14:paraId="4E392956" w14:textId="36CE1B44" w:rsidR="008810D9" w:rsidRPr="00B25CE3" w:rsidRDefault="008810D9" w:rsidP="00D676D4">
            <w:pPr>
              <w:jc w:val="center"/>
            </w:pPr>
            <w:r w:rsidRPr="008810D9">
              <w:t>$</w:t>
            </w:r>
            <w:proofErr w:type="spellStart"/>
            <w:r w:rsidRPr="008810D9">
              <w:t>hwact_type</w:t>
            </w:r>
            <w:proofErr w:type="spellEnd"/>
            <w:r w:rsidRPr="008810D9">
              <w:t>$</w:t>
            </w:r>
          </w:p>
        </w:tc>
        <w:tc>
          <w:tcPr>
            <w:tcW w:w="1339" w:type="dxa"/>
            <w:tcBorders>
              <w:top w:val="single" w:sz="4" w:space="0" w:color="000000"/>
              <w:left w:val="single" w:sz="4" w:space="0" w:color="000000"/>
              <w:bottom w:val="single" w:sz="4" w:space="0" w:color="000000"/>
              <w:right w:val="single" w:sz="4" w:space="0" w:color="000000"/>
            </w:tcBorders>
          </w:tcPr>
          <w:p w14:paraId="01F39FD6" w14:textId="5DB17694" w:rsidR="008810D9" w:rsidRPr="00B25CE3" w:rsidRDefault="008810D9" w:rsidP="00D676D4">
            <w:pPr>
              <w:jc w:val="center"/>
            </w:pPr>
            <w:r w:rsidRPr="008810D9">
              <w:t>$</w:t>
            </w:r>
            <w:proofErr w:type="spellStart"/>
            <w:r w:rsidRPr="008810D9">
              <w:t>hwact_sp</w:t>
            </w:r>
            <w:proofErr w:type="spellEnd"/>
            <w:r w:rsidRPr="008810D9">
              <w:t>$</w:t>
            </w:r>
          </w:p>
        </w:tc>
        <w:tc>
          <w:tcPr>
            <w:tcW w:w="1785" w:type="dxa"/>
            <w:tcBorders>
              <w:top w:val="single" w:sz="4" w:space="0" w:color="000000"/>
              <w:left w:val="single" w:sz="4" w:space="0" w:color="000000"/>
              <w:bottom w:val="single" w:sz="4" w:space="0" w:color="000000"/>
              <w:right w:val="single" w:sz="4" w:space="0" w:color="000000"/>
            </w:tcBorders>
          </w:tcPr>
          <w:p w14:paraId="7A47952D" w14:textId="45E09654" w:rsidR="008810D9" w:rsidRPr="00B25CE3" w:rsidRDefault="008810D9" w:rsidP="00D676D4">
            <w:pPr>
              <w:jc w:val="center"/>
            </w:pPr>
            <w:r w:rsidRPr="008810D9">
              <w:t>$</w:t>
            </w:r>
            <w:proofErr w:type="spellStart"/>
            <w:r w:rsidRPr="008810D9">
              <w:t>hwact_diameter</w:t>
            </w:r>
            <w:proofErr w:type="spellEnd"/>
            <w:r w:rsidRPr="008810D9">
              <w:t>$</w:t>
            </w:r>
          </w:p>
        </w:tc>
      </w:tr>
    </w:tbl>
    <w:p w14:paraId="0441D7FF" w14:textId="6D07F4ED" w:rsidR="000B5BA1" w:rsidRPr="00B25CE3" w:rsidRDefault="000B5BA1" w:rsidP="000B5BA1"/>
    <w:p w14:paraId="3A4EFFDE" w14:textId="070B6BFA" w:rsidR="000133EA" w:rsidRPr="00B25CE3" w:rsidRDefault="000133EA" w:rsidP="003C2E20">
      <w:pPr>
        <w:pStyle w:val="ListParagraph"/>
        <w:numPr>
          <w:ilvl w:val="0"/>
          <w:numId w:val="2"/>
        </w:numPr>
      </w:pPr>
      <w:r w:rsidRPr="00B25CE3">
        <w:t xml:space="preserve">Alarm set point is required to be below 2/3rds of tank height &amp; at least 4” below the overflow actuation point.  </w:t>
      </w:r>
      <w:r w:rsidR="0098182D" w:rsidRPr="0098182D">
        <w:t>Alarm type is required to be a probe independent of water level control. Tank sight glass must cover full tank height.</w:t>
      </w:r>
    </w:p>
    <w:p w14:paraId="000243D5" w14:textId="117A0A4C" w:rsidR="00DE7BBC" w:rsidRPr="00B25CE3" w:rsidRDefault="0098182D" w:rsidP="00DE7BBC">
      <w:r>
        <w:rPr>
          <w:noProof/>
        </w:rPr>
        <w:drawing>
          <wp:anchor distT="0" distB="0" distL="114300" distR="114300" simplePos="0" relativeHeight="251686912" behindDoc="1" locked="0" layoutInCell="1" allowOverlap="1" wp14:anchorId="3FF44E74" wp14:editId="24839C90">
            <wp:simplePos x="0" y="0"/>
            <wp:positionH relativeFrom="margin">
              <wp:posOffset>690880</wp:posOffset>
            </wp:positionH>
            <wp:positionV relativeFrom="paragraph">
              <wp:posOffset>94615</wp:posOffset>
            </wp:positionV>
            <wp:extent cx="5476875" cy="3665449"/>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476875" cy="3665449"/>
                    </a:xfrm>
                    <a:prstGeom prst="rect">
                      <a:avLst/>
                    </a:prstGeom>
                  </pic:spPr>
                </pic:pic>
              </a:graphicData>
            </a:graphic>
          </wp:anchor>
        </w:drawing>
      </w:r>
    </w:p>
    <w:p w14:paraId="5E3A3328" w14:textId="4224156D" w:rsidR="00DE7BBC" w:rsidRPr="00B25CE3" w:rsidRDefault="00DE7BBC" w:rsidP="00DE7BBC"/>
    <w:p w14:paraId="4227F9F6" w14:textId="77777777" w:rsidR="00DE7BBC" w:rsidRPr="00B25CE3" w:rsidRDefault="00DE7BBC" w:rsidP="00DE7BBC"/>
    <w:p w14:paraId="3D09AECF" w14:textId="63540788" w:rsidR="00DE7BBC" w:rsidRPr="00B25CE3" w:rsidRDefault="00DE7BBC" w:rsidP="00DE7BBC"/>
    <w:p w14:paraId="587A8272" w14:textId="6EEB3B62" w:rsidR="00DE7BBC" w:rsidRPr="00B25CE3" w:rsidRDefault="00DE7BBC" w:rsidP="00DE7BBC"/>
    <w:p w14:paraId="515214FD" w14:textId="6DE6E2C2" w:rsidR="00DE7BBC" w:rsidRPr="00B25CE3" w:rsidRDefault="00DE7BBC" w:rsidP="00DE7BBC"/>
    <w:p w14:paraId="63B6A2F0" w14:textId="7095BB0F" w:rsidR="00DE7BBC" w:rsidRPr="00B25CE3" w:rsidRDefault="00DE7BBC" w:rsidP="00DE7BBC"/>
    <w:p w14:paraId="3B36218A" w14:textId="26B184F9" w:rsidR="00DE7BBC" w:rsidRPr="00B25CE3" w:rsidRDefault="00DE7BBC" w:rsidP="00DE7BBC"/>
    <w:p w14:paraId="03471622" w14:textId="6D72A83D" w:rsidR="00DE7BBC" w:rsidRPr="00B25CE3" w:rsidRDefault="00DE7BBC" w:rsidP="00DE7BBC"/>
    <w:p w14:paraId="0CC25C78" w14:textId="176223FD" w:rsidR="00DE7BBC" w:rsidRPr="00B25CE3" w:rsidRDefault="00DE7BBC" w:rsidP="00DE7BBC"/>
    <w:p w14:paraId="2B0B63D3" w14:textId="5F1A677B" w:rsidR="00DE7BBC" w:rsidRPr="00B25CE3" w:rsidRDefault="00DE7BBC" w:rsidP="00DE7BBC"/>
    <w:p w14:paraId="208D1B15" w14:textId="6054C360" w:rsidR="00DE7BBC" w:rsidRPr="00B25CE3" w:rsidRDefault="00DE7BBC" w:rsidP="00DE7BBC"/>
    <w:p w14:paraId="2ED83668" w14:textId="1B2306D9" w:rsidR="00DE7BBC" w:rsidRPr="00B25CE3" w:rsidRDefault="00DE7BBC" w:rsidP="00DE7BBC"/>
    <w:p w14:paraId="5DECA5EF" w14:textId="5AA6A40E" w:rsidR="00DE7BBC" w:rsidRPr="00B25CE3" w:rsidRDefault="00DE7BBC" w:rsidP="00DE7BBC"/>
    <w:p w14:paraId="45F08BF2" w14:textId="38359B1B" w:rsidR="00DE7BBC" w:rsidRPr="00B25CE3" w:rsidRDefault="00DE7BBC" w:rsidP="00DE7BBC"/>
    <w:p w14:paraId="7B8C2CA1" w14:textId="4B9903D0" w:rsidR="00DE7BBC" w:rsidRPr="00B25CE3" w:rsidRDefault="00DE7BBC" w:rsidP="00DE7BBC"/>
    <w:p w14:paraId="48342EFC" w14:textId="14FB4D05" w:rsidR="00DE7BBC" w:rsidRPr="00B25CE3" w:rsidRDefault="00DE7BBC" w:rsidP="00DE7BBC"/>
    <w:p w14:paraId="07C679A2" w14:textId="77777777" w:rsidR="00DE7BBC" w:rsidRPr="00B25CE3" w:rsidRDefault="00DE7BBC" w:rsidP="00DE7BBC"/>
    <w:p w14:paraId="558E9B39" w14:textId="26B2B22B" w:rsidR="00DE7BBC" w:rsidRPr="00B25CE3" w:rsidRDefault="00DE7BBC" w:rsidP="00DE7BBC"/>
    <w:p w14:paraId="3D5B3D29" w14:textId="77777777" w:rsidR="00DE7BBC" w:rsidRPr="00B25CE3" w:rsidRDefault="00DE7BBC" w:rsidP="0098182D">
      <w:pPr>
        <w:ind w:left="0" w:firstLine="0"/>
      </w:pPr>
    </w:p>
    <w:p w14:paraId="380A2FA6" w14:textId="7225D034" w:rsidR="00DE7BBC" w:rsidRPr="00B25CE3" w:rsidRDefault="00DE7BBC" w:rsidP="00DE7BBC"/>
    <w:p w14:paraId="3C8A99C0" w14:textId="0DC5BFBF" w:rsidR="000133EA" w:rsidRPr="00B25CE3" w:rsidRDefault="000133EA" w:rsidP="00DE7BBC">
      <w:pPr>
        <w:pBdr>
          <w:top w:val="single" w:sz="18" w:space="1" w:color="auto"/>
        </w:pBdr>
      </w:pPr>
    </w:p>
    <w:p w14:paraId="7BD64194" w14:textId="77777777" w:rsidR="0098182D" w:rsidRDefault="0098182D" w:rsidP="003C2E20">
      <w:pPr>
        <w:pStyle w:val="ListParagraph"/>
        <w:numPr>
          <w:ilvl w:val="0"/>
          <w:numId w:val="2"/>
        </w:numPr>
      </w:pPr>
      <w:r>
        <w:t>Verify sight glass in clean and water is clearly visible. Drain sight glass without draining alarm column. Quickly close drain valve. Water level should quickly rise in sight glass indicating good communication with tank.</w:t>
      </w:r>
    </w:p>
    <w:p w14:paraId="7EA7395D" w14:textId="7F6FB741" w:rsidR="00DE7BBC" w:rsidRPr="00B25CE3" w:rsidRDefault="000133EA" w:rsidP="003C2E20">
      <w:pPr>
        <w:pStyle w:val="ListParagraph"/>
        <w:numPr>
          <w:ilvl w:val="0"/>
          <w:numId w:val="2"/>
        </w:numPr>
      </w:pPr>
      <w:r w:rsidRPr="00B25CE3">
        <w:t>If poor communication, clean lines and begin with the step above.</w:t>
      </w:r>
    </w:p>
    <w:p w14:paraId="299A0E19" w14:textId="77777777" w:rsidR="0098182D" w:rsidRDefault="0098182D" w:rsidP="003C2E20">
      <w:pPr>
        <w:pStyle w:val="ListParagraph"/>
        <w:numPr>
          <w:ilvl w:val="0"/>
          <w:numId w:val="2"/>
        </w:numPr>
      </w:pPr>
      <w:r w:rsidRPr="0098182D">
        <w:t>Use soft water bypass valve to add water to the condensate tank at a rate not to exceed 1 inch per minute. Use water level sight glass to observe point that alarm sounds. Tank can be either offline or online. At no point should water level be allowed to go above the tank.</w:t>
      </w:r>
    </w:p>
    <w:p w14:paraId="2C3930C5" w14:textId="255B8F14" w:rsidR="000133EA" w:rsidRPr="00B25CE3" w:rsidRDefault="0098182D" w:rsidP="003C2E20">
      <w:pPr>
        <w:pStyle w:val="ListParagraph"/>
        <w:numPr>
          <w:ilvl w:val="0"/>
          <w:numId w:val="2"/>
        </w:numPr>
      </w:pPr>
      <w:r w:rsidRPr="0098182D">
        <w:t>Put maximum water supply to condensate tank and verify overflow can maintain water level. If water level continues to rise abort test.</w:t>
      </w:r>
      <w:r w:rsidR="00DE7BBC" w:rsidRPr="00B25CE3">
        <w:br/>
      </w:r>
    </w:p>
    <w:p w14:paraId="2910BD20" w14:textId="66A63E58" w:rsidR="00D676D4" w:rsidRPr="00B25CE3" w:rsidRDefault="000133EA" w:rsidP="00DE7BBC">
      <w:pPr>
        <w:pBdr>
          <w:top w:val="single" w:sz="18" w:space="1" w:color="auto"/>
        </w:pBdr>
      </w:pPr>
      <w:r w:rsidRPr="00B25CE3">
        <w:lastRenderedPageBreak/>
        <w:t xml:space="preserve"> </w:t>
      </w:r>
    </w:p>
    <w:tbl>
      <w:tblPr>
        <w:tblStyle w:val="TableGrid"/>
        <w:tblW w:w="10112" w:type="dxa"/>
        <w:jc w:val="center"/>
        <w:tblInd w:w="0" w:type="dxa"/>
        <w:tblCellMar>
          <w:top w:w="5" w:type="dxa"/>
          <w:left w:w="5" w:type="dxa"/>
          <w:right w:w="5" w:type="dxa"/>
        </w:tblCellMar>
        <w:tblLook w:val="04A0" w:firstRow="1" w:lastRow="0" w:firstColumn="1" w:lastColumn="0" w:noHBand="0" w:noVBand="1"/>
      </w:tblPr>
      <w:tblGrid>
        <w:gridCol w:w="5988"/>
        <w:gridCol w:w="1717"/>
        <w:gridCol w:w="2407"/>
      </w:tblGrid>
      <w:tr w:rsidR="00DE7BBC" w:rsidRPr="00B25CE3" w14:paraId="6A8A0675" w14:textId="77777777" w:rsidTr="009446C5">
        <w:trPr>
          <w:trHeight w:val="299"/>
          <w:jc w:val="center"/>
        </w:trPr>
        <w:tc>
          <w:tcPr>
            <w:tcW w:w="5988" w:type="dxa"/>
            <w:tcBorders>
              <w:top w:val="single" w:sz="4" w:space="0" w:color="000000"/>
              <w:left w:val="single" w:sz="4" w:space="0" w:color="000000"/>
              <w:bottom w:val="single" w:sz="4" w:space="0" w:color="000000"/>
              <w:right w:val="single" w:sz="4" w:space="0" w:color="000000"/>
            </w:tcBorders>
          </w:tcPr>
          <w:p w14:paraId="710E4D36" w14:textId="77777777" w:rsidR="00DE7BBC" w:rsidRPr="00B25CE3" w:rsidRDefault="00DE7BBC" w:rsidP="00D676D4">
            <w:pPr>
              <w:spacing w:after="0" w:line="259" w:lineRule="auto"/>
              <w:ind w:left="0" w:firstLine="0"/>
              <w:jc w:val="center"/>
            </w:pPr>
            <w:r w:rsidRPr="00B25CE3">
              <w:rPr>
                <w:b/>
              </w:rPr>
              <w:t xml:space="preserve">Result </w:t>
            </w:r>
          </w:p>
        </w:tc>
        <w:tc>
          <w:tcPr>
            <w:tcW w:w="1717" w:type="dxa"/>
            <w:tcBorders>
              <w:top w:val="single" w:sz="4" w:space="0" w:color="000000"/>
              <w:left w:val="single" w:sz="4" w:space="0" w:color="000000"/>
              <w:bottom w:val="single" w:sz="4" w:space="0" w:color="000000"/>
              <w:right w:val="single" w:sz="4" w:space="0" w:color="000000"/>
            </w:tcBorders>
          </w:tcPr>
          <w:p w14:paraId="4CB4FBB0" w14:textId="77777777" w:rsidR="00DE7BBC" w:rsidRPr="00B25CE3" w:rsidRDefault="00DE7BBC" w:rsidP="00D676D4">
            <w:pPr>
              <w:spacing w:after="0" w:line="259" w:lineRule="auto"/>
              <w:ind w:left="0" w:firstLine="0"/>
              <w:jc w:val="center"/>
            </w:pPr>
            <w:r w:rsidRPr="00B25CE3">
              <w:rPr>
                <w:b/>
              </w:rPr>
              <w:t xml:space="preserve">Y/N </w:t>
            </w:r>
          </w:p>
        </w:tc>
        <w:tc>
          <w:tcPr>
            <w:tcW w:w="2407" w:type="dxa"/>
            <w:tcBorders>
              <w:top w:val="single" w:sz="4" w:space="0" w:color="000000"/>
              <w:left w:val="single" w:sz="4" w:space="0" w:color="000000"/>
              <w:bottom w:val="single" w:sz="4" w:space="0" w:color="000000"/>
              <w:right w:val="single" w:sz="4" w:space="0" w:color="000000"/>
            </w:tcBorders>
          </w:tcPr>
          <w:p w14:paraId="56287E81" w14:textId="71D62755" w:rsidR="00DE7BBC" w:rsidRPr="00B25CE3" w:rsidRDefault="00336F41" w:rsidP="00D676D4">
            <w:pPr>
              <w:spacing w:after="0" w:line="259" w:lineRule="auto"/>
              <w:ind w:left="0" w:firstLine="0"/>
              <w:jc w:val="center"/>
            </w:pPr>
            <w:r w:rsidRPr="00B25CE3">
              <w:rPr>
                <w:b/>
              </w:rPr>
              <w:t>Water Level</w:t>
            </w:r>
          </w:p>
        </w:tc>
      </w:tr>
      <w:tr w:rsidR="00DE7BBC" w:rsidRPr="00B25CE3" w14:paraId="0FD0E41C" w14:textId="77777777" w:rsidTr="009446C5">
        <w:trPr>
          <w:trHeight w:val="255"/>
          <w:jc w:val="center"/>
        </w:trPr>
        <w:tc>
          <w:tcPr>
            <w:tcW w:w="5988" w:type="dxa"/>
            <w:tcBorders>
              <w:top w:val="single" w:sz="4" w:space="0" w:color="000000"/>
              <w:left w:val="single" w:sz="4" w:space="0" w:color="000000"/>
              <w:bottom w:val="single" w:sz="4" w:space="0" w:color="000000"/>
              <w:right w:val="single" w:sz="4" w:space="0" w:color="000000"/>
            </w:tcBorders>
          </w:tcPr>
          <w:p w14:paraId="4C26B069" w14:textId="370A220D" w:rsidR="00DE7BBC" w:rsidRPr="00B25CE3" w:rsidRDefault="00DE7BBC" w:rsidP="000841F6">
            <w:r w:rsidRPr="00B25CE3">
              <w:t>Correct</w:t>
            </w:r>
            <w:r w:rsidR="00D6011D">
              <w:t xml:space="preserve"> device installation</w:t>
            </w:r>
            <w:r w:rsidRPr="00B25CE3">
              <w:t>?</w:t>
            </w:r>
            <w:r w:rsidR="000841F6">
              <w:t xml:space="preserve"> Are any valves that can isolate alarm device LOOP?</w:t>
            </w:r>
          </w:p>
        </w:tc>
        <w:tc>
          <w:tcPr>
            <w:tcW w:w="1717" w:type="dxa"/>
            <w:tcBorders>
              <w:top w:val="single" w:sz="4" w:space="0" w:color="000000"/>
              <w:left w:val="single" w:sz="4" w:space="0" w:color="000000"/>
              <w:bottom w:val="single" w:sz="4" w:space="0" w:color="000000"/>
              <w:right w:val="single" w:sz="4" w:space="0" w:color="000000"/>
            </w:tcBorders>
          </w:tcPr>
          <w:p w14:paraId="034A9A4B" w14:textId="0C65D14A" w:rsidR="00DE7BBC" w:rsidRPr="00B25CE3" w:rsidRDefault="008810D9" w:rsidP="00D676D4">
            <w:pPr>
              <w:jc w:val="center"/>
            </w:pPr>
            <w:r w:rsidRPr="008810D9">
              <w:t>$hwact_result_1$</w:t>
            </w:r>
          </w:p>
        </w:tc>
        <w:tc>
          <w:tcPr>
            <w:tcW w:w="2407"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600DE32B" w14:textId="3D8AAFE2" w:rsidR="00DE7BBC" w:rsidRPr="00B25CE3" w:rsidRDefault="00DE7BBC" w:rsidP="00D676D4">
            <w:pPr>
              <w:jc w:val="center"/>
            </w:pPr>
          </w:p>
        </w:tc>
      </w:tr>
      <w:tr w:rsidR="00DE7BBC" w:rsidRPr="00B25CE3" w14:paraId="365E75F7" w14:textId="77777777" w:rsidTr="009446C5">
        <w:trPr>
          <w:trHeight w:val="255"/>
          <w:jc w:val="center"/>
        </w:trPr>
        <w:tc>
          <w:tcPr>
            <w:tcW w:w="5988" w:type="dxa"/>
            <w:tcBorders>
              <w:top w:val="single" w:sz="4" w:space="0" w:color="000000"/>
              <w:left w:val="single" w:sz="4" w:space="0" w:color="000000"/>
              <w:bottom w:val="single" w:sz="4" w:space="0" w:color="000000"/>
              <w:right w:val="single" w:sz="4" w:space="0" w:color="000000"/>
            </w:tcBorders>
          </w:tcPr>
          <w:p w14:paraId="5BCBB779" w14:textId="0F366B41" w:rsidR="00DE7BBC" w:rsidRPr="00B25CE3" w:rsidRDefault="00DE7BBC" w:rsidP="00D676D4">
            <w:r w:rsidRPr="00B25CE3">
              <w:t>Did the alarm work correctly? Record water level</w:t>
            </w:r>
          </w:p>
        </w:tc>
        <w:tc>
          <w:tcPr>
            <w:tcW w:w="1717" w:type="dxa"/>
            <w:tcBorders>
              <w:top w:val="single" w:sz="4" w:space="0" w:color="000000"/>
              <w:left w:val="single" w:sz="4" w:space="0" w:color="000000"/>
              <w:bottom w:val="single" w:sz="4" w:space="0" w:color="000000"/>
              <w:right w:val="single" w:sz="4" w:space="0" w:color="000000"/>
            </w:tcBorders>
          </w:tcPr>
          <w:p w14:paraId="314A8ABA" w14:textId="0095A416" w:rsidR="00DE7BBC" w:rsidRPr="00B25CE3" w:rsidRDefault="008810D9" w:rsidP="00D676D4">
            <w:pPr>
              <w:jc w:val="center"/>
            </w:pPr>
            <w:r w:rsidRPr="008810D9">
              <w:t>$hwact_result_</w:t>
            </w:r>
            <w:r>
              <w:t>2</w:t>
            </w:r>
            <w:r w:rsidRPr="008810D9">
              <w:t>$</w:t>
            </w:r>
          </w:p>
        </w:tc>
        <w:tc>
          <w:tcPr>
            <w:tcW w:w="2407" w:type="dxa"/>
            <w:tcBorders>
              <w:top w:val="single" w:sz="4" w:space="0" w:color="000000"/>
              <w:left w:val="single" w:sz="4" w:space="0" w:color="000000"/>
              <w:bottom w:val="single" w:sz="4" w:space="0" w:color="000000"/>
              <w:right w:val="single" w:sz="4" w:space="0" w:color="000000"/>
            </w:tcBorders>
          </w:tcPr>
          <w:p w14:paraId="13B8DF62" w14:textId="015BEBCE" w:rsidR="00DE7BBC" w:rsidRPr="00B25CE3" w:rsidRDefault="008810D9" w:rsidP="00D676D4">
            <w:pPr>
              <w:jc w:val="center"/>
            </w:pPr>
            <w:r w:rsidRPr="008810D9">
              <w:t>$hwact_result_</w:t>
            </w:r>
            <w:r>
              <w:t>3</w:t>
            </w:r>
            <w:r w:rsidRPr="008810D9">
              <w:t>$</w:t>
            </w:r>
          </w:p>
        </w:tc>
      </w:tr>
      <w:tr w:rsidR="00DE7BBC" w:rsidRPr="00B25CE3" w14:paraId="282A0B41" w14:textId="77777777" w:rsidTr="009446C5">
        <w:trPr>
          <w:trHeight w:val="299"/>
          <w:jc w:val="center"/>
        </w:trPr>
        <w:tc>
          <w:tcPr>
            <w:tcW w:w="5988" w:type="dxa"/>
            <w:tcBorders>
              <w:top w:val="single" w:sz="4" w:space="0" w:color="000000"/>
              <w:left w:val="single" w:sz="4" w:space="0" w:color="000000"/>
              <w:bottom w:val="single" w:sz="4" w:space="0" w:color="000000"/>
              <w:right w:val="single" w:sz="4" w:space="0" w:color="000000"/>
            </w:tcBorders>
          </w:tcPr>
          <w:p w14:paraId="60E04385" w14:textId="3754E133" w:rsidR="00DE7BBC" w:rsidRPr="00B25CE3" w:rsidRDefault="00D6011D" w:rsidP="00D676D4">
            <w:r>
              <w:t>Did Overflow maintain water level</w:t>
            </w:r>
            <w:r w:rsidR="00336F41" w:rsidRPr="00B25CE3">
              <w:t>?</w:t>
            </w:r>
            <w:r>
              <w:t xml:space="preserve"> (Water level did not continue to rise.)</w:t>
            </w:r>
          </w:p>
        </w:tc>
        <w:tc>
          <w:tcPr>
            <w:tcW w:w="1717" w:type="dxa"/>
            <w:tcBorders>
              <w:top w:val="single" w:sz="4" w:space="0" w:color="000000"/>
              <w:left w:val="single" w:sz="4" w:space="0" w:color="000000"/>
              <w:bottom w:val="single" w:sz="4" w:space="0" w:color="000000"/>
              <w:right w:val="single" w:sz="4" w:space="0" w:color="000000"/>
            </w:tcBorders>
          </w:tcPr>
          <w:p w14:paraId="168B2767" w14:textId="13DF7F1B" w:rsidR="00DE7BBC" w:rsidRPr="00B25CE3" w:rsidRDefault="008810D9" w:rsidP="00D676D4">
            <w:pPr>
              <w:jc w:val="center"/>
            </w:pPr>
            <w:r w:rsidRPr="008810D9">
              <w:t>$hwact_result_</w:t>
            </w:r>
            <w:r>
              <w:t>4</w:t>
            </w:r>
            <w:r w:rsidRPr="008810D9">
              <w:t>$</w:t>
            </w:r>
          </w:p>
        </w:tc>
        <w:tc>
          <w:tcPr>
            <w:tcW w:w="2407"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737344F9" w14:textId="77777777" w:rsidR="00DE7BBC" w:rsidRPr="00B25CE3" w:rsidRDefault="00DE7BBC" w:rsidP="00D676D4">
            <w:pPr>
              <w:jc w:val="center"/>
            </w:pPr>
          </w:p>
        </w:tc>
      </w:tr>
    </w:tbl>
    <w:p w14:paraId="54057960" w14:textId="77777777" w:rsidR="00DE7BBC" w:rsidRPr="00B25CE3" w:rsidRDefault="00DE7BBC" w:rsidP="00DE7BBC"/>
    <w:p w14:paraId="51DF9D47" w14:textId="77777777" w:rsidR="00DE7BBC" w:rsidRPr="00B25CE3" w:rsidRDefault="00DE7BBC" w:rsidP="00DE7BBC">
      <w:pPr>
        <w:pBdr>
          <w:top w:val="single" w:sz="18" w:space="1" w:color="auto"/>
        </w:pBdr>
        <w:spacing w:after="60" w:line="259" w:lineRule="auto"/>
        <w:ind w:left="0" w:firstLine="0"/>
      </w:pPr>
    </w:p>
    <w:p w14:paraId="0AA19206" w14:textId="3E268455" w:rsidR="00DE7BBC" w:rsidRPr="00B25CE3" w:rsidRDefault="00DE7BBC" w:rsidP="00DE7BBC">
      <w:pPr>
        <w:ind w:left="0" w:firstLine="0"/>
        <w:rPr>
          <w:b/>
        </w:rPr>
      </w:pPr>
      <w:r w:rsidRPr="00B25CE3">
        <w:rPr>
          <w:b/>
        </w:rPr>
        <w:t>Did the device fail or pass the 3 Question Criteria (section 1.3.1)?</w:t>
      </w:r>
      <w:r w:rsidR="008810D9">
        <w:rPr>
          <w:b/>
        </w:rPr>
        <w:t xml:space="preserve">  </w:t>
      </w:r>
      <w:r w:rsidR="008810D9" w:rsidRPr="008810D9">
        <w:rPr>
          <w:b/>
        </w:rPr>
        <w:t>$</w:t>
      </w:r>
      <w:proofErr w:type="spellStart"/>
      <w:r w:rsidR="008810D9" w:rsidRPr="008810D9">
        <w:rPr>
          <w:b/>
        </w:rPr>
        <w:t>hwact_result_status</w:t>
      </w:r>
      <w:proofErr w:type="spellEnd"/>
      <w:r w:rsidR="008810D9" w:rsidRPr="008810D9">
        <w:rPr>
          <w:b/>
        </w:rPr>
        <w:t>$</w:t>
      </w:r>
    </w:p>
    <w:p w14:paraId="66B35FF6" w14:textId="4AE10698" w:rsidR="000133EA" w:rsidRPr="00B25CE3" w:rsidRDefault="00D6011D" w:rsidP="00DE7BBC">
      <w:pPr>
        <w:ind w:left="0" w:firstLine="0"/>
      </w:pPr>
      <w:r>
        <w:t>If boiler is to be operated with failed safety device, a properly approved ISM is required</w:t>
      </w:r>
      <w:r w:rsidR="00DE7BBC" w:rsidRPr="00B25CE3">
        <w:t>.</w:t>
      </w:r>
      <w:r>
        <w:br/>
        <w:t>Describe safety device failure/remedy in Appendix F.</w:t>
      </w:r>
      <w:r w:rsidR="00DE7BBC" w:rsidRPr="00B25CE3">
        <w:t xml:space="preserve"> </w:t>
      </w:r>
    </w:p>
    <w:p w14:paraId="198E6ACF" w14:textId="07A440E6" w:rsidR="008279E9" w:rsidRPr="00B25CE3" w:rsidRDefault="008279E9" w:rsidP="00DE7BBC">
      <w:pPr>
        <w:ind w:left="0" w:firstLine="0"/>
      </w:pPr>
    </w:p>
    <w:p w14:paraId="435A65C9" w14:textId="7DFFACA1" w:rsidR="008279E9" w:rsidRPr="00B25CE3" w:rsidRDefault="008279E9">
      <w:pPr>
        <w:spacing w:after="160" w:line="259" w:lineRule="auto"/>
        <w:ind w:left="0" w:firstLine="0"/>
      </w:pPr>
      <w:r w:rsidRPr="00B25CE3">
        <w:br w:type="page"/>
      </w:r>
    </w:p>
    <w:p w14:paraId="7B49A4A2" w14:textId="2BDB498F" w:rsidR="008279E9" w:rsidRPr="00B25CE3" w:rsidRDefault="008279E9" w:rsidP="008279E9">
      <w:pPr>
        <w:pStyle w:val="Heading1"/>
      </w:pPr>
      <w:bookmarkStart w:id="1" w:name="_Toc164749770"/>
      <w:r w:rsidRPr="00B25CE3">
        <w:lastRenderedPageBreak/>
        <w:t>2. Low Water Alarm on Condensate Tank [</w:t>
      </w:r>
      <w:r w:rsidR="008810D9" w:rsidRPr="008810D9">
        <w:t>$</w:t>
      </w:r>
      <w:proofErr w:type="spellStart"/>
      <w:r w:rsidR="008810D9" w:rsidRPr="008810D9">
        <w:t>lwact_result_status</w:t>
      </w:r>
      <w:proofErr w:type="spellEnd"/>
      <w:r w:rsidR="008810D9" w:rsidRPr="008810D9">
        <w:t>$</w:t>
      </w:r>
      <w:r w:rsidRPr="00B25CE3">
        <w:t>]</w:t>
      </w:r>
      <w:bookmarkEnd w:id="1"/>
    </w:p>
    <w:p w14:paraId="533DE445" w14:textId="741A2435" w:rsidR="008279E9" w:rsidRPr="00B25CE3" w:rsidRDefault="008279E9" w:rsidP="008279E9">
      <w:r w:rsidRPr="00B25CE3">
        <w:t xml:space="preserve">(LWACT) (For Steam Boiler System only) </w:t>
      </w:r>
    </w:p>
    <w:p w14:paraId="086B0A01" w14:textId="77777777" w:rsidR="008279E9" w:rsidRPr="00B25CE3" w:rsidRDefault="008279E9" w:rsidP="008279E9"/>
    <w:tbl>
      <w:tblPr>
        <w:tblStyle w:val="TableGrid"/>
        <w:tblW w:w="10790" w:type="dxa"/>
        <w:jc w:val="center"/>
        <w:tblInd w:w="0" w:type="dxa"/>
        <w:tblCellMar>
          <w:top w:w="7" w:type="dxa"/>
          <w:left w:w="5" w:type="dxa"/>
          <w:right w:w="7" w:type="dxa"/>
        </w:tblCellMar>
        <w:tblLook w:val="04A0" w:firstRow="1" w:lastRow="0" w:firstColumn="1" w:lastColumn="0" w:noHBand="0" w:noVBand="1"/>
      </w:tblPr>
      <w:tblGrid>
        <w:gridCol w:w="1821"/>
        <w:gridCol w:w="1905"/>
        <w:gridCol w:w="1910"/>
        <w:gridCol w:w="1903"/>
        <w:gridCol w:w="1519"/>
        <w:gridCol w:w="1732"/>
      </w:tblGrid>
      <w:tr w:rsidR="008810D9" w:rsidRPr="00B25CE3" w14:paraId="67A3CA48" w14:textId="77777777" w:rsidTr="008810D9">
        <w:trPr>
          <w:trHeight w:val="838"/>
          <w:jc w:val="center"/>
        </w:trPr>
        <w:tc>
          <w:tcPr>
            <w:tcW w:w="1879" w:type="dxa"/>
            <w:tcBorders>
              <w:top w:val="single" w:sz="4" w:space="0" w:color="000000"/>
              <w:left w:val="single" w:sz="4" w:space="0" w:color="000000"/>
              <w:bottom w:val="single" w:sz="4" w:space="0" w:color="000000"/>
              <w:right w:val="single" w:sz="4" w:space="0" w:color="000000"/>
            </w:tcBorders>
          </w:tcPr>
          <w:p w14:paraId="0D6B812A" w14:textId="77777777" w:rsidR="008810D9" w:rsidRPr="00B25CE3" w:rsidRDefault="008810D9" w:rsidP="00D676D4">
            <w:pPr>
              <w:spacing w:after="0" w:line="259" w:lineRule="auto"/>
              <w:ind w:left="0" w:firstLine="0"/>
              <w:jc w:val="center"/>
            </w:pPr>
            <w:r w:rsidRPr="00B25CE3">
              <w:rPr>
                <w:b/>
              </w:rPr>
              <w:t xml:space="preserve">Item </w:t>
            </w:r>
          </w:p>
        </w:tc>
        <w:tc>
          <w:tcPr>
            <w:tcW w:w="1935" w:type="dxa"/>
            <w:tcBorders>
              <w:top w:val="single" w:sz="4" w:space="0" w:color="000000"/>
              <w:left w:val="single" w:sz="4" w:space="0" w:color="000000"/>
              <w:bottom w:val="single" w:sz="4" w:space="0" w:color="000000"/>
              <w:right w:val="single" w:sz="4" w:space="0" w:color="000000"/>
            </w:tcBorders>
          </w:tcPr>
          <w:p w14:paraId="7046CF98" w14:textId="17712B35" w:rsidR="008810D9" w:rsidRPr="00B25CE3" w:rsidRDefault="008810D9" w:rsidP="00D676D4">
            <w:pPr>
              <w:spacing w:after="0" w:line="259" w:lineRule="auto"/>
              <w:ind w:left="0" w:firstLine="0"/>
              <w:jc w:val="center"/>
            </w:pPr>
            <w:r w:rsidRPr="00B25CE3">
              <w:rPr>
                <w:b/>
              </w:rPr>
              <w:t>Make</w:t>
            </w:r>
          </w:p>
        </w:tc>
        <w:tc>
          <w:tcPr>
            <w:tcW w:w="1936" w:type="dxa"/>
            <w:tcBorders>
              <w:top w:val="single" w:sz="4" w:space="0" w:color="000000"/>
              <w:left w:val="single" w:sz="4" w:space="0" w:color="000000"/>
              <w:bottom w:val="single" w:sz="4" w:space="0" w:color="000000"/>
              <w:right w:val="single" w:sz="4" w:space="0" w:color="000000"/>
            </w:tcBorders>
          </w:tcPr>
          <w:p w14:paraId="701FC50C" w14:textId="1C969B8F" w:rsidR="008810D9" w:rsidRPr="00B25CE3" w:rsidRDefault="008810D9" w:rsidP="00D676D4">
            <w:pPr>
              <w:spacing w:after="0" w:line="259" w:lineRule="auto"/>
              <w:ind w:left="0" w:firstLine="0"/>
              <w:jc w:val="center"/>
              <w:rPr>
                <w:b/>
              </w:rPr>
            </w:pPr>
            <w:r>
              <w:rPr>
                <w:b/>
              </w:rPr>
              <w:t>Model</w:t>
            </w:r>
          </w:p>
        </w:tc>
        <w:tc>
          <w:tcPr>
            <w:tcW w:w="1940" w:type="dxa"/>
            <w:tcBorders>
              <w:top w:val="single" w:sz="4" w:space="0" w:color="000000"/>
              <w:left w:val="single" w:sz="4" w:space="0" w:color="000000"/>
              <w:bottom w:val="single" w:sz="4" w:space="0" w:color="000000"/>
              <w:right w:val="single" w:sz="4" w:space="0" w:color="000000"/>
            </w:tcBorders>
          </w:tcPr>
          <w:p w14:paraId="6796E1EB" w14:textId="1D416080" w:rsidR="008810D9" w:rsidRPr="00B25CE3" w:rsidRDefault="008810D9" w:rsidP="00D676D4">
            <w:pPr>
              <w:spacing w:after="0" w:line="259" w:lineRule="auto"/>
              <w:ind w:left="0" w:firstLine="0"/>
              <w:jc w:val="center"/>
            </w:pPr>
            <w:r w:rsidRPr="00B25CE3">
              <w:rPr>
                <w:b/>
              </w:rPr>
              <w:t xml:space="preserve">Device </w:t>
            </w:r>
          </w:p>
          <w:p w14:paraId="2265DD33" w14:textId="77777777" w:rsidR="008810D9" w:rsidRPr="00B25CE3" w:rsidRDefault="008810D9" w:rsidP="00D676D4">
            <w:pPr>
              <w:spacing w:after="0" w:line="259" w:lineRule="auto"/>
              <w:ind w:left="0" w:firstLine="0"/>
              <w:jc w:val="center"/>
            </w:pPr>
            <w:r w:rsidRPr="00B25CE3">
              <w:rPr>
                <w:b/>
              </w:rPr>
              <w:t xml:space="preserve">Type </w:t>
            </w:r>
          </w:p>
        </w:tc>
        <w:tc>
          <w:tcPr>
            <w:tcW w:w="1544" w:type="dxa"/>
            <w:tcBorders>
              <w:top w:val="single" w:sz="4" w:space="0" w:color="000000"/>
              <w:left w:val="single" w:sz="4" w:space="0" w:color="000000"/>
              <w:bottom w:val="single" w:sz="4" w:space="0" w:color="000000"/>
              <w:right w:val="single" w:sz="4" w:space="0" w:color="000000"/>
            </w:tcBorders>
          </w:tcPr>
          <w:p w14:paraId="38E3A56D" w14:textId="77777777" w:rsidR="008810D9" w:rsidRPr="00B25CE3" w:rsidRDefault="008810D9" w:rsidP="00D676D4">
            <w:pPr>
              <w:spacing w:after="0" w:line="259" w:lineRule="auto"/>
              <w:ind w:left="0" w:firstLine="0"/>
              <w:jc w:val="center"/>
              <w:rPr>
                <w:b/>
                <w:bCs/>
              </w:rPr>
            </w:pPr>
            <w:r w:rsidRPr="00B25CE3">
              <w:rPr>
                <w:b/>
                <w:bCs/>
              </w:rPr>
              <w:t>Alarm</w:t>
            </w:r>
          </w:p>
          <w:p w14:paraId="104E0D68" w14:textId="77777777" w:rsidR="008810D9" w:rsidRPr="00B25CE3" w:rsidRDefault="008810D9" w:rsidP="00D676D4">
            <w:pPr>
              <w:spacing w:after="0" w:line="259" w:lineRule="auto"/>
              <w:ind w:left="0" w:firstLine="0"/>
              <w:jc w:val="center"/>
            </w:pPr>
            <w:r w:rsidRPr="00B25CE3">
              <w:rPr>
                <w:b/>
                <w:bCs/>
              </w:rPr>
              <w:t>Setpoint</w:t>
            </w:r>
          </w:p>
        </w:tc>
        <w:tc>
          <w:tcPr>
            <w:tcW w:w="1556" w:type="dxa"/>
            <w:tcBorders>
              <w:top w:val="single" w:sz="4" w:space="0" w:color="000000"/>
              <w:left w:val="single" w:sz="4" w:space="0" w:color="000000"/>
              <w:bottom w:val="single" w:sz="4" w:space="0" w:color="000000"/>
              <w:right w:val="single" w:sz="4" w:space="0" w:color="000000"/>
            </w:tcBorders>
          </w:tcPr>
          <w:p w14:paraId="4AD1A495" w14:textId="7941A729" w:rsidR="008810D9" w:rsidRPr="00B25CE3" w:rsidRDefault="008810D9" w:rsidP="008810D9">
            <w:pPr>
              <w:spacing w:after="0" w:line="238" w:lineRule="auto"/>
              <w:ind w:left="0" w:firstLine="0"/>
              <w:jc w:val="center"/>
            </w:pPr>
            <w:r w:rsidRPr="00B25CE3">
              <w:rPr>
                <w:b/>
              </w:rPr>
              <w:t>Condensate Tank Diameter</w:t>
            </w:r>
          </w:p>
        </w:tc>
      </w:tr>
      <w:tr w:rsidR="008810D9" w:rsidRPr="00B25CE3" w14:paraId="0A8834A7" w14:textId="77777777" w:rsidTr="008810D9">
        <w:trPr>
          <w:trHeight w:val="286"/>
          <w:jc w:val="center"/>
        </w:trPr>
        <w:tc>
          <w:tcPr>
            <w:tcW w:w="1879" w:type="dxa"/>
            <w:tcBorders>
              <w:top w:val="single" w:sz="4" w:space="0" w:color="000000"/>
              <w:left w:val="single" w:sz="4" w:space="0" w:color="000000"/>
              <w:bottom w:val="single" w:sz="4" w:space="0" w:color="000000"/>
              <w:right w:val="single" w:sz="4" w:space="0" w:color="000000"/>
            </w:tcBorders>
          </w:tcPr>
          <w:p w14:paraId="11942A6A" w14:textId="5BD70B10" w:rsidR="008810D9" w:rsidRPr="00B25CE3" w:rsidRDefault="008810D9" w:rsidP="00D676D4">
            <w:pPr>
              <w:jc w:val="center"/>
            </w:pPr>
            <w:r w:rsidRPr="00B25CE3">
              <w:t>LWACT</w:t>
            </w:r>
          </w:p>
        </w:tc>
        <w:tc>
          <w:tcPr>
            <w:tcW w:w="1935" w:type="dxa"/>
            <w:tcBorders>
              <w:top w:val="single" w:sz="4" w:space="0" w:color="000000"/>
              <w:left w:val="single" w:sz="4" w:space="0" w:color="000000"/>
              <w:bottom w:val="single" w:sz="4" w:space="0" w:color="000000"/>
              <w:right w:val="single" w:sz="4" w:space="0" w:color="000000"/>
            </w:tcBorders>
          </w:tcPr>
          <w:p w14:paraId="7C2BDA74" w14:textId="6FB77E36" w:rsidR="008810D9" w:rsidRPr="00B25CE3" w:rsidRDefault="008810D9" w:rsidP="00D676D4">
            <w:pPr>
              <w:jc w:val="center"/>
            </w:pPr>
            <w:r w:rsidRPr="008810D9">
              <w:t>$</w:t>
            </w:r>
            <w:proofErr w:type="spellStart"/>
            <w:r w:rsidRPr="008810D9">
              <w:t>lwact_make</w:t>
            </w:r>
            <w:proofErr w:type="spellEnd"/>
            <w:r w:rsidRPr="008810D9">
              <w:t>$</w:t>
            </w:r>
          </w:p>
        </w:tc>
        <w:tc>
          <w:tcPr>
            <w:tcW w:w="1936" w:type="dxa"/>
            <w:tcBorders>
              <w:top w:val="single" w:sz="4" w:space="0" w:color="000000"/>
              <w:left w:val="single" w:sz="4" w:space="0" w:color="000000"/>
              <w:bottom w:val="single" w:sz="4" w:space="0" w:color="000000"/>
              <w:right w:val="single" w:sz="4" w:space="0" w:color="000000"/>
            </w:tcBorders>
          </w:tcPr>
          <w:p w14:paraId="15C661C2" w14:textId="78EDC3A9" w:rsidR="008810D9" w:rsidRPr="00B25CE3" w:rsidRDefault="008810D9" w:rsidP="00D676D4">
            <w:pPr>
              <w:jc w:val="center"/>
            </w:pPr>
            <w:r w:rsidRPr="008810D9">
              <w:t>$</w:t>
            </w:r>
            <w:proofErr w:type="spellStart"/>
            <w:r w:rsidRPr="008810D9">
              <w:t>lwact_model</w:t>
            </w:r>
            <w:proofErr w:type="spellEnd"/>
            <w:r w:rsidRPr="008810D9">
              <w:t>$</w:t>
            </w:r>
          </w:p>
        </w:tc>
        <w:tc>
          <w:tcPr>
            <w:tcW w:w="1940" w:type="dxa"/>
            <w:tcBorders>
              <w:top w:val="single" w:sz="4" w:space="0" w:color="000000"/>
              <w:left w:val="single" w:sz="4" w:space="0" w:color="000000"/>
              <w:bottom w:val="single" w:sz="4" w:space="0" w:color="000000"/>
              <w:right w:val="single" w:sz="4" w:space="0" w:color="000000"/>
            </w:tcBorders>
          </w:tcPr>
          <w:p w14:paraId="39688BF4" w14:textId="0B72CDA4" w:rsidR="008810D9" w:rsidRPr="00B25CE3" w:rsidRDefault="008810D9" w:rsidP="00D676D4">
            <w:pPr>
              <w:jc w:val="center"/>
            </w:pPr>
            <w:r w:rsidRPr="008810D9">
              <w:t>$</w:t>
            </w:r>
            <w:proofErr w:type="spellStart"/>
            <w:r w:rsidRPr="008810D9">
              <w:t>lwact_type</w:t>
            </w:r>
            <w:proofErr w:type="spellEnd"/>
            <w:r w:rsidRPr="008810D9">
              <w:t>$</w:t>
            </w:r>
          </w:p>
        </w:tc>
        <w:tc>
          <w:tcPr>
            <w:tcW w:w="1544" w:type="dxa"/>
            <w:tcBorders>
              <w:top w:val="single" w:sz="4" w:space="0" w:color="000000"/>
              <w:left w:val="single" w:sz="4" w:space="0" w:color="000000"/>
              <w:bottom w:val="single" w:sz="4" w:space="0" w:color="000000"/>
              <w:right w:val="single" w:sz="4" w:space="0" w:color="000000"/>
            </w:tcBorders>
          </w:tcPr>
          <w:p w14:paraId="7ACDD432" w14:textId="2BC26108" w:rsidR="008810D9" w:rsidRPr="00B25CE3" w:rsidRDefault="008810D9" w:rsidP="00D676D4">
            <w:pPr>
              <w:jc w:val="center"/>
            </w:pPr>
            <w:r w:rsidRPr="008810D9">
              <w:t>$</w:t>
            </w:r>
            <w:proofErr w:type="spellStart"/>
            <w:r w:rsidRPr="008810D9">
              <w:t>lwact_sp</w:t>
            </w:r>
            <w:proofErr w:type="spellEnd"/>
            <w:r w:rsidRPr="008810D9">
              <w:t>$</w:t>
            </w:r>
          </w:p>
        </w:tc>
        <w:tc>
          <w:tcPr>
            <w:tcW w:w="1556" w:type="dxa"/>
            <w:tcBorders>
              <w:top w:val="single" w:sz="4" w:space="0" w:color="000000"/>
              <w:left w:val="single" w:sz="4" w:space="0" w:color="000000"/>
              <w:bottom w:val="single" w:sz="4" w:space="0" w:color="000000"/>
              <w:right w:val="single" w:sz="4" w:space="0" w:color="000000"/>
            </w:tcBorders>
          </w:tcPr>
          <w:p w14:paraId="45528A16" w14:textId="521DB844" w:rsidR="008810D9" w:rsidRPr="00B25CE3" w:rsidRDefault="008810D9" w:rsidP="00D676D4">
            <w:pPr>
              <w:jc w:val="center"/>
            </w:pPr>
            <w:r w:rsidRPr="008810D9">
              <w:t>$</w:t>
            </w:r>
            <w:proofErr w:type="spellStart"/>
            <w:r w:rsidRPr="008810D9">
              <w:t>lwact_diameter</w:t>
            </w:r>
            <w:proofErr w:type="spellEnd"/>
            <w:r w:rsidRPr="008810D9">
              <w:t>$</w:t>
            </w:r>
          </w:p>
        </w:tc>
      </w:tr>
    </w:tbl>
    <w:p w14:paraId="2658A929" w14:textId="77777777" w:rsidR="008279E9" w:rsidRPr="00B25CE3" w:rsidRDefault="008279E9" w:rsidP="008279E9"/>
    <w:p w14:paraId="3E53118A" w14:textId="77777777" w:rsidR="0051284F" w:rsidRDefault="008279E9" w:rsidP="003C2E20">
      <w:pPr>
        <w:pStyle w:val="ListParagraph"/>
        <w:numPr>
          <w:ilvl w:val="0"/>
          <w:numId w:val="2"/>
        </w:numPr>
      </w:pPr>
      <w:r w:rsidRPr="00B25CE3">
        <w:t>Alarm set point is required to be above 1/3rd of tank height.</w:t>
      </w:r>
      <w:r w:rsidR="0051284F" w:rsidRPr="0051284F">
        <w:t xml:space="preserve"> Device type is required to be a probe or float independent of water level control.</w:t>
      </w:r>
    </w:p>
    <w:p w14:paraId="6733D6DA" w14:textId="38D1FE4B" w:rsidR="008279E9" w:rsidRPr="00B25CE3" w:rsidRDefault="0051284F" w:rsidP="0051284F">
      <w:pPr>
        <w:pStyle w:val="ListParagraph"/>
        <w:ind w:firstLine="0"/>
      </w:pPr>
      <w:r>
        <w:rPr>
          <w:noProof/>
        </w:rPr>
        <w:drawing>
          <wp:anchor distT="0" distB="0" distL="114300" distR="114300" simplePos="0" relativeHeight="251687936" behindDoc="1" locked="0" layoutInCell="1" allowOverlap="1" wp14:anchorId="6B1545B5" wp14:editId="136098C2">
            <wp:simplePos x="0" y="0"/>
            <wp:positionH relativeFrom="column">
              <wp:posOffset>533400</wp:posOffset>
            </wp:positionH>
            <wp:positionV relativeFrom="paragraph">
              <wp:posOffset>4445</wp:posOffset>
            </wp:positionV>
            <wp:extent cx="5715000" cy="4140200"/>
            <wp:effectExtent l="0" t="0" r="0" b="0"/>
            <wp:wrapNone/>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715000" cy="4140200"/>
                    </a:xfrm>
                    <a:prstGeom prst="rect">
                      <a:avLst/>
                    </a:prstGeom>
                  </pic:spPr>
                </pic:pic>
              </a:graphicData>
            </a:graphic>
            <wp14:sizeRelH relativeFrom="margin">
              <wp14:pctWidth>0</wp14:pctWidth>
            </wp14:sizeRelH>
            <wp14:sizeRelV relativeFrom="margin">
              <wp14:pctHeight>0</wp14:pctHeight>
            </wp14:sizeRelV>
          </wp:anchor>
        </w:drawing>
      </w:r>
    </w:p>
    <w:p w14:paraId="4AC64821" w14:textId="77777777" w:rsidR="008279E9" w:rsidRPr="00B25CE3" w:rsidRDefault="008279E9" w:rsidP="008279E9"/>
    <w:p w14:paraId="33C9F926" w14:textId="77777777" w:rsidR="008279E9" w:rsidRPr="00B25CE3" w:rsidRDefault="008279E9" w:rsidP="008279E9"/>
    <w:p w14:paraId="6667F481" w14:textId="77777777" w:rsidR="008279E9" w:rsidRPr="00B25CE3" w:rsidRDefault="008279E9" w:rsidP="008279E9"/>
    <w:p w14:paraId="3D1BE091" w14:textId="77777777" w:rsidR="008279E9" w:rsidRPr="00B25CE3" w:rsidRDefault="008279E9" w:rsidP="008279E9"/>
    <w:p w14:paraId="7182DD22" w14:textId="77777777" w:rsidR="008279E9" w:rsidRPr="00B25CE3" w:rsidRDefault="008279E9" w:rsidP="008279E9"/>
    <w:p w14:paraId="446A65FA" w14:textId="77777777" w:rsidR="008279E9" w:rsidRPr="00B25CE3" w:rsidRDefault="008279E9" w:rsidP="008279E9"/>
    <w:p w14:paraId="40D6EEC7" w14:textId="77777777" w:rsidR="008279E9" w:rsidRPr="00B25CE3" w:rsidRDefault="008279E9" w:rsidP="008279E9"/>
    <w:p w14:paraId="109322A9" w14:textId="77777777" w:rsidR="008279E9" w:rsidRPr="00B25CE3" w:rsidRDefault="008279E9" w:rsidP="008279E9"/>
    <w:p w14:paraId="77A5631D" w14:textId="77777777" w:rsidR="008279E9" w:rsidRPr="00B25CE3" w:rsidRDefault="008279E9" w:rsidP="008279E9"/>
    <w:p w14:paraId="1ED858CE" w14:textId="77777777" w:rsidR="008279E9" w:rsidRPr="00B25CE3" w:rsidRDefault="008279E9" w:rsidP="008279E9"/>
    <w:p w14:paraId="6CD3A7AE" w14:textId="77777777" w:rsidR="008279E9" w:rsidRPr="00B25CE3" w:rsidRDefault="008279E9" w:rsidP="008279E9"/>
    <w:p w14:paraId="0ED4BE0B" w14:textId="77777777" w:rsidR="008279E9" w:rsidRPr="00B25CE3" w:rsidRDefault="008279E9" w:rsidP="008279E9"/>
    <w:p w14:paraId="128B5AFB" w14:textId="77777777" w:rsidR="008279E9" w:rsidRPr="00B25CE3" w:rsidRDefault="008279E9" w:rsidP="008279E9"/>
    <w:p w14:paraId="072DFE64" w14:textId="77777777" w:rsidR="008279E9" w:rsidRPr="00B25CE3" w:rsidRDefault="008279E9" w:rsidP="008279E9"/>
    <w:p w14:paraId="0A850671" w14:textId="77777777" w:rsidR="008279E9" w:rsidRPr="00B25CE3" w:rsidRDefault="008279E9" w:rsidP="008279E9"/>
    <w:p w14:paraId="2C54D4CD" w14:textId="77777777" w:rsidR="008279E9" w:rsidRPr="00B25CE3" w:rsidRDefault="008279E9" w:rsidP="008279E9"/>
    <w:p w14:paraId="4D747558" w14:textId="77777777" w:rsidR="008279E9" w:rsidRPr="00B25CE3" w:rsidRDefault="008279E9" w:rsidP="008279E9"/>
    <w:p w14:paraId="07C685A4" w14:textId="77777777" w:rsidR="008279E9" w:rsidRPr="00B25CE3" w:rsidRDefault="008279E9" w:rsidP="008279E9"/>
    <w:p w14:paraId="6601A1CB" w14:textId="77777777" w:rsidR="008279E9" w:rsidRPr="00B25CE3" w:rsidRDefault="008279E9" w:rsidP="008279E9"/>
    <w:p w14:paraId="67A8D1F1" w14:textId="77777777" w:rsidR="008279E9" w:rsidRPr="00B25CE3" w:rsidRDefault="008279E9" w:rsidP="008279E9"/>
    <w:p w14:paraId="528B0BA7" w14:textId="77777777" w:rsidR="008279E9" w:rsidRPr="00B25CE3" w:rsidRDefault="008279E9" w:rsidP="008279E9"/>
    <w:p w14:paraId="3B4ADE3C" w14:textId="77777777" w:rsidR="008279E9" w:rsidRPr="00B25CE3" w:rsidRDefault="008279E9" w:rsidP="008279E9"/>
    <w:p w14:paraId="423C7219" w14:textId="77777777" w:rsidR="008279E9" w:rsidRPr="00B25CE3" w:rsidRDefault="008279E9" w:rsidP="008279E9">
      <w:pPr>
        <w:pBdr>
          <w:top w:val="single" w:sz="18" w:space="1" w:color="auto"/>
        </w:pBdr>
      </w:pPr>
    </w:p>
    <w:p w14:paraId="6F1655DF" w14:textId="77777777" w:rsidR="0051284F" w:rsidRDefault="0051284F" w:rsidP="003C2E20">
      <w:pPr>
        <w:pStyle w:val="ListParagraph"/>
        <w:numPr>
          <w:ilvl w:val="0"/>
          <w:numId w:val="2"/>
        </w:numPr>
      </w:pPr>
      <w:r w:rsidRPr="0051284F">
        <w:t>Verify sight glass in clean and water is clearly visible. Drain sight glass without draining alarm column and then quickly close drain valve. Water level should quickly rise in sight glass indicating good communication with tank.</w:t>
      </w:r>
    </w:p>
    <w:p w14:paraId="1386A0D9" w14:textId="2B1210AC" w:rsidR="008279E9" w:rsidRPr="00B25CE3" w:rsidRDefault="008279E9" w:rsidP="003C2E20">
      <w:pPr>
        <w:pStyle w:val="ListParagraph"/>
        <w:numPr>
          <w:ilvl w:val="0"/>
          <w:numId w:val="2"/>
        </w:numPr>
      </w:pPr>
      <w:r w:rsidRPr="00B25CE3">
        <w:t>If poor communication, clean lines and begin with the step above.</w:t>
      </w:r>
    </w:p>
    <w:p w14:paraId="5B61E6F2" w14:textId="1CD431C9" w:rsidR="008279E9" w:rsidRPr="00B25CE3" w:rsidRDefault="008279E9" w:rsidP="003C2E20">
      <w:pPr>
        <w:pStyle w:val="ListParagraph"/>
        <w:numPr>
          <w:ilvl w:val="0"/>
          <w:numId w:val="2"/>
        </w:numPr>
      </w:pPr>
      <w:r w:rsidRPr="00B25CE3">
        <w:t>Drain the water from the condensate tank at a rate not to exceeded 1 inch per minute.  Use water level sight glass to observe alarm point.  DO NOT ALLOW WATER LEVEL TO LEAVE SIGHT GLASS. Tank can be either offline or online.</w:t>
      </w:r>
      <w:r w:rsidRPr="00B25CE3">
        <w:br/>
      </w:r>
    </w:p>
    <w:p w14:paraId="55E5B950" w14:textId="097434BC" w:rsidR="008279E9" w:rsidRPr="00B25CE3" w:rsidRDefault="008279E9" w:rsidP="008279E9">
      <w:pPr>
        <w:pBdr>
          <w:top w:val="single" w:sz="18" w:space="1" w:color="auto"/>
        </w:pBdr>
      </w:pPr>
      <w:r w:rsidRPr="00B25CE3">
        <w:lastRenderedPageBreak/>
        <w:t xml:space="preserve"> </w:t>
      </w:r>
    </w:p>
    <w:p w14:paraId="49FCFC9F" w14:textId="77777777" w:rsidR="008279E9" w:rsidRPr="00B25CE3" w:rsidRDefault="008279E9" w:rsidP="008279E9"/>
    <w:tbl>
      <w:tblPr>
        <w:tblStyle w:val="TableGrid"/>
        <w:tblW w:w="10112" w:type="dxa"/>
        <w:jc w:val="center"/>
        <w:tblInd w:w="0" w:type="dxa"/>
        <w:tblCellMar>
          <w:top w:w="5" w:type="dxa"/>
          <w:left w:w="5" w:type="dxa"/>
          <w:right w:w="5" w:type="dxa"/>
        </w:tblCellMar>
        <w:tblLook w:val="04A0" w:firstRow="1" w:lastRow="0" w:firstColumn="1" w:lastColumn="0" w:noHBand="0" w:noVBand="1"/>
      </w:tblPr>
      <w:tblGrid>
        <w:gridCol w:w="6041"/>
        <w:gridCol w:w="1663"/>
        <w:gridCol w:w="2408"/>
      </w:tblGrid>
      <w:tr w:rsidR="008279E9" w:rsidRPr="00B25CE3" w14:paraId="4948740D" w14:textId="77777777" w:rsidTr="009446C5">
        <w:trPr>
          <w:trHeight w:val="299"/>
          <w:jc w:val="center"/>
        </w:trPr>
        <w:tc>
          <w:tcPr>
            <w:tcW w:w="6390" w:type="dxa"/>
            <w:tcBorders>
              <w:top w:val="single" w:sz="4" w:space="0" w:color="000000"/>
              <w:left w:val="single" w:sz="4" w:space="0" w:color="000000"/>
              <w:bottom w:val="single" w:sz="4" w:space="0" w:color="000000"/>
              <w:right w:val="single" w:sz="4" w:space="0" w:color="000000"/>
            </w:tcBorders>
          </w:tcPr>
          <w:p w14:paraId="69032560" w14:textId="77777777" w:rsidR="008279E9" w:rsidRPr="00B25CE3" w:rsidRDefault="008279E9" w:rsidP="00D676D4">
            <w:pPr>
              <w:spacing w:after="0" w:line="259" w:lineRule="auto"/>
              <w:ind w:left="0" w:firstLine="0"/>
              <w:jc w:val="center"/>
            </w:pPr>
            <w:r w:rsidRPr="00B25CE3">
              <w:rPr>
                <w:b/>
              </w:rPr>
              <w:t xml:space="preserve">Result </w:t>
            </w:r>
          </w:p>
        </w:tc>
        <w:tc>
          <w:tcPr>
            <w:tcW w:w="1260" w:type="dxa"/>
            <w:tcBorders>
              <w:top w:val="single" w:sz="4" w:space="0" w:color="000000"/>
              <w:left w:val="single" w:sz="4" w:space="0" w:color="000000"/>
              <w:bottom w:val="single" w:sz="4" w:space="0" w:color="000000"/>
              <w:right w:val="single" w:sz="4" w:space="0" w:color="000000"/>
            </w:tcBorders>
          </w:tcPr>
          <w:p w14:paraId="38BDC29F" w14:textId="77777777" w:rsidR="008279E9" w:rsidRPr="00B25CE3" w:rsidRDefault="008279E9" w:rsidP="00D676D4">
            <w:pPr>
              <w:spacing w:after="0" w:line="259" w:lineRule="auto"/>
              <w:ind w:left="0" w:firstLine="0"/>
              <w:jc w:val="center"/>
            </w:pPr>
            <w:r w:rsidRPr="00B25CE3">
              <w:rPr>
                <w:b/>
              </w:rPr>
              <w:t xml:space="preserve">Y/N </w:t>
            </w:r>
          </w:p>
        </w:tc>
        <w:tc>
          <w:tcPr>
            <w:tcW w:w="2462" w:type="dxa"/>
            <w:tcBorders>
              <w:top w:val="single" w:sz="4" w:space="0" w:color="000000"/>
              <w:left w:val="single" w:sz="4" w:space="0" w:color="000000"/>
              <w:bottom w:val="single" w:sz="4" w:space="0" w:color="000000"/>
              <w:right w:val="single" w:sz="4" w:space="0" w:color="000000"/>
            </w:tcBorders>
          </w:tcPr>
          <w:p w14:paraId="62E01312" w14:textId="77777777" w:rsidR="008279E9" w:rsidRPr="00B25CE3" w:rsidRDefault="008279E9" w:rsidP="00D676D4">
            <w:pPr>
              <w:spacing w:after="0" w:line="259" w:lineRule="auto"/>
              <w:ind w:left="0" w:firstLine="0"/>
              <w:jc w:val="center"/>
            </w:pPr>
            <w:r w:rsidRPr="00B25CE3">
              <w:rPr>
                <w:b/>
              </w:rPr>
              <w:t>Water Level</w:t>
            </w:r>
          </w:p>
        </w:tc>
      </w:tr>
      <w:tr w:rsidR="008279E9" w:rsidRPr="00B25CE3" w14:paraId="0B33D9F5" w14:textId="77777777" w:rsidTr="009446C5">
        <w:trPr>
          <w:trHeight w:val="255"/>
          <w:jc w:val="center"/>
        </w:trPr>
        <w:tc>
          <w:tcPr>
            <w:tcW w:w="6390" w:type="dxa"/>
            <w:tcBorders>
              <w:top w:val="single" w:sz="4" w:space="0" w:color="000000"/>
              <w:left w:val="single" w:sz="4" w:space="0" w:color="000000"/>
              <w:bottom w:val="single" w:sz="4" w:space="0" w:color="000000"/>
              <w:right w:val="single" w:sz="4" w:space="0" w:color="000000"/>
            </w:tcBorders>
          </w:tcPr>
          <w:p w14:paraId="7B9900BE" w14:textId="7A9F0A57" w:rsidR="008279E9" w:rsidRPr="00B25CE3" w:rsidRDefault="008279E9" w:rsidP="00D676D4">
            <w:r w:rsidRPr="00B25CE3">
              <w:t xml:space="preserve">Correct </w:t>
            </w:r>
            <w:r w:rsidR="0098182D">
              <w:t>device installation</w:t>
            </w:r>
            <w:r w:rsidRPr="00B25CE3">
              <w:t>?</w:t>
            </w:r>
            <w:r w:rsidR="000841F6">
              <w:t xml:space="preserve"> Are any valves that can isolate alarm device LOOP?</w:t>
            </w:r>
          </w:p>
        </w:tc>
        <w:tc>
          <w:tcPr>
            <w:tcW w:w="1260" w:type="dxa"/>
            <w:tcBorders>
              <w:top w:val="single" w:sz="4" w:space="0" w:color="000000"/>
              <w:left w:val="single" w:sz="4" w:space="0" w:color="000000"/>
              <w:bottom w:val="single" w:sz="4" w:space="0" w:color="000000"/>
              <w:right w:val="single" w:sz="4" w:space="0" w:color="000000"/>
            </w:tcBorders>
          </w:tcPr>
          <w:p w14:paraId="37BE7A0D" w14:textId="70910E5F" w:rsidR="008279E9" w:rsidRPr="00B25CE3" w:rsidRDefault="008810D9" w:rsidP="00D676D4">
            <w:pPr>
              <w:jc w:val="center"/>
            </w:pPr>
            <w:r w:rsidRPr="008810D9">
              <w:t>$lwact_result_1$</w:t>
            </w:r>
          </w:p>
        </w:tc>
        <w:tc>
          <w:tcPr>
            <w:tcW w:w="2462"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215D1679" w14:textId="77777777" w:rsidR="008279E9" w:rsidRPr="00B25CE3" w:rsidRDefault="008279E9" w:rsidP="00D676D4">
            <w:pPr>
              <w:jc w:val="center"/>
            </w:pPr>
          </w:p>
        </w:tc>
      </w:tr>
      <w:tr w:rsidR="008279E9" w:rsidRPr="00B25CE3" w14:paraId="6DBEC66B" w14:textId="77777777" w:rsidTr="009446C5">
        <w:trPr>
          <w:trHeight w:val="255"/>
          <w:jc w:val="center"/>
        </w:trPr>
        <w:tc>
          <w:tcPr>
            <w:tcW w:w="6390" w:type="dxa"/>
            <w:tcBorders>
              <w:top w:val="single" w:sz="4" w:space="0" w:color="000000"/>
              <w:left w:val="single" w:sz="4" w:space="0" w:color="000000"/>
              <w:bottom w:val="single" w:sz="4" w:space="0" w:color="000000"/>
              <w:right w:val="single" w:sz="4" w:space="0" w:color="000000"/>
            </w:tcBorders>
          </w:tcPr>
          <w:p w14:paraId="5F3D2FBE" w14:textId="77777777" w:rsidR="008279E9" w:rsidRPr="00B25CE3" w:rsidRDefault="008279E9" w:rsidP="00D676D4">
            <w:r w:rsidRPr="00B25CE3">
              <w:t>Did the alarm work correctly? Record water level</w:t>
            </w:r>
          </w:p>
        </w:tc>
        <w:tc>
          <w:tcPr>
            <w:tcW w:w="1260" w:type="dxa"/>
            <w:tcBorders>
              <w:top w:val="single" w:sz="4" w:space="0" w:color="000000"/>
              <w:left w:val="single" w:sz="4" w:space="0" w:color="000000"/>
              <w:bottom w:val="single" w:sz="4" w:space="0" w:color="000000"/>
              <w:right w:val="single" w:sz="4" w:space="0" w:color="000000"/>
            </w:tcBorders>
          </w:tcPr>
          <w:p w14:paraId="495D7E83" w14:textId="5900748F" w:rsidR="008279E9" w:rsidRPr="00B25CE3" w:rsidRDefault="008810D9" w:rsidP="00D676D4">
            <w:pPr>
              <w:jc w:val="center"/>
            </w:pPr>
            <w:r w:rsidRPr="008810D9">
              <w:t>$lwact_result_</w:t>
            </w:r>
            <w:r>
              <w:t>2</w:t>
            </w:r>
            <w:r w:rsidRPr="008810D9">
              <w:t>$</w:t>
            </w:r>
          </w:p>
        </w:tc>
        <w:tc>
          <w:tcPr>
            <w:tcW w:w="2462" w:type="dxa"/>
            <w:tcBorders>
              <w:top w:val="single" w:sz="4" w:space="0" w:color="000000"/>
              <w:left w:val="single" w:sz="4" w:space="0" w:color="000000"/>
              <w:bottom w:val="single" w:sz="4" w:space="0" w:color="000000"/>
              <w:right w:val="single" w:sz="4" w:space="0" w:color="000000"/>
            </w:tcBorders>
          </w:tcPr>
          <w:p w14:paraId="22CB5669" w14:textId="159DBF5E" w:rsidR="008279E9" w:rsidRPr="00B25CE3" w:rsidRDefault="008810D9" w:rsidP="00D676D4">
            <w:pPr>
              <w:jc w:val="center"/>
            </w:pPr>
            <w:r w:rsidRPr="008810D9">
              <w:t>$lwact_result_</w:t>
            </w:r>
            <w:r>
              <w:t>3</w:t>
            </w:r>
            <w:r w:rsidRPr="008810D9">
              <w:t>$</w:t>
            </w:r>
          </w:p>
        </w:tc>
      </w:tr>
    </w:tbl>
    <w:p w14:paraId="7EFA55D2" w14:textId="77777777" w:rsidR="008279E9" w:rsidRPr="00B25CE3" w:rsidRDefault="008279E9" w:rsidP="008279E9"/>
    <w:p w14:paraId="64BB5E6F" w14:textId="77777777" w:rsidR="008279E9" w:rsidRPr="00B25CE3" w:rsidRDefault="008279E9" w:rsidP="008279E9">
      <w:pPr>
        <w:pBdr>
          <w:top w:val="single" w:sz="18" w:space="1" w:color="auto"/>
        </w:pBdr>
        <w:spacing w:after="60" w:line="259" w:lineRule="auto"/>
        <w:ind w:left="0" w:firstLine="0"/>
      </w:pPr>
    </w:p>
    <w:p w14:paraId="0322BFFD" w14:textId="40B53A4B" w:rsidR="008279E9" w:rsidRPr="00B25CE3" w:rsidRDefault="008279E9" w:rsidP="008279E9">
      <w:pPr>
        <w:ind w:left="0" w:firstLine="0"/>
        <w:rPr>
          <w:b/>
        </w:rPr>
      </w:pPr>
      <w:r w:rsidRPr="00B25CE3">
        <w:rPr>
          <w:b/>
        </w:rPr>
        <w:t>Did the device fail or pass the 3 Question Criteria (section 1.3.1)?</w:t>
      </w:r>
      <w:r w:rsidR="008810D9">
        <w:rPr>
          <w:b/>
        </w:rPr>
        <w:t xml:space="preserve">  </w:t>
      </w:r>
      <w:r w:rsidR="008810D9" w:rsidRPr="008810D9">
        <w:rPr>
          <w:b/>
        </w:rPr>
        <w:t>$</w:t>
      </w:r>
      <w:proofErr w:type="spellStart"/>
      <w:r w:rsidR="008810D9" w:rsidRPr="008810D9">
        <w:rPr>
          <w:b/>
        </w:rPr>
        <w:t>lwact_result_status</w:t>
      </w:r>
      <w:proofErr w:type="spellEnd"/>
      <w:r w:rsidR="008810D9" w:rsidRPr="008810D9">
        <w:rPr>
          <w:b/>
        </w:rPr>
        <w:t>$</w:t>
      </w:r>
    </w:p>
    <w:p w14:paraId="672C0375" w14:textId="079585FD" w:rsidR="008279E9" w:rsidRPr="00B25CE3" w:rsidRDefault="00D6011D" w:rsidP="008279E9">
      <w:pPr>
        <w:ind w:left="0" w:firstLine="0"/>
      </w:pPr>
      <w:r>
        <w:t>If boiler is to be operated with failed safety device, a properly approved ISM is required</w:t>
      </w:r>
      <w:r w:rsidRPr="00B25CE3">
        <w:t>.</w:t>
      </w:r>
      <w:r>
        <w:br/>
        <w:t>Describe safety device failure/remedy in Appendix F.</w:t>
      </w:r>
      <w:r w:rsidR="008279E9" w:rsidRPr="00B25CE3">
        <w:t xml:space="preserve"> </w:t>
      </w:r>
    </w:p>
    <w:p w14:paraId="60DA1EE0" w14:textId="76D821ED" w:rsidR="000133EA" w:rsidRPr="00B25CE3" w:rsidRDefault="000133EA" w:rsidP="008279E9"/>
    <w:p w14:paraId="5C9A692C" w14:textId="2AC1A25D" w:rsidR="008279E9" w:rsidRPr="00B25CE3" w:rsidRDefault="008279E9">
      <w:pPr>
        <w:spacing w:after="160" w:line="259" w:lineRule="auto"/>
        <w:ind w:left="0" w:firstLine="0"/>
      </w:pPr>
      <w:r w:rsidRPr="00B25CE3">
        <w:br w:type="page"/>
      </w:r>
    </w:p>
    <w:p w14:paraId="3F0208EE" w14:textId="44AF7561" w:rsidR="00BE5659" w:rsidRPr="00B25CE3" w:rsidRDefault="00BE5659" w:rsidP="00BE5659">
      <w:pPr>
        <w:pStyle w:val="Heading1"/>
      </w:pPr>
      <w:bookmarkStart w:id="2" w:name="_Toc164749771"/>
      <w:r w:rsidRPr="00B25CE3">
        <w:lastRenderedPageBreak/>
        <w:t>3. High Water Alarm on Deaerator Tank [</w:t>
      </w:r>
      <w:r w:rsidR="004D0EB3" w:rsidRPr="004D0EB3">
        <w:t>$</w:t>
      </w:r>
      <w:proofErr w:type="spellStart"/>
      <w:r w:rsidR="004D0EB3" w:rsidRPr="004D0EB3">
        <w:t>hwadt_result_status</w:t>
      </w:r>
      <w:proofErr w:type="spellEnd"/>
      <w:r w:rsidR="004D0EB3" w:rsidRPr="004D0EB3">
        <w:t>$</w:t>
      </w:r>
      <w:r w:rsidRPr="00B25CE3">
        <w:t>]</w:t>
      </w:r>
      <w:bookmarkEnd w:id="2"/>
    </w:p>
    <w:p w14:paraId="4C1D682E" w14:textId="316F5DB0" w:rsidR="00BE5659" w:rsidRPr="00B25CE3" w:rsidRDefault="00BE5659" w:rsidP="00BE5659">
      <w:r w:rsidRPr="00B25CE3">
        <w:t xml:space="preserve">(HWADT) (For Steam Boiler System only) </w:t>
      </w:r>
    </w:p>
    <w:p w14:paraId="1F327EC2" w14:textId="77777777" w:rsidR="00BE5659" w:rsidRPr="00B25CE3" w:rsidRDefault="00BE5659" w:rsidP="00BE5659"/>
    <w:tbl>
      <w:tblPr>
        <w:tblStyle w:val="TableGrid"/>
        <w:tblW w:w="10790" w:type="dxa"/>
        <w:jc w:val="center"/>
        <w:tblInd w:w="0" w:type="dxa"/>
        <w:tblCellMar>
          <w:top w:w="7" w:type="dxa"/>
          <w:left w:w="5" w:type="dxa"/>
          <w:right w:w="7" w:type="dxa"/>
        </w:tblCellMar>
        <w:tblLook w:val="04A0" w:firstRow="1" w:lastRow="0" w:firstColumn="1" w:lastColumn="0" w:noHBand="0" w:noVBand="1"/>
      </w:tblPr>
      <w:tblGrid>
        <w:gridCol w:w="1793"/>
        <w:gridCol w:w="1894"/>
        <w:gridCol w:w="1903"/>
        <w:gridCol w:w="1890"/>
        <w:gridCol w:w="1511"/>
        <w:gridCol w:w="1799"/>
      </w:tblGrid>
      <w:tr w:rsidR="004D0EB3" w:rsidRPr="00B25CE3" w14:paraId="32B270E2" w14:textId="77777777" w:rsidTr="004D0EB3">
        <w:trPr>
          <w:trHeight w:val="424"/>
          <w:jc w:val="center"/>
        </w:trPr>
        <w:tc>
          <w:tcPr>
            <w:tcW w:w="1879" w:type="dxa"/>
            <w:tcBorders>
              <w:top w:val="single" w:sz="4" w:space="0" w:color="000000"/>
              <w:left w:val="single" w:sz="4" w:space="0" w:color="000000"/>
              <w:bottom w:val="single" w:sz="4" w:space="0" w:color="000000"/>
              <w:right w:val="single" w:sz="4" w:space="0" w:color="000000"/>
            </w:tcBorders>
          </w:tcPr>
          <w:p w14:paraId="6F35AE58" w14:textId="77777777" w:rsidR="004D0EB3" w:rsidRPr="00B25CE3" w:rsidRDefault="004D0EB3" w:rsidP="00D676D4">
            <w:pPr>
              <w:spacing w:after="0" w:line="259" w:lineRule="auto"/>
              <w:ind w:left="0" w:firstLine="0"/>
              <w:jc w:val="center"/>
            </w:pPr>
            <w:r w:rsidRPr="00B25CE3">
              <w:rPr>
                <w:b/>
              </w:rPr>
              <w:t xml:space="preserve">Item </w:t>
            </w:r>
          </w:p>
        </w:tc>
        <w:tc>
          <w:tcPr>
            <w:tcW w:w="1935" w:type="dxa"/>
            <w:tcBorders>
              <w:top w:val="single" w:sz="4" w:space="0" w:color="000000"/>
              <w:left w:val="single" w:sz="4" w:space="0" w:color="000000"/>
              <w:bottom w:val="single" w:sz="4" w:space="0" w:color="000000"/>
              <w:right w:val="single" w:sz="4" w:space="0" w:color="000000"/>
            </w:tcBorders>
          </w:tcPr>
          <w:p w14:paraId="796E45F3" w14:textId="1D25EBA4" w:rsidR="004D0EB3" w:rsidRPr="00B25CE3" w:rsidRDefault="004D0EB3" w:rsidP="00D676D4">
            <w:pPr>
              <w:spacing w:after="0" w:line="259" w:lineRule="auto"/>
              <w:ind w:left="0" w:firstLine="0"/>
              <w:jc w:val="center"/>
            </w:pPr>
            <w:r w:rsidRPr="00B25CE3">
              <w:rPr>
                <w:b/>
              </w:rPr>
              <w:t>Make</w:t>
            </w:r>
          </w:p>
        </w:tc>
        <w:tc>
          <w:tcPr>
            <w:tcW w:w="1937" w:type="dxa"/>
            <w:tcBorders>
              <w:top w:val="single" w:sz="4" w:space="0" w:color="000000"/>
              <w:left w:val="single" w:sz="4" w:space="0" w:color="000000"/>
              <w:bottom w:val="single" w:sz="4" w:space="0" w:color="000000"/>
              <w:right w:val="single" w:sz="4" w:space="0" w:color="000000"/>
            </w:tcBorders>
          </w:tcPr>
          <w:p w14:paraId="2A5CD323" w14:textId="778A5975" w:rsidR="004D0EB3" w:rsidRPr="00B25CE3" w:rsidRDefault="004D0EB3" w:rsidP="00D676D4">
            <w:pPr>
              <w:spacing w:after="0" w:line="259" w:lineRule="auto"/>
              <w:ind w:left="0" w:firstLine="0"/>
              <w:jc w:val="center"/>
              <w:rPr>
                <w:b/>
              </w:rPr>
            </w:pPr>
            <w:r>
              <w:rPr>
                <w:b/>
              </w:rPr>
              <w:t>Model</w:t>
            </w:r>
          </w:p>
        </w:tc>
        <w:tc>
          <w:tcPr>
            <w:tcW w:w="1940" w:type="dxa"/>
            <w:tcBorders>
              <w:top w:val="single" w:sz="4" w:space="0" w:color="000000"/>
              <w:left w:val="single" w:sz="4" w:space="0" w:color="000000"/>
              <w:bottom w:val="single" w:sz="4" w:space="0" w:color="000000"/>
              <w:right w:val="single" w:sz="4" w:space="0" w:color="000000"/>
            </w:tcBorders>
          </w:tcPr>
          <w:p w14:paraId="167E6F58" w14:textId="40A58E9C" w:rsidR="004D0EB3" w:rsidRPr="00B25CE3" w:rsidRDefault="004D0EB3" w:rsidP="00D676D4">
            <w:pPr>
              <w:spacing w:after="0" w:line="259" w:lineRule="auto"/>
              <w:ind w:left="0" w:firstLine="0"/>
              <w:jc w:val="center"/>
            </w:pPr>
            <w:r w:rsidRPr="00B25CE3">
              <w:rPr>
                <w:b/>
              </w:rPr>
              <w:t xml:space="preserve">Device </w:t>
            </w:r>
          </w:p>
          <w:p w14:paraId="0B824462" w14:textId="77777777" w:rsidR="004D0EB3" w:rsidRPr="00B25CE3" w:rsidRDefault="004D0EB3" w:rsidP="00D676D4">
            <w:pPr>
              <w:spacing w:after="0" w:line="259" w:lineRule="auto"/>
              <w:ind w:left="0" w:firstLine="0"/>
              <w:jc w:val="center"/>
            </w:pPr>
            <w:r w:rsidRPr="00B25CE3">
              <w:rPr>
                <w:b/>
              </w:rPr>
              <w:t xml:space="preserve">Type </w:t>
            </w:r>
          </w:p>
        </w:tc>
        <w:tc>
          <w:tcPr>
            <w:tcW w:w="1544" w:type="dxa"/>
            <w:tcBorders>
              <w:top w:val="single" w:sz="4" w:space="0" w:color="000000"/>
              <w:left w:val="single" w:sz="4" w:space="0" w:color="000000"/>
              <w:bottom w:val="single" w:sz="4" w:space="0" w:color="000000"/>
              <w:right w:val="single" w:sz="4" w:space="0" w:color="000000"/>
            </w:tcBorders>
          </w:tcPr>
          <w:p w14:paraId="1F862D09" w14:textId="77777777" w:rsidR="004D0EB3" w:rsidRPr="00B25CE3" w:rsidRDefault="004D0EB3" w:rsidP="00D676D4">
            <w:pPr>
              <w:spacing w:after="0" w:line="259" w:lineRule="auto"/>
              <w:ind w:left="0" w:firstLine="0"/>
              <w:jc w:val="center"/>
              <w:rPr>
                <w:b/>
                <w:bCs/>
              </w:rPr>
            </w:pPr>
            <w:r w:rsidRPr="00B25CE3">
              <w:rPr>
                <w:b/>
                <w:bCs/>
              </w:rPr>
              <w:t>Alarm</w:t>
            </w:r>
          </w:p>
          <w:p w14:paraId="797A660B" w14:textId="77777777" w:rsidR="004D0EB3" w:rsidRPr="00B25CE3" w:rsidRDefault="004D0EB3" w:rsidP="00D676D4">
            <w:pPr>
              <w:spacing w:after="0" w:line="259" w:lineRule="auto"/>
              <w:ind w:left="0" w:firstLine="0"/>
              <w:jc w:val="center"/>
            </w:pPr>
            <w:r w:rsidRPr="00B25CE3">
              <w:rPr>
                <w:b/>
                <w:bCs/>
              </w:rPr>
              <w:t>Setpoint</w:t>
            </w:r>
          </w:p>
        </w:tc>
        <w:tc>
          <w:tcPr>
            <w:tcW w:w="1555" w:type="dxa"/>
            <w:tcBorders>
              <w:top w:val="single" w:sz="4" w:space="0" w:color="000000"/>
              <w:left w:val="single" w:sz="4" w:space="0" w:color="000000"/>
              <w:bottom w:val="single" w:sz="4" w:space="0" w:color="000000"/>
              <w:right w:val="single" w:sz="4" w:space="0" w:color="000000"/>
            </w:tcBorders>
          </w:tcPr>
          <w:p w14:paraId="71A71A8C" w14:textId="58F51A63" w:rsidR="004D0EB3" w:rsidRPr="00B25CE3" w:rsidRDefault="004D0EB3" w:rsidP="004D0EB3">
            <w:pPr>
              <w:spacing w:after="0" w:line="238" w:lineRule="auto"/>
              <w:ind w:left="0" w:firstLine="0"/>
              <w:jc w:val="center"/>
            </w:pPr>
            <w:r w:rsidRPr="00B25CE3">
              <w:rPr>
                <w:b/>
              </w:rPr>
              <w:t>DA Tank Diameter</w:t>
            </w:r>
          </w:p>
        </w:tc>
      </w:tr>
      <w:tr w:rsidR="004D0EB3" w:rsidRPr="00B25CE3" w14:paraId="47C297BE" w14:textId="77777777" w:rsidTr="004D0EB3">
        <w:trPr>
          <w:trHeight w:val="286"/>
          <w:jc w:val="center"/>
        </w:trPr>
        <w:tc>
          <w:tcPr>
            <w:tcW w:w="1879" w:type="dxa"/>
            <w:tcBorders>
              <w:top w:val="single" w:sz="4" w:space="0" w:color="000000"/>
              <w:left w:val="single" w:sz="4" w:space="0" w:color="000000"/>
              <w:bottom w:val="single" w:sz="4" w:space="0" w:color="000000"/>
              <w:right w:val="single" w:sz="4" w:space="0" w:color="000000"/>
            </w:tcBorders>
          </w:tcPr>
          <w:p w14:paraId="02A16A0B" w14:textId="49B47A30" w:rsidR="004D0EB3" w:rsidRPr="00B25CE3" w:rsidRDefault="004D0EB3" w:rsidP="00D676D4">
            <w:pPr>
              <w:jc w:val="center"/>
            </w:pPr>
            <w:r w:rsidRPr="00B25CE3">
              <w:t>HWADT</w:t>
            </w:r>
          </w:p>
        </w:tc>
        <w:tc>
          <w:tcPr>
            <w:tcW w:w="1935" w:type="dxa"/>
            <w:tcBorders>
              <w:top w:val="single" w:sz="4" w:space="0" w:color="000000"/>
              <w:left w:val="single" w:sz="4" w:space="0" w:color="000000"/>
              <w:bottom w:val="single" w:sz="4" w:space="0" w:color="000000"/>
              <w:right w:val="single" w:sz="4" w:space="0" w:color="000000"/>
            </w:tcBorders>
          </w:tcPr>
          <w:p w14:paraId="056DD69B" w14:textId="579E7286" w:rsidR="004D0EB3" w:rsidRPr="00B25CE3" w:rsidRDefault="004D0EB3" w:rsidP="00D676D4">
            <w:pPr>
              <w:jc w:val="center"/>
            </w:pPr>
            <w:r w:rsidRPr="004D0EB3">
              <w:t>$</w:t>
            </w:r>
            <w:proofErr w:type="spellStart"/>
            <w:r w:rsidRPr="004D0EB3">
              <w:t>hwadt_make</w:t>
            </w:r>
            <w:proofErr w:type="spellEnd"/>
            <w:r w:rsidRPr="004D0EB3">
              <w:t>$</w:t>
            </w:r>
          </w:p>
        </w:tc>
        <w:tc>
          <w:tcPr>
            <w:tcW w:w="1937" w:type="dxa"/>
            <w:tcBorders>
              <w:top w:val="single" w:sz="4" w:space="0" w:color="000000"/>
              <w:left w:val="single" w:sz="4" w:space="0" w:color="000000"/>
              <w:bottom w:val="single" w:sz="4" w:space="0" w:color="000000"/>
              <w:right w:val="single" w:sz="4" w:space="0" w:color="000000"/>
            </w:tcBorders>
          </w:tcPr>
          <w:p w14:paraId="530274E7" w14:textId="16FCD7F7" w:rsidR="004D0EB3" w:rsidRPr="00B25CE3" w:rsidRDefault="004D0EB3" w:rsidP="00D676D4">
            <w:pPr>
              <w:jc w:val="center"/>
            </w:pPr>
            <w:r w:rsidRPr="004D0EB3">
              <w:t>$</w:t>
            </w:r>
            <w:proofErr w:type="spellStart"/>
            <w:r w:rsidRPr="004D0EB3">
              <w:t>hwadt_model</w:t>
            </w:r>
            <w:proofErr w:type="spellEnd"/>
            <w:r w:rsidRPr="004D0EB3">
              <w:t>$</w:t>
            </w:r>
          </w:p>
        </w:tc>
        <w:tc>
          <w:tcPr>
            <w:tcW w:w="1940" w:type="dxa"/>
            <w:tcBorders>
              <w:top w:val="single" w:sz="4" w:space="0" w:color="000000"/>
              <w:left w:val="single" w:sz="4" w:space="0" w:color="000000"/>
              <w:bottom w:val="single" w:sz="4" w:space="0" w:color="000000"/>
              <w:right w:val="single" w:sz="4" w:space="0" w:color="000000"/>
            </w:tcBorders>
          </w:tcPr>
          <w:p w14:paraId="61CEAB09" w14:textId="25B633AF" w:rsidR="004D0EB3" w:rsidRPr="00B25CE3" w:rsidRDefault="004D0EB3" w:rsidP="00D676D4">
            <w:pPr>
              <w:jc w:val="center"/>
            </w:pPr>
            <w:r w:rsidRPr="004D0EB3">
              <w:t>$</w:t>
            </w:r>
            <w:proofErr w:type="spellStart"/>
            <w:r w:rsidRPr="004D0EB3">
              <w:t>hwadt_type</w:t>
            </w:r>
            <w:proofErr w:type="spellEnd"/>
            <w:r w:rsidRPr="004D0EB3">
              <w:t>$</w:t>
            </w:r>
          </w:p>
        </w:tc>
        <w:tc>
          <w:tcPr>
            <w:tcW w:w="1544" w:type="dxa"/>
            <w:tcBorders>
              <w:top w:val="single" w:sz="4" w:space="0" w:color="000000"/>
              <w:left w:val="single" w:sz="4" w:space="0" w:color="000000"/>
              <w:bottom w:val="single" w:sz="4" w:space="0" w:color="000000"/>
              <w:right w:val="single" w:sz="4" w:space="0" w:color="000000"/>
            </w:tcBorders>
          </w:tcPr>
          <w:p w14:paraId="508467FA" w14:textId="0B36AD9B" w:rsidR="004D0EB3" w:rsidRPr="00B25CE3" w:rsidRDefault="004D0EB3" w:rsidP="00D676D4">
            <w:pPr>
              <w:jc w:val="center"/>
            </w:pPr>
            <w:r w:rsidRPr="004D0EB3">
              <w:t>$</w:t>
            </w:r>
            <w:proofErr w:type="spellStart"/>
            <w:r w:rsidRPr="004D0EB3">
              <w:t>hwadt_sp</w:t>
            </w:r>
            <w:proofErr w:type="spellEnd"/>
            <w:r w:rsidRPr="004D0EB3">
              <w:t>$</w:t>
            </w:r>
          </w:p>
        </w:tc>
        <w:tc>
          <w:tcPr>
            <w:tcW w:w="1555" w:type="dxa"/>
            <w:tcBorders>
              <w:top w:val="single" w:sz="4" w:space="0" w:color="000000"/>
              <w:left w:val="single" w:sz="4" w:space="0" w:color="000000"/>
              <w:bottom w:val="single" w:sz="4" w:space="0" w:color="000000"/>
              <w:right w:val="single" w:sz="4" w:space="0" w:color="000000"/>
            </w:tcBorders>
          </w:tcPr>
          <w:p w14:paraId="0295CC13" w14:textId="39EF088C" w:rsidR="004D0EB3" w:rsidRPr="00B25CE3" w:rsidRDefault="004D0EB3" w:rsidP="00D676D4">
            <w:pPr>
              <w:jc w:val="center"/>
            </w:pPr>
            <w:r w:rsidRPr="004D0EB3">
              <w:t>$</w:t>
            </w:r>
            <w:proofErr w:type="spellStart"/>
            <w:r w:rsidRPr="004D0EB3">
              <w:t>hwadt_diameter</w:t>
            </w:r>
            <w:proofErr w:type="spellEnd"/>
            <w:r w:rsidRPr="004D0EB3">
              <w:t>$</w:t>
            </w:r>
          </w:p>
        </w:tc>
      </w:tr>
    </w:tbl>
    <w:p w14:paraId="0F443FA0" w14:textId="77777777" w:rsidR="00BE5659" w:rsidRPr="00B25CE3" w:rsidRDefault="00BE5659" w:rsidP="00BE5659"/>
    <w:p w14:paraId="24D35DB1" w14:textId="55EA12FD" w:rsidR="00637539" w:rsidRPr="00B25CE3" w:rsidRDefault="005B7532" w:rsidP="003C2E20">
      <w:pPr>
        <w:pStyle w:val="ListParagraph"/>
        <w:numPr>
          <w:ilvl w:val="0"/>
          <w:numId w:val="3"/>
        </w:numPr>
      </w:pPr>
      <w:r>
        <w:rPr>
          <w:noProof/>
        </w:rPr>
        <w:drawing>
          <wp:anchor distT="0" distB="0" distL="114300" distR="114300" simplePos="0" relativeHeight="251688960" behindDoc="1" locked="0" layoutInCell="1" allowOverlap="1" wp14:anchorId="5312C8B9" wp14:editId="651E168E">
            <wp:simplePos x="0" y="0"/>
            <wp:positionH relativeFrom="margin">
              <wp:posOffset>542925</wp:posOffset>
            </wp:positionH>
            <wp:positionV relativeFrom="paragraph">
              <wp:posOffset>448310</wp:posOffset>
            </wp:positionV>
            <wp:extent cx="5725904" cy="4148100"/>
            <wp:effectExtent l="0" t="0" r="8255" b="5080"/>
            <wp:wrapNone/>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725904" cy="4148100"/>
                    </a:xfrm>
                    <a:prstGeom prst="rect">
                      <a:avLst/>
                    </a:prstGeom>
                  </pic:spPr>
                </pic:pic>
              </a:graphicData>
            </a:graphic>
            <wp14:sizeRelH relativeFrom="margin">
              <wp14:pctWidth>0</wp14:pctWidth>
            </wp14:sizeRelH>
            <wp14:sizeRelV relativeFrom="margin">
              <wp14:pctHeight>0</wp14:pctHeight>
            </wp14:sizeRelV>
          </wp:anchor>
        </w:drawing>
      </w:r>
      <w:r w:rsidR="00BE5659" w:rsidRPr="00B25CE3">
        <w:t xml:space="preserve">Alarm set point is required to be below 2/3rds of tank height &amp; at least 4” below the level at which the overflow valve actuates. </w:t>
      </w:r>
      <w:r w:rsidR="0051284F" w:rsidRPr="0051284F">
        <w:t>Alarm type is required to be a probe independent of water level control. Tank sight glass must cover full tank height.</w:t>
      </w:r>
    </w:p>
    <w:p w14:paraId="7EFD3BD2" w14:textId="5126BB3E" w:rsidR="00BE5659" w:rsidRPr="00B25CE3" w:rsidRDefault="00BE5659" w:rsidP="00BE5659"/>
    <w:p w14:paraId="53ECEDB6" w14:textId="77777777" w:rsidR="00BE5659" w:rsidRPr="00B25CE3" w:rsidRDefault="00BE5659" w:rsidP="00BE5659"/>
    <w:p w14:paraId="436833DC" w14:textId="77777777" w:rsidR="00BE5659" w:rsidRPr="00B25CE3" w:rsidRDefault="00BE5659" w:rsidP="00BE5659"/>
    <w:p w14:paraId="0F9A6979" w14:textId="77777777" w:rsidR="00BE5659" w:rsidRPr="00B25CE3" w:rsidRDefault="00BE5659" w:rsidP="00BE5659"/>
    <w:p w14:paraId="31CD05AC" w14:textId="77777777" w:rsidR="00BE5659" w:rsidRPr="00B25CE3" w:rsidRDefault="00BE5659" w:rsidP="00BE5659"/>
    <w:p w14:paraId="215F7299" w14:textId="77777777" w:rsidR="00BE5659" w:rsidRPr="00B25CE3" w:rsidRDefault="00BE5659" w:rsidP="00BE5659"/>
    <w:p w14:paraId="65BC2CA0" w14:textId="77777777" w:rsidR="00BE5659" w:rsidRPr="00B25CE3" w:rsidRDefault="00BE5659" w:rsidP="00BE5659"/>
    <w:p w14:paraId="7F08D62E" w14:textId="77777777" w:rsidR="00BE5659" w:rsidRPr="00B25CE3" w:rsidRDefault="00BE5659" w:rsidP="00BE5659"/>
    <w:p w14:paraId="110D9DAC" w14:textId="77777777" w:rsidR="00BE5659" w:rsidRPr="00B25CE3" w:rsidRDefault="00BE5659" w:rsidP="00BE5659"/>
    <w:p w14:paraId="526685CE" w14:textId="77777777" w:rsidR="00BE5659" w:rsidRPr="00B25CE3" w:rsidRDefault="00BE5659" w:rsidP="00BE5659"/>
    <w:p w14:paraId="42282420" w14:textId="77777777" w:rsidR="00BE5659" w:rsidRPr="00B25CE3" w:rsidRDefault="00BE5659" w:rsidP="00BE5659"/>
    <w:p w14:paraId="18FEB5DF" w14:textId="77777777" w:rsidR="00BE5659" w:rsidRPr="00B25CE3" w:rsidRDefault="00BE5659" w:rsidP="00BE5659"/>
    <w:p w14:paraId="7E93E21B" w14:textId="77777777" w:rsidR="00BE5659" w:rsidRPr="00B25CE3" w:rsidRDefault="00BE5659" w:rsidP="00BE5659"/>
    <w:p w14:paraId="0A562B8F" w14:textId="77777777" w:rsidR="00BE5659" w:rsidRPr="00B25CE3" w:rsidRDefault="00BE5659" w:rsidP="00BE5659"/>
    <w:p w14:paraId="26D1C945" w14:textId="77777777" w:rsidR="00BE5659" w:rsidRPr="00B25CE3" w:rsidRDefault="00BE5659" w:rsidP="00BE5659"/>
    <w:p w14:paraId="59231802" w14:textId="77777777" w:rsidR="00BE5659" w:rsidRPr="00B25CE3" w:rsidRDefault="00BE5659" w:rsidP="00BE5659"/>
    <w:p w14:paraId="325CEA8E" w14:textId="77777777" w:rsidR="00BE5659" w:rsidRPr="00B25CE3" w:rsidRDefault="00BE5659" w:rsidP="00BE5659"/>
    <w:p w14:paraId="319F1DA8" w14:textId="77777777" w:rsidR="00BE5659" w:rsidRPr="00B25CE3" w:rsidRDefault="00BE5659" w:rsidP="00BE5659"/>
    <w:p w14:paraId="4041883A" w14:textId="77777777" w:rsidR="00BE5659" w:rsidRPr="00B25CE3" w:rsidRDefault="00BE5659" w:rsidP="00BE5659"/>
    <w:p w14:paraId="2D13FCE0" w14:textId="77777777" w:rsidR="00BE5659" w:rsidRPr="00B25CE3" w:rsidRDefault="00BE5659" w:rsidP="00BE5659"/>
    <w:p w14:paraId="72D8F51D" w14:textId="77777777" w:rsidR="00BE5659" w:rsidRPr="00B25CE3" w:rsidRDefault="00BE5659" w:rsidP="00BE5659"/>
    <w:p w14:paraId="08404E47" w14:textId="77777777" w:rsidR="00BE5659" w:rsidRPr="00B25CE3" w:rsidRDefault="00BE5659" w:rsidP="00BE5659"/>
    <w:p w14:paraId="2607AD45" w14:textId="77777777" w:rsidR="00BE5659" w:rsidRPr="00B25CE3" w:rsidRDefault="00BE5659" w:rsidP="00BE5659">
      <w:pPr>
        <w:pBdr>
          <w:top w:val="single" w:sz="18" w:space="1" w:color="auto"/>
        </w:pBdr>
      </w:pPr>
    </w:p>
    <w:p w14:paraId="5F1F9B9D" w14:textId="77777777" w:rsidR="005B7532" w:rsidRDefault="005B7532" w:rsidP="003C2E20">
      <w:pPr>
        <w:pStyle w:val="ListParagraph"/>
        <w:numPr>
          <w:ilvl w:val="0"/>
          <w:numId w:val="2"/>
        </w:numPr>
      </w:pPr>
      <w:r w:rsidRPr="005B7532">
        <w:t>Verify sight glass in clean and water is clearly visible. Drain sight glass without draining alarm column and then quickly close drain valve. Water level should quickly rise in sight glass indicating good communication with tank.</w:t>
      </w:r>
    </w:p>
    <w:p w14:paraId="3EFAD0F2" w14:textId="4DDAD4B9" w:rsidR="00637539" w:rsidRPr="00B25CE3" w:rsidRDefault="00637539" w:rsidP="003C2E20">
      <w:pPr>
        <w:pStyle w:val="ListParagraph"/>
        <w:numPr>
          <w:ilvl w:val="0"/>
          <w:numId w:val="2"/>
        </w:numPr>
      </w:pPr>
      <w:r w:rsidRPr="00B25CE3">
        <w:t>If poor communication, clean lines and begin with the step above.</w:t>
      </w:r>
    </w:p>
    <w:p w14:paraId="0CE13CA1" w14:textId="77777777" w:rsidR="005B7532" w:rsidRDefault="00637539" w:rsidP="003C2E20">
      <w:pPr>
        <w:pStyle w:val="ListParagraph"/>
        <w:numPr>
          <w:ilvl w:val="0"/>
          <w:numId w:val="2"/>
        </w:numPr>
      </w:pPr>
      <w:r w:rsidRPr="00B25CE3">
        <w:t>Use bypass valve to add water to the deaerator at a rate not to exceed 1 inch per minute.  Use water level sight glass to observe point that alarm sounds.  DO NOT ALLOW WATER LEVEL TO LEAVE SIGHT GLASS.</w:t>
      </w:r>
    </w:p>
    <w:p w14:paraId="1F9085F3" w14:textId="5AA1D124" w:rsidR="00BE5659" w:rsidRPr="00B25CE3" w:rsidRDefault="00BE5659" w:rsidP="005B7532">
      <w:pPr>
        <w:pStyle w:val="ListParagraph"/>
        <w:ind w:firstLine="0"/>
      </w:pPr>
      <w:r w:rsidRPr="00B25CE3">
        <w:br/>
      </w:r>
    </w:p>
    <w:p w14:paraId="203403FC" w14:textId="37DFAB34" w:rsidR="00BE5659" w:rsidRPr="00B25CE3" w:rsidRDefault="00BE5659" w:rsidP="005B7532">
      <w:pPr>
        <w:pBdr>
          <w:top w:val="single" w:sz="18" w:space="1" w:color="auto"/>
        </w:pBdr>
      </w:pPr>
      <w:r w:rsidRPr="00B25CE3">
        <w:lastRenderedPageBreak/>
        <w:t xml:space="preserve"> </w:t>
      </w:r>
    </w:p>
    <w:tbl>
      <w:tblPr>
        <w:tblStyle w:val="TableGrid"/>
        <w:tblW w:w="10112" w:type="dxa"/>
        <w:jc w:val="center"/>
        <w:tblInd w:w="0" w:type="dxa"/>
        <w:tblCellMar>
          <w:top w:w="5" w:type="dxa"/>
          <w:left w:w="5" w:type="dxa"/>
          <w:right w:w="5" w:type="dxa"/>
        </w:tblCellMar>
        <w:tblLook w:val="04A0" w:firstRow="1" w:lastRow="0" w:firstColumn="1" w:lastColumn="0" w:noHBand="0" w:noVBand="1"/>
      </w:tblPr>
      <w:tblGrid>
        <w:gridCol w:w="5978"/>
        <w:gridCol w:w="1730"/>
        <w:gridCol w:w="2404"/>
      </w:tblGrid>
      <w:tr w:rsidR="00BE5659" w:rsidRPr="00B25CE3" w14:paraId="76862B69" w14:textId="77777777" w:rsidTr="009446C5">
        <w:trPr>
          <w:trHeight w:val="299"/>
          <w:jc w:val="center"/>
        </w:trPr>
        <w:tc>
          <w:tcPr>
            <w:tcW w:w="6390" w:type="dxa"/>
            <w:tcBorders>
              <w:top w:val="single" w:sz="4" w:space="0" w:color="000000"/>
              <w:left w:val="single" w:sz="4" w:space="0" w:color="000000"/>
              <w:bottom w:val="single" w:sz="4" w:space="0" w:color="000000"/>
              <w:right w:val="single" w:sz="4" w:space="0" w:color="000000"/>
            </w:tcBorders>
          </w:tcPr>
          <w:p w14:paraId="0689AF25" w14:textId="77777777" w:rsidR="00BE5659" w:rsidRPr="00B25CE3" w:rsidRDefault="00BE5659" w:rsidP="00D676D4">
            <w:pPr>
              <w:spacing w:after="0" w:line="259" w:lineRule="auto"/>
              <w:ind w:left="0" w:firstLine="0"/>
              <w:jc w:val="center"/>
            </w:pPr>
            <w:r w:rsidRPr="00B25CE3">
              <w:rPr>
                <w:b/>
              </w:rPr>
              <w:t xml:space="preserve">Result </w:t>
            </w:r>
          </w:p>
        </w:tc>
        <w:tc>
          <w:tcPr>
            <w:tcW w:w="1260" w:type="dxa"/>
            <w:tcBorders>
              <w:top w:val="single" w:sz="4" w:space="0" w:color="000000"/>
              <w:left w:val="single" w:sz="4" w:space="0" w:color="000000"/>
              <w:bottom w:val="single" w:sz="4" w:space="0" w:color="000000"/>
              <w:right w:val="single" w:sz="4" w:space="0" w:color="000000"/>
            </w:tcBorders>
          </w:tcPr>
          <w:p w14:paraId="6B10D4B0" w14:textId="77777777" w:rsidR="00BE5659" w:rsidRPr="00B25CE3" w:rsidRDefault="00BE5659" w:rsidP="00D676D4">
            <w:pPr>
              <w:spacing w:after="0" w:line="259" w:lineRule="auto"/>
              <w:ind w:left="0" w:firstLine="0"/>
              <w:jc w:val="center"/>
            </w:pPr>
            <w:r w:rsidRPr="00B25CE3">
              <w:rPr>
                <w:b/>
              </w:rPr>
              <w:t xml:space="preserve">Y/N </w:t>
            </w:r>
          </w:p>
        </w:tc>
        <w:tc>
          <w:tcPr>
            <w:tcW w:w="2462" w:type="dxa"/>
            <w:tcBorders>
              <w:top w:val="single" w:sz="4" w:space="0" w:color="000000"/>
              <w:left w:val="single" w:sz="4" w:space="0" w:color="000000"/>
              <w:bottom w:val="single" w:sz="4" w:space="0" w:color="000000"/>
              <w:right w:val="single" w:sz="4" w:space="0" w:color="000000"/>
            </w:tcBorders>
          </w:tcPr>
          <w:p w14:paraId="7FBC5141" w14:textId="77777777" w:rsidR="00BE5659" w:rsidRPr="00B25CE3" w:rsidRDefault="00BE5659" w:rsidP="00D676D4">
            <w:pPr>
              <w:spacing w:after="0" w:line="259" w:lineRule="auto"/>
              <w:ind w:left="0" w:firstLine="0"/>
              <w:jc w:val="center"/>
            </w:pPr>
            <w:r w:rsidRPr="00B25CE3">
              <w:rPr>
                <w:b/>
              </w:rPr>
              <w:t>Water Level</w:t>
            </w:r>
          </w:p>
        </w:tc>
      </w:tr>
      <w:tr w:rsidR="00BE5659" w:rsidRPr="00B25CE3" w14:paraId="6050CF85" w14:textId="77777777" w:rsidTr="009446C5">
        <w:trPr>
          <w:trHeight w:val="255"/>
          <w:jc w:val="center"/>
        </w:trPr>
        <w:tc>
          <w:tcPr>
            <w:tcW w:w="6390" w:type="dxa"/>
            <w:tcBorders>
              <w:top w:val="single" w:sz="4" w:space="0" w:color="000000"/>
              <w:left w:val="single" w:sz="4" w:space="0" w:color="000000"/>
              <w:bottom w:val="single" w:sz="4" w:space="0" w:color="000000"/>
              <w:right w:val="single" w:sz="4" w:space="0" w:color="000000"/>
            </w:tcBorders>
          </w:tcPr>
          <w:p w14:paraId="143C64A4" w14:textId="753E384A" w:rsidR="00BE5659" w:rsidRPr="00B25CE3" w:rsidRDefault="00BE5659" w:rsidP="00D676D4">
            <w:r w:rsidRPr="00B25CE3">
              <w:t xml:space="preserve">Correct </w:t>
            </w:r>
            <w:r w:rsidR="005B7532">
              <w:t>device installation</w:t>
            </w:r>
            <w:r w:rsidRPr="00B25CE3">
              <w:t>?</w:t>
            </w:r>
            <w:r w:rsidR="000841F6">
              <w:t xml:space="preserve"> Are any valves that can isolate alarm device LOOP?</w:t>
            </w:r>
          </w:p>
        </w:tc>
        <w:tc>
          <w:tcPr>
            <w:tcW w:w="1260" w:type="dxa"/>
            <w:tcBorders>
              <w:top w:val="single" w:sz="4" w:space="0" w:color="000000"/>
              <w:left w:val="single" w:sz="4" w:space="0" w:color="000000"/>
              <w:bottom w:val="single" w:sz="4" w:space="0" w:color="000000"/>
              <w:right w:val="single" w:sz="4" w:space="0" w:color="000000"/>
            </w:tcBorders>
          </w:tcPr>
          <w:p w14:paraId="6BEDA70A" w14:textId="131D7810" w:rsidR="00BE5659" w:rsidRPr="00B25CE3" w:rsidRDefault="004D0EB3" w:rsidP="00D676D4">
            <w:pPr>
              <w:jc w:val="center"/>
            </w:pPr>
            <w:r w:rsidRPr="004D0EB3">
              <w:t>$hwadt_result_1$</w:t>
            </w:r>
          </w:p>
        </w:tc>
        <w:tc>
          <w:tcPr>
            <w:tcW w:w="2462"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172E2512" w14:textId="77777777" w:rsidR="00BE5659" w:rsidRPr="00B25CE3" w:rsidRDefault="00BE5659" w:rsidP="00D676D4">
            <w:pPr>
              <w:jc w:val="center"/>
            </w:pPr>
          </w:p>
        </w:tc>
      </w:tr>
      <w:tr w:rsidR="00BE5659" w:rsidRPr="00B25CE3" w14:paraId="74825410" w14:textId="77777777" w:rsidTr="009446C5">
        <w:trPr>
          <w:trHeight w:val="255"/>
          <w:jc w:val="center"/>
        </w:trPr>
        <w:tc>
          <w:tcPr>
            <w:tcW w:w="6390" w:type="dxa"/>
            <w:tcBorders>
              <w:top w:val="single" w:sz="4" w:space="0" w:color="000000"/>
              <w:left w:val="single" w:sz="4" w:space="0" w:color="000000"/>
              <w:bottom w:val="single" w:sz="4" w:space="0" w:color="000000"/>
              <w:right w:val="single" w:sz="4" w:space="0" w:color="000000"/>
            </w:tcBorders>
          </w:tcPr>
          <w:p w14:paraId="1736130F" w14:textId="77777777" w:rsidR="00BE5659" w:rsidRPr="00B25CE3" w:rsidRDefault="00BE5659" w:rsidP="00D676D4">
            <w:r w:rsidRPr="00B25CE3">
              <w:t>Did the alarm work correctly? Record water level</w:t>
            </w:r>
          </w:p>
        </w:tc>
        <w:tc>
          <w:tcPr>
            <w:tcW w:w="1260" w:type="dxa"/>
            <w:tcBorders>
              <w:top w:val="single" w:sz="4" w:space="0" w:color="000000"/>
              <w:left w:val="single" w:sz="4" w:space="0" w:color="000000"/>
              <w:bottom w:val="single" w:sz="4" w:space="0" w:color="000000"/>
              <w:right w:val="single" w:sz="4" w:space="0" w:color="000000"/>
            </w:tcBorders>
          </w:tcPr>
          <w:p w14:paraId="1085F5F4" w14:textId="21DF6B90" w:rsidR="00BE5659" w:rsidRPr="00B25CE3" w:rsidRDefault="004D0EB3" w:rsidP="00D676D4">
            <w:pPr>
              <w:jc w:val="center"/>
            </w:pPr>
            <w:r w:rsidRPr="004D0EB3">
              <w:t>$hwadt_result_</w:t>
            </w:r>
            <w:r>
              <w:t>2</w:t>
            </w:r>
            <w:r w:rsidRPr="004D0EB3">
              <w:t>$</w:t>
            </w:r>
          </w:p>
        </w:tc>
        <w:tc>
          <w:tcPr>
            <w:tcW w:w="2462" w:type="dxa"/>
            <w:tcBorders>
              <w:top w:val="single" w:sz="4" w:space="0" w:color="000000"/>
              <w:left w:val="single" w:sz="4" w:space="0" w:color="000000"/>
              <w:bottom w:val="single" w:sz="4" w:space="0" w:color="000000"/>
              <w:right w:val="single" w:sz="4" w:space="0" w:color="000000"/>
            </w:tcBorders>
          </w:tcPr>
          <w:p w14:paraId="7E393A66" w14:textId="0764DBEB" w:rsidR="00BE5659" w:rsidRPr="00B25CE3" w:rsidRDefault="004D0EB3" w:rsidP="00D676D4">
            <w:pPr>
              <w:jc w:val="center"/>
            </w:pPr>
            <w:r w:rsidRPr="004D0EB3">
              <w:t>$hwadt_result_</w:t>
            </w:r>
            <w:r>
              <w:t>3</w:t>
            </w:r>
            <w:r w:rsidRPr="004D0EB3">
              <w:t>$</w:t>
            </w:r>
          </w:p>
        </w:tc>
      </w:tr>
    </w:tbl>
    <w:p w14:paraId="46DFD123" w14:textId="77777777" w:rsidR="00BE5659" w:rsidRPr="00B25CE3" w:rsidRDefault="00BE5659" w:rsidP="00BE5659"/>
    <w:p w14:paraId="13671824" w14:textId="77777777" w:rsidR="00BE5659" w:rsidRPr="00B25CE3" w:rsidRDefault="00BE5659" w:rsidP="00BE5659">
      <w:pPr>
        <w:pBdr>
          <w:top w:val="single" w:sz="18" w:space="1" w:color="auto"/>
        </w:pBdr>
        <w:spacing w:after="60" w:line="259" w:lineRule="auto"/>
        <w:ind w:left="0" w:firstLine="0"/>
      </w:pPr>
    </w:p>
    <w:p w14:paraId="7515CA2F" w14:textId="305F8C62" w:rsidR="00BE5659" w:rsidRPr="00B25CE3" w:rsidRDefault="00BE5659" w:rsidP="00BE5659">
      <w:pPr>
        <w:ind w:left="0" w:firstLine="0"/>
        <w:rPr>
          <w:b/>
        </w:rPr>
      </w:pPr>
      <w:r w:rsidRPr="00B25CE3">
        <w:rPr>
          <w:b/>
        </w:rPr>
        <w:t>Did the device fail or pass the 3 Question Criteria (section 1.3.1)?</w:t>
      </w:r>
      <w:r w:rsidR="004D0EB3">
        <w:rPr>
          <w:b/>
        </w:rPr>
        <w:t xml:space="preserve">  </w:t>
      </w:r>
      <w:r w:rsidR="004D0EB3" w:rsidRPr="004D0EB3">
        <w:rPr>
          <w:b/>
        </w:rPr>
        <w:t>$</w:t>
      </w:r>
      <w:proofErr w:type="spellStart"/>
      <w:r w:rsidR="004D0EB3" w:rsidRPr="004D0EB3">
        <w:rPr>
          <w:b/>
        </w:rPr>
        <w:t>hwadt_result_status</w:t>
      </w:r>
      <w:proofErr w:type="spellEnd"/>
      <w:r w:rsidR="004D0EB3" w:rsidRPr="004D0EB3">
        <w:rPr>
          <w:b/>
        </w:rPr>
        <w:t>$</w:t>
      </w:r>
    </w:p>
    <w:p w14:paraId="217EF9BD" w14:textId="0E41F9DA" w:rsidR="00BE5659" w:rsidRPr="00B25CE3" w:rsidRDefault="00D6011D" w:rsidP="00BE5659">
      <w:r>
        <w:t>If boiler is to be operated with failed safety device, a properly approved ISM is required</w:t>
      </w:r>
      <w:r w:rsidRPr="00B25CE3">
        <w:t>.</w:t>
      </w:r>
      <w:r>
        <w:br/>
        <w:t>Describe safety device failure/remedy in Appendix F.</w:t>
      </w:r>
    </w:p>
    <w:p w14:paraId="617E9A68" w14:textId="77777777" w:rsidR="008279E9" w:rsidRPr="00B25CE3" w:rsidRDefault="008279E9" w:rsidP="008279E9"/>
    <w:p w14:paraId="2ADF5962" w14:textId="3B897F3D" w:rsidR="00637539" w:rsidRPr="00B25CE3" w:rsidRDefault="000133EA" w:rsidP="008279E9">
      <w:r w:rsidRPr="00B25CE3">
        <w:t xml:space="preserve"> </w:t>
      </w:r>
    </w:p>
    <w:p w14:paraId="24E31756" w14:textId="77777777" w:rsidR="00637539" w:rsidRPr="00B25CE3" w:rsidRDefault="00637539">
      <w:pPr>
        <w:spacing w:after="160" w:line="259" w:lineRule="auto"/>
        <w:ind w:left="0" w:firstLine="0"/>
      </w:pPr>
      <w:r w:rsidRPr="00B25CE3">
        <w:br w:type="page"/>
      </w:r>
    </w:p>
    <w:p w14:paraId="0F52A62E" w14:textId="0B638897" w:rsidR="00637539" w:rsidRPr="00B25CE3" w:rsidRDefault="004633EB" w:rsidP="00637539">
      <w:pPr>
        <w:pStyle w:val="Heading1"/>
      </w:pPr>
      <w:bookmarkStart w:id="3" w:name="_Toc164749772"/>
      <w:r w:rsidRPr="00B25CE3">
        <w:lastRenderedPageBreak/>
        <w:t>4</w:t>
      </w:r>
      <w:r w:rsidR="00637539" w:rsidRPr="00B25CE3">
        <w:t>. Low Water Alarm on Deaerator Tank [</w:t>
      </w:r>
      <w:r w:rsidR="00CD2815" w:rsidRPr="00CD2815">
        <w:t>$</w:t>
      </w:r>
      <w:proofErr w:type="spellStart"/>
      <w:r w:rsidR="00CD2815" w:rsidRPr="00CD2815">
        <w:t>lwadt_result_status</w:t>
      </w:r>
      <w:proofErr w:type="spellEnd"/>
      <w:r w:rsidR="00CD2815" w:rsidRPr="00CD2815">
        <w:t>$</w:t>
      </w:r>
      <w:r w:rsidR="00637539" w:rsidRPr="00B25CE3">
        <w:t>]</w:t>
      </w:r>
      <w:bookmarkEnd w:id="3"/>
    </w:p>
    <w:p w14:paraId="70BDEECD" w14:textId="5494F1D2" w:rsidR="00637539" w:rsidRPr="00B25CE3" w:rsidRDefault="00637539" w:rsidP="00637539">
      <w:r w:rsidRPr="00B25CE3">
        <w:t xml:space="preserve">(LWADT) (For Steam Boiler System only) </w:t>
      </w:r>
    </w:p>
    <w:p w14:paraId="417F223D" w14:textId="77777777" w:rsidR="00637539" w:rsidRPr="00B25CE3" w:rsidRDefault="00637539" w:rsidP="00637539"/>
    <w:tbl>
      <w:tblPr>
        <w:tblStyle w:val="TableGrid"/>
        <w:tblW w:w="10790" w:type="dxa"/>
        <w:jc w:val="center"/>
        <w:tblInd w:w="0" w:type="dxa"/>
        <w:tblCellMar>
          <w:top w:w="7" w:type="dxa"/>
          <w:left w:w="5" w:type="dxa"/>
          <w:right w:w="7" w:type="dxa"/>
        </w:tblCellMar>
        <w:tblLook w:val="04A0" w:firstRow="1" w:lastRow="0" w:firstColumn="1" w:lastColumn="0" w:noHBand="0" w:noVBand="1"/>
      </w:tblPr>
      <w:tblGrid>
        <w:gridCol w:w="1815"/>
        <w:gridCol w:w="1903"/>
        <w:gridCol w:w="1910"/>
        <w:gridCol w:w="1900"/>
        <w:gridCol w:w="1517"/>
        <w:gridCol w:w="1745"/>
      </w:tblGrid>
      <w:tr w:rsidR="00CD2815" w:rsidRPr="00B25CE3" w14:paraId="0CF705E7" w14:textId="77777777" w:rsidTr="00CD2815">
        <w:trPr>
          <w:trHeight w:val="604"/>
          <w:jc w:val="center"/>
        </w:trPr>
        <w:tc>
          <w:tcPr>
            <w:tcW w:w="1879" w:type="dxa"/>
            <w:tcBorders>
              <w:top w:val="single" w:sz="4" w:space="0" w:color="000000"/>
              <w:left w:val="single" w:sz="4" w:space="0" w:color="000000"/>
              <w:bottom w:val="single" w:sz="4" w:space="0" w:color="000000"/>
              <w:right w:val="single" w:sz="4" w:space="0" w:color="000000"/>
            </w:tcBorders>
          </w:tcPr>
          <w:p w14:paraId="45514A10" w14:textId="77777777" w:rsidR="00CD2815" w:rsidRPr="00B25CE3" w:rsidRDefault="00CD2815" w:rsidP="00D676D4">
            <w:pPr>
              <w:spacing w:after="0" w:line="259" w:lineRule="auto"/>
              <w:ind w:left="0" w:firstLine="0"/>
              <w:jc w:val="center"/>
            </w:pPr>
            <w:r w:rsidRPr="00B25CE3">
              <w:rPr>
                <w:b/>
              </w:rPr>
              <w:t xml:space="preserve">Item </w:t>
            </w:r>
          </w:p>
        </w:tc>
        <w:tc>
          <w:tcPr>
            <w:tcW w:w="1935" w:type="dxa"/>
            <w:tcBorders>
              <w:top w:val="single" w:sz="4" w:space="0" w:color="000000"/>
              <w:left w:val="single" w:sz="4" w:space="0" w:color="000000"/>
              <w:bottom w:val="single" w:sz="4" w:space="0" w:color="000000"/>
              <w:right w:val="single" w:sz="4" w:space="0" w:color="000000"/>
            </w:tcBorders>
          </w:tcPr>
          <w:p w14:paraId="5A9321BA" w14:textId="7983A0CE" w:rsidR="00CD2815" w:rsidRPr="00B25CE3" w:rsidRDefault="00CD2815" w:rsidP="00D676D4">
            <w:pPr>
              <w:spacing w:after="0" w:line="259" w:lineRule="auto"/>
              <w:ind w:left="0" w:firstLine="0"/>
              <w:jc w:val="center"/>
            </w:pPr>
            <w:r w:rsidRPr="00B25CE3">
              <w:rPr>
                <w:b/>
              </w:rPr>
              <w:t>Mak</w:t>
            </w:r>
            <w:r>
              <w:rPr>
                <w:b/>
              </w:rPr>
              <w:t>e</w:t>
            </w:r>
          </w:p>
        </w:tc>
        <w:tc>
          <w:tcPr>
            <w:tcW w:w="1937" w:type="dxa"/>
            <w:tcBorders>
              <w:top w:val="single" w:sz="4" w:space="0" w:color="000000"/>
              <w:left w:val="single" w:sz="4" w:space="0" w:color="000000"/>
              <w:bottom w:val="single" w:sz="4" w:space="0" w:color="000000"/>
              <w:right w:val="single" w:sz="4" w:space="0" w:color="000000"/>
            </w:tcBorders>
          </w:tcPr>
          <w:p w14:paraId="03E8A881" w14:textId="3D95D7D9" w:rsidR="00CD2815" w:rsidRPr="00B25CE3" w:rsidRDefault="00CD2815" w:rsidP="00D676D4">
            <w:pPr>
              <w:spacing w:after="0" w:line="259" w:lineRule="auto"/>
              <w:ind w:left="0" w:firstLine="0"/>
              <w:jc w:val="center"/>
              <w:rPr>
                <w:b/>
              </w:rPr>
            </w:pPr>
            <w:r>
              <w:rPr>
                <w:b/>
              </w:rPr>
              <w:t>Model</w:t>
            </w:r>
          </w:p>
        </w:tc>
        <w:tc>
          <w:tcPr>
            <w:tcW w:w="1940" w:type="dxa"/>
            <w:tcBorders>
              <w:top w:val="single" w:sz="4" w:space="0" w:color="000000"/>
              <w:left w:val="single" w:sz="4" w:space="0" w:color="000000"/>
              <w:bottom w:val="single" w:sz="4" w:space="0" w:color="000000"/>
              <w:right w:val="single" w:sz="4" w:space="0" w:color="000000"/>
            </w:tcBorders>
          </w:tcPr>
          <w:p w14:paraId="5981B536" w14:textId="53B28D6E" w:rsidR="00CD2815" w:rsidRPr="00B25CE3" w:rsidRDefault="00CD2815" w:rsidP="00D676D4">
            <w:pPr>
              <w:spacing w:after="0" w:line="259" w:lineRule="auto"/>
              <w:ind w:left="0" w:firstLine="0"/>
              <w:jc w:val="center"/>
            </w:pPr>
            <w:r w:rsidRPr="00B25CE3">
              <w:rPr>
                <w:b/>
              </w:rPr>
              <w:t xml:space="preserve">Device </w:t>
            </w:r>
          </w:p>
          <w:p w14:paraId="6011ADE2" w14:textId="77777777" w:rsidR="00CD2815" w:rsidRPr="00B25CE3" w:rsidRDefault="00CD2815" w:rsidP="00D676D4">
            <w:pPr>
              <w:spacing w:after="0" w:line="259" w:lineRule="auto"/>
              <w:ind w:left="0" w:firstLine="0"/>
              <w:jc w:val="center"/>
            </w:pPr>
            <w:r w:rsidRPr="00B25CE3">
              <w:rPr>
                <w:b/>
              </w:rPr>
              <w:t xml:space="preserve">Type </w:t>
            </w:r>
          </w:p>
        </w:tc>
        <w:tc>
          <w:tcPr>
            <w:tcW w:w="1544" w:type="dxa"/>
            <w:tcBorders>
              <w:top w:val="single" w:sz="4" w:space="0" w:color="000000"/>
              <w:left w:val="single" w:sz="4" w:space="0" w:color="000000"/>
              <w:bottom w:val="single" w:sz="4" w:space="0" w:color="000000"/>
              <w:right w:val="single" w:sz="4" w:space="0" w:color="000000"/>
            </w:tcBorders>
          </w:tcPr>
          <w:p w14:paraId="2148AC11" w14:textId="77777777" w:rsidR="00CD2815" w:rsidRPr="00B25CE3" w:rsidRDefault="00CD2815" w:rsidP="00D676D4">
            <w:pPr>
              <w:spacing w:after="0" w:line="259" w:lineRule="auto"/>
              <w:ind w:left="0" w:firstLine="0"/>
              <w:jc w:val="center"/>
              <w:rPr>
                <w:b/>
                <w:bCs/>
              </w:rPr>
            </w:pPr>
            <w:r w:rsidRPr="00B25CE3">
              <w:rPr>
                <w:b/>
                <w:bCs/>
              </w:rPr>
              <w:t>Alarm</w:t>
            </w:r>
          </w:p>
          <w:p w14:paraId="7BFDD067" w14:textId="77777777" w:rsidR="00CD2815" w:rsidRPr="00B25CE3" w:rsidRDefault="00CD2815" w:rsidP="00D676D4">
            <w:pPr>
              <w:spacing w:after="0" w:line="259" w:lineRule="auto"/>
              <w:ind w:left="0" w:firstLine="0"/>
              <w:jc w:val="center"/>
            </w:pPr>
            <w:r w:rsidRPr="00B25CE3">
              <w:rPr>
                <w:b/>
                <w:bCs/>
              </w:rPr>
              <w:t>Setpoint</w:t>
            </w:r>
          </w:p>
        </w:tc>
        <w:tc>
          <w:tcPr>
            <w:tcW w:w="1555" w:type="dxa"/>
            <w:tcBorders>
              <w:top w:val="single" w:sz="4" w:space="0" w:color="000000"/>
              <w:left w:val="single" w:sz="4" w:space="0" w:color="000000"/>
              <w:bottom w:val="single" w:sz="4" w:space="0" w:color="000000"/>
              <w:right w:val="single" w:sz="4" w:space="0" w:color="000000"/>
            </w:tcBorders>
          </w:tcPr>
          <w:p w14:paraId="1A60C1C9" w14:textId="3245C9E0" w:rsidR="00CD2815" w:rsidRPr="00B25CE3" w:rsidRDefault="00CD2815" w:rsidP="00CD2815">
            <w:pPr>
              <w:spacing w:after="0" w:line="238" w:lineRule="auto"/>
              <w:ind w:left="0" w:firstLine="0"/>
              <w:jc w:val="center"/>
            </w:pPr>
            <w:r w:rsidRPr="00B25CE3">
              <w:rPr>
                <w:b/>
              </w:rPr>
              <w:t>DA Tank Diameter</w:t>
            </w:r>
          </w:p>
        </w:tc>
      </w:tr>
      <w:tr w:rsidR="00CD2815" w:rsidRPr="00B25CE3" w14:paraId="74BF09D4" w14:textId="77777777" w:rsidTr="00CD2815">
        <w:trPr>
          <w:trHeight w:val="286"/>
          <w:jc w:val="center"/>
        </w:trPr>
        <w:tc>
          <w:tcPr>
            <w:tcW w:w="1879" w:type="dxa"/>
            <w:tcBorders>
              <w:top w:val="single" w:sz="4" w:space="0" w:color="000000"/>
              <w:left w:val="single" w:sz="4" w:space="0" w:color="000000"/>
              <w:bottom w:val="single" w:sz="4" w:space="0" w:color="000000"/>
              <w:right w:val="single" w:sz="4" w:space="0" w:color="000000"/>
            </w:tcBorders>
          </w:tcPr>
          <w:p w14:paraId="7BAA2623" w14:textId="1868DD5B" w:rsidR="00CD2815" w:rsidRPr="00B25CE3" w:rsidRDefault="00CD2815" w:rsidP="00D676D4">
            <w:pPr>
              <w:jc w:val="center"/>
            </w:pPr>
            <w:r w:rsidRPr="00B25CE3">
              <w:t>LWADT</w:t>
            </w:r>
          </w:p>
        </w:tc>
        <w:tc>
          <w:tcPr>
            <w:tcW w:w="1935" w:type="dxa"/>
            <w:tcBorders>
              <w:top w:val="single" w:sz="4" w:space="0" w:color="000000"/>
              <w:left w:val="single" w:sz="4" w:space="0" w:color="000000"/>
              <w:bottom w:val="single" w:sz="4" w:space="0" w:color="000000"/>
              <w:right w:val="single" w:sz="4" w:space="0" w:color="000000"/>
            </w:tcBorders>
          </w:tcPr>
          <w:p w14:paraId="498607E6" w14:textId="7DBED38F" w:rsidR="00CD2815" w:rsidRPr="00B25CE3" w:rsidRDefault="00CD2815" w:rsidP="00D676D4">
            <w:pPr>
              <w:jc w:val="center"/>
            </w:pPr>
            <w:r w:rsidRPr="00CD2815">
              <w:t>$</w:t>
            </w:r>
            <w:proofErr w:type="spellStart"/>
            <w:r w:rsidRPr="00CD2815">
              <w:t>lwadt_make</w:t>
            </w:r>
            <w:proofErr w:type="spellEnd"/>
            <w:r w:rsidRPr="00CD2815">
              <w:t>$</w:t>
            </w:r>
          </w:p>
        </w:tc>
        <w:tc>
          <w:tcPr>
            <w:tcW w:w="1937" w:type="dxa"/>
            <w:tcBorders>
              <w:top w:val="single" w:sz="4" w:space="0" w:color="000000"/>
              <w:left w:val="single" w:sz="4" w:space="0" w:color="000000"/>
              <w:bottom w:val="single" w:sz="4" w:space="0" w:color="000000"/>
              <w:right w:val="single" w:sz="4" w:space="0" w:color="000000"/>
            </w:tcBorders>
          </w:tcPr>
          <w:p w14:paraId="6524E554" w14:textId="1D43E5FE" w:rsidR="00CD2815" w:rsidRPr="00B25CE3" w:rsidRDefault="00CD2815" w:rsidP="00D676D4">
            <w:pPr>
              <w:jc w:val="center"/>
            </w:pPr>
            <w:r w:rsidRPr="00CD2815">
              <w:t>$</w:t>
            </w:r>
            <w:proofErr w:type="spellStart"/>
            <w:r w:rsidRPr="00CD2815">
              <w:t>lwadt_model</w:t>
            </w:r>
            <w:proofErr w:type="spellEnd"/>
            <w:r w:rsidRPr="00CD2815">
              <w:t>$</w:t>
            </w:r>
          </w:p>
        </w:tc>
        <w:tc>
          <w:tcPr>
            <w:tcW w:w="1940" w:type="dxa"/>
            <w:tcBorders>
              <w:top w:val="single" w:sz="4" w:space="0" w:color="000000"/>
              <w:left w:val="single" w:sz="4" w:space="0" w:color="000000"/>
              <w:bottom w:val="single" w:sz="4" w:space="0" w:color="000000"/>
              <w:right w:val="single" w:sz="4" w:space="0" w:color="000000"/>
            </w:tcBorders>
          </w:tcPr>
          <w:p w14:paraId="35E9CDB5" w14:textId="0547859F" w:rsidR="00CD2815" w:rsidRPr="00B25CE3" w:rsidRDefault="00CD2815" w:rsidP="00D676D4">
            <w:pPr>
              <w:jc w:val="center"/>
            </w:pPr>
            <w:r w:rsidRPr="00CD2815">
              <w:t>$</w:t>
            </w:r>
            <w:proofErr w:type="spellStart"/>
            <w:r w:rsidRPr="00CD2815">
              <w:t>lwadt_type</w:t>
            </w:r>
            <w:proofErr w:type="spellEnd"/>
            <w:r w:rsidRPr="00CD2815">
              <w:t>$</w:t>
            </w:r>
          </w:p>
        </w:tc>
        <w:tc>
          <w:tcPr>
            <w:tcW w:w="1544" w:type="dxa"/>
            <w:tcBorders>
              <w:top w:val="single" w:sz="4" w:space="0" w:color="000000"/>
              <w:left w:val="single" w:sz="4" w:space="0" w:color="000000"/>
              <w:bottom w:val="single" w:sz="4" w:space="0" w:color="000000"/>
              <w:right w:val="single" w:sz="4" w:space="0" w:color="000000"/>
            </w:tcBorders>
          </w:tcPr>
          <w:p w14:paraId="658579B6" w14:textId="77725348" w:rsidR="00CD2815" w:rsidRPr="00B25CE3" w:rsidRDefault="00CD2815" w:rsidP="00D676D4">
            <w:pPr>
              <w:jc w:val="center"/>
            </w:pPr>
            <w:r w:rsidRPr="00CD2815">
              <w:t>$</w:t>
            </w:r>
            <w:proofErr w:type="spellStart"/>
            <w:r w:rsidRPr="00CD2815">
              <w:t>lwadt_sp</w:t>
            </w:r>
            <w:proofErr w:type="spellEnd"/>
            <w:r w:rsidRPr="00CD2815">
              <w:t>$</w:t>
            </w:r>
          </w:p>
        </w:tc>
        <w:tc>
          <w:tcPr>
            <w:tcW w:w="1555" w:type="dxa"/>
            <w:tcBorders>
              <w:top w:val="single" w:sz="4" w:space="0" w:color="000000"/>
              <w:left w:val="single" w:sz="4" w:space="0" w:color="000000"/>
              <w:bottom w:val="single" w:sz="4" w:space="0" w:color="000000"/>
              <w:right w:val="single" w:sz="4" w:space="0" w:color="000000"/>
            </w:tcBorders>
          </w:tcPr>
          <w:p w14:paraId="4C9B169B" w14:textId="5615D742" w:rsidR="00CD2815" w:rsidRPr="00B25CE3" w:rsidRDefault="00CD2815" w:rsidP="00D676D4">
            <w:pPr>
              <w:jc w:val="center"/>
            </w:pPr>
            <w:r w:rsidRPr="00CD2815">
              <w:t>$</w:t>
            </w:r>
            <w:proofErr w:type="spellStart"/>
            <w:r w:rsidRPr="00CD2815">
              <w:t>lwadt_diameter</w:t>
            </w:r>
            <w:proofErr w:type="spellEnd"/>
            <w:r w:rsidRPr="00CD2815">
              <w:t>$</w:t>
            </w:r>
          </w:p>
        </w:tc>
      </w:tr>
    </w:tbl>
    <w:p w14:paraId="5FE8FBD5" w14:textId="77777777" w:rsidR="00637539" w:rsidRPr="00B25CE3" w:rsidRDefault="00637539" w:rsidP="00637539"/>
    <w:p w14:paraId="46E871A7" w14:textId="3B449FDB" w:rsidR="00637539" w:rsidRPr="00B25CE3" w:rsidRDefault="005B7532" w:rsidP="003C2E20">
      <w:pPr>
        <w:pStyle w:val="ListParagraph"/>
        <w:numPr>
          <w:ilvl w:val="0"/>
          <w:numId w:val="4"/>
        </w:numPr>
      </w:pPr>
      <w:r>
        <w:rPr>
          <w:noProof/>
        </w:rPr>
        <w:drawing>
          <wp:anchor distT="0" distB="0" distL="114300" distR="114300" simplePos="0" relativeHeight="251689984" behindDoc="1" locked="0" layoutInCell="1" allowOverlap="1" wp14:anchorId="0628E24C" wp14:editId="2C193727">
            <wp:simplePos x="0" y="0"/>
            <wp:positionH relativeFrom="margin">
              <wp:posOffset>361950</wp:posOffset>
            </wp:positionH>
            <wp:positionV relativeFrom="paragraph">
              <wp:posOffset>262255</wp:posOffset>
            </wp:positionV>
            <wp:extent cx="6067848" cy="4486275"/>
            <wp:effectExtent l="0" t="0" r="9525" b="0"/>
            <wp:wrapNone/>
            <wp:docPr id="4" name="Picture 4"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 schematic&#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6067848" cy="4486275"/>
                    </a:xfrm>
                    <a:prstGeom prst="rect">
                      <a:avLst/>
                    </a:prstGeom>
                  </pic:spPr>
                </pic:pic>
              </a:graphicData>
            </a:graphic>
            <wp14:sizeRelH relativeFrom="margin">
              <wp14:pctWidth>0</wp14:pctWidth>
            </wp14:sizeRelH>
            <wp14:sizeRelV relativeFrom="margin">
              <wp14:pctHeight>0</wp14:pctHeight>
            </wp14:sizeRelV>
          </wp:anchor>
        </w:drawing>
      </w:r>
      <w:r w:rsidR="00637539" w:rsidRPr="00B25CE3">
        <w:t>Alarm set point is required to be above 1/3rd of tank height.</w:t>
      </w:r>
      <w:r>
        <w:t xml:space="preserve"> </w:t>
      </w:r>
      <w:r w:rsidRPr="005B7532">
        <w:t>Device type is required to be a probe or float independent of water level control.</w:t>
      </w:r>
    </w:p>
    <w:p w14:paraId="40C293CC" w14:textId="5811BB20" w:rsidR="00637539" w:rsidRPr="00B25CE3" w:rsidRDefault="00637539" w:rsidP="00637539"/>
    <w:p w14:paraId="3495DDDF" w14:textId="746D7B6A" w:rsidR="00637539" w:rsidRPr="00B25CE3" w:rsidRDefault="00637539" w:rsidP="00637539"/>
    <w:p w14:paraId="272495AF" w14:textId="77777777" w:rsidR="00637539" w:rsidRPr="00B25CE3" w:rsidRDefault="00637539" w:rsidP="00637539"/>
    <w:p w14:paraId="5E5CF7C5" w14:textId="023C35D9" w:rsidR="00637539" w:rsidRPr="00B25CE3" w:rsidRDefault="00637539" w:rsidP="00637539"/>
    <w:p w14:paraId="2F9A342F" w14:textId="77777777" w:rsidR="00637539" w:rsidRPr="00B25CE3" w:rsidRDefault="00637539" w:rsidP="00637539"/>
    <w:p w14:paraId="49D0ACF7" w14:textId="77777777" w:rsidR="00637539" w:rsidRPr="00B25CE3" w:rsidRDefault="00637539" w:rsidP="00637539"/>
    <w:p w14:paraId="65885AEB" w14:textId="77777777" w:rsidR="00637539" w:rsidRPr="00B25CE3" w:rsidRDefault="00637539" w:rsidP="00637539"/>
    <w:p w14:paraId="3B14C562" w14:textId="77777777" w:rsidR="00637539" w:rsidRPr="00B25CE3" w:rsidRDefault="00637539" w:rsidP="00637539"/>
    <w:p w14:paraId="26E51C8A" w14:textId="77777777" w:rsidR="00637539" w:rsidRPr="00B25CE3" w:rsidRDefault="00637539" w:rsidP="00637539"/>
    <w:p w14:paraId="3E84AF1A" w14:textId="77777777" w:rsidR="00637539" w:rsidRPr="00B25CE3" w:rsidRDefault="00637539" w:rsidP="00637539"/>
    <w:p w14:paraId="033E518A" w14:textId="77777777" w:rsidR="00637539" w:rsidRPr="00B25CE3" w:rsidRDefault="00637539" w:rsidP="00637539"/>
    <w:p w14:paraId="08CACD7D" w14:textId="77777777" w:rsidR="00637539" w:rsidRPr="00B25CE3" w:rsidRDefault="00637539" w:rsidP="00637539"/>
    <w:p w14:paraId="6739EA49" w14:textId="77777777" w:rsidR="00637539" w:rsidRPr="00B25CE3" w:rsidRDefault="00637539" w:rsidP="00637539"/>
    <w:p w14:paraId="33DDD3FE" w14:textId="77777777" w:rsidR="00637539" w:rsidRPr="00B25CE3" w:rsidRDefault="00637539" w:rsidP="00637539"/>
    <w:p w14:paraId="601A8DE4" w14:textId="77777777" w:rsidR="00637539" w:rsidRPr="00B25CE3" w:rsidRDefault="00637539" w:rsidP="00637539"/>
    <w:p w14:paraId="75C23CC4" w14:textId="77777777" w:rsidR="00637539" w:rsidRPr="00B25CE3" w:rsidRDefault="00637539" w:rsidP="00637539"/>
    <w:p w14:paraId="37A21C58" w14:textId="77777777" w:rsidR="00637539" w:rsidRPr="00B25CE3" w:rsidRDefault="00637539" w:rsidP="00637539"/>
    <w:p w14:paraId="61264099" w14:textId="77777777" w:rsidR="00637539" w:rsidRPr="00B25CE3" w:rsidRDefault="00637539" w:rsidP="00637539"/>
    <w:p w14:paraId="13890540" w14:textId="77777777" w:rsidR="00637539" w:rsidRPr="00B25CE3" w:rsidRDefault="00637539" w:rsidP="00637539"/>
    <w:p w14:paraId="0A9B2FA9" w14:textId="77777777" w:rsidR="00637539" w:rsidRPr="00B25CE3" w:rsidRDefault="00637539" w:rsidP="00637539"/>
    <w:p w14:paraId="7E801DD7" w14:textId="77777777" w:rsidR="00637539" w:rsidRPr="00B25CE3" w:rsidRDefault="00637539" w:rsidP="00637539"/>
    <w:p w14:paraId="1405AAD5" w14:textId="77777777" w:rsidR="00637539" w:rsidRPr="00B25CE3" w:rsidRDefault="00637539" w:rsidP="00637539"/>
    <w:p w14:paraId="38776C3F" w14:textId="77777777" w:rsidR="00637539" w:rsidRPr="00B25CE3" w:rsidRDefault="00637539" w:rsidP="00637539"/>
    <w:p w14:paraId="52452734" w14:textId="77777777" w:rsidR="00637539" w:rsidRPr="00B25CE3" w:rsidRDefault="00637539" w:rsidP="005B7532">
      <w:pPr>
        <w:ind w:left="0" w:firstLine="0"/>
      </w:pPr>
    </w:p>
    <w:p w14:paraId="41FDD6B3" w14:textId="77777777" w:rsidR="00637539" w:rsidRPr="00B25CE3" w:rsidRDefault="00637539" w:rsidP="00637539">
      <w:pPr>
        <w:pBdr>
          <w:top w:val="single" w:sz="18" w:space="1" w:color="auto"/>
        </w:pBdr>
      </w:pPr>
    </w:p>
    <w:p w14:paraId="5857C5F9" w14:textId="77777777" w:rsidR="005B7532" w:rsidRDefault="005B7532" w:rsidP="003C2E20">
      <w:pPr>
        <w:pStyle w:val="ListParagraph"/>
        <w:numPr>
          <w:ilvl w:val="0"/>
          <w:numId w:val="2"/>
        </w:numPr>
      </w:pPr>
      <w:r w:rsidRPr="005B7532">
        <w:t>Verify sight glass in clean and water is clearly visible. Drain sight glass without draining alarm column and then quickly close drain valve. Water level should quickly rise in sight glass indicating good communication with tank.</w:t>
      </w:r>
    </w:p>
    <w:p w14:paraId="01323208" w14:textId="1E91BEF7" w:rsidR="00637539" w:rsidRPr="00B25CE3" w:rsidRDefault="00637539" w:rsidP="003C2E20">
      <w:pPr>
        <w:pStyle w:val="ListParagraph"/>
        <w:numPr>
          <w:ilvl w:val="0"/>
          <w:numId w:val="2"/>
        </w:numPr>
      </w:pPr>
      <w:r w:rsidRPr="00B25CE3">
        <w:t>If poor communication, clean lines and begin with the step above.</w:t>
      </w:r>
    </w:p>
    <w:p w14:paraId="1846851D" w14:textId="533A5DED" w:rsidR="00637539" w:rsidRPr="00B25CE3" w:rsidRDefault="00637539" w:rsidP="003C2E20">
      <w:pPr>
        <w:pStyle w:val="ListParagraph"/>
        <w:numPr>
          <w:ilvl w:val="0"/>
          <w:numId w:val="2"/>
        </w:numPr>
      </w:pPr>
      <w:r w:rsidRPr="00B25CE3">
        <w:t>Use bypass valve to add water to the deaerator at a rate not to exceed 1 inch per minute.  Use water level sight glass to observe point that alarm sounds.  DO NOT ALLOW WATER LEVEL TO LEAVE SIGHT GLASS</w:t>
      </w:r>
      <w:r w:rsidRPr="00B25CE3">
        <w:br/>
      </w:r>
    </w:p>
    <w:p w14:paraId="6E99B62F" w14:textId="7753EF5F" w:rsidR="00637539" w:rsidRPr="00B25CE3" w:rsidRDefault="00637539" w:rsidP="00CD2815">
      <w:pPr>
        <w:pBdr>
          <w:top w:val="single" w:sz="18" w:space="1" w:color="auto"/>
        </w:pBdr>
      </w:pPr>
    </w:p>
    <w:tbl>
      <w:tblPr>
        <w:tblStyle w:val="TableGrid"/>
        <w:tblW w:w="10112" w:type="dxa"/>
        <w:jc w:val="center"/>
        <w:tblInd w:w="0" w:type="dxa"/>
        <w:tblCellMar>
          <w:top w:w="5" w:type="dxa"/>
          <w:left w:w="5" w:type="dxa"/>
          <w:right w:w="5" w:type="dxa"/>
        </w:tblCellMar>
        <w:tblLook w:val="04A0" w:firstRow="1" w:lastRow="0" w:firstColumn="1" w:lastColumn="0" w:noHBand="0" w:noVBand="1"/>
      </w:tblPr>
      <w:tblGrid>
        <w:gridCol w:w="6028"/>
        <w:gridCol w:w="1677"/>
        <w:gridCol w:w="2407"/>
      </w:tblGrid>
      <w:tr w:rsidR="00637539" w:rsidRPr="00B25CE3" w14:paraId="7D88F311" w14:textId="77777777" w:rsidTr="00CD2815">
        <w:trPr>
          <w:trHeight w:val="299"/>
          <w:jc w:val="center"/>
        </w:trPr>
        <w:tc>
          <w:tcPr>
            <w:tcW w:w="6390" w:type="dxa"/>
            <w:tcBorders>
              <w:top w:val="single" w:sz="4" w:space="0" w:color="000000"/>
              <w:left w:val="single" w:sz="4" w:space="0" w:color="000000"/>
              <w:bottom w:val="single" w:sz="4" w:space="0" w:color="000000"/>
              <w:right w:val="single" w:sz="4" w:space="0" w:color="000000"/>
            </w:tcBorders>
          </w:tcPr>
          <w:p w14:paraId="7D150FDE" w14:textId="2A7C3EFB" w:rsidR="00637539" w:rsidRPr="00B25CE3" w:rsidRDefault="00637539" w:rsidP="00D676D4">
            <w:pPr>
              <w:spacing w:after="0" w:line="259" w:lineRule="auto"/>
              <w:ind w:left="0" w:firstLine="0"/>
              <w:jc w:val="center"/>
            </w:pPr>
            <w:r w:rsidRPr="00B25CE3">
              <w:br w:type="page"/>
            </w:r>
            <w:r w:rsidRPr="00B25CE3">
              <w:rPr>
                <w:b/>
              </w:rPr>
              <w:t xml:space="preserve">Result </w:t>
            </w:r>
          </w:p>
        </w:tc>
        <w:tc>
          <w:tcPr>
            <w:tcW w:w="1260" w:type="dxa"/>
            <w:tcBorders>
              <w:top w:val="single" w:sz="4" w:space="0" w:color="000000"/>
              <w:left w:val="single" w:sz="4" w:space="0" w:color="000000"/>
              <w:bottom w:val="single" w:sz="4" w:space="0" w:color="000000"/>
              <w:right w:val="single" w:sz="4" w:space="0" w:color="000000"/>
            </w:tcBorders>
          </w:tcPr>
          <w:p w14:paraId="2C0EBE99" w14:textId="77777777" w:rsidR="00637539" w:rsidRPr="00B25CE3" w:rsidRDefault="00637539" w:rsidP="00D676D4">
            <w:pPr>
              <w:spacing w:after="0" w:line="259" w:lineRule="auto"/>
              <w:ind w:left="0" w:firstLine="0"/>
              <w:jc w:val="center"/>
            </w:pPr>
            <w:r w:rsidRPr="00B25CE3">
              <w:rPr>
                <w:b/>
              </w:rPr>
              <w:t xml:space="preserve">Y/N </w:t>
            </w:r>
          </w:p>
        </w:tc>
        <w:tc>
          <w:tcPr>
            <w:tcW w:w="2462" w:type="dxa"/>
            <w:tcBorders>
              <w:top w:val="single" w:sz="4" w:space="0" w:color="000000"/>
              <w:left w:val="single" w:sz="4" w:space="0" w:color="000000"/>
              <w:bottom w:val="single" w:sz="4" w:space="0" w:color="000000"/>
              <w:right w:val="single" w:sz="4" w:space="0" w:color="000000"/>
            </w:tcBorders>
          </w:tcPr>
          <w:p w14:paraId="4CB2AC4D" w14:textId="77777777" w:rsidR="00637539" w:rsidRPr="00B25CE3" w:rsidRDefault="00637539" w:rsidP="00D676D4">
            <w:pPr>
              <w:spacing w:after="0" w:line="259" w:lineRule="auto"/>
              <w:ind w:left="0" w:firstLine="0"/>
              <w:jc w:val="center"/>
            </w:pPr>
            <w:r w:rsidRPr="00B25CE3">
              <w:rPr>
                <w:b/>
              </w:rPr>
              <w:t>Water Level</w:t>
            </w:r>
          </w:p>
        </w:tc>
      </w:tr>
      <w:tr w:rsidR="00637539" w:rsidRPr="00B25CE3" w14:paraId="26DE573C" w14:textId="77777777" w:rsidTr="00CD2815">
        <w:trPr>
          <w:trHeight w:val="255"/>
          <w:jc w:val="center"/>
        </w:trPr>
        <w:tc>
          <w:tcPr>
            <w:tcW w:w="6390" w:type="dxa"/>
            <w:tcBorders>
              <w:top w:val="single" w:sz="4" w:space="0" w:color="000000"/>
              <w:left w:val="single" w:sz="4" w:space="0" w:color="000000"/>
              <w:bottom w:val="single" w:sz="4" w:space="0" w:color="000000"/>
              <w:right w:val="single" w:sz="4" w:space="0" w:color="000000"/>
            </w:tcBorders>
          </w:tcPr>
          <w:p w14:paraId="09E1BF00" w14:textId="4A611CD7" w:rsidR="00637539" w:rsidRPr="00B25CE3" w:rsidRDefault="00637539" w:rsidP="00D676D4">
            <w:r w:rsidRPr="00B25CE3">
              <w:t xml:space="preserve">Correct </w:t>
            </w:r>
            <w:r w:rsidR="005B7532">
              <w:t>device installation</w:t>
            </w:r>
            <w:r w:rsidRPr="00B25CE3">
              <w:t>?</w:t>
            </w:r>
            <w:r w:rsidR="000841F6">
              <w:t xml:space="preserve"> Are any valves that can isolate alarm device LOOP?</w:t>
            </w:r>
          </w:p>
        </w:tc>
        <w:tc>
          <w:tcPr>
            <w:tcW w:w="1260" w:type="dxa"/>
            <w:tcBorders>
              <w:top w:val="single" w:sz="4" w:space="0" w:color="000000"/>
              <w:left w:val="single" w:sz="4" w:space="0" w:color="000000"/>
              <w:bottom w:val="single" w:sz="4" w:space="0" w:color="000000"/>
              <w:right w:val="single" w:sz="4" w:space="0" w:color="000000"/>
            </w:tcBorders>
          </w:tcPr>
          <w:p w14:paraId="3469252A" w14:textId="74B6727C" w:rsidR="00637539" w:rsidRPr="00B25CE3" w:rsidRDefault="00CD2815" w:rsidP="00D676D4">
            <w:pPr>
              <w:jc w:val="center"/>
            </w:pPr>
            <w:r w:rsidRPr="00CD2815">
              <w:t>$lwadt_result_1$</w:t>
            </w:r>
          </w:p>
        </w:tc>
        <w:tc>
          <w:tcPr>
            <w:tcW w:w="2462"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40C37EA5" w14:textId="77777777" w:rsidR="00637539" w:rsidRPr="00B25CE3" w:rsidRDefault="00637539" w:rsidP="00D676D4">
            <w:pPr>
              <w:jc w:val="center"/>
            </w:pPr>
          </w:p>
        </w:tc>
      </w:tr>
      <w:tr w:rsidR="00637539" w:rsidRPr="00B25CE3" w14:paraId="4D9E786F" w14:textId="77777777" w:rsidTr="00CD2815">
        <w:trPr>
          <w:trHeight w:val="255"/>
          <w:jc w:val="center"/>
        </w:trPr>
        <w:tc>
          <w:tcPr>
            <w:tcW w:w="6390" w:type="dxa"/>
            <w:tcBorders>
              <w:top w:val="single" w:sz="4" w:space="0" w:color="000000"/>
              <w:left w:val="single" w:sz="4" w:space="0" w:color="000000"/>
              <w:bottom w:val="single" w:sz="4" w:space="0" w:color="000000"/>
              <w:right w:val="single" w:sz="4" w:space="0" w:color="000000"/>
            </w:tcBorders>
          </w:tcPr>
          <w:p w14:paraId="3AC563BA" w14:textId="77777777" w:rsidR="00637539" w:rsidRPr="00B25CE3" w:rsidRDefault="00637539" w:rsidP="00D676D4">
            <w:r w:rsidRPr="00B25CE3">
              <w:t>Did the alarm work correctly? Record water level</w:t>
            </w:r>
          </w:p>
        </w:tc>
        <w:tc>
          <w:tcPr>
            <w:tcW w:w="1260" w:type="dxa"/>
            <w:tcBorders>
              <w:top w:val="single" w:sz="4" w:space="0" w:color="000000"/>
              <w:left w:val="single" w:sz="4" w:space="0" w:color="000000"/>
              <w:bottom w:val="single" w:sz="4" w:space="0" w:color="000000"/>
              <w:right w:val="single" w:sz="4" w:space="0" w:color="000000"/>
            </w:tcBorders>
          </w:tcPr>
          <w:p w14:paraId="418FA29F" w14:textId="66146331" w:rsidR="00637539" w:rsidRPr="00B25CE3" w:rsidRDefault="00CD2815" w:rsidP="00D676D4">
            <w:pPr>
              <w:jc w:val="center"/>
            </w:pPr>
            <w:r w:rsidRPr="00CD2815">
              <w:t>$lwadt_result_</w:t>
            </w:r>
            <w:r>
              <w:t>2</w:t>
            </w:r>
            <w:r w:rsidRPr="00CD2815">
              <w:t>$</w:t>
            </w:r>
          </w:p>
        </w:tc>
        <w:tc>
          <w:tcPr>
            <w:tcW w:w="2462" w:type="dxa"/>
            <w:tcBorders>
              <w:top w:val="single" w:sz="4" w:space="0" w:color="000000"/>
              <w:left w:val="single" w:sz="4" w:space="0" w:color="000000"/>
              <w:bottom w:val="single" w:sz="4" w:space="0" w:color="000000"/>
              <w:right w:val="single" w:sz="4" w:space="0" w:color="000000"/>
            </w:tcBorders>
          </w:tcPr>
          <w:p w14:paraId="3E5E959D" w14:textId="12F0AE25" w:rsidR="00637539" w:rsidRPr="00B25CE3" w:rsidRDefault="00CD2815" w:rsidP="00D676D4">
            <w:pPr>
              <w:jc w:val="center"/>
            </w:pPr>
            <w:r w:rsidRPr="00CD2815">
              <w:t>$lwadt_result_</w:t>
            </w:r>
            <w:r>
              <w:t>3</w:t>
            </w:r>
            <w:r w:rsidRPr="00CD2815">
              <w:t>$</w:t>
            </w:r>
          </w:p>
        </w:tc>
      </w:tr>
    </w:tbl>
    <w:p w14:paraId="537F1057" w14:textId="77777777" w:rsidR="00637539" w:rsidRPr="00B25CE3" w:rsidRDefault="00637539" w:rsidP="00637539"/>
    <w:p w14:paraId="4CA2C786" w14:textId="77777777" w:rsidR="00637539" w:rsidRPr="00B25CE3" w:rsidRDefault="00637539" w:rsidP="00637539">
      <w:pPr>
        <w:pBdr>
          <w:top w:val="single" w:sz="18" w:space="1" w:color="auto"/>
        </w:pBdr>
        <w:spacing w:after="60" w:line="259" w:lineRule="auto"/>
        <w:ind w:left="0" w:firstLine="0"/>
      </w:pPr>
    </w:p>
    <w:p w14:paraId="1BCD4B6E" w14:textId="1714D436" w:rsidR="00637539" w:rsidRPr="00B25CE3" w:rsidRDefault="00637539" w:rsidP="00637539">
      <w:pPr>
        <w:ind w:left="0" w:firstLine="0"/>
        <w:rPr>
          <w:b/>
        </w:rPr>
      </w:pPr>
      <w:r w:rsidRPr="00B25CE3">
        <w:rPr>
          <w:b/>
        </w:rPr>
        <w:t>Did the device fail or pass the 3 Question Criteria (section 1.3.1)?</w:t>
      </w:r>
      <w:r w:rsidR="00CD2815">
        <w:rPr>
          <w:b/>
        </w:rPr>
        <w:t xml:space="preserve">  </w:t>
      </w:r>
      <w:r w:rsidR="00CD2815" w:rsidRPr="00CD2815">
        <w:rPr>
          <w:b/>
        </w:rPr>
        <w:t>$</w:t>
      </w:r>
      <w:proofErr w:type="spellStart"/>
      <w:r w:rsidR="00CD2815" w:rsidRPr="00CD2815">
        <w:rPr>
          <w:b/>
        </w:rPr>
        <w:t>lwadt_result_status</w:t>
      </w:r>
      <w:proofErr w:type="spellEnd"/>
      <w:r w:rsidR="00CD2815" w:rsidRPr="00CD2815">
        <w:rPr>
          <w:b/>
        </w:rPr>
        <w:t>$</w:t>
      </w:r>
    </w:p>
    <w:p w14:paraId="637285F2" w14:textId="141AE9DA" w:rsidR="000133EA" w:rsidRPr="00B25CE3" w:rsidRDefault="00D6011D" w:rsidP="008279E9">
      <w:r>
        <w:t>If boiler is to be operated with failed safety device, a properly approved ISM is required</w:t>
      </w:r>
      <w:r w:rsidRPr="00B25CE3">
        <w:t>.</w:t>
      </w:r>
      <w:r>
        <w:br/>
        <w:t>Describe safety device failure/remedy in Appendix F.</w:t>
      </w:r>
    </w:p>
    <w:p w14:paraId="016FFE0B" w14:textId="5170C08D" w:rsidR="00390EA3" w:rsidRPr="00B25CE3" w:rsidRDefault="00390EA3">
      <w:pPr>
        <w:spacing w:after="160" w:line="259" w:lineRule="auto"/>
        <w:ind w:left="0" w:firstLine="0"/>
      </w:pPr>
      <w:r w:rsidRPr="00B25CE3">
        <w:br w:type="page"/>
      </w:r>
    </w:p>
    <w:p w14:paraId="1C7C8EB7" w14:textId="321781EA" w:rsidR="004633EB" w:rsidRPr="00B25CE3" w:rsidRDefault="004633EB" w:rsidP="004633EB">
      <w:pPr>
        <w:pStyle w:val="Heading1"/>
      </w:pPr>
      <w:bookmarkStart w:id="4" w:name="_Toc164749773"/>
      <w:r w:rsidRPr="00B25CE3">
        <w:lastRenderedPageBreak/>
        <w:t>5. Deaerator Overflow Drain System [</w:t>
      </w:r>
      <w:r w:rsidR="00580B52" w:rsidRPr="00580B52">
        <w:t>$</w:t>
      </w:r>
      <w:proofErr w:type="spellStart"/>
      <w:r w:rsidR="00580B52" w:rsidRPr="00580B52">
        <w:t>daods_result_status</w:t>
      </w:r>
      <w:proofErr w:type="spellEnd"/>
      <w:r w:rsidR="00580B52" w:rsidRPr="00580B52">
        <w:t>$</w:t>
      </w:r>
      <w:r w:rsidRPr="00B25CE3">
        <w:t>]</w:t>
      </w:r>
      <w:bookmarkEnd w:id="4"/>
    </w:p>
    <w:p w14:paraId="717BC491" w14:textId="306E2BE0" w:rsidR="004633EB" w:rsidRPr="00B25CE3" w:rsidRDefault="004633EB" w:rsidP="004633EB">
      <w:r w:rsidRPr="00B25CE3">
        <w:t xml:space="preserve">(DAODS) (For Steam Boiler System only) </w:t>
      </w:r>
    </w:p>
    <w:p w14:paraId="3430D075" w14:textId="77777777" w:rsidR="004633EB" w:rsidRPr="00B25CE3" w:rsidRDefault="004633EB" w:rsidP="004633EB"/>
    <w:tbl>
      <w:tblPr>
        <w:tblStyle w:val="TableGrid"/>
        <w:tblW w:w="10790" w:type="dxa"/>
        <w:jc w:val="center"/>
        <w:tblInd w:w="0" w:type="dxa"/>
        <w:tblCellMar>
          <w:top w:w="7" w:type="dxa"/>
          <w:left w:w="5" w:type="dxa"/>
          <w:right w:w="7" w:type="dxa"/>
        </w:tblCellMar>
        <w:tblLook w:val="04A0" w:firstRow="1" w:lastRow="0" w:firstColumn="1" w:lastColumn="0" w:noHBand="0" w:noVBand="1"/>
      </w:tblPr>
      <w:tblGrid>
        <w:gridCol w:w="1678"/>
        <w:gridCol w:w="1842"/>
        <w:gridCol w:w="1859"/>
        <w:gridCol w:w="1825"/>
        <w:gridCol w:w="1468"/>
        <w:gridCol w:w="2118"/>
      </w:tblGrid>
      <w:tr w:rsidR="00580B52" w:rsidRPr="00B25CE3" w14:paraId="770A4452" w14:textId="77777777" w:rsidTr="00580B52">
        <w:trPr>
          <w:trHeight w:val="604"/>
          <w:jc w:val="center"/>
        </w:trPr>
        <w:tc>
          <w:tcPr>
            <w:tcW w:w="1878" w:type="dxa"/>
            <w:tcBorders>
              <w:top w:val="single" w:sz="4" w:space="0" w:color="000000"/>
              <w:left w:val="single" w:sz="4" w:space="0" w:color="000000"/>
              <w:bottom w:val="single" w:sz="4" w:space="0" w:color="000000"/>
              <w:right w:val="single" w:sz="4" w:space="0" w:color="000000"/>
            </w:tcBorders>
          </w:tcPr>
          <w:p w14:paraId="4FB9F3FE" w14:textId="77777777" w:rsidR="00580B52" w:rsidRPr="00B25CE3" w:rsidRDefault="00580B52" w:rsidP="00D676D4">
            <w:pPr>
              <w:spacing w:after="0" w:line="259" w:lineRule="auto"/>
              <w:ind w:left="0" w:firstLine="0"/>
              <w:jc w:val="center"/>
            </w:pPr>
            <w:r w:rsidRPr="00B25CE3">
              <w:rPr>
                <w:b/>
              </w:rPr>
              <w:t xml:space="preserve">Item </w:t>
            </w:r>
          </w:p>
        </w:tc>
        <w:tc>
          <w:tcPr>
            <w:tcW w:w="1935" w:type="dxa"/>
            <w:tcBorders>
              <w:top w:val="single" w:sz="4" w:space="0" w:color="000000"/>
              <w:left w:val="single" w:sz="4" w:space="0" w:color="000000"/>
              <w:bottom w:val="single" w:sz="4" w:space="0" w:color="000000"/>
              <w:right w:val="single" w:sz="4" w:space="0" w:color="000000"/>
            </w:tcBorders>
          </w:tcPr>
          <w:p w14:paraId="2BD228CC" w14:textId="2F23C34F" w:rsidR="00580B52" w:rsidRPr="00B25CE3" w:rsidRDefault="00580B52" w:rsidP="00D676D4">
            <w:pPr>
              <w:spacing w:after="0" w:line="259" w:lineRule="auto"/>
              <w:ind w:left="0" w:firstLine="0"/>
              <w:jc w:val="center"/>
            </w:pPr>
            <w:r w:rsidRPr="00B25CE3">
              <w:rPr>
                <w:b/>
              </w:rPr>
              <w:t>Make</w:t>
            </w:r>
          </w:p>
        </w:tc>
        <w:tc>
          <w:tcPr>
            <w:tcW w:w="1937" w:type="dxa"/>
            <w:tcBorders>
              <w:top w:val="single" w:sz="4" w:space="0" w:color="000000"/>
              <w:left w:val="single" w:sz="4" w:space="0" w:color="000000"/>
              <w:bottom w:val="single" w:sz="4" w:space="0" w:color="000000"/>
              <w:right w:val="single" w:sz="4" w:space="0" w:color="000000"/>
            </w:tcBorders>
          </w:tcPr>
          <w:p w14:paraId="150E1FDF" w14:textId="28B089EC" w:rsidR="00580B52" w:rsidRPr="00B25CE3" w:rsidRDefault="00580B52" w:rsidP="00D676D4">
            <w:pPr>
              <w:spacing w:after="0" w:line="259" w:lineRule="auto"/>
              <w:ind w:left="0" w:firstLine="0"/>
              <w:jc w:val="center"/>
              <w:rPr>
                <w:b/>
              </w:rPr>
            </w:pPr>
            <w:r>
              <w:rPr>
                <w:b/>
              </w:rPr>
              <w:t>Model</w:t>
            </w:r>
          </w:p>
        </w:tc>
        <w:tc>
          <w:tcPr>
            <w:tcW w:w="1940" w:type="dxa"/>
            <w:tcBorders>
              <w:top w:val="single" w:sz="4" w:space="0" w:color="000000"/>
              <w:left w:val="single" w:sz="4" w:space="0" w:color="000000"/>
              <w:bottom w:val="single" w:sz="4" w:space="0" w:color="000000"/>
              <w:right w:val="single" w:sz="4" w:space="0" w:color="000000"/>
            </w:tcBorders>
          </w:tcPr>
          <w:p w14:paraId="3873E590" w14:textId="01CC48B6" w:rsidR="00580B52" w:rsidRPr="00B25CE3" w:rsidRDefault="00580B52" w:rsidP="00D676D4">
            <w:pPr>
              <w:spacing w:after="0" w:line="259" w:lineRule="auto"/>
              <w:ind w:left="0" w:firstLine="0"/>
              <w:jc w:val="center"/>
            </w:pPr>
            <w:r w:rsidRPr="00B25CE3">
              <w:rPr>
                <w:b/>
              </w:rPr>
              <w:t xml:space="preserve">Device </w:t>
            </w:r>
          </w:p>
          <w:p w14:paraId="513A9BC7" w14:textId="77777777" w:rsidR="00580B52" w:rsidRPr="00B25CE3" w:rsidRDefault="00580B52" w:rsidP="00D676D4">
            <w:pPr>
              <w:spacing w:after="0" w:line="259" w:lineRule="auto"/>
              <w:ind w:left="0" w:firstLine="0"/>
              <w:jc w:val="center"/>
            </w:pPr>
            <w:r w:rsidRPr="00B25CE3">
              <w:rPr>
                <w:b/>
              </w:rPr>
              <w:t xml:space="preserve">Type </w:t>
            </w:r>
          </w:p>
        </w:tc>
        <w:tc>
          <w:tcPr>
            <w:tcW w:w="1545" w:type="dxa"/>
            <w:tcBorders>
              <w:top w:val="single" w:sz="4" w:space="0" w:color="000000"/>
              <w:left w:val="single" w:sz="4" w:space="0" w:color="000000"/>
              <w:bottom w:val="single" w:sz="4" w:space="0" w:color="000000"/>
              <w:right w:val="single" w:sz="4" w:space="0" w:color="000000"/>
            </w:tcBorders>
          </w:tcPr>
          <w:p w14:paraId="507712A9" w14:textId="3D294007" w:rsidR="00580B52" w:rsidRPr="00B25CE3" w:rsidRDefault="00580B52" w:rsidP="00D676D4">
            <w:pPr>
              <w:spacing w:after="0" w:line="259" w:lineRule="auto"/>
              <w:ind w:left="0" w:firstLine="0"/>
              <w:jc w:val="center"/>
              <w:rPr>
                <w:b/>
                <w:bCs/>
              </w:rPr>
            </w:pPr>
            <w:r w:rsidRPr="00B25CE3">
              <w:rPr>
                <w:b/>
                <w:bCs/>
              </w:rPr>
              <w:t>Overflow</w:t>
            </w:r>
          </w:p>
          <w:p w14:paraId="0313B06B" w14:textId="77777777" w:rsidR="00580B52" w:rsidRPr="00B25CE3" w:rsidRDefault="00580B52" w:rsidP="00D676D4">
            <w:pPr>
              <w:spacing w:after="0" w:line="259" w:lineRule="auto"/>
              <w:ind w:left="0" w:firstLine="0"/>
              <w:jc w:val="center"/>
            </w:pPr>
            <w:r w:rsidRPr="00B25CE3">
              <w:rPr>
                <w:b/>
                <w:bCs/>
              </w:rPr>
              <w:t>Setpoint</w:t>
            </w:r>
          </w:p>
        </w:tc>
        <w:tc>
          <w:tcPr>
            <w:tcW w:w="1555" w:type="dxa"/>
            <w:tcBorders>
              <w:top w:val="single" w:sz="4" w:space="0" w:color="000000"/>
              <w:left w:val="single" w:sz="4" w:space="0" w:color="000000"/>
              <w:bottom w:val="single" w:sz="4" w:space="0" w:color="000000"/>
              <w:right w:val="single" w:sz="4" w:space="0" w:color="000000"/>
            </w:tcBorders>
          </w:tcPr>
          <w:p w14:paraId="7D5312EF" w14:textId="78369DD7" w:rsidR="00580B52" w:rsidRPr="00B25CE3" w:rsidRDefault="00580B52" w:rsidP="00CD2815">
            <w:pPr>
              <w:spacing w:after="0" w:line="238" w:lineRule="auto"/>
              <w:ind w:left="0" w:firstLine="0"/>
              <w:jc w:val="center"/>
            </w:pPr>
            <w:r w:rsidRPr="00B25CE3">
              <w:rPr>
                <w:b/>
              </w:rPr>
              <w:t>DA Tank Diameter</w:t>
            </w:r>
          </w:p>
        </w:tc>
      </w:tr>
      <w:tr w:rsidR="00580B52" w:rsidRPr="00B25CE3" w14:paraId="4A0CD847" w14:textId="77777777" w:rsidTr="00580B52">
        <w:trPr>
          <w:trHeight w:val="286"/>
          <w:jc w:val="center"/>
        </w:trPr>
        <w:tc>
          <w:tcPr>
            <w:tcW w:w="1878" w:type="dxa"/>
            <w:tcBorders>
              <w:top w:val="single" w:sz="4" w:space="0" w:color="000000"/>
              <w:left w:val="single" w:sz="4" w:space="0" w:color="000000"/>
              <w:bottom w:val="single" w:sz="4" w:space="0" w:color="000000"/>
              <w:right w:val="single" w:sz="4" w:space="0" w:color="000000"/>
            </w:tcBorders>
          </w:tcPr>
          <w:p w14:paraId="5FEBF466" w14:textId="6166A049" w:rsidR="00580B52" w:rsidRPr="00B25CE3" w:rsidRDefault="00580B52" w:rsidP="00D676D4">
            <w:pPr>
              <w:jc w:val="center"/>
            </w:pPr>
            <w:r w:rsidRPr="00B25CE3">
              <w:t>DAODS</w:t>
            </w:r>
          </w:p>
        </w:tc>
        <w:tc>
          <w:tcPr>
            <w:tcW w:w="1935" w:type="dxa"/>
            <w:tcBorders>
              <w:top w:val="single" w:sz="4" w:space="0" w:color="000000"/>
              <w:left w:val="single" w:sz="4" w:space="0" w:color="000000"/>
              <w:bottom w:val="single" w:sz="4" w:space="0" w:color="000000"/>
              <w:right w:val="single" w:sz="4" w:space="0" w:color="000000"/>
            </w:tcBorders>
          </w:tcPr>
          <w:p w14:paraId="7A0BDB92" w14:textId="499BF66E" w:rsidR="00580B52" w:rsidRPr="00B25CE3" w:rsidRDefault="00580B52" w:rsidP="00D676D4">
            <w:pPr>
              <w:jc w:val="center"/>
            </w:pPr>
            <w:r w:rsidRPr="00580B52">
              <w:t>$</w:t>
            </w:r>
            <w:proofErr w:type="spellStart"/>
            <w:r w:rsidRPr="00580B52">
              <w:t>daods_make</w:t>
            </w:r>
            <w:proofErr w:type="spellEnd"/>
            <w:r w:rsidRPr="00580B52">
              <w:t>$</w:t>
            </w:r>
          </w:p>
        </w:tc>
        <w:tc>
          <w:tcPr>
            <w:tcW w:w="1937" w:type="dxa"/>
            <w:tcBorders>
              <w:top w:val="single" w:sz="4" w:space="0" w:color="000000"/>
              <w:left w:val="single" w:sz="4" w:space="0" w:color="000000"/>
              <w:bottom w:val="single" w:sz="4" w:space="0" w:color="000000"/>
              <w:right w:val="single" w:sz="4" w:space="0" w:color="000000"/>
            </w:tcBorders>
          </w:tcPr>
          <w:p w14:paraId="6CCEB8BC" w14:textId="3D7359EF" w:rsidR="00580B52" w:rsidRPr="00B25CE3" w:rsidRDefault="00580B52" w:rsidP="00D676D4">
            <w:pPr>
              <w:jc w:val="center"/>
            </w:pPr>
            <w:r w:rsidRPr="00580B52">
              <w:t>$</w:t>
            </w:r>
            <w:proofErr w:type="spellStart"/>
            <w:r w:rsidRPr="00580B52">
              <w:t>daods_model</w:t>
            </w:r>
            <w:proofErr w:type="spellEnd"/>
            <w:r w:rsidRPr="00580B52">
              <w:t>$</w:t>
            </w:r>
          </w:p>
        </w:tc>
        <w:tc>
          <w:tcPr>
            <w:tcW w:w="1940" w:type="dxa"/>
            <w:tcBorders>
              <w:top w:val="single" w:sz="4" w:space="0" w:color="000000"/>
              <w:left w:val="single" w:sz="4" w:space="0" w:color="000000"/>
              <w:bottom w:val="single" w:sz="4" w:space="0" w:color="000000"/>
              <w:right w:val="single" w:sz="4" w:space="0" w:color="000000"/>
            </w:tcBorders>
          </w:tcPr>
          <w:p w14:paraId="33F36D2C" w14:textId="0FAB86C4" w:rsidR="00580B52" w:rsidRPr="00B25CE3" w:rsidRDefault="00580B52" w:rsidP="00D676D4">
            <w:pPr>
              <w:jc w:val="center"/>
            </w:pPr>
            <w:r w:rsidRPr="00580B52">
              <w:t>$</w:t>
            </w:r>
            <w:proofErr w:type="spellStart"/>
            <w:r w:rsidRPr="00580B52">
              <w:t>daods_type</w:t>
            </w:r>
            <w:proofErr w:type="spellEnd"/>
            <w:r w:rsidRPr="00580B52">
              <w:t>$</w:t>
            </w:r>
          </w:p>
        </w:tc>
        <w:tc>
          <w:tcPr>
            <w:tcW w:w="1545" w:type="dxa"/>
            <w:tcBorders>
              <w:top w:val="single" w:sz="4" w:space="0" w:color="000000"/>
              <w:left w:val="single" w:sz="4" w:space="0" w:color="000000"/>
              <w:bottom w:val="single" w:sz="4" w:space="0" w:color="000000"/>
              <w:right w:val="single" w:sz="4" w:space="0" w:color="000000"/>
            </w:tcBorders>
          </w:tcPr>
          <w:p w14:paraId="1CAFF1A6" w14:textId="54236BAA" w:rsidR="00580B52" w:rsidRPr="00B25CE3" w:rsidRDefault="00580B52" w:rsidP="00D676D4">
            <w:pPr>
              <w:jc w:val="center"/>
            </w:pPr>
            <w:r w:rsidRPr="00580B52">
              <w:t>$</w:t>
            </w:r>
            <w:proofErr w:type="spellStart"/>
            <w:r w:rsidRPr="00580B52">
              <w:t>daods_sp</w:t>
            </w:r>
            <w:proofErr w:type="spellEnd"/>
            <w:r w:rsidRPr="00580B52">
              <w:t>$</w:t>
            </w:r>
          </w:p>
        </w:tc>
        <w:tc>
          <w:tcPr>
            <w:tcW w:w="1555" w:type="dxa"/>
            <w:tcBorders>
              <w:top w:val="single" w:sz="4" w:space="0" w:color="000000"/>
              <w:left w:val="single" w:sz="4" w:space="0" w:color="000000"/>
              <w:bottom w:val="single" w:sz="4" w:space="0" w:color="000000"/>
              <w:right w:val="single" w:sz="4" w:space="0" w:color="000000"/>
            </w:tcBorders>
          </w:tcPr>
          <w:p w14:paraId="24D63DC8" w14:textId="58B572FC" w:rsidR="00580B52" w:rsidRPr="00B25CE3" w:rsidRDefault="00580B52" w:rsidP="00D676D4">
            <w:pPr>
              <w:jc w:val="center"/>
            </w:pPr>
            <w:r w:rsidRPr="00580B52">
              <w:t>$</w:t>
            </w:r>
            <w:proofErr w:type="spellStart"/>
            <w:r w:rsidRPr="00580B52">
              <w:t>daods_da_diameter</w:t>
            </w:r>
            <w:proofErr w:type="spellEnd"/>
            <w:r w:rsidRPr="00580B52">
              <w:t>$</w:t>
            </w:r>
          </w:p>
        </w:tc>
      </w:tr>
    </w:tbl>
    <w:p w14:paraId="69D20597" w14:textId="77777777" w:rsidR="004633EB" w:rsidRPr="00B25CE3" w:rsidRDefault="004633EB" w:rsidP="004633EB"/>
    <w:p w14:paraId="3A3252F4" w14:textId="20FF939B" w:rsidR="004633EB" w:rsidRPr="00B25CE3" w:rsidRDefault="00FB4CA3" w:rsidP="00FB4CA3">
      <w:pPr>
        <w:pStyle w:val="ListParagraph"/>
        <w:numPr>
          <w:ilvl w:val="0"/>
          <w:numId w:val="12"/>
        </w:numPr>
      </w:pPr>
      <w:r>
        <w:t>Overflow system is required to be a conductivity probe connected to an electronic valve that is not used in level control. Setpoint is required to be at least 4” below top of tank and 4 in higher than HWA. Overflow must be routed to adequate safe floor drain and tempered if necessary.</w:t>
      </w:r>
    </w:p>
    <w:p w14:paraId="37A5378D" w14:textId="07CE528A" w:rsidR="004633EB" w:rsidRPr="00B25CE3" w:rsidRDefault="00FB4CA3" w:rsidP="004633EB">
      <w:r w:rsidRPr="00B25CE3">
        <w:rPr>
          <w:noProof/>
        </w:rPr>
        <w:drawing>
          <wp:anchor distT="0" distB="0" distL="114300" distR="114300" simplePos="0" relativeHeight="251682816" behindDoc="1" locked="0" layoutInCell="1" allowOverlap="1" wp14:anchorId="64F8DE78" wp14:editId="4515709C">
            <wp:simplePos x="0" y="0"/>
            <wp:positionH relativeFrom="column">
              <wp:posOffset>257175</wp:posOffset>
            </wp:positionH>
            <wp:positionV relativeFrom="paragraph">
              <wp:posOffset>18415</wp:posOffset>
            </wp:positionV>
            <wp:extent cx="6400800" cy="4023360"/>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400800" cy="4023360"/>
                    </a:xfrm>
                    <a:prstGeom prst="rect">
                      <a:avLst/>
                    </a:prstGeom>
                  </pic:spPr>
                </pic:pic>
              </a:graphicData>
            </a:graphic>
          </wp:anchor>
        </w:drawing>
      </w:r>
    </w:p>
    <w:p w14:paraId="5850FF0D" w14:textId="77777777" w:rsidR="004633EB" w:rsidRPr="00B25CE3" w:rsidRDefault="004633EB" w:rsidP="004633EB"/>
    <w:p w14:paraId="365585F7" w14:textId="77777777" w:rsidR="004633EB" w:rsidRPr="00B25CE3" w:rsidRDefault="004633EB" w:rsidP="004633EB"/>
    <w:p w14:paraId="0A013252" w14:textId="77777777" w:rsidR="004633EB" w:rsidRPr="00B25CE3" w:rsidRDefault="004633EB" w:rsidP="004633EB"/>
    <w:p w14:paraId="6AF4223E" w14:textId="77777777" w:rsidR="004633EB" w:rsidRPr="00B25CE3" w:rsidRDefault="004633EB" w:rsidP="004633EB"/>
    <w:p w14:paraId="32D2960A" w14:textId="77777777" w:rsidR="004633EB" w:rsidRPr="00B25CE3" w:rsidRDefault="004633EB" w:rsidP="004633EB"/>
    <w:p w14:paraId="53D2DEAA" w14:textId="77777777" w:rsidR="004633EB" w:rsidRPr="00B25CE3" w:rsidRDefault="004633EB" w:rsidP="004633EB"/>
    <w:p w14:paraId="5BB50236" w14:textId="77777777" w:rsidR="004633EB" w:rsidRPr="00B25CE3" w:rsidRDefault="004633EB" w:rsidP="004633EB"/>
    <w:p w14:paraId="4A22C562" w14:textId="77777777" w:rsidR="004633EB" w:rsidRPr="00B25CE3" w:rsidRDefault="004633EB" w:rsidP="004633EB"/>
    <w:p w14:paraId="32FB0C6E" w14:textId="77777777" w:rsidR="004633EB" w:rsidRPr="00B25CE3" w:rsidRDefault="004633EB" w:rsidP="004633EB"/>
    <w:p w14:paraId="6418AAE8" w14:textId="77777777" w:rsidR="004633EB" w:rsidRPr="00B25CE3" w:rsidRDefault="004633EB" w:rsidP="004633EB"/>
    <w:p w14:paraId="2161630B" w14:textId="77777777" w:rsidR="004633EB" w:rsidRPr="00B25CE3" w:rsidRDefault="004633EB" w:rsidP="004633EB"/>
    <w:p w14:paraId="302171E4" w14:textId="77777777" w:rsidR="004633EB" w:rsidRPr="00B25CE3" w:rsidRDefault="004633EB" w:rsidP="004633EB"/>
    <w:p w14:paraId="0E1B09F4" w14:textId="77777777" w:rsidR="004633EB" w:rsidRPr="00B25CE3" w:rsidRDefault="004633EB" w:rsidP="004633EB"/>
    <w:p w14:paraId="3E598C1D" w14:textId="4E304087" w:rsidR="004633EB" w:rsidRPr="00B25CE3" w:rsidRDefault="004633EB" w:rsidP="004633EB"/>
    <w:p w14:paraId="5305B9A0" w14:textId="77777777" w:rsidR="004633EB" w:rsidRPr="00B25CE3" w:rsidRDefault="004633EB" w:rsidP="004633EB"/>
    <w:p w14:paraId="0C611067" w14:textId="77777777" w:rsidR="004633EB" w:rsidRPr="00B25CE3" w:rsidRDefault="004633EB" w:rsidP="004633EB"/>
    <w:p w14:paraId="02BEE70F" w14:textId="77777777" w:rsidR="004633EB" w:rsidRPr="00B25CE3" w:rsidRDefault="004633EB" w:rsidP="004633EB"/>
    <w:p w14:paraId="70B2E14B" w14:textId="77777777" w:rsidR="004633EB" w:rsidRPr="00B25CE3" w:rsidRDefault="004633EB" w:rsidP="004633EB"/>
    <w:p w14:paraId="1979F8F4" w14:textId="77777777" w:rsidR="004633EB" w:rsidRPr="00B25CE3" w:rsidRDefault="004633EB" w:rsidP="004633EB"/>
    <w:p w14:paraId="77507909" w14:textId="77777777" w:rsidR="004633EB" w:rsidRPr="00B25CE3" w:rsidRDefault="004633EB" w:rsidP="004633EB"/>
    <w:p w14:paraId="65404AA6" w14:textId="77777777" w:rsidR="004633EB" w:rsidRPr="00B25CE3" w:rsidRDefault="004633EB" w:rsidP="00580B52">
      <w:pPr>
        <w:ind w:left="0" w:firstLine="0"/>
      </w:pPr>
    </w:p>
    <w:p w14:paraId="6E7CB039" w14:textId="77777777" w:rsidR="004633EB" w:rsidRPr="00B25CE3" w:rsidRDefault="004633EB" w:rsidP="004633EB">
      <w:pPr>
        <w:pBdr>
          <w:top w:val="single" w:sz="18" w:space="1" w:color="auto"/>
        </w:pBdr>
      </w:pPr>
    </w:p>
    <w:p w14:paraId="6A4B1311" w14:textId="77777777" w:rsidR="00D52794" w:rsidRDefault="00D52794" w:rsidP="003C2E20">
      <w:pPr>
        <w:pStyle w:val="ListParagraph"/>
        <w:numPr>
          <w:ilvl w:val="0"/>
          <w:numId w:val="2"/>
        </w:numPr>
      </w:pPr>
      <w:r w:rsidRPr="00D52794">
        <w:t>Verify sight glass in clean and water is clearly visible. Drain sight glass without draining alarm column and then quickly close drain valve. Water level should quickly rise in sight glass indicating good communication with tank.</w:t>
      </w:r>
    </w:p>
    <w:p w14:paraId="02DABA2B" w14:textId="6B16F1E7" w:rsidR="004633EB" w:rsidRPr="00B25CE3" w:rsidRDefault="004633EB" w:rsidP="003C2E20">
      <w:pPr>
        <w:pStyle w:val="ListParagraph"/>
        <w:numPr>
          <w:ilvl w:val="0"/>
          <w:numId w:val="2"/>
        </w:numPr>
      </w:pPr>
      <w:r w:rsidRPr="00B25CE3">
        <w:t>Open manual bypass valve to supply feedwater at maximum rate.</w:t>
      </w:r>
    </w:p>
    <w:p w14:paraId="52F0F694" w14:textId="7BF50C03" w:rsidR="004633EB" w:rsidRPr="00B25CE3" w:rsidRDefault="004633EB" w:rsidP="003C2E20">
      <w:pPr>
        <w:pStyle w:val="ListParagraph"/>
        <w:numPr>
          <w:ilvl w:val="0"/>
          <w:numId w:val="2"/>
        </w:numPr>
      </w:pPr>
      <w:r w:rsidRPr="00B25CE3">
        <w:t xml:space="preserve">Determine that overflow valve has opened by using sight glass in drain line or visually observing drain.  Use water level in sight glass on tank to observe whether overflow valve maintains water level visible in sight glass.  DO NOT ALLOW WATER LEVEL TO LEAVE SIGHT GLASS. </w:t>
      </w:r>
      <w:r w:rsidRPr="00B25CE3">
        <w:br/>
      </w:r>
    </w:p>
    <w:p w14:paraId="4512E877" w14:textId="64465280" w:rsidR="004633EB" w:rsidRPr="00B25CE3" w:rsidRDefault="004633EB" w:rsidP="004633EB">
      <w:pPr>
        <w:pBdr>
          <w:top w:val="single" w:sz="18" w:space="1" w:color="auto"/>
        </w:pBdr>
      </w:pPr>
      <w:r w:rsidRPr="00B25CE3">
        <w:t xml:space="preserve"> </w:t>
      </w:r>
    </w:p>
    <w:tbl>
      <w:tblPr>
        <w:tblStyle w:val="TableGrid"/>
        <w:tblW w:w="10112" w:type="dxa"/>
        <w:jc w:val="center"/>
        <w:tblInd w:w="0" w:type="dxa"/>
        <w:tblCellMar>
          <w:top w:w="5" w:type="dxa"/>
          <w:left w:w="5" w:type="dxa"/>
          <w:right w:w="5" w:type="dxa"/>
        </w:tblCellMar>
        <w:tblLook w:val="04A0" w:firstRow="1" w:lastRow="0" w:firstColumn="1" w:lastColumn="0" w:noHBand="0" w:noVBand="1"/>
      </w:tblPr>
      <w:tblGrid>
        <w:gridCol w:w="6003"/>
        <w:gridCol w:w="1704"/>
        <w:gridCol w:w="2405"/>
      </w:tblGrid>
      <w:tr w:rsidR="004633EB" w:rsidRPr="00B25CE3" w14:paraId="4DF4C037" w14:textId="77777777" w:rsidTr="009446C5">
        <w:trPr>
          <w:trHeight w:val="299"/>
          <w:jc w:val="center"/>
        </w:trPr>
        <w:tc>
          <w:tcPr>
            <w:tcW w:w="6390" w:type="dxa"/>
            <w:tcBorders>
              <w:top w:val="single" w:sz="4" w:space="0" w:color="000000"/>
              <w:left w:val="single" w:sz="4" w:space="0" w:color="000000"/>
              <w:bottom w:val="single" w:sz="4" w:space="0" w:color="000000"/>
              <w:right w:val="single" w:sz="4" w:space="0" w:color="000000"/>
            </w:tcBorders>
          </w:tcPr>
          <w:p w14:paraId="37102FFE" w14:textId="77777777" w:rsidR="004633EB" w:rsidRPr="00B25CE3" w:rsidRDefault="004633EB" w:rsidP="00D676D4">
            <w:pPr>
              <w:spacing w:after="0" w:line="259" w:lineRule="auto"/>
              <w:ind w:left="0" w:firstLine="0"/>
              <w:jc w:val="center"/>
            </w:pPr>
            <w:r w:rsidRPr="00B25CE3">
              <w:rPr>
                <w:b/>
              </w:rPr>
              <w:lastRenderedPageBreak/>
              <w:t xml:space="preserve">Result </w:t>
            </w:r>
          </w:p>
        </w:tc>
        <w:tc>
          <w:tcPr>
            <w:tcW w:w="1260" w:type="dxa"/>
            <w:tcBorders>
              <w:top w:val="single" w:sz="4" w:space="0" w:color="000000"/>
              <w:left w:val="single" w:sz="4" w:space="0" w:color="000000"/>
              <w:bottom w:val="single" w:sz="4" w:space="0" w:color="000000"/>
              <w:right w:val="single" w:sz="4" w:space="0" w:color="000000"/>
            </w:tcBorders>
          </w:tcPr>
          <w:p w14:paraId="030DF4A7" w14:textId="77777777" w:rsidR="004633EB" w:rsidRPr="00B25CE3" w:rsidRDefault="004633EB" w:rsidP="00D676D4">
            <w:pPr>
              <w:spacing w:after="0" w:line="259" w:lineRule="auto"/>
              <w:ind w:left="0" w:firstLine="0"/>
              <w:jc w:val="center"/>
            </w:pPr>
            <w:r w:rsidRPr="00B25CE3">
              <w:rPr>
                <w:b/>
              </w:rPr>
              <w:t xml:space="preserve">Y/N </w:t>
            </w:r>
          </w:p>
        </w:tc>
        <w:tc>
          <w:tcPr>
            <w:tcW w:w="2462" w:type="dxa"/>
            <w:tcBorders>
              <w:top w:val="single" w:sz="4" w:space="0" w:color="000000"/>
              <w:left w:val="single" w:sz="4" w:space="0" w:color="000000"/>
              <w:bottom w:val="single" w:sz="4" w:space="0" w:color="000000"/>
              <w:right w:val="single" w:sz="4" w:space="0" w:color="000000"/>
            </w:tcBorders>
          </w:tcPr>
          <w:p w14:paraId="496F4D49" w14:textId="77777777" w:rsidR="004633EB" w:rsidRPr="00B25CE3" w:rsidRDefault="004633EB" w:rsidP="00D676D4">
            <w:pPr>
              <w:spacing w:after="0" w:line="259" w:lineRule="auto"/>
              <w:ind w:left="0" w:firstLine="0"/>
              <w:jc w:val="center"/>
            </w:pPr>
            <w:r w:rsidRPr="00B25CE3">
              <w:rPr>
                <w:b/>
              </w:rPr>
              <w:t>Water Level</w:t>
            </w:r>
          </w:p>
        </w:tc>
      </w:tr>
      <w:tr w:rsidR="004633EB" w:rsidRPr="00B25CE3" w14:paraId="5762A98F" w14:textId="77777777" w:rsidTr="009446C5">
        <w:trPr>
          <w:trHeight w:val="255"/>
          <w:jc w:val="center"/>
        </w:trPr>
        <w:tc>
          <w:tcPr>
            <w:tcW w:w="6390" w:type="dxa"/>
            <w:tcBorders>
              <w:top w:val="single" w:sz="4" w:space="0" w:color="000000"/>
              <w:left w:val="single" w:sz="4" w:space="0" w:color="000000"/>
              <w:bottom w:val="single" w:sz="4" w:space="0" w:color="000000"/>
              <w:right w:val="single" w:sz="4" w:space="0" w:color="000000"/>
            </w:tcBorders>
          </w:tcPr>
          <w:p w14:paraId="417ECE87" w14:textId="28FB27D4" w:rsidR="004633EB" w:rsidRPr="00B25CE3" w:rsidRDefault="004633EB" w:rsidP="00D676D4">
            <w:r w:rsidRPr="00B25CE3">
              <w:t xml:space="preserve">Correct device </w:t>
            </w:r>
            <w:r w:rsidR="00D52794">
              <w:t>installation</w:t>
            </w:r>
            <w:r w:rsidRPr="00B25CE3">
              <w:t>?</w:t>
            </w:r>
            <w:r w:rsidR="000841F6">
              <w:t xml:space="preserve"> Are any valves that can isolate alarm device LOOP?</w:t>
            </w:r>
          </w:p>
        </w:tc>
        <w:tc>
          <w:tcPr>
            <w:tcW w:w="1260" w:type="dxa"/>
            <w:tcBorders>
              <w:top w:val="single" w:sz="4" w:space="0" w:color="000000"/>
              <w:left w:val="single" w:sz="4" w:space="0" w:color="000000"/>
              <w:bottom w:val="single" w:sz="4" w:space="0" w:color="000000"/>
              <w:right w:val="single" w:sz="4" w:space="0" w:color="000000"/>
            </w:tcBorders>
          </w:tcPr>
          <w:p w14:paraId="38C5F500" w14:textId="7D749CAA" w:rsidR="004633EB" w:rsidRPr="00B25CE3" w:rsidRDefault="00580B52" w:rsidP="00D676D4">
            <w:pPr>
              <w:jc w:val="center"/>
            </w:pPr>
            <w:r w:rsidRPr="00580B52">
              <w:t>$daods_result_1$</w:t>
            </w:r>
          </w:p>
        </w:tc>
        <w:tc>
          <w:tcPr>
            <w:tcW w:w="2462"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1D54C051" w14:textId="77777777" w:rsidR="004633EB" w:rsidRPr="00B25CE3" w:rsidRDefault="004633EB" w:rsidP="00D676D4">
            <w:pPr>
              <w:jc w:val="center"/>
            </w:pPr>
          </w:p>
        </w:tc>
      </w:tr>
      <w:tr w:rsidR="004633EB" w:rsidRPr="00B25CE3" w14:paraId="0D5FACEA" w14:textId="77777777" w:rsidTr="009446C5">
        <w:trPr>
          <w:trHeight w:val="255"/>
          <w:jc w:val="center"/>
        </w:trPr>
        <w:tc>
          <w:tcPr>
            <w:tcW w:w="6390" w:type="dxa"/>
            <w:tcBorders>
              <w:top w:val="single" w:sz="4" w:space="0" w:color="000000"/>
              <w:left w:val="single" w:sz="4" w:space="0" w:color="000000"/>
              <w:bottom w:val="single" w:sz="4" w:space="0" w:color="000000"/>
              <w:right w:val="single" w:sz="4" w:space="0" w:color="000000"/>
            </w:tcBorders>
          </w:tcPr>
          <w:p w14:paraId="7F0FAD62" w14:textId="5F3F2093" w:rsidR="004633EB" w:rsidRPr="00B25CE3" w:rsidRDefault="004633EB" w:rsidP="00D676D4">
            <w:r w:rsidRPr="00B25CE3">
              <w:t xml:space="preserve">Did the alarm work correctly? </w:t>
            </w:r>
            <w:r w:rsidR="00D52794" w:rsidRPr="00D52794">
              <w:t>(Water level does not continue to rise after overflow opens?)</w:t>
            </w:r>
            <w:r w:rsidR="00D52794">
              <w:t xml:space="preserve"> </w:t>
            </w:r>
            <w:r w:rsidRPr="00B25CE3">
              <w:t>Record water level</w:t>
            </w:r>
          </w:p>
        </w:tc>
        <w:tc>
          <w:tcPr>
            <w:tcW w:w="1260" w:type="dxa"/>
            <w:tcBorders>
              <w:top w:val="single" w:sz="4" w:space="0" w:color="000000"/>
              <w:left w:val="single" w:sz="4" w:space="0" w:color="000000"/>
              <w:bottom w:val="single" w:sz="4" w:space="0" w:color="000000"/>
              <w:right w:val="single" w:sz="4" w:space="0" w:color="000000"/>
            </w:tcBorders>
          </w:tcPr>
          <w:p w14:paraId="177B9206" w14:textId="7C053393" w:rsidR="004633EB" w:rsidRPr="00B25CE3" w:rsidRDefault="00580B52" w:rsidP="00D676D4">
            <w:pPr>
              <w:jc w:val="center"/>
            </w:pPr>
            <w:r w:rsidRPr="00580B52">
              <w:t>$daods_result_</w:t>
            </w:r>
            <w:r>
              <w:t>2</w:t>
            </w:r>
            <w:r w:rsidRPr="00580B52">
              <w:t>$</w:t>
            </w:r>
          </w:p>
        </w:tc>
        <w:tc>
          <w:tcPr>
            <w:tcW w:w="2462" w:type="dxa"/>
            <w:tcBorders>
              <w:top w:val="single" w:sz="4" w:space="0" w:color="000000"/>
              <w:left w:val="single" w:sz="4" w:space="0" w:color="000000"/>
              <w:bottom w:val="single" w:sz="4" w:space="0" w:color="000000"/>
              <w:right w:val="single" w:sz="4" w:space="0" w:color="000000"/>
            </w:tcBorders>
          </w:tcPr>
          <w:p w14:paraId="7A9DA8BF" w14:textId="396645F2" w:rsidR="004633EB" w:rsidRPr="00B25CE3" w:rsidRDefault="00580B52" w:rsidP="00D676D4">
            <w:pPr>
              <w:jc w:val="center"/>
            </w:pPr>
            <w:r w:rsidRPr="00580B52">
              <w:t>$daods_result_</w:t>
            </w:r>
            <w:r>
              <w:t>3</w:t>
            </w:r>
            <w:r w:rsidRPr="00580B52">
              <w:t>$</w:t>
            </w:r>
          </w:p>
        </w:tc>
      </w:tr>
      <w:tr w:rsidR="004633EB" w:rsidRPr="00B25CE3" w14:paraId="4B6E3D94" w14:textId="77777777" w:rsidTr="009446C5">
        <w:trPr>
          <w:trHeight w:val="299"/>
          <w:jc w:val="center"/>
        </w:trPr>
        <w:tc>
          <w:tcPr>
            <w:tcW w:w="6390" w:type="dxa"/>
            <w:tcBorders>
              <w:top w:val="single" w:sz="4" w:space="0" w:color="000000"/>
              <w:left w:val="single" w:sz="4" w:space="0" w:color="000000"/>
              <w:bottom w:val="single" w:sz="4" w:space="0" w:color="000000"/>
              <w:right w:val="single" w:sz="4" w:space="0" w:color="000000"/>
            </w:tcBorders>
          </w:tcPr>
          <w:p w14:paraId="2A79347F" w14:textId="5C0F334F" w:rsidR="004633EB" w:rsidRPr="00B25CE3" w:rsidRDefault="004633EB" w:rsidP="00D676D4">
            <w:r w:rsidRPr="00B25CE3">
              <w:t>View port in place to view overflow?</w:t>
            </w:r>
          </w:p>
        </w:tc>
        <w:tc>
          <w:tcPr>
            <w:tcW w:w="1260" w:type="dxa"/>
            <w:tcBorders>
              <w:top w:val="single" w:sz="4" w:space="0" w:color="000000"/>
              <w:left w:val="single" w:sz="4" w:space="0" w:color="000000"/>
              <w:bottom w:val="single" w:sz="4" w:space="0" w:color="000000"/>
              <w:right w:val="single" w:sz="4" w:space="0" w:color="000000"/>
            </w:tcBorders>
          </w:tcPr>
          <w:p w14:paraId="06DFBB6A" w14:textId="3CFA3DAF" w:rsidR="004633EB" w:rsidRPr="00B25CE3" w:rsidRDefault="00580B52" w:rsidP="00D676D4">
            <w:pPr>
              <w:jc w:val="center"/>
            </w:pPr>
            <w:r w:rsidRPr="00580B52">
              <w:t>$daods_result_</w:t>
            </w:r>
            <w:r>
              <w:t>4</w:t>
            </w:r>
            <w:r w:rsidRPr="00580B52">
              <w:t>$</w:t>
            </w:r>
          </w:p>
        </w:tc>
        <w:tc>
          <w:tcPr>
            <w:tcW w:w="2462"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50258BBA" w14:textId="77777777" w:rsidR="004633EB" w:rsidRPr="00B25CE3" w:rsidRDefault="004633EB" w:rsidP="00D676D4">
            <w:pPr>
              <w:jc w:val="center"/>
            </w:pPr>
          </w:p>
        </w:tc>
      </w:tr>
    </w:tbl>
    <w:p w14:paraId="5F3D3CE4" w14:textId="77777777" w:rsidR="004633EB" w:rsidRPr="00B25CE3" w:rsidRDefault="004633EB" w:rsidP="004633EB"/>
    <w:p w14:paraId="4B55E6C5" w14:textId="77777777" w:rsidR="004633EB" w:rsidRPr="00B25CE3" w:rsidRDefault="004633EB" w:rsidP="004633EB">
      <w:pPr>
        <w:pBdr>
          <w:top w:val="single" w:sz="18" w:space="1" w:color="auto"/>
        </w:pBdr>
        <w:spacing w:after="60" w:line="259" w:lineRule="auto"/>
        <w:ind w:left="0" w:firstLine="0"/>
      </w:pPr>
    </w:p>
    <w:p w14:paraId="3982FBA4" w14:textId="730DFCDF" w:rsidR="004633EB" w:rsidRPr="00B25CE3" w:rsidRDefault="004633EB" w:rsidP="004633EB">
      <w:pPr>
        <w:ind w:left="0" w:firstLine="0"/>
        <w:rPr>
          <w:b/>
        </w:rPr>
      </w:pPr>
      <w:r w:rsidRPr="00B25CE3">
        <w:rPr>
          <w:b/>
        </w:rPr>
        <w:t>Did the device fail or pass the 3 Question Criteria (section 1.3.1)?</w:t>
      </w:r>
      <w:r w:rsidR="00580B52">
        <w:rPr>
          <w:b/>
        </w:rPr>
        <w:t xml:space="preserve">  </w:t>
      </w:r>
      <w:r w:rsidR="00580B52" w:rsidRPr="00580B52">
        <w:rPr>
          <w:b/>
        </w:rPr>
        <w:t>$</w:t>
      </w:r>
      <w:proofErr w:type="spellStart"/>
      <w:r w:rsidR="00580B52" w:rsidRPr="00580B52">
        <w:rPr>
          <w:b/>
        </w:rPr>
        <w:t>daods_result_status</w:t>
      </w:r>
      <w:proofErr w:type="spellEnd"/>
      <w:r w:rsidR="00580B52" w:rsidRPr="00580B52">
        <w:rPr>
          <w:b/>
        </w:rPr>
        <w:t>$</w:t>
      </w:r>
    </w:p>
    <w:p w14:paraId="27C152C2" w14:textId="678A18E0" w:rsidR="004633EB" w:rsidRPr="00B25CE3" w:rsidRDefault="00D6011D" w:rsidP="004633EB">
      <w:pPr>
        <w:ind w:left="0" w:firstLine="0"/>
      </w:pPr>
      <w:r>
        <w:t>If boiler is to be operated with failed safety device, a properly approved ISM is required</w:t>
      </w:r>
      <w:r w:rsidRPr="00B25CE3">
        <w:t>.</w:t>
      </w:r>
      <w:r>
        <w:br/>
        <w:t>Describe safety device failure/remedy in Appendix F.</w:t>
      </w:r>
    </w:p>
    <w:p w14:paraId="6D97B97C" w14:textId="748F21C5" w:rsidR="004633EB" w:rsidRPr="00B25CE3" w:rsidRDefault="004633EB">
      <w:pPr>
        <w:spacing w:after="160" w:line="259" w:lineRule="auto"/>
        <w:ind w:left="0" w:firstLine="0"/>
      </w:pPr>
      <w:r w:rsidRPr="00B25CE3">
        <w:br w:type="page"/>
      </w:r>
    </w:p>
    <w:p w14:paraId="4C218447" w14:textId="17CFC3BD" w:rsidR="00EA5CE5" w:rsidRPr="00B25CE3" w:rsidRDefault="00EA5CE5" w:rsidP="00EA5CE5">
      <w:pPr>
        <w:pStyle w:val="Heading1"/>
      </w:pPr>
      <w:bookmarkStart w:id="5" w:name="_Toc164749774"/>
      <w:r w:rsidRPr="00B25CE3">
        <w:lastRenderedPageBreak/>
        <w:t>6. Deaerator Safety Valve [</w:t>
      </w:r>
      <w:r w:rsidR="006A6706" w:rsidRPr="006A6706">
        <w:t>$</w:t>
      </w:r>
      <w:proofErr w:type="spellStart"/>
      <w:r w:rsidR="006A6706" w:rsidRPr="006A6706">
        <w:t>dasv_result_status</w:t>
      </w:r>
      <w:proofErr w:type="spellEnd"/>
      <w:r w:rsidR="006A6706" w:rsidRPr="006A6706">
        <w:t>$</w:t>
      </w:r>
      <w:r w:rsidRPr="00B25CE3">
        <w:t>]</w:t>
      </w:r>
      <w:bookmarkEnd w:id="5"/>
    </w:p>
    <w:p w14:paraId="3CDC6485" w14:textId="0C52D503" w:rsidR="00EA5CE5" w:rsidRPr="00B25CE3" w:rsidRDefault="00EA5CE5" w:rsidP="00EA5CE5">
      <w:r w:rsidRPr="00B25CE3">
        <w:t xml:space="preserve">(DASV) (For Steam Boiler System only) </w:t>
      </w:r>
    </w:p>
    <w:p w14:paraId="6E091C27" w14:textId="77777777" w:rsidR="00EA5CE5" w:rsidRPr="00B25CE3" w:rsidRDefault="00EA5CE5" w:rsidP="00EA5CE5"/>
    <w:tbl>
      <w:tblPr>
        <w:tblStyle w:val="TableGrid"/>
        <w:tblW w:w="10435" w:type="dxa"/>
        <w:jc w:val="center"/>
        <w:tblInd w:w="0" w:type="dxa"/>
        <w:tblCellMar>
          <w:top w:w="7" w:type="dxa"/>
          <w:left w:w="5" w:type="dxa"/>
          <w:right w:w="7" w:type="dxa"/>
        </w:tblCellMar>
        <w:tblLook w:val="04A0" w:firstRow="1" w:lastRow="0" w:firstColumn="1" w:lastColumn="0" w:noHBand="0" w:noVBand="1"/>
      </w:tblPr>
      <w:tblGrid>
        <w:gridCol w:w="1587"/>
        <w:gridCol w:w="2025"/>
        <w:gridCol w:w="1752"/>
        <w:gridCol w:w="2038"/>
        <w:gridCol w:w="1474"/>
        <w:gridCol w:w="1559"/>
      </w:tblGrid>
      <w:tr w:rsidR="00EA5CE5" w:rsidRPr="00B25CE3" w14:paraId="1E34EE36" w14:textId="77777777" w:rsidTr="00580B52">
        <w:trPr>
          <w:trHeight w:val="298"/>
          <w:jc w:val="center"/>
        </w:trPr>
        <w:tc>
          <w:tcPr>
            <w:tcW w:w="1587" w:type="dxa"/>
            <w:tcBorders>
              <w:top w:val="single" w:sz="4" w:space="0" w:color="000000"/>
              <w:left w:val="single" w:sz="4" w:space="0" w:color="000000"/>
              <w:bottom w:val="single" w:sz="4" w:space="0" w:color="000000"/>
              <w:right w:val="single" w:sz="4" w:space="0" w:color="000000"/>
            </w:tcBorders>
          </w:tcPr>
          <w:p w14:paraId="6E89FC33" w14:textId="77777777" w:rsidR="00EA5CE5" w:rsidRPr="00B25CE3" w:rsidRDefault="00EA5CE5" w:rsidP="00D676D4">
            <w:pPr>
              <w:spacing w:after="0" w:line="259" w:lineRule="auto"/>
              <w:ind w:left="0" w:firstLine="0"/>
              <w:jc w:val="center"/>
            </w:pPr>
            <w:r w:rsidRPr="00B25CE3">
              <w:rPr>
                <w:b/>
              </w:rPr>
              <w:t xml:space="preserve">Item </w:t>
            </w:r>
          </w:p>
        </w:tc>
        <w:tc>
          <w:tcPr>
            <w:tcW w:w="2025" w:type="dxa"/>
            <w:tcBorders>
              <w:top w:val="single" w:sz="4" w:space="0" w:color="000000"/>
              <w:left w:val="single" w:sz="4" w:space="0" w:color="000000"/>
              <w:bottom w:val="single" w:sz="4" w:space="0" w:color="000000"/>
              <w:right w:val="single" w:sz="4" w:space="0" w:color="000000"/>
            </w:tcBorders>
          </w:tcPr>
          <w:p w14:paraId="3E9D306E" w14:textId="211E2DA0" w:rsidR="00EA5CE5" w:rsidRPr="00B25CE3" w:rsidRDefault="00EA5CE5" w:rsidP="00D676D4">
            <w:pPr>
              <w:spacing w:after="0" w:line="259" w:lineRule="auto"/>
              <w:ind w:left="0" w:firstLine="0"/>
              <w:jc w:val="center"/>
            </w:pPr>
            <w:r w:rsidRPr="00B25CE3">
              <w:rPr>
                <w:b/>
              </w:rPr>
              <w:t>Make</w:t>
            </w:r>
          </w:p>
        </w:tc>
        <w:tc>
          <w:tcPr>
            <w:tcW w:w="1752" w:type="dxa"/>
            <w:tcBorders>
              <w:top w:val="single" w:sz="4" w:space="0" w:color="000000"/>
              <w:left w:val="single" w:sz="4" w:space="0" w:color="000000"/>
              <w:bottom w:val="single" w:sz="4" w:space="0" w:color="000000"/>
              <w:right w:val="single" w:sz="4" w:space="0" w:color="000000"/>
            </w:tcBorders>
          </w:tcPr>
          <w:p w14:paraId="55A81701" w14:textId="7C61F211" w:rsidR="00EA5CE5" w:rsidRPr="00B25CE3" w:rsidRDefault="00EA5CE5" w:rsidP="00D676D4">
            <w:pPr>
              <w:spacing w:after="0" w:line="259" w:lineRule="auto"/>
              <w:ind w:left="0" w:firstLine="0"/>
              <w:jc w:val="center"/>
            </w:pPr>
            <w:r w:rsidRPr="00B25CE3">
              <w:rPr>
                <w:b/>
              </w:rPr>
              <w:t xml:space="preserve">Capacity </w:t>
            </w:r>
          </w:p>
        </w:tc>
        <w:tc>
          <w:tcPr>
            <w:tcW w:w="2038" w:type="dxa"/>
            <w:tcBorders>
              <w:top w:val="single" w:sz="4" w:space="0" w:color="000000"/>
              <w:left w:val="single" w:sz="4" w:space="0" w:color="000000"/>
              <w:bottom w:val="single" w:sz="4" w:space="0" w:color="000000"/>
              <w:right w:val="single" w:sz="4" w:space="0" w:color="000000"/>
            </w:tcBorders>
          </w:tcPr>
          <w:p w14:paraId="62ED4717" w14:textId="115F8B5E" w:rsidR="00EA5CE5" w:rsidRPr="00B25CE3" w:rsidRDefault="00EA5CE5" w:rsidP="00D676D4">
            <w:pPr>
              <w:spacing w:after="0" w:line="259" w:lineRule="auto"/>
              <w:ind w:left="0" w:firstLine="0"/>
              <w:jc w:val="center"/>
            </w:pPr>
            <w:r w:rsidRPr="00B25CE3">
              <w:rPr>
                <w:b/>
                <w:bCs/>
              </w:rPr>
              <w:t>Range</w:t>
            </w:r>
          </w:p>
        </w:tc>
        <w:tc>
          <w:tcPr>
            <w:tcW w:w="1474" w:type="dxa"/>
            <w:tcBorders>
              <w:top w:val="single" w:sz="4" w:space="0" w:color="000000"/>
              <w:left w:val="single" w:sz="4" w:space="0" w:color="000000"/>
              <w:bottom w:val="single" w:sz="4" w:space="0" w:color="000000"/>
              <w:right w:val="single" w:sz="4" w:space="0" w:color="000000"/>
            </w:tcBorders>
          </w:tcPr>
          <w:p w14:paraId="2D096B77" w14:textId="5E995428" w:rsidR="00EA5CE5" w:rsidRPr="00B25CE3" w:rsidRDefault="00EA5CE5" w:rsidP="00EA5CE5">
            <w:pPr>
              <w:spacing w:after="0" w:line="238" w:lineRule="auto"/>
              <w:ind w:left="0" w:firstLine="0"/>
              <w:jc w:val="center"/>
              <w:rPr>
                <w:b/>
              </w:rPr>
            </w:pPr>
            <w:r w:rsidRPr="00B25CE3">
              <w:rPr>
                <w:b/>
              </w:rPr>
              <w:t>DASV Set Point</w:t>
            </w:r>
          </w:p>
        </w:tc>
        <w:tc>
          <w:tcPr>
            <w:tcW w:w="1559" w:type="dxa"/>
            <w:tcBorders>
              <w:top w:val="single" w:sz="4" w:space="0" w:color="000000"/>
              <w:left w:val="single" w:sz="4" w:space="0" w:color="000000"/>
              <w:bottom w:val="single" w:sz="4" w:space="0" w:color="auto"/>
              <w:right w:val="single" w:sz="4" w:space="0" w:color="000000"/>
            </w:tcBorders>
          </w:tcPr>
          <w:p w14:paraId="31FEFCCC" w14:textId="0CF3FA2B" w:rsidR="00EA5CE5" w:rsidRPr="00B25CE3" w:rsidRDefault="00EA5CE5" w:rsidP="00EA5CE5">
            <w:pPr>
              <w:spacing w:after="0" w:line="238" w:lineRule="auto"/>
              <w:ind w:left="0" w:firstLine="0"/>
              <w:jc w:val="center"/>
            </w:pPr>
            <w:r w:rsidRPr="00B25CE3">
              <w:rPr>
                <w:b/>
              </w:rPr>
              <w:t>DA Pres</w:t>
            </w:r>
          </w:p>
        </w:tc>
      </w:tr>
      <w:tr w:rsidR="00EA5CE5" w:rsidRPr="00B25CE3" w14:paraId="20766B2D" w14:textId="77777777" w:rsidTr="00580B52">
        <w:trPr>
          <w:trHeight w:val="286"/>
          <w:jc w:val="center"/>
        </w:trPr>
        <w:tc>
          <w:tcPr>
            <w:tcW w:w="1587" w:type="dxa"/>
            <w:tcBorders>
              <w:top w:val="single" w:sz="4" w:space="0" w:color="000000"/>
              <w:left w:val="single" w:sz="4" w:space="0" w:color="000000"/>
              <w:bottom w:val="single" w:sz="4" w:space="0" w:color="000000"/>
              <w:right w:val="single" w:sz="4" w:space="0" w:color="000000"/>
            </w:tcBorders>
          </w:tcPr>
          <w:p w14:paraId="6FA347C2" w14:textId="32304B1A" w:rsidR="00EA5CE5" w:rsidRPr="00B25CE3" w:rsidRDefault="00EA5CE5" w:rsidP="00D676D4">
            <w:pPr>
              <w:jc w:val="center"/>
            </w:pPr>
            <w:r w:rsidRPr="00B25CE3">
              <w:t>DASV</w:t>
            </w:r>
          </w:p>
        </w:tc>
        <w:tc>
          <w:tcPr>
            <w:tcW w:w="2025" w:type="dxa"/>
            <w:tcBorders>
              <w:top w:val="single" w:sz="4" w:space="0" w:color="000000"/>
              <w:left w:val="single" w:sz="4" w:space="0" w:color="000000"/>
              <w:bottom w:val="single" w:sz="4" w:space="0" w:color="000000"/>
              <w:right w:val="single" w:sz="4" w:space="0" w:color="000000"/>
            </w:tcBorders>
          </w:tcPr>
          <w:p w14:paraId="6604DBE1" w14:textId="7712441C" w:rsidR="00EA5CE5" w:rsidRPr="00B25CE3" w:rsidRDefault="00580B52" w:rsidP="00D676D4">
            <w:pPr>
              <w:jc w:val="center"/>
            </w:pPr>
            <w:r w:rsidRPr="00580B52">
              <w:t>$</w:t>
            </w:r>
            <w:proofErr w:type="spellStart"/>
            <w:r w:rsidRPr="00580B52">
              <w:t>dasv_make</w:t>
            </w:r>
            <w:proofErr w:type="spellEnd"/>
            <w:r w:rsidRPr="00580B52">
              <w:t>$</w:t>
            </w:r>
          </w:p>
        </w:tc>
        <w:tc>
          <w:tcPr>
            <w:tcW w:w="1752" w:type="dxa"/>
            <w:tcBorders>
              <w:top w:val="single" w:sz="4" w:space="0" w:color="000000"/>
              <w:left w:val="single" w:sz="4" w:space="0" w:color="000000"/>
              <w:bottom w:val="single" w:sz="4" w:space="0" w:color="000000"/>
              <w:right w:val="single" w:sz="4" w:space="0" w:color="000000"/>
            </w:tcBorders>
          </w:tcPr>
          <w:p w14:paraId="6374310F" w14:textId="648B122E" w:rsidR="00EA5CE5" w:rsidRPr="00B25CE3" w:rsidRDefault="00580B52" w:rsidP="00D676D4">
            <w:pPr>
              <w:jc w:val="center"/>
            </w:pPr>
            <w:r w:rsidRPr="00580B52">
              <w:t>$</w:t>
            </w:r>
            <w:proofErr w:type="spellStart"/>
            <w:r w:rsidRPr="00580B52">
              <w:t>dasv_capacity</w:t>
            </w:r>
            <w:proofErr w:type="spellEnd"/>
            <w:r w:rsidRPr="00580B52">
              <w:t>$</w:t>
            </w:r>
          </w:p>
        </w:tc>
        <w:tc>
          <w:tcPr>
            <w:tcW w:w="2038"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7B8B02FC" w14:textId="36E5EE15" w:rsidR="00EA5CE5" w:rsidRPr="00B25CE3" w:rsidRDefault="00EA5CE5" w:rsidP="00D676D4">
            <w:pPr>
              <w:jc w:val="center"/>
            </w:pPr>
          </w:p>
        </w:tc>
        <w:tc>
          <w:tcPr>
            <w:tcW w:w="1474" w:type="dxa"/>
            <w:tcBorders>
              <w:top w:val="single" w:sz="4" w:space="0" w:color="000000"/>
              <w:left w:val="single" w:sz="4" w:space="0" w:color="000000"/>
              <w:bottom w:val="single" w:sz="4" w:space="0" w:color="000000"/>
              <w:right w:val="single" w:sz="4" w:space="0" w:color="auto"/>
            </w:tcBorders>
          </w:tcPr>
          <w:p w14:paraId="239C9360" w14:textId="2B90FBE2" w:rsidR="00EA5CE5" w:rsidRPr="00B25CE3" w:rsidRDefault="00580B52" w:rsidP="00D676D4">
            <w:pPr>
              <w:jc w:val="center"/>
            </w:pPr>
            <w:r w:rsidRPr="00580B52">
              <w:t>$</w:t>
            </w:r>
            <w:proofErr w:type="spellStart"/>
            <w:r w:rsidRPr="00580B52">
              <w:t>dasv_sp</w:t>
            </w:r>
            <w:proofErr w:type="spellEnd"/>
            <w:r w:rsidRPr="00580B52">
              <w:t>$</w:t>
            </w:r>
          </w:p>
        </w:tc>
        <w:tc>
          <w:tcPr>
            <w:tcW w:w="1559" w:type="dxa"/>
            <w:tcBorders>
              <w:top w:val="single" w:sz="4" w:space="0" w:color="auto"/>
              <w:left w:val="single" w:sz="4" w:space="0" w:color="auto"/>
              <w:right w:val="single" w:sz="4" w:space="0" w:color="auto"/>
            </w:tcBorders>
          </w:tcPr>
          <w:p w14:paraId="1EFE6506" w14:textId="3CA296FA" w:rsidR="00EA5CE5" w:rsidRPr="00B25CE3" w:rsidRDefault="00580B52" w:rsidP="00D676D4">
            <w:pPr>
              <w:jc w:val="center"/>
            </w:pPr>
            <w:r w:rsidRPr="00580B52">
              <w:t>$</w:t>
            </w:r>
            <w:proofErr w:type="spellStart"/>
            <w:r w:rsidRPr="00580B52">
              <w:t>dasv_da_pres</w:t>
            </w:r>
            <w:proofErr w:type="spellEnd"/>
            <w:r w:rsidRPr="00580B52">
              <w:t>$</w:t>
            </w:r>
          </w:p>
        </w:tc>
      </w:tr>
      <w:tr w:rsidR="00EA5CE5" w:rsidRPr="00B25CE3" w14:paraId="69D22214" w14:textId="77777777" w:rsidTr="00580B52">
        <w:trPr>
          <w:trHeight w:val="286"/>
          <w:jc w:val="center"/>
        </w:trPr>
        <w:tc>
          <w:tcPr>
            <w:tcW w:w="1587" w:type="dxa"/>
            <w:tcBorders>
              <w:top w:val="single" w:sz="4" w:space="0" w:color="000000"/>
              <w:left w:val="single" w:sz="4" w:space="0" w:color="000000"/>
              <w:bottom w:val="single" w:sz="4" w:space="0" w:color="000000"/>
              <w:right w:val="single" w:sz="4" w:space="0" w:color="000000"/>
            </w:tcBorders>
          </w:tcPr>
          <w:p w14:paraId="11602158" w14:textId="632E6560" w:rsidR="00EA5CE5" w:rsidRPr="00B25CE3" w:rsidRDefault="005B2266" w:rsidP="00D676D4">
            <w:pPr>
              <w:jc w:val="center"/>
            </w:pPr>
            <w:r w:rsidRPr="00B25CE3">
              <w:t>Pressure Gage</w:t>
            </w:r>
          </w:p>
        </w:tc>
        <w:tc>
          <w:tcPr>
            <w:tcW w:w="2025" w:type="dxa"/>
            <w:tcBorders>
              <w:top w:val="single" w:sz="4" w:space="0" w:color="000000"/>
              <w:left w:val="single" w:sz="4" w:space="0" w:color="000000"/>
              <w:bottom w:val="single" w:sz="4" w:space="0" w:color="000000"/>
              <w:right w:val="single" w:sz="4" w:space="0" w:color="000000"/>
            </w:tcBorders>
          </w:tcPr>
          <w:p w14:paraId="2FEBE338" w14:textId="286E0E7D" w:rsidR="00EA5CE5" w:rsidRPr="00B25CE3" w:rsidRDefault="00580B52" w:rsidP="00D676D4">
            <w:pPr>
              <w:jc w:val="center"/>
            </w:pPr>
            <w:r w:rsidRPr="00580B52">
              <w:t>$</w:t>
            </w:r>
            <w:proofErr w:type="spellStart"/>
            <w:r w:rsidRPr="00580B52">
              <w:t>dasv_gauge_make</w:t>
            </w:r>
            <w:proofErr w:type="spellEnd"/>
            <w:r w:rsidRPr="00580B52">
              <w:t>$</w:t>
            </w:r>
          </w:p>
        </w:tc>
        <w:tc>
          <w:tcPr>
            <w:tcW w:w="1752"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0778A24E" w14:textId="77777777" w:rsidR="00EA5CE5" w:rsidRPr="00B25CE3" w:rsidRDefault="00EA5CE5" w:rsidP="00D676D4">
            <w:pPr>
              <w:jc w:val="center"/>
            </w:pPr>
          </w:p>
        </w:tc>
        <w:tc>
          <w:tcPr>
            <w:tcW w:w="2038" w:type="dxa"/>
            <w:tcBorders>
              <w:top w:val="single" w:sz="4" w:space="0" w:color="000000"/>
              <w:left w:val="single" w:sz="4" w:space="0" w:color="000000"/>
              <w:bottom w:val="single" w:sz="4" w:space="0" w:color="000000"/>
              <w:right w:val="single" w:sz="4" w:space="0" w:color="000000"/>
            </w:tcBorders>
          </w:tcPr>
          <w:p w14:paraId="39F73E56" w14:textId="0EC0EAF8" w:rsidR="00EA5CE5" w:rsidRPr="00B25CE3" w:rsidRDefault="00580B52" w:rsidP="00D676D4">
            <w:pPr>
              <w:jc w:val="center"/>
            </w:pPr>
            <w:r w:rsidRPr="00580B52">
              <w:t>$</w:t>
            </w:r>
            <w:proofErr w:type="spellStart"/>
            <w:r w:rsidRPr="00580B52">
              <w:t>dasv_gauge_range</w:t>
            </w:r>
            <w:proofErr w:type="spellEnd"/>
            <w:r w:rsidRPr="00580B52">
              <w:t>$</w:t>
            </w:r>
          </w:p>
        </w:tc>
        <w:tc>
          <w:tcPr>
            <w:tcW w:w="1474" w:type="dxa"/>
            <w:tcBorders>
              <w:top w:val="single" w:sz="4" w:space="0" w:color="000000"/>
              <w:left w:val="single" w:sz="4" w:space="0" w:color="000000"/>
              <w:bottom w:val="single" w:sz="4" w:space="0" w:color="000000"/>
              <w:right w:val="single" w:sz="4" w:space="0" w:color="auto"/>
            </w:tcBorders>
            <w:shd w:val="clear" w:color="auto" w:fill="BFBFBF" w:themeFill="background1" w:themeFillShade="BF"/>
          </w:tcPr>
          <w:p w14:paraId="5D1F4554" w14:textId="77777777" w:rsidR="00EA5CE5" w:rsidRPr="00B25CE3" w:rsidRDefault="00EA5CE5" w:rsidP="00D676D4">
            <w:pPr>
              <w:jc w:val="center"/>
            </w:pPr>
          </w:p>
        </w:tc>
        <w:tc>
          <w:tcPr>
            <w:tcW w:w="1559" w:type="dxa"/>
            <w:tcBorders>
              <w:left w:val="single" w:sz="4" w:space="0" w:color="auto"/>
              <w:bottom w:val="single" w:sz="4" w:space="0" w:color="auto"/>
              <w:right w:val="single" w:sz="4" w:space="0" w:color="auto"/>
            </w:tcBorders>
          </w:tcPr>
          <w:p w14:paraId="13B38A6D" w14:textId="77777777" w:rsidR="00EA5CE5" w:rsidRPr="00B25CE3" w:rsidRDefault="00EA5CE5" w:rsidP="00D676D4">
            <w:pPr>
              <w:jc w:val="center"/>
            </w:pPr>
          </w:p>
        </w:tc>
      </w:tr>
    </w:tbl>
    <w:p w14:paraId="79FA6893" w14:textId="77777777" w:rsidR="00EA5CE5" w:rsidRPr="00B25CE3" w:rsidRDefault="00EA5CE5" w:rsidP="00EA5CE5"/>
    <w:p w14:paraId="5B8649D2" w14:textId="45223CA9" w:rsidR="00EA5CE5" w:rsidRDefault="00D52794" w:rsidP="003C2E20">
      <w:pPr>
        <w:pStyle w:val="ListParagraph"/>
        <w:numPr>
          <w:ilvl w:val="0"/>
          <w:numId w:val="6"/>
        </w:numPr>
      </w:pPr>
      <w:r w:rsidRPr="00D52794">
        <w:t xml:space="preserve">Setpoint is required to be 5 </w:t>
      </w:r>
      <w:proofErr w:type="spellStart"/>
      <w:r w:rsidR="000841F6">
        <w:t>psig</w:t>
      </w:r>
      <w:proofErr w:type="spellEnd"/>
      <w:r w:rsidRPr="00D52794">
        <w:t xml:space="preserve"> higher than normal DA pressure</w:t>
      </w:r>
      <w:r w:rsidR="000841F6">
        <w:t xml:space="preserve"> </w:t>
      </w:r>
      <w:r w:rsidR="000841F6" w:rsidRPr="000841F6">
        <w:t xml:space="preserve">and no more than 15 </w:t>
      </w:r>
      <w:proofErr w:type="spellStart"/>
      <w:r w:rsidR="000841F6" w:rsidRPr="000841F6">
        <w:t>psig</w:t>
      </w:r>
      <w:proofErr w:type="spellEnd"/>
      <w:r w:rsidRPr="00D52794">
        <w:t xml:space="preserve">. Capacity is required to be approximately (1000 </w:t>
      </w:r>
      <w:proofErr w:type="spellStart"/>
      <w:r w:rsidRPr="00D52794">
        <w:t>lb</w:t>
      </w:r>
      <w:proofErr w:type="spellEnd"/>
      <w:r w:rsidRPr="00D52794">
        <w:t>/</w:t>
      </w:r>
      <w:proofErr w:type="spellStart"/>
      <w:r w:rsidRPr="00D52794">
        <w:t>hr</w:t>
      </w:r>
      <w:proofErr w:type="spellEnd"/>
      <w:r w:rsidRPr="00D52794">
        <w:t xml:space="preserve">). DASV is required to be directly vented outside. Vent line is required not to contact drip pan ells when hot. Maximum lift pressure shall not exceed 2 </w:t>
      </w:r>
      <w:proofErr w:type="spellStart"/>
      <w:r w:rsidRPr="00D52794">
        <w:t>psig</w:t>
      </w:r>
      <w:proofErr w:type="spellEnd"/>
      <w:r w:rsidRPr="00D52794">
        <w:t xml:space="preserve"> above set pressure. Reseat pressure shall not exceed 4 </w:t>
      </w:r>
      <w:proofErr w:type="spellStart"/>
      <w:r w:rsidRPr="00D52794">
        <w:t>psig</w:t>
      </w:r>
      <w:proofErr w:type="spellEnd"/>
      <w:r w:rsidRPr="00D52794">
        <w:t xml:space="preserve"> below setpoint pressure.</w:t>
      </w:r>
    </w:p>
    <w:p w14:paraId="4BE905C1" w14:textId="77777777" w:rsidR="00D52794" w:rsidRPr="00B25CE3" w:rsidRDefault="00D52794" w:rsidP="00D52794">
      <w:pPr>
        <w:pStyle w:val="ListParagraph"/>
        <w:ind w:firstLine="0"/>
      </w:pPr>
    </w:p>
    <w:tbl>
      <w:tblPr>
        <w:tblStyle w:val="TableGrid"/>
        <w:tblW w:w="9175" w:type="dxa"/>
        <w:jc w:val="center"/>
        <w:tblInd w:w="0" w:type="dxa"/>
        <w:tblCellMar>
          <w:top w:w="7" w:type="dxa"/>
          <w:left w:w="5" w:type="dxa"/>
          <w:right w:w="7" w:type="dxa"/>
        </w:tblCellMar>
        <w:tblLook w:val="04A0" w:firstRow="1" w:lastRow="0" w:firstColumn="1" w:lastColumn="0" w:noHBand="0" w:noVBand="1"/>
      </w:tblPr>
      <w:tblGrid>
        <w:gridCol w:w="1787"/>
        <w:gridCol w:w="1897"/>
        <w:gridCol w:w="1891"/>
        <w:gridCol w:w="1710"/>
        <w:gridCol w:w="1890"/>
      </w:tblGrid>
      <w:tr w:rsidR="00EA5CE5" w:rsidRPr="00B25CE3" w14:paraId="61CDEBF4" w14:textId="77777777" w:rsidTr="006A6706">
        <w:trPr>
          <w:trHeight w:val="235"/>
          <w:jc w:val="center"/>
        </w:trPr>
        <w:tc>
          <w:tcPr>
            <w:tcW w:w="1787" w:type="dxa"/>
            <w:tcBorders>
              <w:top w:val="single" w:sz="4" w:space="0" w:color="000000"/>
              <w:left w:val="single" w:sz="4" w:space="0" w:color="000000"/>
              <w:bottom w:val="single" w:sz="4" w:space="0" w:color="000000"/>
              <w:right w:val="single" w:sz="4" w:space="0" w:color="000000"/>
            </w:tcBorders>
          </w:tcPr>
          <w:p w14:paraId="649403F3" w14:textId="77777777" w:rsidR="00EA5CE5" w:rsidRPr="00B25CE3" w:rsidRDefault="00EA5CE5" w:rsidP="00D676D4">
            <w:pPr>
              <w:spacing w:after="0" w:line="259" w:lineRule="auto"/>
              <w:ind w:left="0" w:firstLine="0"/>
              <w:jc w:val="center"/>
            </w:pPr>
            <w:r w:rsidRPr="00B25CE3">
              <w:rPr>
                <w:b/>
              </w:rPr>
              <w:t xml:space="preserve">Item </w:t>
            </w:r>
          </w:p>
        </w:tc>
        <w:tc>
          <w:tcPr>
            <w:tcW w:w="1897" w:type="dxa"/>
            <w:tcBorders>
              <w:top w:val="single" w:sz="4" w:space="0" w:color="000000"/>
              <w:left w:val="single" w:sz="4" w:space="0" w:color="000000"/>
              <w:bottom w:val="single" w:sz="4" w:space="0" w:color="000000"/>
              <w:right w:val="single" w:sz="4" w:space="0" w:color="000000"/>
            </w:tcBorders>
          </w:tcPr>
          <w:p w14:paraId="1D68800F" w14:textId="2D083A0B" w:rsidR="00EA5CE5" w:rsidRPr="00B25CE3" w:rsidRDefault="00EA5CE5" w:rsidP="00D676D4">
            <w:pPr>
              <w:spacing w:after="0" w:line="259" w:lineRule="auto"/>
              <w:ind w:left="0" w:firstLine="0"/>
              <w:jc w:val="center"/>
            </w:pPr>
            <w:r w:rsidRPr="00B25CE3">
              <w:rPr>
                <w:b/>
              </w:rPr>
              <w:t>Make</w:t>
            </w:r>
          </w:p>
        </w:tc>
        <w:tc>
          <w:tcPr>
            <w:tcW w:w="1891" w:type="dxa"/>
            <w:tcBorders>
              <w:top w:val="single" w:sz="4" w:space="0" w:color="000000"/>
              <w:left w:val="single" w:sz="4" w:space="0" w:color="000000"/>
              <w:bottom w:val="single" w:sz="4" w:space="0" w:color="000000"/>
              <w:right w:val="single" w:sz="4" w:space="0" w:color="000000"/>
            </w:tcBorders>
          </w:tcPr>
          <w:p w14:paraId="67052986" w14:textId="4FA59909" w:rsidR="00EA5CE5" w:rsidRPr="00B25CE3" w:rsidRDefault="00EA5CE5" w:rsidP="00EA5CE5">
            <w:pPr>
              <w:spacing w:after="0" w:line="259" w:lineRule="auto"/>
              <w:ind w:left="0" w:firstLine="0"/>
              <w:jc w:val="center"/>
            </w:pPr>
            <w:r w:rsidRPr="00B25CE3">
              <w:rPr>
                <w:b/>
              </w:rPr>
              <w:t xml:space="preserve">Type </w:t>
            </w:r>
          </w:p>
        </w:tc>
        <w:tc>
          <w:tcPr>
            <w:tcW w:w="1710" w:type="dxa"/>
            <w:tcBorders>
              <w:top w:val="single" w:sz="4" w:space="0" w:color="000000"/>
              <w:left w:val="single" w:sz="4" w:space="0" w:color="000000"/>
              <w:bottom w:val="single" w:sz="4" w:space="0" w:color="000000"/>
              <w:right w:val="single" w:sz="4" w:space="0" w:color="000000"/>
            </w:tcBorders>
          </w:tcPr>
          <w:p w14:paraId="25AE851B" w14:textId="25A4B556" w:rsidR="00EA5CE5" w:rsidRPr="00B25CE3" w:rsidRDefault="00EA5CE5" w:rsidP="00D676D4">
            <w:pPr>
              <w:spacing w:after="0" w:line="259" w:lineRule="auto"/>
              <w:ind w:left="0" w:firstLine="0"/>
              <w:jc w:val="center"/>
            </w:pPr>
            <w:r w:rsidRPr="00B25CE3">
              <w:rPr>
                <w:b/>
                <w:bCs/>
              </w:rPr>
              <w:t>MAWP</w:t>
            </w:r>
          </w:p>
        </w:tc>
        <w:tc>
          <w:tcPr>
            <w:tcW w:w="1890" w:type="dxa"/>
            <w:tcBorders>
              <w:top w:val="single" w:sz="4" w:space="0" w:color="000000"/>
              <w:left w:val="single" w:sz="4" w:space="0" w:color="000000"/>
              <w:bottom w:val="single" w:sz="4" w:space="0" w:color="000000"/>
              <w:right w:val="single" w:sz="4" w:space="0" w:color="000000"/>
            </w:tcBorders>
          </w:tcPr>
          <w:p w14:paraId="1A985A53" w14:textId="1C3026AA" w:rsidR="00EA5CE5" w:rsidRPr="00B25CE3" w:rsidRDefault="00EA5CE5" w:rsidP="00EA5CE5">
            <w:pPr>
              <w:spacing w:after="0" w:line="238" w:lineRule="auto"/>
              <w:ind w:left="0" w:firstLine="0"/>
              <w:jc w:val="center"/>
            </w:pPr>
            <w:r w:rsidRPr="00B25CE3">
              <w:rPr>
                <w:b/>
              </w:rPr>
              <w:t xml:space="preserve">NDT (date) </w:t>
            </w:r>
          </w:p>
        </w:tc>
      </w:tr>
      <w:tr w:rsidR="00EA5CE5" w:rsidRPr="00B25CE3" w14:paraId="61D936C7" w14:textId="77777777" w:rsidTr="006A6706">
        <w:trPr>
          <w:trHeight w:val="286"/>
          <w:jc w:val="center"/>
        </w:trPr>
        <w:tc>
          <w:tcPr>
            <w:tcW w:w="1787" w:type="dxa"/>
            <w:tcBorders>
              <w:top w:val="single" w:sz="4" w:space="0" w:color="000000"/>
              <w:left w:val="single" w:sz="4" w:space="0" w:color="000000"/>
              <w:bottom w:val="single" w:sz="4" w:space="0" w:color="000000"/>
              <w:right w:val="single" w:sz="4" w:space="0" w:color="000000"/>
            </w:tcBorders>
          </w:tcPr>
          <w:p w14:paraId="33E1EC9F" w14:textId="77777777" w:rsidR="00EA5CE5" w:rsidRPr="00B25CE3" w:rsidRDefault="00EA5CE5" w:rsidP="00D676D4">
            <w:pPr>
              <w:jc w:val="center"/>
            </w:pPr>
            <w:r w:rsidRPr="00B25CE3">
              <w:t>DAODS</w:t>
            </w:r>
          </w:p>
        </w:tc>
        <w:tc>
          <w:tcPr>
            <w:tcW w:w="1897" w:type="dxa"/>
            <w:tcBorders>
              <w:top w:val="single" w:sz="4" w:space="0" w:color="000000"/>
              <w:left w:val="single" w:sz="4" w:space="0" w:color="000000"/>
              <w:bottom w:val="single" w:sz="4" w:space="0" w:color="000000"/>
              <w:right w:val="single" w:sz="4" w:space="0" w:color="000000"/>
            </w:tcBorders>
          </w:tcPr>
          <w:p w14:paraId="7D3F68B3" w14:textId="75E4240A" w:rsidR="00EA5CE5" w:rsidRPr="00B25CE3" w:rsidRDefault="00580B52" w:rsidP="00D676D4">
            <w:pPr>
              <w:jc w:val="center"/>
            </w:pPr>
            <w:r w:rsidRPr="00580B52">
              <w:t>$</w:t>
            </w:r>
            <w:proofErr w:type="spellStart"/>
            <w:r w:rsidRPr="00580B52">
              <w:t>daods_make</w:t>
            </w:r>
            <w:proofErr w:type="spellEnd"/>
            <w:r w:rsidRPr="00580B52">
              <w:t>$</w:t>
            </w:r>
          </w:p>
        </w:tc>
        <w:tc>
          <w:tcPr>
            <w:tcW w:w="1891" w:type="dxa"/>
            <w:tcBorders>
              <w:top w:val="single" w:sz="4" w:space="0" w:color="000000"/>
              <w:left w:val="single" w:sz="4" w:space="0" w:color="000000"/>
              <w:bottom w:val="single" w:sz="4" w:space="0" w:color="000000"/>
              <w:right w:val="single" w:sz="4" w:space="0" w:color="000000"/>
            </w:tcBorders>
          </w:tcPr>
          <w:p w14:paraId="04A08C2C" w14:textId="7D806047" w:rsidR="00EA5CE5" w:rsidRPr="00B25CE3" w:rsidRDefault="00580B52" w:rsidP="00D676D4">
            <w:pPr>
              <w:jc w:val="center"/>
            </w:pPr>
            <w:r w:rsidRPr="00580B52">
              <w:t>$</w:t>
            </w:r>
            <w:proofErr w:type="spellStart"/>
            <w:r w:rsidRPr="00580B52">
              <w:t>daods_type</w:t>
            </w:r>
            <w:proofErr w:type="spellEnd"/>
            <w:r w:rsidRPr="00580B52">
              <w:t>$</w:t>
            </w:r>
          </w:p>
        </w:tc>
        <w:tc>
          <w:tcPr>
            <w:tcW w:w="1710" w:type="dxa"/>
            <w:tcBorders>
              <w:top w:val="single" w:sz="4" w:space="0" w:color="000000"/>
              <w:left w:val="single" w:sz="4" w:space="0" w:color="000000"/>
              <w:bottom w:val="single" w:sz="4" w:space="0" w:color="000000"/>
              <w:right w:val="single" w:sz="4" w:space="0" w:color="000000"/>
            </w:tcBorders>
          </w:tcPr>
          <w:p w14:paraId="1E2E3241" w14:textId="3438DCBB" w:rsidR="00EA5CE5" w:rsidRPr="00B25CE3" w:rsidRDefault="006A6706" w:rsidP="00D676D4">
            <w:pPr>
              <w:jc w:val="center"/>
            </w:pPr>
            <w:r w:rsidRPr="006A6706">
              <w:t>$</w:t>
            </w:r>
            <w:proofErr w:type="spellStart"/>
            <w:r w:rsidRPr="006A6706">
              <w:t>daods_mawp</w:t>
            </w:r>
            <w:proofErr w:type="spellEnd"/>
            <w:r w:rsidRPr="006A6706">
              <w:t>$</w:t>
            </w:r>
          </w:p>
        </w:tc>
        <w:tc>
          <w:tcPr>
            <w:tcW w:w="1890" w:type="dxa"/>
            <w:tcBorders>
              <w:top w:val="single" w:sz="4" w:space="0" w:color="000000"/>
              <w:left w:val="single" w:sz="4" w:space="0" w:color="000000"/>
              <w:bottom w:val="single" w:sz="4" w:space="0" w:color="000000"/>
              <w:right w:val="single" w:sz="4" w:space="0" w:color="000000"/>
            </w:tcBorders>
          </w:tcPr>
          <w:p w14:paraId="6D4A98EA" w14:textId="75EFBE04" w:rsidR="00EA5CE5" w:rsidRPr="00B25CE3" w:rsidRDefault="006A6706" w:rsidP="00D676D4">
            <w:pPr>
              <w:jc w:val="center"/>
            </w:pPr>
            <w:r w:rsidRPr="006A6706">
              <w:t>$</w:t>
            </w:r>
            <w:proofErr w:type="spellStart"/>
            <w:r w:rsidRPr="006A6706">
              <w:t>daods_ndt_date</w:t>
            </w:r>
            <w:proofErr w:type="spellEnd"/>
            <w:r w:rsidRPr="006A6706">
              <w:t>$</w:t>
            </w:r>
          </w:p>
        </w:tc>
      </w:tr>
    </w:tbl>
    <w:p w14:paraId="05AF653D" w14:textId="79750584" w:rsidR="00EA5CE5" w:rsidRPr="00B25CE3" w:rsidRDefault="00D52794" w:rsidP="00EA5CE5">
      <w:r>
        <w:rPr>
          <w:noProof/>
        </w:rPr>
        <w:drawing>
          <wp:anchor distT="0" distB="0" distL="114300" distR="114300" simplePos="0" relativeHeight="251691008" behindDoc="1" locked="0" layoutInCell="1" allowOverlap="1" wp14:anchorId="1961A020" wp14:editId="69CEA7D6">
            <wp:simplePos x="0" y="0"/>
            <wp:positionH relativeFrom="margin">
              <wp:posOffset>590550</wp:posOffset>
            </wp:positionH>
            <wp:positionV relativeFrom="paragraph">
              <wp:posOffset>10160</wp:posOffset>
            </wp:positionV>
            <wp:extent cx="5619750" cy="2935799"/>
            <wp:effectExtent l="0" t="0" r="0" b="0"/>
            <wp:wrapNone/>
            <wp:docPr id="7" name="Picture 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619750" cy="2935799"/>
                    </a:xfrm>
                    <a:prstGeom prst="rect">
                      <a:avLst/>
                    </a:prstGeom>
                  </pic:spPr>
                </pic:pic>
              </a:graphicData>
            </a:graphic>
            <wp14:sizeRelH relativeFrom="margin">
              <wp14:pctWidth>0</wp14:pctWidth>
            </wp14:sizeRelH>
            <wp14:sizeRelV relativeFrom="margin">
              <wp14:pctHeight>0</wp14:pctHeight>
            </wp14:sizeRelV>
          </wp:anchor>
        </w:drawing>
      </w:r>
    </w:p>
    <w:p w14:paraId="49CAE5E4" w14:textId="77777777" w:rsidR="00EA5CE5" w:rsidRPr="00B25CE3" w:rsidRDefault="00EA5CE5" w:rsidP="00EA5CE5"/>
    <w:p w14:paraId="07E22530" w14:textId="77777777" w:rsidR="00EA5CE5" w:rsidRPr="00B25CE3" w:rsidRDefault="00EA5CE5" w:rsidP="00EA5CE5"/>
    <w:p w14:paraId="09B94F40" w14:textId="77777777" w:rsidR="00EA5CE5" w:rsidRPr="00B25CE3" w:rsidRDefault="00EA5CE5" w:rsidP="00EA5CE5"/>
    <w:p w14:paraId="2521EF31" w14:textId="77777777" w:rsidR="00EA5CE5" w:rsidRPr="00B25CE3" w:rsidRDefault="00EA5CE5" w:rsidP="00EA5CE5"/>
    <w:p w14:paraId="21E1F355" w14:textId="77777777" w:rsidR="00EA5CE5" w:rsidRPr="00B25CE3" w:rsidRDefault="00EA5CE5" w:rsidP="00EA5CE5"/>
    <w:p w14:paraId="7440D71F" w14:textId="77777777" w:rsidR="00EA5CE5" w:rsidRPr="00B25CE3" w:rsidRDefault="00EA5CE5" w:rsidP="00EA5CE5"/>
    <w:p w14:paraId="7689B8E5" w14:textId="77777777" w:rsidR="00EA5CE5" w:rsidRPr="00B25CE3" w:rsidRDefault="00EA5CE5" w:rsidP="00EA5CE5"/>
    <w:p w14:paraId="1C87141E" w14:textId="77777777" w:rsidR="00EA5CE5" w:rsidRPr="00B25CE3" w:rsidRDefault="00EA5CE5" w:rsidP="00EA5CE5"/>
    <w:p w14:paraId="051B7E2C" w14:textId="77777777" w:rsidR="00EA5CE5" w:rsidRPr="00B25CE3" w:rsidRDefault="00EA5CE5" w:rsidP="00EA5CE5"/>
    <w:p w14:paraId="05B81174" w14:textId="77777777" w:rsidR="00EA5CE5" w:rsidRPr="00B25CE3" w:rsidRDefault="00EA5CE5" w:rsidP="00EA5CE5">
      <w:pPr>
        <w:ind w:left="0" w:firstLine="0"/>
      </w:pPr>
    </w:p>
    <w:p w14:paraId="01823A27" w14:textId="77777777" w:rsidR="00EA5CE5" w:rsidRPr="00B25CE3" w:rsidRDefault="00EA5CE5" w:rsidP="00EA5CE5"/>
    <w:p w14:paraId="7BFDA7AE" w14:textId="77777777" w:rsidR="00EA5CE5" w:rsidRPr="00B25CE3" w:rsidRDefault="00EA5CE5" w:rsidP="00EA5CE5"/>
    <w:p w14:paraId="4D16C349" w14:textId="77777777" w:rsidR="00EA5CE5" w:rsidRPr="00B25CE3" w:rsidRDefault="00EA5CE5" w:rsidP="00EA5CE5"/>
    <w:p w14:paraId="7D4E9D4F" w14:textId="77777777" w:rsidR="00EA5CE5" w:rsidRPr="00B25CE3" w:rsidRDefault="00EA5CE5" w:rsidP="00EA5CE5"/>
    <w:p w14:paraId="2404A0E2" w14:textId="77777777" w:rsidR="00EA5CE5" w:rsidRPr="00B25CE3" w:rsidRDefault="00EA5CE5" w:rsidP="006A6706">
      <w:pPr>
        <w:ind w:left="0" w:firstLine="0"/>
      </w:pPr>
    </w:p>
    <w:p w14:paraId="609CCA3A" w14:textId="77777777" w:rsidR="00EA5CE5" w:rsidRPr="00B25CE3" w:rsidRDefault="00EA5CE5" w:rsidP="00EA5CE5">
      <w:pPr>
        <w:pBdr>
          <w:top w:val="single" w:sz="18" w:space="1" w:color="auto"/>
        </w:pBdr>
      </w:pPr>
    </w:p>
    <w:p w14:paraId="46D360E9" w14:textId="77777777" w:rsidR="00EA5CE5" w:rsidRPr="00B25CE3" w:rsidRDefault="00EA5CE5" w:rsidP="003C2E20">
      <w:pPr>
        <w:pStyle w:val="ListParagraph"/>
        <w:numPr>
          <w:ilvl w:val="0"/>
          <w:numId w:val="2"/>
        </w:numPr>
      </w:pPr>
      <w:r w:rsidRPr="00B25CE3">
        <w:t>Is NDT current within six years.  If not obtain inspection before proceeding.</w:t>
      </w:r>
    </w:p>
    <w:p w14:paraId="677E1A77" w14:textId="77777777" w:rsidR="00EA5CE5" w:rsidRPr="00B25CE3" w:rsidRDefault="00EA5CE5" w:rsidP="003C2E20">
      <w:pPr>
        <w:pStyle w:val="ListParagraph"/>
        <w:numPr>
          <w:ilvl w:val="0"/>
          <w:numId w:val="2"/>
        </w:numPr>
      </w:pPr>
      <w:r w:rsidRPr="00B25CE3">
        <w:t>Test the drains on the safety valve drip pan ells by pouring water into them and noting that water flows freely.   Unstop drains before proceeding.</w:t>
      </w:r>
    </w:p>
    <w:p w14:paraId="6D049944" w14:textId="6A489422" w:rsidR="00EA5CE5" w:rsidRPr="00B25CE3" w:rsidRDefault="00EA5CE5" w:rsidP="003C2E20">
      <w:pPr>
        <w:pStyle w:val="ListParagraph"/>
        <w:numPr>
          <w:ilvl w:val="0"/>
          <w:numId w:val="2"/>
        </w:numPr>
      </w:pPr>
      <w:r w:rsidRPr="00B25CE3">
        <w:t xml:space="preserve">Slowly open </w:t>
      </w:r>
      <w:r w:rsidR="00D52794">
        <w:t xml:space="preserve">steam PRV </w:t>
      </w:r>
      <w:r w:rsidRPr="00B25CE3">
        <w:t>bypass valve to raise pressure until safety lifts.  DO NOT RAISE PRESSURE MORE THAN 2 PSIG ABOVE SET POINT PRESSURE.</w:t>
      </w:r>
    </w:p>
    <w:p w14:paraId="4BC75538" w14:textId="71903A88" w:rsidR="006A6706" w:rsidRDefault="00D52794" w:rsidP="003C2E20">
      <w:pPr>
        <w:pStyle w:val="ListParagraph"/>
        <w:numPr>
          <w:ilvl w:val="0"/>
          <w:numId w:val="2"/>
        </w:numPr>
      </w:pPr>
      <w:r>
        <w:t>Record lift pressure</w:t>
      </w:r>
    </w:p>
    <w:p w14:paraId="2E07665A" w14:textId="6AD72EF0" w:rsidR="00EA5CE5" w:rsidRDefault="00EA5CE5" w:rsidP="003C2E20">
      <w:pPr>
        <w:pStyle w:val="ListParagraph"/>
        <w:numPr>
          <w:ilvl w:val="0"/>
          <w:numId w:val="2"/>
        </w:numPr>
      </w:pPr>
      <w:r w:rsidRPr="00B25CE3">
        <w:t>After lifting valve, close bypass valve and allow safety to reseat.</w:t>
      </w:r>
      <w:r w:rsidR="00D52794">
        <w:t xml:space="preserve"> Record reseat pressure.</w:t>
      </w:r>
    </w:p>
    <w:p w14:paraId="1EC12946" w14:textId="77777777" w:rsidR="006A6706" w:rsidRPr="00B25CE3" w:rsidRDefault="006A6706" w:rsidP="006A6706">
      <w:pPr>
        <w:ind w:left="360" w:firstLine="0"/>
      </w:pPr>
    </w:p>
    <w:p w14:paraId="6CEE5CBD" w14:textId="77777777" w:rsidR="00EA5CE5" w:rsidRPr="00B25CE3" w:rsidRDefault="00EA5CE5" w:rsidP="00EA5CE5">
      <w:pPr>
        <w:pBdr>
          <w:top w:val="single" w:sz="18" w:space="1" w:color="auto"/>
        </w:pBdr>
      </w:pPr>
      <w:r w:rsidRPr="00B25CE3">
        <w:t xml:space="preserve"> </w:t>
      </w:r>
    </w:p>
    <w:p w14:paraId="0F68BAE5" w14:textId="77777777" w:rsidR="00EA5CE5" w:rsidRPr="00B25CE3" w:rsidRDefault="00EA5CE5" w:rsidP="00EA5CE5">
      <w:pPr>
        <w:pBdr>
          <w:top w:val="single" w:sz="18" w:space="1" w:color="auto"/>
        </w:pBdr>
      </w:pPr>
    </w:p>
    <w:tbl>
      <w:tblPr>
        <w:tblStyle w:val="TableGrid"/>
        <w:tblW w:w="10112" w:type="dxa"/>
        <w:jc w:val="center"/>
        <w:tblInd w:w="0" w:type="dxa"/>
        <w:tblCellMar>
          <w:top w:w="5" w:type="dxa"/>
          <w:left w:w="5" w:type="dxa"/>
          <w:right w:w="5" w:type="dxa"/>
        </w:tblCellMar>
        <w:tblLook w:val="04A0" w:firstRow="1" w:lastRow="0" w:firstColumn="1" w:lastColumn="0" w:noHBand="0" w:noVBand="1"/>
      </w:tblPr>
      <w:tblGrid>
        <w:gridCol w:w="6114"/>
        <w:gridCol w:w="1584"/>
        <w:gridCol w:w="2414"/>
      </w:tblGrid>
      <w:tr w:rsidR="00EA5CE5" w:rsidRPr="00B25CE3" w14:paraId="030F15FA" w14:textId="77777777" w:rsidTr="009446C5">
        <w:trPr>
          <w:trHeight w:val="299"/>
          <w:jc w:val="center"/>
        </w:trPr>
        <w:tc>
          <w:tcPr>
            <w:tcW w:w="6390" w:type="dxa"/>
            <w:tcBorders>
              <w:top w:val="single" w:sz="4" w:space="0" w:color="000000"/>
              <w:left w:val="single" w:sz="4" w:space="0" w:color="000000"/>
              <w:bottom w:val="single" w:sz="4" w:space="0" w:color="000000"/>
              <w:right w:val="single" w:sz="4" w:space="0" w:color="000000"/>
            </w:tcBorders>
          </w:tcPr>
          <w:p w14:paraId="3FD69CF6" w14:textId="77777777" w:rsidR="00EA5CE5" w:rsidRPr="00B25CE3" w:rsidRDefault="00EA5CE5" w:rsidP="00D676D4">
            <w:pPr>
              <w:spacing w:after="0" w:line="259" w:lineRule="auto"/>
              <w:ind w:left="0" w:firstLine="0"/>
              <w:jc w:val="center"/>
            </w:pPr>
            <w:r w:rsidRPr="00B25CE3">
              <w:rPr>
                <w:b/>
              </w:rPr>
              <w:lastRenderedPageBreak/>
              <w:t xml:space="preserve">Result </w:t>
            </w:r>
          </w:p>
        </w:tc>
        <w:tc>
          <w:tcPr>
            <w:tcW w:w="1260" w:type="dxa"/>
            <w:tcBorders>
              <w:top w:val="single" w:sz="4" w:space="0" w:color="000000"/>
              <w:left w:val="single" w:sz="4" w:space="0" w:color="000000"/>
              <w:bottom w:val="single" w:sz="4" w:space="0" w:color="000000"/>
              <w:right w:val="single" w:sz="4" w:space="0" w:color="000000"/>
            </w:tcBorders>
          </w:tcPr>
          <w:p w14:paraId="275064EE" w14:textId="77777777" w:rsidR="00EA5CE5" w:rsidRPr="00B25CE3" w:rsidRDefault="00EA5CE5" w:rsidP="00D676D4">
            <w:pPr>
              <w:spacing w:after="0" w:line="259" w:lineRule="auto"/>
              <w:ind w:left="0" w:firstLine="0"/>
              <w:jc w:val="center"/>
            </w:pPr>
            <w:r w:rsidRPr="00B25CE3">
              <w:rPr>
                <w:b/>
              </w:rPr>
              <w:t xml:space="preserve">Y/N </w:t>
            </w:r>
          </w:p>
        </w:tc>
        <w:tc>
          <w:tcPr>
            <w:tcW w:w="2462" w:type="dxa"/>
            <w:tcBorders>
              <w:top w:val="single" w:sz="4" w:space="0" w:color="000000"/>
              <w:left w:val="single" w:sz="4" w:space="0" w:color="000000"/>
              <w:bottom w:val="single" w:sz="4" w:space="0" w:color="000000"/>
              <w:right w:val="single" w:sz="4" w:space="0" w:color="000000"/>
            </w:tcBorders>
          </w:tcPr>
          <w:p w14:paraId="523CD6F3" w14:textId="5943FD6D" w:rsidR="00EA5CE5" w:rsidRPr="00B25CE3" w:rsidRDefault="00EA5CE5" w:rsidP="00D676D4">
            <w:pPr>
              <w:spacing w:after="0" w:line="259" w:lineRule="auto"/>
              <w:ind w:left="0" w:firstLine="0"/>
              <w:jc w:val="center"/>
              <w:rPr>
                <w:b/>
                <w:bCs/>
              </w:rPr>
            </w:pPr>
            <w:r w:rsidRPr="00B25CE3">
              <w:rPr>
                <w:b/>
                <w:bCs/>
              </w:rPr>
              <w:t>Pressure</w:t>
            </w:r>
          </w:p>
        </w:tc>
      </w:tr>
      <w:tr w:rsidR="00EA5CE5" w:rsidRPr="00B25CE3" w14:paraId="2C236425" w14:textId="77777777" w:rsidTr="00D52794">
        <w:trPr>
          <w:trHeight w:val="255"/>
          <w:jc w:val="center"/>
        </w:trPr>
        <w:tc>
          <w:tcPr>
            <w:tcW w:w="6390" w:type="dxa"/>
            <w:tcBorders>
              <w:top w:val="single" w:sz="4" w:space="0" w:color="000000"/>
              <w:left w:val="single" w:sz="4" w:space="0" w:color="000000"/>
              <w:bottom w:val="single" w:sz="4" w:space="0" w:color="000000"/>
              <w:right w:val="single" w:sz="4" w:space="0" w:color="000000"/>
            </w:tcBorders>
          </w:tcPr>
          <w:p w14:paraId="74CAC84C" w14:textId="50032BD5" w:rsidR="00EA5CE5" w:rsidRPr="00B25CE3" w:rsidRDefault="00EA5CE5" w:rsidP="00D676D4">
            <w:r w:rsidRPr="00B25CE3">
              <w:t>Correct installation?</w:t>
            </w:r>
          </w:p>
        </w:tc>
        <w:tc>
          <w:tcPr>
            <w:tcW w:w="1260" w:type="dxa"/>
            <w:tcBorders>
              <w:top w:val="single" w:sz="4" w:space="0" w:color="000000"/>
              <w:left w:val="single" w:sz="4" w:space="0" w:color="000000"/>
              <w:bottom w:val="single" w:sz="4" w:space="0" w:color="000000"/>
              <w:right w:val="single" w:sz="4" w:space="0" w:color="000000"/>
            </w:tcBorders>
          </w:tcPr>
          <w:p w14:paraId="2272F975" w14:textId="122448E2" w:rsidR="00EA5CE5" w:rsidRPr="00B25CE3" w:rsidRDefault="006A6706" w:rsidP="00D676D4">
            <w:pPr>
              <w:jc w:val="center"/>
            </w:pPr>
            <w:r w:rsidRPr="006A6706">
              <w:t>$dasv_result_1$</w:t>
            </w:r>
          </w:p>
        </w:tc>
        <w:tc>
          <w:tcPr>
            <w:tcW w:w="2462"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2FD8D300" w14:textId="77777777" w:rsidR="00EA5CE5" w:rsidRPr="00B25CE3" w:rsidRDefault="00EA5CE5" w:rsidP="00D676D4">
            <w:pPr>
              <w:jc w:val="center"/>
            </w:pPr>
          </w:p>
        </w:tc>
      </w:tr>
      <w:tr w:rsidR="00EA5CE5" w:rsidRPr="00B25CE3" w14:paraId="35E4C8E7" w14:textId="77777777" w:rsidTr="00D52794">
        <w:trPr>
          <w:trHeight w:val="255"/>
          <w:jc w:val="center"/>
        </w:trPr>
        <w:tc>
          <w:tcPr>
            <w:tcW w:w="6390" w:type="dxa"/>
            <w:tcBorders>
              <w:top w:val="single" w:sz="4" w:space="0" w:color="000000"/>
              <w:left w:val="single" w:sz="4" w:space="0" w:color="000000"/>
              <w:bottom w:val="single" w:sz="4" w:space="0" w:color="000000"/>
              <w:right w:val="single" w:sz="4" w:space="0" w:color="000000"/>
            </w:tcBorders>
          </w:tcPr>
          <w:p w14:paraId="64C59B4F" w14:textId="4E9A4624" w:rsidR="00EA5CE5" w:rsidRPr="00B25CE3" w:rsidRDefault="00EA5CE5" w:rsidP="00D676D4">
            <w:r w:rsidRPr="00B25CE3">
              <w:t xml:space="preserve">Did the </w:t>
            </w:r>
            <w:r w:rsidR="009E197A" w:rsidRPr="00B25CE3">
              <w:t>safety valve</w:t>
            </w:r>
            <w:r w:rsidRPr="00B25CE3">
              <w:t xml:space="preserve"> work correctly?</w:t>
            </w:r>
          </w:p>
        </w:tc>
        <w:tc>
          <w:tcPr>
            <w:tcW w:w="1260" w:type="dxa"/>
            <w:tcBorders>
              <w:top w:val="single" w:sz="4" w:space="0" w:color="000000"/>
              <w:left w:val="single" w:sz="4" w:space="0" w:color="000000"/>
              <w:bottom w:val="single" w:sz="4" w:space="0" w:color="000000"/>
              <w:right w:val="single" w:sz="4" w:space="0" w:color="000000"/>
            </w:tcBorders>
          </w:tcPr>
          <w:p w14:paraId="0BE40490" w14:textId="2EBFC677" w:rsidR="00EA5CE5" w:rsidRPr="00B25CE3" w:rsidRDefault="006A6706" w:rsidP="00D676D4">
            <w:pPr>
              <w:jc w:val="center"/>
            </w:pPr>
            <w:r w:rsidRPr="006A6706">
              <w:t>$dasv_result_</w:t>
            </w:r>
            <w:r>
              <w:t>2</w:t>
            </w:r>
            <w:r w:rsidRPr="006A6706">
              <w:t>$</w:t>
            </w:r>
          </w:p>
        </w:tc>
        <w:tc>
          <w:tcPr>
            <w:tcW w:w="2462"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458FBA24" w14:textId="021D5D48" w:rsidR="00EA5CE5" w:rsidRPr="00B25CE3" w:rsidRDefault="00EA5CE5" w:rsidP="00D676D4">
            <w:pPr>
              <w:jc w:val="center"/>
            </w:pPr>
          </w:p>
        </w:tc>
      </w:tr>
      <w:tr w:rsidR="00D52794" w:rsidRPr="00B25CE3" w14:paraId="283E926E" w14:textId="77777777" w:rsidTr="00D52794">
        <w:trPr>
          <w:trHeight w:val="255"/>
          <w:jc w:val="center"/>
        </w:trPr>
        <w:tc>
          <w:tcPr>
            <w:tcW w:w="6390" w:type="dxa"/>
            <w:tcBorders>
              <w:top w:val="single" w:sz="4" w:space="0" w:color="000000"/>
              <w:left w:val="single" w:sz="4" w:space="0" w:color="000000"/>
              <w:bottom w:val="single" w:sz="4" w:space="0" w:color="000000"/>
              <w:right w:val="single" w:sz="4" w:space="0" w:color="000000"/>
            </w:tcBorders>
          </w:tcPr>
          <w:p w14:paraId="6C9194F0" w14:textId="6AE042CE" w:rsidR="00D52794" w:rsidRPr="00B25CE3" w:rsidRDefault="00D52794" w:rsidP="00D676D4">
            <w:r>
              <w:t>What was the safety valve relief pressure?</w:t>
            </w:r>
          </w:p>
        </w:tc>
        <w:tc>
          <w:tcPr>
            <w:tcW w:w="1260"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280BB9D1" w14:textId="77777777" w:rsidR="00D52794" w:rsidRPr="006A6706" w:rsidRDefault="00D52794" w:rsidP="00D676D4">
            <w:pPr>
              <w:jc w:val="center"/>
            </w:pPr>
          </w:p>
        </w:tc>
        <w:tc>
          <w:tcPr>
            <w:tcW w:w="2462" w:type="dxa"/>
            <w:tcBorders>
              <w:top w:val="single" w:sz="4" w:space="0" w:color="000000"/>
              <w:left w:val="single" w:sz="4" w:space="0" w:color="000000"/>
              <w:bottom w:val="single" w:sz="4" w:space="0" w:color="000000"/>
              <w:right w:val="single" w:sz="4" w:space="0" w:color="000000"/>
            </w:tcBorders>
          </w:tcPr>
          <w:p w14:paraId="64E45FDD" w14:textId="3B903600" w:rsidR="00D52794" w:rsidRPr="006A6706" w:rsidRDefault="00D52794" w:rsidP="00D676D4">
            <w:pPr>
              <w:jc w:val="center"/>
            </w:pPr>
            <w:r w:rsidRPr="006A6706">
              <w:t>$dasv_result_</w:t>
            </w:r>
            <w:r>
              <w:t>3</w:t>
            </w:r>
            <w:r w:rsidRPr="006A6706">
              <w:t>$</w:t>
            </w:r>
          </w:p>
        </w:tc>
      </w:tr>
      <w:tr w:rsidR="00EA5CE5" w:rsidRPr="00B25CE3" w14:paraId="05D76726" w14:textId="77777777" w:rsidTr="009446C5">
        <w:trPr>
          <w:trHeight w:val="299"/>
          <w:jc w:val="center"/>
        </w:trPr>
        <w:tc>
          <w:tcPr>
            <w:tcW w:w="6390" w:type="dxa"/>
            <w:tcBorders>
              <w:top w:val="single" w:sz="4" w:space="0" w:color="000000"/>
              <w:left w:val="single" w:sz="4" w:space="0" w:color="000000"/>
              <w:bottom w:val="single" w:sz="4" w:space="0" w:color="000000"/>
              <w:right w:val="single" w:sz="4" w:space="0" w:color="000000"/>
            </w:tcBorders>
          </w:tcPr>
          <w:p w14:paraId="24FC06E2" w14:textId="1EADE817" w:rsidR="00EA5CE5" w:rsidRPr="00B25CE3" w:rsidRDefault="00EA5CE5" w:rsidP="00D676D4">
            <w:r w:rsidRPr="00B25CE3">
              <w:t xml:space="preserve">What was the </w:t>
            </w:r>
            <w:r w:rsidR="00D52794">
              <w:t xml:space="preserve">safety valve </w:t>
            </w:r>
            <w:r w:rsidRPr="00B25CE3">
              <w:t>re-seat pressure?</w:t>
            </w:r>
          </w:p>
        </w:tc>
        <w:tc>
          <w:tcPr>
            <w:tcW w:w="1260"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73A0D215" w14:textId="07874D84" w:rsidR="00EA5CE5" w:rsidRPr="00B25CE3" w:rsidRDefault="00EA5CE5" w:rsidP="00D676D4">
            <w:pPr>
              <w:jc w:val="center"/>
            </w:pPr>
          </w:p>
        </w:tc>
        <w:tc>
          <w:tcPr>
            <w:tcW w:w="2462" w:type="dxa"/>
            <w:tcBorders>
              <w:top w:val="single" w:sz="4" w:space="0" w:color="000000"/>
              <w:left w:val="single" w:sz="4" w:space="0" w:color="000000"/>
              <w:bottom w:val="single" w:sz="4" w:space="0" w:color="000000"/>
              <w:right w:val="single" w:sz="4" w:space="0" w:color="000000"/>
            </w:tcBorders>
            <w:shd w:val="clear" w:color="auto" w:fill="auto"/>
          </w:tcPr>
          <w:p w14:paraId="7BA8627E" w14:textId="58377BA5" w:rsidR="00EA5CE5" w:rsidRPr="00B25CE3" w:rsidRDefault="006A6706" w:rsidP="00D676D4">
            <w:pPr>
              <w:jc w:val="center"/>
            </w:pPr>
            <w:r w:rsidRPr="006A6706">
              <w:t>$dasv_result_</w:t>
            </w:r>
            <w:r>
              <w:t>4</w:t>
            </w:r>
            <w:r w:rsidRPr="006A6706">
              <w:t>$</w:t>
            </w:r>
          </w:p>
        </w:tc>
      </w:tr>
      <w:tr w:rsidR="00D52794" w:rsidRPr="00B25CE3" w14:paraId="0174A9E4" w14:textId="77777777" w:rsidTr="00D52794">
        <w:trPr>
          <w:trHeight w:val="299"/>
          <w:jc w:val="center"/>
        </w:trPr>
        <w:tc>
          <w:tcPr>
            <w:tcW w:w="6390" w:type="dxa"/>
            <w:tcBorders>
              <w:top w:val="single" w:sz="4" w:space="0" w:color="000000"/>
              <w:left w:val="single" w:sz="4" w:space="0" w:color="000000"/>
              <w:bottom w:val="single" w:sz="4" w:space="0" w:color="000000"/>
              <w:right w:val="single" w:sz="4" w:space="0" w:color="000000"/>
            </w:tcBorders>
          </w:tcPr>
          <w:p w14:paraId="7E6D7E37" w14:textId="6EECD8DB" w:rsidR="00D52794" w:rsidRPr="00B25CE3" w:rsidRDefault="00821C57" w:rsidP="00D676D4">
            <w:r>
              <w:t>Is vacuum breaker present (VA requirement)?</w:t>
            </w:r>
          </w:p>
        </w:tc>
        <w:tc>
          <w:tcPr>
            <w:tcW w:w="1260" w:type="dxa"/>
            <w:tcBorders>
              <w:top w:val="single" w:sz="4" w:space="0" w:color="000000"/>
              <w:left w:val="single" w:sz="4" w:space="0" w:color="000000"/>
              <w:bottom w:val="single" w:sz="4" w:space="0" w:color="000000"/>
              <w:right w:val="single" w:sz="4" w:space="0" w:color="000000"/>
            </w:tcBorders>
            <w:shd w:val="clear" w:color="auto" w:fill="auto"/>
          </w:tcPr>
          <w:p w14:paraId="498FED68" w14:textId="772CE866" w:rsidR="00D52794" w:rsidRPr="00B25CE3" w:rsidRDefault="00821C57" w:rsidP="00D676D4">
            <w:pPr>
              <w:jc w:val="center"/>
            </w:pPr>
            <w:r w:rsidRPr="006A6706">
              <w:t>$dasv_result_</w:t>
            </w:r>
            <w:r>
              <w:t>5</w:t>
            </w:r>
            <w:r w:rsidRPr="006A6706">
              <w:t>$</w:t>
            </w:r>
          </w:p>
        </w:tc>
        <w:tc>
          <w:tcPr>
            <w:tcW w:w="2462"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31937823" w14:textId="77777777" w:rsidR="00D52794" w:rsidRPr="006A6706" w:rsidRDefault="00D52794" w:rsidP="00D676D4">
            <w:pPr>
              <w:jc w:val="center"/>
            </w:pPr>
          </w:p>
        </w:tc>
      </w:tr>
      <w:tr w:rsidR="00D52794" w:rsidRPr="00B25CE3" w14:paraId="644CEBB9" w14:textId="77777777" w:rsidTr="00D52794">
        <w:trPr>
          <w:trHeight w:val="299"/>
          <w:jc w:val="center"/>
        </w:trPr>
        <w:tc>
          <w:tcPr>
            <w:tcW w:w="6390" w:type="dxa"/>
            <w:tcBorders>
              <w:top w:val="single" w:sz="4" w:space="0" w:color="000000"/>
              <w:left w:val="single" w:sz="4" w:space="0" w:color="000000"/>
              <w:bottom w:val="single" w:sz="4" w:space="0" w:color="000000"/>
              <w:right w:val="single" w:sz="4" w:space="0" w:color="000000"/>
            </w:tcBorders>
          </w:tcPr>
          <w:p w14:paraId="203160DF" w14:textId="44FB80C6" w:rsidR="00D52794" w:rsidRPr="00B25CE3" w:rsidRDefault="00821C57" w:rsidP="00D676D4">
            <w:r>
              <w:t>Is NDT current within the 6 year window?</w:t>
            </w:r>
          </w:p>
        </w:tc>
        <w:tc>
          <w:tcPr>
            <w:tcW w:w="1260" w:type="dxa"/>
            <w:tcBorders>
              <w:top w:val="single" w:sz="4" w:space="0" w:color="000000"/>
              <w:left w:val="single" w:sz="4" w:space="0" w:color="000000"/>
              <w:bottom w:val="single" w:sz="4" w:space="0" w:color="000000"/>
              <w:right w:val="single" w:sz="4" w:space="0" w:color="000000"/>
            </w:tcBorders>
            <w:shd w:val="clear" w:color="auto" w:fill="auto"/>
          </w:tcPr>
          <w:p w14:paraId="215E20F5" w14:textId="75B265B1" w:rsidR="00D52794" w:rsidRPr="00B25CE3" w:rsidRDefault="00821C57" w:rsidP="00D676D4">
            <w:pPr>
              <w:jc w:val="center"/>
            </w:pPr>
            <w:r w:rsidRPr="006A6706">
              <w:t>$dasv_result_</w:t>
            </w:r>
            <w:r>
              <w:t>6</w:t>
            </w:r>
            <w:r w:rsidRPr="006A6706">
              <w:t>$</w:t>
            </w:r>
          </w:p>
        </w:tc>
        <w:tc>
          <w:tcPr>
            <w:tcW w:w="2462"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33231798" w14:textId="77777777" w:rsidR="00D52794" w:rsidRPr="006A6706" w:rsidRDefault="00D52794" w:rsidP="00D676D4">
            <w:pPr>
              <w:jc w:val="center"/>
            </w:pPr>
          </w:p>
        </w:tc>
      </w:tr>
    </w:tbl>
    <w:p w14:paraId="339CDB85" w14:textId="77777777" w:rsidR="00EA5CE5" w:rsidRPr="00B25CE3" w:rsidRDefault="00EA5CE5" w:rsidP="00EA5CE5"/>
    <w:p w14:paraId="239E586E" w14:textId="77777777" w:rsidR="00EA5CE5" w:rsidRPr="00B25CE3" w:rsidRDefault="00EA5CE5" w:rsidP="00EA5CE5">
      <w:pPr>
        <w:pBdr>
          <w:top w:val="single" w:sz="18" w:space="1" w:color="auto"/>
        </w:pBdr>
        <w:spacing w:after="60" w:line="259" w:lineRule="auto"/>
        <w:ind w:left="0" w:firstLine="0"/>
      </w:pPr>
    </w:p>
    <w:p w14:paraId="0CB34902" w14:textId="596AF737" w:rsidR="00EA5CE5" w:rsidRPr="00B25CE3" w:rsidRDefault="00EA5CE5" w:rsidP="00EA5CE5">
      <w:pPr>
        <w:ind w:left="0" w:firstLine="0"/>
        <w:rPr>
          <w:b/>
        </w:rPr>
      </w:pPr>
      <w:r w:rsidRPr="00B25CE3">
        <w:rPr>
          <w:b/>
        </w:rPr>
        <w:t>Did the device fail or pass the 3 Question Criteria (section 1.3.1)?</w:t>
      </w:r>
      <w:r w:rsidR="006A6706">
        <w:rPr>
          <w:b/>
        </w:rPr>
        <w:t xml:space="preserve">  </w:t>
      </w:r>
      <w:r w:rsidR="006A6706" w:rsidRPr="006A6706">
        <w:rPr>
          <w:b/>
        </w:rPr>
        <w:t>$</w:t>
      </w:r>
      <w:proofErr w:type="spellStart"/>
      <w:r w:rsidR="006A6706" w:rsidRPr="006A6706">
        <w:rPr>
          <w:b/>
        </w:rPr>
        <w:t>dasv_result_status</w:t>
      </w:r>
      <w:proofErr w:type="spellEnd"/>
      <w:r w:rsidR="006A6706" w:rsidRPr="006A6706">
        <w:rPr>
          <w:b/>
        </w:rPr>
        <w:t>$</w:t>
      </w:r>
    </w:p>
    <w:p w14:paraId="320F761B" w14:textId="37E92A8F" w:rsidR="00637539" w:rsidRPr="00B25CE3" w:rsidRDefault="00D6011D" w:rsidP="00637539">
      <w:r>
        <w:t>If boiler is to be operated with failed safety device, a properly approved ISM is required</w:t>
      </w:r>
      <w:r w:rsidRPr="00B25CE3">
        <w:t>.</w:t>
      </w:r>
      <w:r>
        <w:br/>
        <w:t>Describe safety device failure/remedy in Appendix F.</w:t>
      </w:r>
    </w:p>
    <w:p w14:paraId="1A02B2B9" w14:textId="77777777" w:rsidR="004633EB" w:rsidRPr="00B25CE3" w:rsidRDefault="004633EB" w:rsidP="008279E9"/>
    <w:p w14:paraId="07266614" w14:textId="77777777" w:rsidR="00EA5CE5" w:rsidRPr="00B25CE3" w:rsidRDefault="00EA5CE5" w:rsidP="008279E9"/>
    <w:p w14:paraId="520849DD" w14:textId="23067868" w:rsidR="00EA5CE5" w:rsidRPr="00B25CE3" w:rsidRDefault="00EA5CE5">
      <w:pPr>
        <w:spacing w:after="160" w:line="259" w:lineRule="auto"/>
        <w:ind w:left="0" w:firstLine="0"/>
      </w:pPr>
      <w:r w:rsidRPr="00B25CE3">
        <w:br w:type="page"/>
      </w:r>
    </w:p>
    <w:p w14:paraId="35953D97" w14:textId="0B4E8CA4" w:rsidR="005B2266" w:rsidRPr="00B25CE3" w:rsidRDefault="005B2266" w:rsidP="005B2266">
      <w:pPr>
        <w:pStyle w:val="Heading1"/>
      </w:pPr>
      <w:bookmarkStart w:id="6" w:name="_Toc164749775"/>
      <w:r w:rsidRPr="00B25CE3">
        <w:lastRenderedPageBreak/>
        <w:t>7. Steam Safety Valve Following PRV [</w:t>
      </w:r>
      <w:r w:rsidR="00435677" w:rsidRPr="00435677">
        <w:t>$</w:t>
      </w:r>
      <w:proofErr w:type="spellStart"/>
      <w:r w:rsidR="00435677" w:rsidRPr="00435677">
        <w:t>svfprv_result_status</w:t>
      </w:r>
      <w:proofErr w:type="spellEnd"/>
      <w:r w:rsidR="00435677" w:rsidRPr="00435677">
        <w:t>$</w:t>
      </w:r>
      <w:r w:rsidRPr="00B25CE3">
        <w:t>]</w:t>
      </w:r>
      <w:bookmarkEnd w:id="6"/>
    </w:p>
    <w:p w14:paraId="3968AAE3" w14:textId="51BEF8EE" w:rsidR="005B2266" w:rsidRPr="00B25CE3" w:rsidRDefault="005B2266" w:rsidP="005B2266">
      <w:r w:rsidRPr="00B25CE3">
        <w:t xml:space="preserve">(SVFPRV) (For Steam Boiler System only) </w:t>
      </w:r>
    </w:p>
    <w:p w14:paraId="7F70A8EB" w14:textId="77777777" w:rsidR="005B2266" w:rsidRPr="00B25CE3" w:rsidRDefault="005B2266" w:rsidP="005B2266"/>
    <w:tbl>
      <w:tblPr>
        <w:tblStyle w:val="TableGrid"/>
        <w:tblW w:w="10705" w:type="dxa"/>
        <w:jc w:val="center"/>
        <w:tblInd w:w="0" w:type="dxa"/>
        <w:tblLayout w:type="fixed"/>
        <w:tblCellMar>
          <w:top w:w="7" w:type="dxa"/>
          <w:left w:w="5" w:type="dxa"/>
          <w:right w:w="7" w:type="dxa"/>
        </w:tblCellMar>
        <w:tblLook w:val="04A0" w:firstRow="1" w:lastRow="0" w:firstColumn="1" w:lastColumn="0" w:noHBand="0" w:noVBand="1"/>
      </w:tblPr>
      <w:tblGrid>
        <w:gridCol w:w="1086"/>
        <w:gridCol w:w="2329"/>
        <w:gridCol w:w="1800"/>
        <w:gridCol w:w="2250"/>
        <w:gridCol w:w="2070"/>
        <w:gridCol w:w="1170"/>
      </w:tblGrid>
      <w:tr w:rsidR="005B2266" w:rsidRPr="00B25CE3" w14:paraId="351656DE" w14:textId="77777777" w:rsidTr="009446C5">
        <w:trPr>
          <w:trHeight w:val="298"/>
          <w:jc w:val="center"/>
        </w:trPr>
        <w:tc>
          <w:tcPr>
            <w:tcW w:w="1086" w:type="dxa"/>
            <w:tcBorders>
              <w:top w:val="single" w:sz="4" w:space="0" w:color="000000"/>
              <w:left w:val="single" w:sz="4" w:space="0" w:color="000000"/>
              <w:bottom w:val="single" w:sz="4" w:space="0" w:color="000000"/>
              <w:right w:val="single" w:sz="4" w:space="0" w:color="000000"/>
            </w:tcBorders>
          </w:tcPr>
          <w:p w14:paraId="200D3323" w14:textId="77777777" w:rsidR="005B2266" w:rsidRPr="00B25CE3" w:rsidRDefault="005B2266" w:rsidP="00D676D4">
            <w:pPr>
              <w:spacing w:after="0" w:line="259" w:lineRule="auto"/>
              <w:ind w:left="0" w:firstLine="0"/>
              <w:jc w:val="center"/>
            </w:pPr>
            <w:r w:rsidRPr="00B25CE3">
              <w:rPr>
                <w:b/>
              </w:rPr>
              <w:t xml:space="preserve">Item </w:t>
            </w:r>
          </w:p>
        </w:tc>
        <w:tc>
          <w:tcPr>
            <w:tcW w:w="2329" w:type="dxa"/>
            <w:tcBorders>
              <w:top w:val="single" w:sz="4" w:space="0" w:color="000000"/>
              <w:left w:val="single" w:sz="4" w:space="0" w:color="000000"/>
              <w:bottom w:val="single" w:sz="4" w:space="0" w:color="000000"/>
              <w:right w:val="single" w:sz="4" w:space="0" w:color="000000"/>
            </w:tcBorders>
          </w:tcPr>
          <w:p w14:paraId="356F919E" w14:textId="77777777" w:rsidR="005B2266" w:rsidRPr="00B25CE3" w:rsidRDefault="005B2266" w:rsidP="00D676D4">
            <w:pPr>
              <w:spacing w:after="0" w:line="259" w:lineRule="auto"/>
              <w:ind w:left="0" w:firstLine="0"/>
              <w:jc w:val="center"/>
            </w:pPr>
            <w:r w:rsidRPr="00B25CE3">
              <w:rPr>
                <w:b/>
              </w:rPr>
              <w:t>Make</w:t>
            </w:r>
          </w:p>
        </w:tc>
        <w:tc>
          <w:tcPr>
            <w:tcW w:w="1800" w:type="dxa"/>
            <w:tcBorders>
              <w:top w:val="single" w:sz="4" w:space="0" w:color="000000"/>
              <w:left w:val="single" w:sz="4" w:space="0" w:color="000000"/>
              <w:bottom w:val="single" w:sz="4" w:space="0" w:color="000000"/>
              <w:right w:val="single" w:sz="4" w:space="0" w:color="000000"/>
            </w:tcBorders>
          </w:tcPr>
          <w:p w14:paraId="14323451" w14:textId="77777777" w:rsidR="005B2266" w:rsidRPr="00B25CE3" w:rsidRDefault="005B2266" w:rsidP="00D676D4">
            <w:pPr>
              <w:spacing w:after="0" w:line="259" w:lineRule="auto"/>
              <w:ind w:left="0" w:firstLine="0"/>
              <w:jc w:val="center"/>
            </w:pPr>
            <w:r w:rsidRPr="00B25CE3">
              <w:rPr>
                <w:b/>
              </w:rPr>
              <w:t>Capacity (</w:t>
            </w:r>
            <w:proofErr w:type="spellStart"/>
            <w:r w:rsidRPr="00B25CE3">
              <w:rPr>
                <w:b/>
              </w:rPr>
              <w:t>lb</w:t>
            </w:r>
            <w:proofErr w:type="spellEnd"/>
            <w:r w:rsidRPr="00B25CE3">
              <w:rPr>
                <w:b/>
              </w:rPr>
              <w:t>/</w:t>
            </w:r>
            <w:proofErr w:type="spellStart"/>
            <w:r w:rsidRPr="00B25CE3">
              <w:rPr>
                <w:b/>
              </w:rPr>
              <w:t>hr</w:t>
            </w:r>
            <w:proofErr w:type="spellEnd"/>
            <w:r w:rsidRPr="00B25CE3">
              <w:rPr>
                <w:b/>
              </w:rPr>
              <w:t xml:space="preserve">) </w:t>
            </w:r>
          </w:p>
        </w:tc>
        <w:tc>
          <w:tcPr>
            <w:tcW w:w="2250" w:type="dxa"/>
            <w:tcBorders>
              <w:top w:val="single" w:sz="4" w:space="0" w:color="000000"/>
              <w:left w:val="single" w:sz="4" w:space="0" w:color="000000"/>
              <w:bottom w:val="single" w:sz="4" w:space="0" w:color="000000"/>
              <w:right w:val="single" w:sz="4" w:space="0" w:color="000000"/>
            </w:tcBorders>
          </w:tcPr>
          <w:p w14:paraId="650DB9B3" w14:textId="77777777" w:rsidR="005B2266" w:rsidRPr="00B25CE3" w:rsidRDefault="005B2266" w:rsidP="00D676D4">
            <w:pPr>
              <w:spacing w:after="0" w:line="259" w:lineRule="auto"/>
              <w:ind w:left="0" w:firstLine="0"/>
              <w:jc w:val="center"/>
            </w:pPr>
            <w:r w:rsidRPr="00B25CE3">
              <w:rPr>
                <w:b/>
                <w:bCs/>
              </w:rPr>
              <w:t>Range</w:t>
            </w:r>
          </w:p>
        </w:tc>
        <w:tc>
          <w:tcPr>
            <w:tcW w:w="2070" w:type="dxa"/>
            <w:tcBorders>
              <w:top w:val="single" w:sz="4" w:space="0" w:color="000000"/>
              <w:left w:val="single" w:sz="4" w:space="0" w:color="000000"/>
              <w:bottom w:val="single" w:sz="4" w:space="0" w:color="000000"/>
              <w:right w:val="single" w:sz="4" w:space="0" w:color="000000"/>
            </w:tcBorders>
          </w:tcPr>
          <w:p w14:paraId="5A9A03A8" w14:textId="4D12E4E3" w:rsidR="005B2266" w:rsidRPr="00B25CE3" w:rsidRDefault="005B2266" w:rsidP="00D676D4">
            <w:pPr>
              <w:spacing w:after="0" w:line="238" w:lineRule="auto"/>
              <w:ind w:left="0" w:firstLine="0"/>
              <w:jc w:val="center"/>
              <w:rPr>
                <w:b/>
              </w:rPr>
            </w:pPr>
            <w:r w:rsidRPr="00B25CE3">
              <w:rPr>
                <w:b/>
              </w:rPr>
              <w:t>SVFPRV Set Point</w:t>
            </w:r>
          </w:p>
        </w:tc>
        <w:tc>
          <w:tcPr>
            <w:tcW w:w="1170" w:type="dxa"/>
            <w:tcBorders>
              <w:top w:val="single" w:sz="4" w:space="0" w:color="000000"/>
              <w:left w:val="single" w:sz="4" w:space="0" w:color="000000"/>
              <w:bottom w:val="single" w:sz="4" w:space="0" w:color="auto"/>
              <w:right w:val="single" w:sz="4" w:space="0" w:color="000000"/>
            </w:tcBorders>
          </w:tcPr>
          <w:p w14:paraId="618B38FE" w14:textId="12BAE0D6" w:rsidR="005B2266" w:rsidRPr="00B25CE3" w:rsidRDefault="005B2266" w:rsidP="00D676D4">
            <w:pPr>
              <w:spacing w:after="0" w:line="238" w:lineRule="auto"/>
              <w:ind w:left="0" w:firstLine="0"/>
              <w:jc w:val="center"/>
            </w:pPr>
            <w:r w:rsidRPr="00B25CE3">
              <w:rPr>
                <w:b/>
              </w:rPr>
              <w:t>DA Pres</w:t>
            </w:r>
          </w:p>
        </w:tc>
      </w:tr>
      <w:tr w:rsidR="005B2266" w:rsidRPr="00B25CE3" w14:paraId="7EA0A8A1" w14:textId="77777777" w:rsidTr="009446C5">
        <w:trPr>
          <w:trHeight w:val="286"/>
          <w:jc w:val="center"/>
        </w:trPr>
        <w:tc>
          <w:tcPr>
            <w:tcW w:w="1086" w:type="dxa"/>
            <w:tcBorders>
              <w:top w:val="single" w:sz="4" w:space="0" w:color="000000"/>
              <w:left w:val="single" w:sz="4" w:space="0" w:color="000000"/>
              <w:bottom w:val="single" w:sz="4" w:space="0" w:color="000000"/>
              <w:right w:val="single" w:sz="4" w:space="0" w:color="000000"/>
            </w:tcBorders>
          </w:tcPr>
          <w:p w14:paraId="350F6062" w14:textId="62C0EAC1" w:rsidR="005B2266" w:rsidRPr="00B25CE3" w:rsidRDefault="005B2266" w:rsidP="00D676D4">
            <w:pPr>
              <w:jc w:val="center"/>
            </w:pPr>
            <w:r w:rsidRPr="00B25CE3">
              <w:t>SVFPRV</w:t>
            </w:r>
          </w:p>
        </w:tc>
        <w:tc>
          <w:tcPr>
            <w:tcW w:w="2329" w:type="dxa"/>
            <w:tcBorders>
              <w:top w:val="single" w:sz="4" w:space="0" w:color="000000"/>
              <w:left w:val="single" w:sz="4" w:space="0" w:color="000000"/>
              <w:bottom w:val="single" w:sz="4" w:space="0" w:color="000000"/>
              <w:right w:val="single" w:sz="4" w:space="0" w:color="000000"/>
            </w:tcBorders>
          </w:tcPr>
          <w:p w14:paraId="29F1725C" w14:textId="1415BBE4" w:rsidR="005B2266" w:rsidRPr="00B25CE3" w:rsidRDefault="009446C5" w:rsidP="00D676D4">
            <w:pPr>
              <w:jc w:val="center"/>
            </w:pPr>
            <w:r w:rsidRPr="009446C5">
              <w:t>$</w:t>
            </w:r>
            <w:proofErr w:type="spellStart"/>
            <w:r w:rsidRPr="009446C5">
              <w:t>svfprv_make</w:t>
            </w:r>
            <w:proofErr w:type="spellEnd"/>
            <w:r w:rsidRPr="009446C5">
              <w:t>$</w:t>
            </w:r>
          </w:p>
        </w:tc>
        <w:tc>
          <w:tcPr>
            <w:tcW w:w="1800" w:type="dxa"/>
            <w:tcBorders>
              <w:top w:val="single" w:sz="4" w:space="0" w:color="000000"/>
              <w:left w:val="single" w:sz="4" w:space="0" w:color="000000"/>
              <w:bottom w:val="single" w:sz="4" w:space="0" w:color="000000"/>
              <w:right w:val="single" w:sz="4" w:space="0" w:color="000000"/>
            </w:tcBorders>
          </w:tcPr>
          <w:p w14:paraId="2EBCF656" w14:textId="157983A0" w:rsidR="005B2266" w:rsidRPr="00B25CE3" w:rsidRDefault="009446C5" w:rsidP="00D676D4">
            <w:pPr>
              <w:jc w:val="center"/>
            </w:pPr>
            <w:r w:rsidRPr="009446C5">
              <w:t>$</w:t>
            </w:r>
            <w:proofErr w:type="spellStart"/>
            <w:r w:rsidRPr="009446C5">
              <w:t>svfprv_capacity</w:t>
            </w:r>
            <w:proofErr w:type="spellEnd"/>
            <w:r w:rsidRPr="009446C5">
              <w:t>$</w:t>
            </w:r>
          </w:p>
        </w:tc>
        <w:tc>
          <w:tcPr>
            <w:tcW w:w="2250"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2242FC96" w14:textId="77777777" w:rsidR="005B2266" w:rsidRPr="00B25CE3" w:rsidRDefault="005B2266" w:rsidP="00D676D4">
            <w:pPr>
              <w:jc w:val="center"/>
            </w:pPr>
          </w:p>
        </w:tc>
        <w:tc>
          <w:tcPr>
            <w:tcW w:w="2070" w:type="dxa"/>
            <w:tcBorders>
              <w:top w:val="single" w:sz="4" w:space="0" w:color="000000"/>
              <w:left w:val="single" w:sz="4" w:space="0" w:color="000000"/>
              <w:bottom w:val="single" w:sz="4" w:space="0" w:color="000000"/>
              <w:right w:val="single" w:sz="4" w:space="0" w:color="auto"/>
            </w:tcBorders>
          </w:tcPr>
          <w:p w14:paraId="7EE0DAEF" w14:textId="5EFE1F52" w:rsidR="005B2266" w:rsidRPr="00B25CE3" w:rsidRDefault="009446C5" w:rsidP="00D676D4">
            <w:pPr>
              <w:jc w:val="center"/>
            </w:pPr>
            <w:r w:rsidRPr="009446C5">
              <w:t>$</w:t>
            </w:r>
            <w:proofErr w:type="spellStart"/>
            <w:r w:rsidRPr="009446C5">
              <w:t>svfprv_sp</w:t>
            </w:r>
            <w:proofErr w:type="spellEnd"/>
            <w:r w:rsidRPr="009446C5">
              <w:t>$</w:t>
            </w:r>
          </w:p>
        </w:tc>
        <w:tc>
          <w:tcPr>
            <w:tcW w:w="1170" w:type="dxa"/>
            <w:tcBorders>
              <w:top w:val="single" w:sz="4" w:space="0" w:color="auto"/>
              <w:left w:val="single" w:sz="4" w:space="0" w:color="auto"/>
              <w:right w:val="single" w:sz="4" w:space="0" w:color="auto"/>
            </w:tcBorders>
          </w:tcPr>
          <w:p w14:paraId="133BF7DE" w14:textId="13A45239" w:rsidR="005B2266" w:rsidRPr="00B25CE3" w:rsidRDefault="009446C5" w:rsidP="00D676D4">
            <w:pPr>
              <w:jc w:val="center"/>
            </w:pPr>
            <w:r w:rsidRPr="009446C5">
              <w:t>$</w:t>
            </w:r>
            <w:proofErr w:type="spellStart"/>
            <w:r w:rsidRPr="009446C5">
              <w:t>svfprv_da_pres</w:t>
            </w:r>
            <w:proofErr w:type="spellEnd"/>
            <w:r w:rsidRPr="009446C5">
              <w:t>$</w:t>
            </w:r>
          </w:p>
        </w:tc>
      </w:tr>
      <w:tr w:rsidR="005B2266" w:rsidRPr="00B25CE3" w14:paraId="0F408AFB" w14:textId="77777777" w:rsidTr="009446C5">
        <w:trPr>
          <w:trHeight w:val="286"/>
          <w:jc w:val="center"/>
        </w:trPr>
        <w:tc>
          <w:tcPr>
            <w:tcW w:w="1086" w:type="dxa"/>
            <w:tcBorders>
              <w:top w:val="single" w:sz="4" w:space="0" w:color="000000"/>
              <w:left w:val="single" w:sz="4" w:space="0" w:color="000000"/>
              <w:bottom w:val="single" w:sz="4" w:space="0" w:color="000000"/>
              <w:right w:val="single" w:sz="4" w:space="0" w:color="000000"/>
            </w:tcBorders>
          </w:tcPr>
          <w:p w14:paraId="74723666" w14:textId="47B881BB" w:rsidR="005B2266" w:rsidRPr="00B25CE3" w:rsidRDefault="005B2266" w:rsidP="00D676D4">
            <w:pPr>
              <w:jc w:val="center"/>
            </w:pPr>
            <w:r w:rsidRPr="00B25CE3">
              <w:t>Pressure Gage</w:t>
            </w:r>
          </w:p>
        </w:tc>
        <w:tc>
          <w:tcPr>
            <w:tcW w:w="2329" w:type="dxa"/>
            <w:tcBorders>
              <w:top w:val="single" w:sz="4" w:space="0" w:color="000000"/>
              <w:left w:val="single" w:sz="4" w:space="0" w:color="000000"/>
              <w:bottom w:val="single" w:sz="4" w:space="0" w:color="000000"/>
              <w:right w:val="single" w:sz="4" w:space="0" w:color="000000"/>
            </w:tcBorders>
          </w:tcPr>
          <w:p w14:paraId="5C9DE874" w14:textId="0934A257" w:rsidR="005B2266" w:rsidRPr="00B25CE3" w:rsidRDefault="009446C5" w:rsidP="00D676D4">
            <w:pPr>
              <w:jc w:val="center"/>
            </w:pPr>
            <w:r w:rsidRPr="009446C5">
              <w:t>$</w:t>
            </w:r>
            <w:proofErr w:type="spellStart"/>
            <w:r w:rsidRPr="009446C5">
              <w:t>svfprv_gauge_make</w:t>
            </w:r>
            <w:proofErr w:type="spellEnd"/>
            <w:r w:rsidRPr="009446C5">
              <w:t>$</w:t>
            </w:r>
          </w:p>
        </w:tc>
        <w:tc>
          <w:tcPr>
            <w:tcW w:w="1800"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30EB9EA8" w14:textId="77777777" w:rsidR="005B2266" w:rsidRPr="00B25CE3" w:rsidRDefault="005B2266" w:rsidP="00D676D4">
            <w:pPr>
              <w:jc w:val="center"/>
            </w:pPr>
          </w:p>
        </w:tc>
        <w:tc>
          <w:tcPr>
            <w:tcW w:w="2250" w:type="dxa"/>
            <w:tcBorders>
              <w:top w:val="single" w:sz="4" w:space="0" w:color="000000"/>
              <w:left w:val="single" w:sz="4" w:space="0" w:color="000000"/>
              <w:bottom w:val="single" w:sz="4" w:space="0" w:color="000000"/>
              <w:right w:val="single" w:sz="4" w:space="0" w:color="000000"/>
            </w:tcBorders>
          </w:tcPr>
          <w:p w14:paraId="5A3257D0" w14:textId="1D0718D4" w:rsidR="005B2266" w:rsidRPr="00B25CE3" w:rsidRDefault="009446C5" w:rsidP="00D676D4">
            <w:pPr>
              <w:jc w:val="center"/>
            </w:pPr>
            <w:r w:rsidRPr="009446C5">
              <w:t>$</w:t>
            </w:r>
            <w:proofErr w:type="spellStart"/>
            <w:r w:rsidRPr="009446C5">
              <w:t>svfprv_gauge_range</w:t>
            </w:r>
            <w:proofErr w:type="spellEnd"/>
            <w:r w:rsidRPr="009446C5">
              <w:t>$</w:t>
            </w:r>
          </w:p>
        </w:tc>
        <w:tc>
          <w:tcPr>
            <w:tcW w:w="2070" w:type="dxa"/>
            <w:tcBorders>
              <w:top w:val="single" w:sz="4" w:space="0" w:color="000000"/>
              <w:left w:val="single" w:sz="4" w:space="0" w:color="000000"/>
              <w:bottom w:val="single" w:sz="4" w:space="0" w:color="000000"/>
              <w:right w:val="single" w:sz="4" w:space="0" w:color="auto"/>
            </w:tcBorders>
            <w:shd w:val="clear" w:color="auto" w:fill="BFBFBF" w:themeFill="background1" w:themeFillShade="BF"/>
          </w:tcPr>
          <w:p w14:paraId="585FBD06" w14:textId="77777777" w:rsidR="005B2266" w:rsidRPr="00B25CE3" w:rsidRDefault="005B2266" w:rsidP="00D676D4">
            <w:pPr>
              <w:jc w:val="center"/>
            </w:pPr>
          </w:p>
        </w:tc>
        <w:tc>
          <w:tcPr>
            <w:tcW w:w="1170" w:type="dxa"/>
            <w:tcBorders>
              <w:left w:val="single" w:sz="4" w:space="0" w:color="auto"/>
              <w:bottom w:val="single" w:sz="4" w:space="0" w:color="auto"/>
              <w:right w:val="single" w:sz="4" w:space="0" w:color="auto"/>
            </w:tcBorders>
          </w:tcPr>
          <w:p w14:paraId="6BE36FAF" w14:textId="77777777" w:rsidR="005B2266" w:rsidRPr="00B25CE3" w:rsidRDefault="005B2266" w:rsidP="00D676D4">
            <w:pPr>
              <w:jc w:val="center"/>
            </w:pPr>
          </w:p>
        </w:tc>
      </w:tr>
    </w:tbl>
    <w:p w14:paraId="3A208325" w14:textId="77777777" w:rsidR="005B2266" w:rsidRPr="00B25CE3" w:rsidRDefault="005B2266" w:rsidP="005B2266"/>
    <w:p w14:paraId="22C9585D" w14:textId="64ECDB7A" w:rsidR="005B2266" w:rsidRDefault="00FB4CA3" w:rsidP="00FB4CA3">
      <w:pPr>
        <w:pStyle w:val="ListParagraph"/>
        <w:numPr>
          <w:ilvl w:val="0"/>
          <w:numId w:val="13"/>
        </w:numPr>
      </w:pPr>
      <w:r w:rsidRPr="00FB4CA3">
        <w:t xml:space="preserve">Setpoint must be 5 </w:t>
      </w:r>
      <w:proofErr w:type="spellStart"/>
      <w:r w:rsidRPr="00FB4CA3">
        <w:t>psig</w:t>
      </w:r>
      <w:proofErr w:type="spellEnd"/>
      <w:r w:rsidRPr="00FB4CA3">
        <w:t xml:space="preserve"> higher than DA safety set pressure and at least 5 </w:t>
      </w:r>
      <w:proofErr w:type="spellStart"/>
      <w:r w:rsidRPr="00FB4CA3">
        <w:t>psig</w:t>
      </w:r>
      <w:proofErr w:type="spellEnd"/>
      <w:r w:rsidRPr="00FB4CA3">
        <w:t xml:space="preserve"> below MAWP of DA tank. Maximum lift pressure shall not exceed 2 </w:t>
      </w:r>
      <w:proofErr w:type="spellStart"/>
      <w:r w:rsidRPr="00FB4CA3">
        <w:t>psig</w:t>
      </w:r>
      <w:proofErr w:type="spellEnd"/>
      <w:r w:rsidRPr="00FB4CA3">
        <w:t xml:space="preserve"> above set pressure. Reseat pressure shall not exceed 4 </w:t>
      </w:r>
      <w:proofErr w:type="spellStart"/>
      <w:r w:rsidRPr="00FB4CA3">
        <w:t>psig</w:t>
      </w:r>
      <w:proofErr w:type="spellEnd"/>
      <w:r w:rsidRPr="00FB4CA3">
        <w:t xml:space="preserve"> below set pressure.</w:t>
      </w:r>
    </w:p>
    <w:p w14:paraId="6DACCE3B" w14:textId="77777777" w:rsidR="00FB4CA3" w:rsidRPr="00B25CE3" w:rsidRDefault="00FB4CA3" w:rsidP="00FB4CA3"/>
    <w:tbl>
      <w:tblPr>
        <w:tblStyle w:val="TableGrid"/>
        <w:tblW w:w="10790" w:type="dxa"/>
        <w:jc w:val="center"/>
        <w:tblInd w:w="0" w:type="dxa"/>
        <w:tblLayout w:type="fixed"/>
        <w:tblCellMar>
          <w:top w:w="7" w:type="dxa"/>
          <w:left w:w="5" w:type="dxa"/>
          <w:right w:w="7" w:type="dxa"/>
        </w:tblCellMar>
        <w:tblLook w:val="04A0" w:firstRow="1" w:lastRow="0" w:firstColumn="1" w:lastColumn="0" w:noHBand="0" w:noVBand="1"/>
      </w:tblPr>
      <w:tblGrid>
        <w:gridCol w:w="895"/>
        <w:gridCol w:w="1620"/>
        <w:gridCol w:w="1620"/>
        <w:gridCol w:w="1438"/>
        <w:gridCol w:w="1652"/>
        <w:gridCol w:w="1873"/>
        <w:gridCol w:w="1692"/>
      </w:tblGrid>
      <w:tr w:rsidR="00954E38" w:rsidRPr="00B25CE3" w14:paraId="256E4294" w14:textId="77777777" w:rsidTr="00B15675">
        <w:trPr>
          <w:trHeight w:val="613"/>
          <w:jc w:val="center"/>
        </w:trPr>
        <w:tc>
          <w:tcPr>
            <w:tcW w:w="895" w:type="dxa"/>
            <w:tcBorders>
              <w:top w:val="single" w:sz="4" w:space="0" w:color="000000"/>
              <w:left w:val="single" w:sz="4" w:space="0" w:color="000000"/>
              <w:bottom w:val="single" w:sz="4" w:space="0" w:color="000000"/>
              <w:right w:val="single" w:sz="4" w:space="0" w:color="000000"/>
            </w:tcBorders>
          </w:tcPr>
          <w:p w14:paraId="39C9ACBB" w14:textId="77777777" w:rsidR="009F5AB1" w:rsidRPr="00B25CE3" w:rsidRDefault="009F5AB1" w:rsidP="00D676D4">
            <w:pPr>
              <w:spacing w:after="0" w:line="259" w:lineRule="auto"/>
              <w:ind w:left="0" w:firstLine="0"/>
              <w:jc w:val="center"/>
            </w:pPr>
            <w:r w:rsidRPr="00B25CE3">
              <w:rPr>
                <w:b/>
              </w:rPr>
              <w:t xml:space="preserve">Item </w:t>
            </w:r>
          </w:p>
        </w:tc>
        <w:tc>
          <w:tcPr>
            <w:tcW w:w="1620" w:type="dxa"/>
            <w:tcBorders>
              <w:top w:val="single" w:sz="4" w:space="0" w:color="000000"/>
              <w:left w:val="single" w:sz="4" w:space="0" w:color="000000"/>
              <w:bottom w:val="single" w:sz="4" w:space="0" w:color="000000"/>
              <w:right w:val="single" w:sz="4" w:space="0" w:color="000000"/>
            </w:tcBorders>
          </w:tcPr>
          <w:p w14:paraId="08F4575B" w14:textId="76939960" w:rsidR="009F5AB1" w:rsidRPr="00B25CE3" w:rsidRDefault="009F5AB1" w:rsidP="00D676D4">
            <w:pPr>
              <w:spacing w:after="0" w:line="259" w:lineRule="auto"/>
              <w:ind w:left="0" w:firstLine="0"/>
              <w:jc w:val="center"/>
            </w:pPr>
            <w:r w:rsidRPr="00B25CE3">
              <w:rPr>
                <w:b/>
              </w:rPr>
              <w:t>Make</w:t>
            </w:r>
          </w:p>
        </w:tc>
        <w:tc>
          <w:tcPr>
            <w:tcW w:w="1620" w:type="dxa"/>
            <w:tcBorders>
              <w:top w:val="single" w:sz="4" w:space="0" w:color="000000"/>
              <w:left w:val="single" w:sz="4" w:space="0" w:color="000000"/>
              <w:bottom w:val="single" w:sz="4" w:space="0" w:color="000000"/>
              <w:right w:val="single" w:sz="4" w:space="0" w:color="000000"/>
            </w:tcBorders>
          </w:tcPr>
          <w:p w14:paraId="0ABE77B9" w14:textId="495265EB" w:rsidR="009F5AB1" w:rsidRPr="00B25CE3" w:rsidRDefault="009F5AB1" w:rsidP="00D676D4">
            <w:pPr>
              <w:spacing w:after="0" w:line="259" w:lineRule="auto"/>
              <w:ind w:left="0" w:firstLine="0"/>
              <w:jc w:val="center"/>
              <w:rPr>
                <w:b/>
                <w:bCs/>
              </w:rPr>
            </w:pPr>
            <w:r>
              <w:rPr>
                <w:b/>
                <w:bCs/>
              </w:rPr>
              <w:t>Type</w:t>
            </w:r>
          </w:p>
        </w:tc>
        <w:tc>
          <w:tcPr>
            <w:tcW w:w="1438" w:type="dxa"/>
            <w:tcBorders>
              <w:top w:val="single" w:sz="4" w:space="0" w:color="000000"/>
              <w:left w:val="single" w:sz="4" w:space="0" w:color="000000"/>
              <w:bottom w:val="single" w:sz="4" w:space="0" w:color="000000"/>
              <w:right w:val="single" w:sz="4" w:space="0" w:color="000000"/>
            </w:tcBorders>
          </w:tcPr>
          <w:p w14:paraId="499B68D5" w14:textId="7DDC6292" w:rsidR="009F5AB1" w:rsidRPr="00B25CE3" w:rsidRDefault="009F5AB1" w:rsidP="00D676D4">
            <w:pPr>
              <w:spacing w:after="0" w:line="259" w:lineRule="auto"/>
              <w:ind w:left="0" w:firstLine="0"/>
              <w:jc w:val="center"/>
              <w:rPr>
                <w:b/>
                <w:bCs/>
              </w:rPr>
            </w:pPr>
            <w:r w:rsidRPr="00B25CE3">
              <w:rPr>
                <w:b/>
                <w:bCs/>
              </w:rPr>
              <w:t>Size</w:t>
            </w:r>
          </w:p>
          <w:p w14:paraId="20C7F43C" w14:textId="00F9BB49" w:rsidR="009F5AB1" w:rsidRPr="00B25CE3" w:rsidRDefault="009F5AB1" w:rsidP="00D676D4">
            <w:pPr>
              <w:spacing w:after="0" w:line="259" w:lineRule="auto"/>
              <w:ind w:left="0" w:firstLine="0"/>
              <w:jc w:val="center"/>
              <w:rPr>
                <w:b/>
                <w:bCs/>
              </w:rPr>
            </w:pPr>
            <w:r w:rsidRPr="00B25CE3">
              <w:rPr>
                <w:b/>
                <w:bCs/>
              </w:rPr>
              <w:t>(in)</w:t>
            </w:r>
          </w:p>
        </w:tc>
        <w:tc>
          <w:tcPr>
            <w:tcW w:w="1652" w:type="dxa"/>
            <w:tcBorders>
              <w:top w:val="single" w:sz="4" w:space="0" w:color="000000"/>
              <w:left w:val="single" w:sz="4" w:space="0" w:color="000000"/>
              <w:bottom w:val="single" w:sz="2" w:space="0" w:color="auto"/>
              <w:right w:val="single" w:sz="4" w:space="0" w:color="000000"/>
            </w:tcBorders>
          </w:tcPr>
          <w:p w14:paraId="78477A05" w14:textId="77777777" w:rsidR="009F5AB1" w:rsidRPr="00B25CE3" w:rsidRDefault="009F5AB1" w:rsidP="00D676D4">
            <w:pPr>
              <w:spacing w:after="0" w:line="259" w:lineRule="auto"/>
              <w:ind w:left="0" w:firstLine="0"/>
              <w:jc w:val="center"/>
              <w:rPr>
                <w:b/>
                <w:bCs/>
              </w:rPr>
            </w:pPr>
            <w:r w:rsidRPr="00B25CE3">
              <w:rPr>
                <w:b/>
                <w:bCs/>
              </w:rPr>
              <w:t>Pressure</w:t>
            </w:r>
          </w:p>
          <w:p w14:paraId="31F161C9" w14:textId="7976F76D" w:rsidR="009F5AB1" w:rsidRPr="00B25CE3" w:rsidRDefault="009F5AB1" w:rsidP="00D676D4">
            <w:pPr>
              <w:spacing w:after="0" w:line="259" w:lineRule="auto"/>
              <w:ind w:left="0" w:firstLine="0"/>
              <w:jc w:val="center"/>
            </w:pPr>
            <w:r w:rsidRPr="00B25CE3">
              <w:rPr>
                <w:b/>
                <w:bCs/>
              </w:rPr>
              <w:t>Upstream</w:t>
            </w:r>
          </w:p>
        </w:tc>
        <w:tc>
          <w:tcPr>
            <w:tcW w:w="1873" w:type="dxa"/>
            <w:tcBorders>
              <w:top w:val="single" w:sz="4" w:space="0" w:color="000000"/>
              <w:left w:val="single" w:sz="4" w:space="0" w:color="000000"/>
              <w:bottom w:val="single" w:sz="2" w:space="0" w:color="auto"/>
              <w:right w:val="single" w:sz="4" w:space="0" w:color="000000"/>
            </w:tcBorders>
          </w:tcPr>
          <w:p w14:paraId="1E70AF43" w14:textId="77777777" w:rsidR="009F5AB1" w:rsidRPr="00B25CE3" w:rsidRDefault="009F5AB1" w:rsidP="00D676D4">
            <w:pPr>
              <w:spacing w:after="0" w:line="238" w:lineRule="auto"/>
              <w:ind w:left="0" w:firstLine="0"/>
              <w:jc w:val="center"/>
              <w:rPr>
                <w:b/>
              </w:rPr>
            </w:pPr>
            <w:r w:rsidRPr="00B25CE3">
              <w:rPr>
                <w:b/>
              </w:rPr>
              <w:t>Pressure</w:t>
            </w:r>
          </w:p>
          <w:p w14:paraId="3196DD71" w14:textId="13D65113" w:rsidR="009F5AB1" w:rsidRPr="00B25CE3" w:rsidRDefault="009F5AB1" w:rsidP="00D676D4">
            <w:pPr>
              <w:spacing w:after="0" w:line="238" w:lineRule="auto"/>
              <w:ind w:left="0" w:firstLine="0"/>
              <w:jc w:val="center"/>
              <w:rPr>
                <w:b/>
              </w:rPr>
            </w:pPr>
            <w:r w:rsidRPr="00B25CE3">
              <w:rPr>
                <w:b/>
              </w:rPr>
              <w:t>Downstream</w:t>
            </w:r>
          </w:p>
        </w:tc>
        <w:tc>
          <w:tcPr>
            <w:tcW w:w="1692" w:type="dxa"/>
            <w:tcBorders>
              <w:top w:val="single" w:sz="4" w:space="0" w:color="000000"/>
              <w:left w:val="single" w:sz="4" w:space="0" w:color="000000"/>
              <w:bottom w:val="single" w:sz="4" w:space="0" w:color="auto"/>
              <w:right w:val="single" w:sz="4" w:space="0" w:color="000000"/>
            </w:tcBorders>
          </w:tcPr>
          <w:p w14:paraId="14413A82" w14:textId="561C492F" w:rsidR="009F5AB1" w:rsidRPr="00B25CE3" w:rsidRDefault="009F5AB1" w:rsidP="00D676D4">
            <w:pPr>
              <w:spacing w:after="0" w:line="238" w:lineRule="auto"/>
              <w:ind w:left="0" w:firstLine="0"/>
              <w:jc w:val="center"/>
            </w:pPr>
            <w:r w:rsidRPr="00B25CE3">
              <w:rPr>
                <w:b/>
              </w:rPr>
              <w:t xml:space="preserve">Wide Open Flow Capacity </w:t>
            </w:r>
          </w:p>
        </w:tc>
      </w:tr>
      <w:tr w:rsidR="00954E38" w:rsidRPr="00B25CE3" w14:paraId="7AB45DAF" w14:textId="77777777" w:rsidTr="00B15675">
        <w:trPr>
          <w:trHeight w:val="286"/>
          <w:jc w:val="center"/>
        </w:trPr>
        <w:tc>
          <w:tcPr>
            <w:tcW w:w="895" w:type="dxa"/>
            <w:tcBorders>
              <w:top w:val="single" w:sz="4" w:space="0" w:color="000000"/>
              <w:left w:val="single" w:sz="4" w:space="0" w:color="000000"/>
              <w:bottom w:val="single" w:sz="4" w:space="0" w:color="000000"/>
              <w:right w:val="single" w:sz="4" w:space="0" w:color="000000"/>
            </w:tcBorders>
          </w:tcPr>
          <w:p w14:paraId="11FCE7D5" w14:textId="64B7A28C" w:rsidR="00954E38" w:rsidRPr="00B25CE3" w:rsidRDefault="00954E38" w:rsidP="00954E38">
            <w:pPr>
              <w:jc w:val="center"/>
            </w:pPr>
            <w:r w:rsidRPr="00B25CE3">
              <w:t>PRV</w:t>
            </w:r>
          </w:p>
        </w:tc>
        <w:tc>
          <w:tcPr>
            <w:tcW w:w="1620" w:type="dxa"/>
            <w:tcBorders>
              <w:top w:val="single" w:sz="4" w:space="0" w:color="000000"/>
              <w:left w:val="single" w:sz="4" w:space="0" w:color="000000"/>
              <w:bottom w:val="single" w:sz="4" w:space="0" w:color="000000"/>
              <w:right w:val="single" w:sz="4" w:space="0" w:color="000000"/>
            </w:tcBorders>
          </w:tcPr>
          <w:p w14:paraId="2E569578" w14:textId="65BFC93E" w:rsidR="00954E38" w:rsidRPr="00B25CE3" w:rsidRDefault="00954E38" w:rsidP="00954E38">
            <w:pPr>
              <w:jc w:val="center"/>
            </w:pPr>
            <w:r w:rsidRPr="00954E38">
              <w:t>$</w:t>
            </w:r>
            <w:proofErr w:type="spellStart"/>
            <w:r w:rsidRPr="00954E38">
              <w:t>svfprv_prv_make</w:t>
            </w:r>
            <w:proofErr w:type="spellEnd"/>
            <w:r w:rsidRPr="00954E38">
              <w:t>$</w:t>
            </w:r>
          </w:p>
        </w:tc>
        <w:tc>
          <w:tcPr>
            <w:tcW w:w="1620" w:type="dxa"/>
            <w:tcBorders>
              <w:top w:val="single" w:sz="4" w:space="0" w:color="000000"/>
              <w:left w:val="single" w:sz="4" w:space="0" w:color="000000"/>
              <w:bottom w:val="single" w:sz="4" w:space="0" w:color="000000"/>
              <w:right w:val="single" w:sz="4" w:space="0" w:color="000000"/>
            </w:tcBorders>
          </w:tcPr>
          <w:p w14:paraId="50B4A5B1" w14:textId="24F4E8E2" w:rsidR="00954E38" w:rsidRPr="00B25CE3" w:rsidRDefault="00954E38" w:rsidP="00954E38">
            <w:pPr>
              <w:jc w:val="center"/>
            </w:pPr>
            <w:r w:rsidRPr="00954E38">
              <w:t>$</w:t>
            </w:r>
            <w:proofErr w:type="spellStart"/>
            <w:r w:rsidRPr="00954E38">
              <w:t>svfprv_prv_type</w:t>
            </w:r>
            <w:proofErr w:type="spellEnd"/>
            <w:r w:rsidRPr="00954E38">
              <w:t>$</w:t>
            </w:r>
          </w:p>
        </w:tc>
        <w:tc>
          <w:tcPr>
            <w:tcW w:w="1438" w:type="dxa"/>
            <w:tcBorders>
              <w:top w:val="single" w:sz="4" w:space="0" w:color="000000"/>
              <w:left w:val="single" w:sz="4" w:space="0" w:color="000000"/>
              <w:bottom w:val="single" w:sz="4" w:space="0" w:color="000000"/>
              <w:right w:val="single" w:sz="2" w:space="0" w:color="auto"/>
            </w:tcBorders>
          </w:tcPr>
          <w:p w14:paraId="4AB0F42F" w14:textId="5F59A5F8" w:rsidR="00954E38" w:rsidRPr="00B25CE3" w:rsidRDefault="00954E38" w:rsidP="00954E38">
            <w:pPr>
              <w:jc w:val="center"/>
            </w:pPr>
            <w:r w:rsidRPr="00954E38">
              <w:t>$</w:t>
            </w:r>
            <w:proofErr w:type="spellStart"/>
            <w:r w:rsidRPr="00954E38">
              <w:t>svfprv_prv_size</w:t>
            </w:r>
            <w:proofErr w:type="spellEnd"/>
            <w:r w:rsidRPr="00954E38">
              <w:t>$</w:t>
            </w:r>
          </w:p>
        </w:tc>
        <w:tc>
          <w:tcPr>
            <w:tcW w:w="1652" w:type="dxa"/>
            <w:tcBorders>
              <w:top w:val="single" w:sz="2" w:space="0" w:color="auto"/>
              <w:left w:val="single" w:sz="2" w:space="0" w:color="auto"/>
              <w:right w:val="single" w:sz="2" w:space="0" w:color="auto"/>
            </w:tcBorders>
          </w:tcPr>
          <w:p w14:paraId="019495E1" w14:textId="79E9AAAA" w:rsidR="00954E38" w:rsidRPr="00B25CE3" w:rsidRDefault="00954E38" w:rsidP="00954E38">
            <w:pPr>
              <w:jc w:val="center"/>
            </w:pPr>
            <w:r w:rsidRPr="00954E38">
              <w:t>$</w:t>
            </w:r>
            <w:proofErr w:type="spellStart"/>
            <w:r w:rsidRPr="00954E38">
              <w:t>svfprv_prv_up_pres</w:t>
            </w:r>
            <w:proofErr w:type="spellEnd"/>
            <w:r w:rsidRPr="00954E38">
              <w:t>$</w:t>
            </w:r>
          </w:p>
        </w:tc>
        <w:tc>
          <w:tcPr>
            <w:tcW w:w="1873" w:type="dxa"/>
            <w:tcBorders>
              <w:top w:val="single" w:sz="2" w:space="0" w:color="auto"/>
              <w:left w:val="single" w:sz="2" w:space="0" w:color="auto"/>
              <w:right w:val="single" w:sz="4" w:space="0" w:color="auto"/>
            </w:tcBorders>
          </w:tcPr>
          <w:p w14:paraId="10287939" w14:textId="355D4C95" w:rsidR="00954E38" w:rsidRPr="00B25CE3" w:rsidRDefault="00954E38" w:rsidP="00954E38">
            <w:pPr>
              <w:jc w:val="center"/>
            </w:pPr>
            <w:r w:rsidRPr="00954E38">
              <w:t>$</w:t>
            </w:r>
            <w:proofErr w:type="spellStart"/>
            <w:r w:rsidRPr="00954E38">
              <w:t>svfprv_prv_down_pres</w:t>
            </w:r>
            <w:proofErr w:type="spellEnd"/>
            <w:r w:rsidRPr="00954E38">
              <w:t>$</w:t>
            </w:r>
          </w:p>
        </w:tc>
        <w:tc>
          <w:tcPr>
            <w:tcW w:w="1692" w:type="dxa"/>
            <w:tcBorders>
              <w:top w:val="single" w:sz="4" w:space="0" w:color="auto"/>
              <w:left w:val="single" w:sz="4" w:space="0" w:color="auto"/>
              <w:bottom w:val="single" w:sz="4" w:space="0" w:color="auto"/>
              <w:right w:val="single" w:sz="4" w:space="0" w:color="auto"/>
            </w:tcBorders>
          </w:tcPr>
          <w:p w14:paraId="3C46944F" w14:textId="18026BD5" w:rsidR="00954E38" w:rsidRPr="00B25CE3" w:rsidRDefault="00954E38" w:rsidP="00954E38">
            <w:pPr>
              <w:jc w:val="center"/>
            </w:pPr>
            <w:r w:rsidRPr="00954E38">
              <w:t>$</w:t>
            </w:r>
            <w:proofErr w:type="spellStart"/>
            <w:r w:rsidRPr="00954E38">
              <w:t>svfprv_prv_wofc</w:t>
            </w:r>
            <w:proofErr w:type="spellEnd"/>
            <w:r w:rsidRPr="00954E38">
              <w:t>$</w:t>
            </w:r>
          </w:p>
        </w:tc>
      </w:tr>
      <w:tr w:rsidR="00954E38" w:rsidRPr="00B25CE3" w14:paraId="6DCF83DB" w14:textId="77777777" w:rsidTr="00B15675">
        <w:trPr>
          <w:trHeight w:val="286"/>
          <w:jc w:val="center"/>
        </w:trPr>
        <w:tc>
          <w:tcPr>
            <w:tcW w:w="895" w:type="dxa"/>
            <w:tcBorders>
              <w:top w:val="single" w:sz="4" w:space="0" w:color="000000"/>
              <w:left w:val="single" w:sz="4" w:space="0" w:color="000000"/>
              <w:bottom w:val="single" w:sz="4" w:space="0" w:color="000000"/>
              <w:right w:val="single" w:sz="4" w:space="0" w:color="000000"/>
            </w:tcBorders>
          </w:tcPr>
          <w:p w14:paraId="38852AD4" w14:textId="27FB75DE" w:rsidR="00954E38" w:rsidRPr="00B25CE3" w:rsidRDefault="00954E38" w:rsidP="00954E38">
            <w:pPr>
              <w:jc w:val="center"/>
            </w:pPr>
            <w:r w:rsidRPr="00B25CE3">
              <w:t>Bypass</w:t>
            </w:r>
          </w:p>
        </w:tc>
        <w:tc>
          <w:tcPr>
            <w:tcW w:w="1620" w:type="dxa"/>
            <w:tcBorders>
              <w:top w:val="single" w:sz="4" w:space="0" w:color="000000"/>
              <w:left w:val="single" w:sz="4" w:space="0" w:color="000000"/>
              <w:bottom w:val="single" w:sz="4" w:space="0" w:color="000000"/>
              <w:right w:val="single" w:sz="4" w:space="0" w:color="000000"/>
            </w:tcBorders>
          </w:tcPr>
          <w:p w14:paraId="67C8D2EA" w14:textId="512711DA" w:rsidR="00954E38" w:rsidRPr="00B25CE3" w:rsidRDefault="00954E38" w:rsidP="00954E38">
            <w:pPr>
              <w:jc w:val="center"/>
            </w:pPr>
            <w:r w:rsidRPr="00954E38">
              <w:t>$</w:t>
            </w:r>
            <w:proofErr w:type="spellStart"/>
            <w:r w:rsidRPr="00954E38">
              <w:t>svfprv_prv_bp_make</w:t>
            </w:r>
            <w:proofErr w:type="spellEnd"/>
            <w:r w:rsidRPr="00954E38">
              <w:t>$</w:t>
            </w:r>
          </w:p>
        </w:tc>
        <w:tc>
          <w:tcPr>
            <w:tcW w:w="1620" w:type="dxa"/>
            <w:tcBorders>
              <w:top w:val="single" w:sz="4" w:space="0" w:color="000000"/>
              <w:left w:val="single" w:sz="4" w:space="0" w:color="000000"/>
              <w:bottom w:val="single" w:sz="4" w:space="0" w:color="000000"/>
              <w:right w:val="single" w:sz="4" w:space="0" w:color="000000"/>
            </w:tcBorders>
          </w:tcPr>
          <w:p w14:paraId="28A553F9" w14:textId="269D718D" w:rsidR="00954E38" w:rsidRPr="00B25CE3" w:rsidRDefault="00954E38" w:rsidP="00954E38">
            <w:pPr>
              <w:jc w:val="center"/>
            </w:pPr>
            <w:r w:rsidRPr="00954E38">
              <w:t>$</w:t>
            </w:r>
            <w:proofErr w:type="spellStart"/>
            <w:r w:rsidRPr="00954E38">
              <w:t>svfprv_prv_bp_type</w:t>
            </w:r>
            <w:proofErr w:type="spellEnd"/>
            <w:r w:rsidRPr="00954E38">
              <w:t>$</w:t>
            </w:r>
          </w:p>
        </w:tc>
        <w:tc>
          <w:tcPr>
            <w:tcW w:w="1438" w:type="dxa"/>
            <w:tcBorders>
              <w:top w:val="single" w:sz="4" w:space="0" w:color="000000"/>
              <w:left w:val="single" w:sz="4" w:space="0" w:color="000000"/>
              <w:bottom w:val="single" w:sz="4" w:space="0" w:color="000000"/>
              <w:right w:val="single" w:sz="2" w:space="0" w:color="auto"/>
            </w:tcBorders>
          </w:tcPr>
          <w:p w14:paraId="1E505B4A" w14:textId="4FD52F3B" w:rsidR="00954E38" w:rsidRPr="00B25CE3" w:rsidRDefault="00954E38" w:rsidP="00954E38">
            <w:pPr>
              <w:jc w:val="center"/>
            </w:pPr>
            <w:r w:rsidRPr="00954E38">
              <w:t>$</w:t>
            </w:r>
            <w:proofErr w:type="spellStart"/>
            <w:r w:rsidRPr="00954E38">
              <w:t>svfprv_prv_bp_size</w:t>
            </w:r>
            <w:proofErr w:type="spellEnd"/>
            <w:r w:rsidRPr="00954E38">
              <w:t>$</w:t>
            </w:r>
          </w:p>
        </w:tc>
        <w:tc>
          <w:tcPr>
            <w:tcW w:w="1652" w:type="dxa"/>
            <w:tcBorders>
              <w:left w:val="single" w:sz="2" w:space="0" w:color="auto"/>
              <w:bottom w:val="single" w:sz="2" w:space="0" w:color="auto"/>
              <w:right w:val="single" w:sz="2" w:space="0" w:color="auto"/>
            </w:tcBorders>
          </w:tcPr>
          <w:p w14:paraId="0BCAD82A" w14:textId="77777777" w:rsidR="00954E38" w:rsidRPr="00B25CE3" w:rsidRDefault="00954E38" w:rsidP="00954E38">
            <w:pPr>
              <w:jc w:val="center"/>
            </w:pPr>
          </w:p>
        </w:tc>
        <w:tc>
          <w:tcPr>
            <w:tcW w:w="1873" w:type="dxa"/>
            <w:tcBorders>
              <w:left w:val="single" w:sz="2" w:space="0" w:color="auto"/>
              <w:bottom w:val="single" w:sz="2" w:space="0" w:color="auto"/>
              <w:right w:val="single" w:sz="4" w:space="0" w:color="auto"/>
            </w:tcBorders>
          </w:tcPr>
          <w:p w14:paraId="74B61A3B" w14:textId="77777777" w:rsidR="00954E38" w:rsidRPr="00B25CE3" w:rsidRDefault="00954E38" w:rsidP="00954E38">
            <w:pPr>
              <w:jc w:val="center"/>
            </w:pPr>
          </w:p>
        </w:tc>
        <w:tc>
          <w:tcPr>
            <w:tcW w:w="1692" w:type="dxa"/>
            <w:tcBorders>
              <w:top w:val="single" w:sz="4" w:space="0" w:color="auto"/>
              <w:left w:val="single" w:sz="4" w:space="0" w:color="auto"/>
              <w:bottom w:val="single" w:sz="4" w:space="0" w:color="auto"/>
              <w:right w:val="single" w:sz="4" w:space="0" w:color="auto"/>
            </w:tcBorders>
          </w:tcPr>
          <w:p w14:paraId="7FD37229" w14:textId="4BEAA5B3" w:rsidR="00954E38" w:rsidRPr="00B25CE3" w:rsidRDefault="00B15675" w:rsidP="00954E38">
            <w:pPr>
              <w:jc w:val="center"/>
            </w:pPr>
            <w:r w:rsidRPr="00954E38">
              <w:t>$</w:t>
            </w:r>
            <w:proofErr w:type="spellStart"/>
            <w:r w:rsidRPr="00954E38">
              <w:t>svfprv_</w:t>
            </w:r>
            <w:r w:rsidR="001C343B">
              <w:t>prv_bp</w:t>
            </w:r>
            <w:r w:rsidRPr="00954E38">
              <w:t>_wofc</w:t>
            </w:r>
            <w:proofErr w:type="spellEnd"/>
            <w:r w:rsidRPr="00954E38">
              <w:t>$</w:t>
            </w:r>
          </w:p>
        </w:tc>
      </w:tr>
    </w:tbl>
    <w:p w14:paraId="747AF6B6" w14:textId="5C7943AD" w:rsidR="005B2266" w:rsidRPr="00B25CE3" w:rsidRDefault="005B2266" w:rsidP="005B2266">
      <w:pPr>
        <w:rPr>
          <w:noProof/>
        </w:rPr>
      </w:pPr>
    </w:p>
    <w:p w14:paraId="2C5792F0" w14:textId="54F63144" w:rsidR="005B2266" w:rsidRDefault="00FB4CA3" w:rsidP="00810247">
      <w:pPr>
        <w:pStyle w:val="ListParagraph"/>
        <w:numPr>
          <w:ilvl w:val="0"/>
          <w:numId w:val="7"/>
        </w:numPr>
      </w:pPr>
      <w:r w:rsidRPr="00FB4CA3">
        <w:t xml:space="preserve">SVFPRV is required to relieve largest of wide open flow capacity, PRV (combined total if parallel PRV setup) or bypass valve. Manual valve downstream of SVFPRV is required. SVFPRV is required to be directly vented outside. Vent line is required not to contact drip pan ell when hot. Any valves with a setpoint of 15 </w:t>
      </w:r>
      <w:proofErr w:type="spellStart"/>
      <w:r w:rsidRPr="00FB4CA3">
        <w:t>psig</w:t>
      </w:r>
      <w:proofErr w:type="spellEnd"/>
      <w:r w:rsidRPr="00FB4CA3">
        <w:t xml:space="preserve"> or higher must be of steel construction.</w:t>
      </w:r>
    </w:p>
    <w:p w14:paraId="1653335A" w14:textId="03CCE4E2" w:rsidR="00FB4CA3" w:rsidRPr="00B25CE3" w:rsidRDefault="00FB4CA3" w:rsidP="00FB4CA3">
      <w:r w:rsidRPr="00B25CE3">
        <w:rPr>
          <w:noProof/>
        </w:rPr>
        <w:drawing>
          <wp:anchor distT="0" distB="0" distL="114300" distR="114300" simplePos="0" relativeHeight="251684864" behindDoc="1" locked="0" layoutInCell="1" allowOverlap="1" wp14:anchorId="3B875E85" wp14:editId="39754CA0">
            <wp:simplePos x="0" y="0"/>
            <wp:positionH relativeFrom="column">
              <wp:posOffset>1447799</wp:posOffset>
            </wp:positionH>
            <wp:positionV relativeFrom="paragraph">
              <wp:posOffset>5715</wp:posOffset>
            </wp:positionV>
            <wp:extent cx="3862705" cy="2179149"/>
            <wp:effectExtent l="0" t="0" r="4445"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865770" cy="2180878"/>
                    </a:xfrm>
                    <a:prstGeom prst="rect">
                      <a:avLst/>
                    </a:prstGeom>
                  </pic:spPr>
                </pic:pic>
              </a:graphicData>
            </a:graphic>
            <wp14:sizeRelH relativeFrom="margin">
              <wp14:pctWidth>0</wp14:pctWidth>
            </wp14:sizeRelH>
            <wp14:sizeRelV relativeFrom="margin">
              <wp14:pctHeight>0</wp14:pctHeight>
            </wp14:sizeRelV>
          </wp:anchor>
        </w:drawing>
      </w:r>
    </w:p>
    <w:p w14:paraId="36ACCD8A" w14:textId="77777777" w:rsidR="005B2266" w:rsidRPr="00B25CE3" w:rsidRDefault="005B2266" w:rsidP="005B2266"/>
    <w:p w14:paraId="777621B6" w14:textId="77777777" w:rsidR="005B2266" w:rsidRPr="00B25CE3" w:rsidRDefault="005B2266" w:rsidP="005B2266">
      <w:pPr>
        <w:ind w:left="0" w:firstLine="0"/>
      </w:pPr>
    </w:p>
    <w:p w14:paraId="09F8286D" w14:textId="77777777" w:rsidR="005B2266" w:rsidRPr="00B25CE3" w:rsidRDefault="005B2266" w:rsidP="005B2266">
      <w:pPr>
        <w:ind w:left="0" w:firstLine="0"/>
      </w:pPr>
    </w:p>
    <w:p w14:paraId="103380E4" w14:textId="77777777" w:rsidR="005B2266" w:rsidRPr="00B25CE3" w:rsidRDefault="005B2266" w:rsidP="005B2266"/>
    <w:p w14:paraId="22E47383" w14:textId="77777777" w:rsidR="005B2266" w:rsidRPr="00B25CE3" w:rsidRDefault="005B2266" w:rsidP="005B2266"/>
    <w:p w14:paraId="31302369" w14:textId="77777777" w:rsidR="005B2266" w:rsidRPr="00B25CE3" w:rsidRDefault="005B2266" w:rsidP="005B2266"/>
    <w:p w14:paraId="1ECB3D2D" w14:textId="77777777" w:rsidR="005B2266" w:rsidRPr="00B25CE3" w:rsidRDefault="005B2266" w:rsidP="005B2266"/>
    <w:p w14:paraId="75F6AC81" w14:textId="77777777" w:rsidR="005B2266" w:rsidRPr="00B25CE3" w:rsidRDefault="005B2266" w:rsidP="005B2266"/>
    <w:p w14:paraId="1344C3CE" w14:textId="77777777" w:rsidR="005B2266" w:rsidRPr="00B25CE3" w:rsidRDefault="005B2266" w:rsidP="005B2266"/>
    <w:p w14:paraId="501881E3" w14:textId="77777777" w:rsidR="005B2266" w:rsidRPr="00B25CE3" w:rsidRDefault="005B2266" w:rsidP="005B2266"/>
    <w:p w14:paraId="573BC950" w14:textId="77777777" w:rsidR="005B2266" w:rsidRPr="00B25CE3" w:rsidRDefault="005B2266" w:rsidP="005B2266"/>
    <w:p w14:paraId="2BA6F8D3" w14:textId="77777777" w:rsidR="005B2266" w:rsidRPr="00B25CE3" w:rsidRDefault="005B2266" w:rsidP="005B2266">
      <w:pPr>
        <w:pBdr>
          <w:top w:val="single" w:sz="18" w:space="1" w:color="auto"/>
        </w:pBdr>
      </w:pPr>
    </w:p>
    <w:p w14:paraId="3FFD6756" w14:textId="77777777" w:rsidR="005B2266" w:rsidRPr="00B25CE3" w:rsidRDefault="005B2266" w:rsidP="003C2E20">
      <w:pPr>
        <w:pStyle w:val="ListParagraph"/>
        <w:numPr>
          <w:ilvl w:val="0"/>
          <w:numId w:val="2"/>
        </w:numPr>
      </w:pPr>
      <w:r w:rsidRPr="00B25CE3">
        <w:t>Test the drains on the safety valve drip pan ells by pouring water into them and noting that water flows freely.   Unstop drains before proceeding.</w:t>
      </w:r>
    </w:p>
    <w:p w14:paraId="1C502516" w14:textId="77777777" w:rsidR="005B2266" w:rsidRPr="00B25CE3" w:rsidRDefault="005B2266" w:rsidP="003C2E20">
      <w:pPr>
        <w:pStyle w:val="ListParagraph"/>
        <w:numPr>
          <w:ilvl w:val="0"/>
          <w:numId w:val="2"/>
        </w:numPr>
      </w:pPr>
      <w:r w:rsidRPr="00B25CE3">
        <w:t>Close the manual valve in steam line following the safety valve.</w:t>
      </w:r>
    </w:p>
    <w:p w14:paraId="2B7737D0" w14:textId="77777777" w:rsidR="005B2266" w:rsidRPr="00B25CE3" w:rsidRDefault="005B2266" w:rsidP="003C2E20">
      <w:pPr>
        <w:pStyle w:val="ListParagraph"/>
        <w:numPr>
          <w:ilvl w:val="0"/>
          <w:numId w:val="2"/>
        </w:numPr>
      </w:pPr>
      <w:r w:rsidRPr="00B25CE3">
        <w:t>Slowly open bypass valve to raise pressure until safety lifts. DO NOT RAISE PRESSURE MORE THAN 2 PSIG ABOVE SETPOINT PRESSURE.</w:t>
      </w:r>
    </w:p>
    <w:p w14:paraId="33FA8099" w14:textId="77777777" w:rsidR="005B2266" w:rsidRPr="00B25CE3" w:rsidRDefault="005B2266" w:rsidP="003C2E20">
      <w:pPr>
        <w:pStyle w:val="ListParagraph"/>
        <w:numPr>
          <w:ilvl w:val="0"/>
          <w:numId w:val="2"/>
        </w:numPr>
      </w:pPr>
      <w:r w:rsidRPr="00B25CE3">
        <w:lastRenderedPageBreak/>
        <w:t>Use manufacturer data to determine wide open capacity of PRV and bypass valve.</w:t>
      </w:r>
    </w:p>
    <w:p w14:paraId="7CEC83B7" w14:textId="183C0419" w:rsidR="005B2266" w:rsidRPr="00B25CE3" w:rsidRDefault="005B2266" w:rsidP="003C2E20">
      <w:pPr>
        <w:pStyle w:val="ListParagraph"/>
        <w:numPr>
          <w:ilvl w:val="0"/>
          <w:numId w:val="2"/>
        </w:numPr>
      </w:pPr>
      <w:r w:rsidRPr="00B25CE3">
        <w:t>Open larger of the bypass valve or PRV completely and perform accumulation test.  The pressure should rise no more than 6% above the setpoint pressure. After lifting valve, close bypass valve, open manual valve in steam line after PRV and allow safety to reseat</w:t>
      </w:r>
      <w:r w:rsidRPr="00B25CE3">
        <w:br/>
      </w:r>
    </w:p>
    <w:p w14:paraId="6A16ED6C" w14:textId="6547A685" w:rsidR="005B2266" w:rsidRPr="00B25CE3" w:rsidRDefault="005B2266" w:rsidP="005B2266">
      <w:pPr>
        <w:pBdr>
          <w:top w:val="single" w:sz="18" w:space="1" w:color="auto"/>
        </w:pBdr>
      </w:pPr>
      <w:r w:rsidRPr="00B25CE3">
        <w:t xml:space="preserve"> </w:t>
      </w:r>
    </w:p>
    <w:tbl>
      <w:tblPr>
        <w:tblStyle w:val="TableGrid"/>
        <w:tblW w:w="10112" w:type="dxa"/>
        <w:jc w:val="center"/>
        <w:tblInd w:w="0" w:type="dxa"/>
        <w:tblCellMar>
          <w:top w:w="5" w:type="dxa"/>
          <w:left w:w="5" w:type="dxa"/>
          <w:right w:w="5" w:type="dxa"/>
        </w:tblCellMar>
        <w:tblLook w:val="04A0" w:firstRow="1" w:lastRow="0" w:firstColumn="1" w:lastColumn="0" w:noHBand="0" w:noVBand="1"/>
      </w:tblPr>
      <w:tblGrid>
        <w:gridCol w:w="5952"/>
        <w:gridCol w:w="1757"/>
        <w:gridCol w:w="2403"/>
      </w:tblGrid>
      <w:tr w:rsidR="005B2266" w:rsidRPr="00B25CE3" w14:paraId="7463F5F3" w14:textId="77777777" w:rsidTr="009446C5">
        <w:trPr>
          <w:trHeight w:val="299"/>
          <w:jc w:val="center"/>
        </w:trPr>
        <w:tc>
          <w:tcPr>
            <w:tcW w:w="6390" w:type="dxa"/>
            <w:tcBorders>
              <w:top w:val="single" w:sz="4" w:space="0" w:color="000000"/>
              <w:left w:val="single" w:sz="4" w:space="0" w:color="000000"/>
              <w:bottom w:val="single" w:sz="4" w:space="0" w:color="000000"/>
              <w:right w:val="single" w:sz="4" w:space="0" w:color="000000"/>
            </w:tcBorders>
          </w:tcPr>
          <w:p w14:paraId="0C9F3CAD" w14:textId="77777777" w:rsidR="005B2266" w:rsidRPr="00B25CE3" w:rsidRDefault="005B2266" w:rsidP="00D676D4">
            <w:pPr>
              <w:spacing w:after="0" w:line="259" w:lineRule="auto"/>
              <w:ind w:left="0" w:firstLine="0"/>
              <w:jc w:val="center"/>
            </w:pPr>
            <w:r w:rsidRPr="00B25CE3">
              <w:rPr>
                <w:b/>
              </w:rPr>
              <w:t xml:space="preserve">Result </w:t>
            </w:r>
          </w:p>
        </w:tc>
        <w:tc>
          <w:tcPr>
            <w:tcW w:w="1260" w:type="dxa"/>
            <w:tcBorders>
              <w:top w:val="single" w:sz="4" w:space="0" w:color="000000"/>
              <w:left w:val="single" w:sz="4" w:space="0" w:color="000000"/>
              <w:bottom w:val="single" w:sz="4" w:space="0" w:color="000000"/>
              <w:right w:val="single" w:sz="4" w:space="0" w:color="000000"/>
            </w:tcBorders>
          </w:tcPr>
          <w:p w14:paraId="53E776AA" w14:textId="77777777" w:rsidR="005B2266" w:rsidRPr="00B25CE3" w:rsidRDefault="005B2266" w:rsidP="00D676D4">
            <w:pPr>
              <w:spacing w:after="0" w:line="259" w:lineRule="auto"/>
              <w:ind w:left="0" w:firstLine="0"/>
              <w:jc w:val="center"/>
            </w:pPr>
            <w:r w:rsidRPr="00B25CE3">
              <w:rPr>
                <w:b/>
              </w:rPr>
              <w:t xml:space="preserve">Y/N </w:t>
            </w:r>
          </w:p>
        </w:tc>
        <w:tc>
          <w:tcPr>
            <w:tcW w:w="2462" w:type="dxa"/>
            <w:tcBorders>
              <w:top w:val="single" w:sz="4" w:space="0" w:color="000000"/>
              <w:left w:val="single" w:sz="4" w:space="0" w:color="000000"/>
              <w:bottom w:val="single" w:sz="4" w:space="0" w:color="000000"/>
              <w:right w:val="single" w:sz="4" w:space="0" w:color="000000"/>
            </w:tcBorders>
          </w:tcPr>
          <w:p w14:paraId="71C02BF9" w14:textId="77777777" w:rsidR="005B2266" w:rsidRPr="00B25CE3" w:rsidRDefault="005B2266" w:rsidP="00D676D4">
            <w:pPr>
              <w:spacing w:after="0" w:line="259" w:lineRule="auto"/>
              <w:ind w:left="0" w:firstLine="0"/>
              <w:jc w:val="center"/>
              <w:rPr>
                <w:b/>
                <w:bCs/>
              </w:rPr>
            </w:pPr>
            <w:r w:rsidRPr="00B25CE3">
              <w:rPr>
                <w:b/>
                <w:bCs/>
              </w:rPr>
              <w:t>Pressure</w:t>
            </w:r>
          </w:p>
        </w:tc>
      </w:tr>
      <w:tr w:rsidR="005B2266" w:rsidRPr="00B25CE3" w14:paraId="1B515BC3" w14:textId="77777777" w:rsidTr="009446C5">
        <w:trPr>
          <w:trHeight w:val="255"/>
          <w:jc w:val="center"/>
        </w:trPr>
        <w:tc>
          <w:tcPr>
            <w:tcW w:w="6390" w:type="dxa"/>
            <w:tcBorders>
              <w:top w:val="single" w:sz="4" w:space="0" w:color="000000"/>
              <w:left w:val="single" w:sz="4" w:space="0" w:color="000000"/>
              <w:bottom w:val="single" w:sz="4" w:space="0" w:color="000000"/>
              <w:right w:val="single" w:sz="4" w:space="0" w:color="000000"/>
            </w:tcBorders>
          </w:tcPr>
          <w:p w14:paraId="39DF6D47" w14:textId="77777777" w:rsidR="005B2266" w:rsidRPr="00B25CE3" w:rsidRDefault="005B2266" w:rsidP="00D676D4">
            <w:r w:rsidRPr="00B25CE3">
              <w:t>Correct installation?</w:t>
            </w:r>
          </w:p>
        </w:tc>
        <w:tc>
          <w:tcPr>
            <w:tcW w:w="1260" w:type="dxa"/>
            <w:tcBorders>
              <w:top w:val="single" w:sz="4" w:space="0" w:color="000000"/>
              <w:left w:val="single" w:sz="4" w:space="0" w:color="000000"/>
              <w:bottom w:val="single" w:sz="4" w:space="0" w:color="000000"/>
              <w:right w:val="single" w:sz="4" w:space="0" w:color="000000"/>
            </w:tcBorders>
          </w:tcPr>
          <w:p w14:paraId="4B701C53" w14:textId="4ECDDF1F" w:rsidR="005B2266" w:rsidRPr="00B25CE3" w:rsidRDefault="00954E38" w:rsidP="00D676D4">
            <w:pPr>
              <w:jc w:val="center"/>
            </w:pPr>
            <w:r w:rsidRPr="00954E38">
              <w:t>$svfprv_result_1$</w:t>
            </w:r>
          </w:p>
        </w:tc>
        <w:tc>
          <w:tcPr>
            <w:tcW w:w="2462"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26FB8CB2" w14:textId="77777777" w:rsidR="005B2266" w:rsidRPr="00B25CE3" w:rsidRDefault="005B2266" w:rsidP="00D676D4">
            <w:pPr>
              <w:jc w:val="center"/>
            </w:pPr>
          </w:p>
        </w:tc>
      </w:tr>
      <w:tr w:rsidR="005B2266" w:rsidRPr="00B25CE3" w14:paraId="007BE9CF" w14:textId="77777777" w:rsidTr="009446C5">
        <w:trPr>
          <w:trHeight w:val="255"/>
          <w:jc w:val="center"/>
        </w:trPr>
        <w:tc>
          <w:tcPr>
            <w:tcW w:w="6390" w:type="dxa"/>
            <w:tcBorders>
              <w:top w:val="single" w:sz="4" w:space="0" w:color="000000"/>
              <w:left w:val="single" w:sz="4" w:space="0" w:color="000000"/>
              <w:bottom w:val="single" w:sz="4" w:space="0" w:color="000000"/>
              <w:right w:val="single" w:sz="4" w:space="0" w:color="000000"/>
            </w:tcBorders>
          </w:tcPr>
          <w:p w14:paraId="1B3A0C2D" w14:textId="3D6A9BCE" w:rsidR="005B2266" w:rsidRPr="00B25CE3" w:rsidRDefault="005B2266" w:rsidP="00D676D4">
            <w:r w:rsidRPr="00B25CE3">
              <w:t xml:space="preserve">Did the </w:t>
            </w:r>
            <w:r w:rsidR="009E197A" w:rsidRPr="00B25CE3">
              <w:t>safety valve</w:t>
            </w:r>
            <w:r w:rsidRPr="00B25CE3">
              <w:t xml:space="preserve"> work correctly? Record relief Pressure</w:t>
            </w:r>
          </w:p>
        </w:tc>
        <w:tc>
          <w:tcPr>
            <w:tcW w:w="1260" w:type="dxa"/>
            <w:tcBorders>
              <w:top w:val="single" w:sz="4" w:space="0" w:color="000000"/>
              <w:left w:val="single" w:sz="4" w:space="0" w:color="000000"/>
              <w:bottom w:val="single" w:sz="4" w:space="0" w:color="000000"/>
              <w:right w:val="single" w:sz="4" w:space="0" w:color="000000"/>
            </w:tcBorders>
          </w:tcPr>
          <w:p w14:paraId="1CF1E700" w14:textId="4527139D" w:rsidR="005B2266" w:rsidRPr="00B25CE3" w:rsidRDefault="00954E38" w:rsidP="00D676D4">
            <w:pPr>
              <w:jc w:val="center"/>
            </w:pPr>
            <w:r w:rsidRPr="00954E38">
              <w:t>$svfprv_result_</w:t>
            </w:r>
            <w:r>
              <w:t>2</w:t>
            </w:r>
            <w:r w:rsidRPr="00954E38">
              <w:t>$</w:t>
            </w:r>
          </w:p>
        </w:tc>
        <w:tc>
          <w:tcPr>
            <w:tcW w:w="2462" w:type="dxa"/>
            <w:tcBorders>
              <w:top w:val="single" w:sz="4" w:space="0" w:color="000000"/>
              <w:left w:val="single" w:sz="4" w:space="0" w:color="000000"/>
              <w:bottom w:val="single" w:sz="4" w:space="0" w:color="000000"/>
              <w:right w:val="single" w:sz="4" w:space="0" w:color="000000"/>
            </w:tcBorders>
          </w:tcPr>
          <w:p w14:paraId="0737BDE0" w14:textId="36E3EB39" w:rsidR="005B2266" w:rsidRPr="00B25CE3" w:rsidRDefault="00954E38" w:rsidP="00D676D4">
            <w:pPr>
              <w:jc w:val="center"/>
            </w:pPr>
            <w:r w:rsidRPr="00954E38">
              <w:t>$svfprv_result_</w:t>
            </w:r>
            <w:r>
              <w:t>3</w:t>
            </w:r>
            <w:r w:rsidRPr="00954E38">
              <w:t>$</w:t>
            </w:r>
          </w:p>
        </w:tc>
      </w:tr>
      <w:tr w:rsidR="005B2266" w:rsidRPr="00B25CE3" w14:paraId="164001E6" w14:textId="77777777" w:rsidTr="009446C5">
        <w:trPr>
          <w:trHeight w:val="299"/>
          <w:jc w:val="center"/>
        </w:trPr>
        <w:tc>
          <w:tcPr>
            <w:tcW w:w="6390" w:type="dxa"/>
            <w:tcBorders>
              <w:top w:val="single" w:sz="4" w:space="0" w:color="000000"/>
              <w:left w:val="single" w:sz="4" w:space="0" w:color="000000"/>
              <w:bottom w:val="single" w:sz="4" w:space="0" w:color="000000"/>
              <w:right w:val="single" w:sz="4" w:space="0" w:color="000000"/>
            </w:tcBorders>
          </w:tcPr>
          <w:p w14:paraId="2CC55CDA" w14:textId="77777777" w:rsidR="005B2266" w:rsidRPr="00B25CE3" w:rsidRDefault="005B2266" w:rsidP="00D676D4">
            <w:r w:rsidRPr="00B25CE3">
              <w:t>What was the re-seat pressure?</w:t>
            </w:r>
          </w:p>
        </w:tc>
        <w:tc>
          <w:tcPr>
            <w:tcW w:w="1260"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2A87E8F2" w14:textId="77777777" w:rsidR="005B2266" w:rsidRPr="00B25CE3" w:rsidRDefault="005B2266" w:rsidP="00D676D4">
            <w:pPr>
              <w:jc w:val="center"/>
            </w:pPr>
          </w:p>
        </w:tc>
        <w:tc>
          <w:tcPr>
            <w:tcW w:w="2462" w:type="dxa"/>
            <w:tcBorders>
              <w:top w:val="single" w:sz="4" w:space="0" w:color="000000"/>
              <w:left w:val="single" w:sz="4" w:space="0" w:color="000000"/>
              <w:bottom w:val="single" w:sz="4" w:space="0" w:color="000000"/>
              <w:right w:val="single" w:sz="4" w:space="0" w:color="000000"/>
            </w:tcBorders>
            <w:shd w:val="clear" w:color="auto" w:fill="auto"/>
          </w:tcPr>
          <w:p w14:paraId="3B005169" w14:textId="734C9DBD" w:rsidR="005B2266" w:rsidRPr="00B25CE3" w:rsidRDefault="00954E38" w:rsidP="00D676D4">
            <w:pPr>
              <w:jc w:val="center"/>
            </w:pPr>
            <w:r w:rsidRPr="00954E38">
              <w:t>$svfprv_result_</w:t>
            </w:r>
            <w:r>
              <w:t>4</w:t>
            </w:r>
            <w:r w:rsidRPr="00954E38">
              <w:t>$</w:t>
            </w:r>
          </w:p>
        </w:tc>
      </w:tr>
      <w:tr w:rsidR="009E556E" w:rsidRPr="00B25CE3" w14:paraId="00216B86" w14:textId="77777777" w:rsidTr="001C343B">
        <w:trPr>
          <w:trHeight w:val="299"/>
          <w:jc w:val="center"/>
        </w:trPr>
        <w:tc>
          <w:tcPr>
            <w:tcW w:w="6390" w:type="dxa"/>
            <w:tcBorders>
              <w:top w:val="single" w:sz="4" w:space="0" w:color="000000"/>
              <w:left w:val="single" w:sz="4" w:space="0" w:color="000000"/>
              <w:bottom w:val="single" w:sz="4" w:space="0" w:color="000000"/>
              <w:right w:val="single" w:sz="4" w:space="0" w:color="000000"/>
            </w:tcBorders>
          </w:tcPr>
          <w:p w14:paraId="6BE5E56B" w14:textId="6D522D70" w:rsidR="009E556E" w:rsidRPr="00B25CE3" w:rsidRDefault="009E556E" w:rsidP="00D676D4">
            <w:r w:rsidRPr="009E556E">
              <w:t>Did the steam pressure continue to rise with the safety valve lifted and the bypass valve wide open?</w:t>
            </w:r>
          </w:p>
        </w:tc>
        <w:tc>
          <w:tcPr>
            <w:tcW w:w="1260" w:type="dxa"/>
            <w:tcBorders>
              <w:top w:val="single" w:sz="4" w:space="0" w:color="000000"/>
              <w:left w:val="single" w:sz="4" w:space="0" w:color="000000"/>
              <w:bottom w:val="single" w:sz="4" w:space="0" w:color="000000"/>
              <w:right w:val="single" w:sz="4" w:space="0" w:color="000000"/>
            </w:tcBorders>
            <w:shd w:val="clear" w:color="auto" w:fill="auto"/>
          </w:tcPr>
          <w:p w14:paraId="6D9F2384" w14:textId="5F55A89B" w:rsidR="009E556E" w:rsidRPr="00B25CE3" w:rsidRDefault="001C343B" w:rsidP="00D676D4">
            <w:pPr>
              <w:jc w:val="center"/>
            </w:pPr>
            <w:r w:rsidRPr="00954E38">
              <w:t>$svfprv_result_</w:t>
            </w:r>
            <w:r>
              <w:t>5</w:t>
            </w:r>
            <w:r w:rsidRPr="00954E38">
              <w:t>$</w:t>
            </w:r>
          </w:p>
        </w:tc>
        <w:tc>
          <w:tcPr>
            <w:tcW w:w="2462"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0D2283A8" w14:textId="74322014" w:rsidR="009E556E" w:rsidRPr="00954E38" w:rsidRDefault="009E556E" w:rsidP="00D676D4">
            <w:pPr>
              <w:jc w:val="center"/>
            </w:pPr>
          </w:p>
        </w:tc>
      </w:tr>
    </w:tbl>
    <w:p w14:paraId="3095A122" w14:textId="77777777" w:rsidR="005B2266" w:rsidRPr="00B25CE3" w:rsidRDefault="005B2266" w:rsidP="005B2266"/>
    <w:p w14:paraId="77536140" w14:textId="77777777" w:rsidR="005B2266" w:rsidRPr="00B25CE3" w:rsidRDefault="005B2266" w:rsidP="005B2266">
      <w:pPr>
        <w:pBdr>
          <w:top w:val="single" w:sz="18" w:space="1" w:color="auto"/>
        </w:pBdr>
        <w:spacing w:after="60" w:line="259" w:lineRule="auto"/>
        <w:ind w:left="0" w:firstLine="0"/>
      </w:pPr>
    </w:p>
    <w:p w14:paraId="54C6D487" w14:textId="7884947C" w:rsidR="005B2266" w:rsidRPr="00B25CE3" w:rsidRDefault="005B2266" w:rsidP="005B2266">
      <w:pPr>
        <w:ind w:left="0" w:firstLine="0"/>
        <w:rPr>
          <w:b/>
        </w:rPr>
      </w:pPr>
      <w:r w:rsidRPr="00B25CE3">
        <w:rPr>
          <w:b/>
        </w:rPr>
        <w:t>Did the device fail or pass the 3 Question Criteria (section 1.3.1)?</w:t>
      </w:r>
      <w:r w:rsidR="00954E38">
        <w:rPr>
          <w:b/>
        </w:rPr>
        <w:t xml:space="preserve">  </w:t>
      </w:r>
      <w:r w:rsidR="00954E38" w:rsidRPr="00954E38">
        <w:rPr>
          <w:b/>
        </w:rPr>
        <w:t>$</w:t>
      </w:r>
      <w:proofErr w:type="spellStart"/>
      <w:r w:rsidR="00954E38" w:rsidRPr="00954E38">
        <w:rPr>
          <w:b/>
        </w:rPr>
        <w:t>svfprv_result_status</w:t>
      </w:r>
      <w:proofErr w:type="spellEnd"/>
      <w:r w:rsidR="00954E38" w:rsidRPr="00954E38">
        <w:rPr>
          <w:b/>
        </w:rPr>
        <w:t>$</w:t>
      </w:r>
    </w:p>
    <w:p w14:paraId="4A45EE72" w14:textId="00D35EBF" w:rsidR="00EA5CE5" w:rsidRDefault="00D6011D" w:rsidP="008279E9">
      <w:r>
        <w:t>If boiler is to be operated with failed safety device, a properly approved ISM is required</w:t>
      </w:r>
      <w:r w:rsidRPr="00B25CE3">
        <w:t>.</w:t>
      </w:r>
      <w:r>
        <w:br/>
        <w:t>Describe safety device failure/remedy in Appendix F.</w:t>
      </w:r>
    </w:p>
    <w:p w14:paraId="47E67531" w14:textId="6F2AAE4B" w:rsidR="00043612" w:rsidRDefault="00043612" w:rsidP="008279E9"/>
    <w:p w14:paraId="536D6237" w14:textId="265DB245" w:rsidR="00043612" w:rsidRDefault="00043612">
      <w:pPr>
        <w:spacing w:after="160" w:line="259" w:lineRule="auto"/>
        <w:ind w:left="0" w:firstLine="0"/>
      </w:pPr>
      <w:r>
        <w:br w:type="page"/>
      </w:r>
    </w:p>
    <w:p w14:paraId="7D01B019" w14:textId="256CACE6" w:rsidR="00043612" w:rsidRPr="00B25CE3" w:rsidRDefault="00043612" w:rsidP="00043612">
      <w:pPr>
        <w:pStyle w:val="Heading1"/>
      </w:pPr>
      <w:bookmarkStart w:id="7" w:name="_Toc164749776"/>
      <w:r>
        <w:lastRenderedPageBreak/>
        <w:t xml:space="preserve">8. </w:t>
      </w:r>
      <w:r w:rsidRPr="00B25CE3">
        <w:t>Steam Safety Valve Following PRV</w:t>
      </w:r>
      <w:r>
        <w:t xml:space="preserve"> (Other)</w:t>
      </w:r>
      <w:r w:rsidRPr="00B25CE3">
        <w:t xml:space="preserve"> [</w:t>
      </w:r>
      <w:r w:rsidRPr="00435677">
        <w:t>$svfprv</w:t>
      </w:r>
      <w:r>
        <w:t>2</w:t>
      </w:r>
      <w:r w:rsidRPr="00435677">
        <w:t>_result_status$</w:t>
      </w:r>
      <w:r w:rsidRPr="00B25CE3">
        <w:t>]</w:t>
      </w:r>
      <w:bookmarkEnd w:id="7"/>
    </w:p>
    <w:p w14:paraId="44CDA5FE" w14:textId="77777777" w:rsidR="00043612" w:rsidRPr="00B25CE3" w:rsidRDefault="00043612" w:rsidP="00043612">
      <w:r w:rsidRPr="00B25CE3">
        <w:t xml:space="preserve">(SVFPRV) (For Steam Boiler System only) </w:t>
      </w:r>
    </w:p>
    <w:p w14:paraId="2065E54E" w14:textId="77777777" w:rsidR="00043612" w:rsidRPr="00B25CE3" w:rsidRDefault="00043612" w:rsidP="00043612"/>
    <w:tbl>
      <w:tblPr>
        <w:tblStyle w:val="TableGrid"/>
        <w:tblW w:w="10705" w:type="dxa"/>
        <w:jc w:val="center"/>
        <w:tblInd w:w="0" w:type="dxa"/>
        <w:tblLayout w:type="fixed"/>
        <w:tblCellMar>
          <w:top w:w="7" w:type="dxa"/>
          <w:left w:w="5" w:type="dxa"/>
          <w:right w:w="7" w:type="dxa"/>
        </w:tblCellMar>
        <w:tblLook w:val="04A0" w:firstRow="1" w:lastRow="0" w:firstColumn="1" w:lastColumn="0" w:noHBand="0" w:noVBand="1"/>
      </w:tblPr>
      <w:tblGrid>
        <w:gridCol w:w="1086"/>
        <w:gridCol w:w="2329"/>
        <w:gridCol w:w="1800"/>
        <w:gridCol w:w="2250"/>
        <w:gridCol w:w="2070"/>
        <w:gridCol w:w="1170"/>
      </w:tblGrid>
      <w:tr w:rsidR="00043612" w:rsidRPr="00B25CE3" w14:paraId="78B7A4D4" w14:textId="77777777" w:rsidTr="001626B1">
        <w:trPr>
          <w:trHeight w:val="298"/>
          <w:jc w:val="center"/>
        </w:trPr>
        <w:tc>
          <w:tcPr>
            <w:tcW w:w="1086" w:type="dxa"/>
            <w:tcBorders>
              <w:top w:val="single" w:sz="4" w:space="0" w:color="000000"/>
              <w:left w:val="single" w:sz="4" w:space="0" w:color="000000"/>
              <w:bottom w:val="single" w:sz="4" w:space="0" w:color="000000"/>
              <w:right w:val="single" w:sz="4" w:space="0" w:color="000000"/>
            </w:tcBorders>
          </w:tcPr>
          <w:p w14:paraId="001AA79F" w14:textId="77777777" w:rsidR="00043612" w:rsidRPr="00B25CE3" w:rsidRDefault="00043612" w:rsidP="001626B1">
            <w:pPr>
              <w:spacing w:after="0" w:line="259" w:lineRule="auto"/>
              <w:ind w:left="0" w:firstLine="0"/>
              <w:jc w:val="center"/>
            </w:pPr>
            <w:r w:rsidRPr="00B25CE3">
              <w:rPr>
                <w:b/>
              </w:rPr>
              <w:t xml:space="preserve">Item </w:t>
            </w:r>
          </w:p>
        </w:tc>
        <w:tc>
          <w:tcPr>
            <w:tcW w:w="2329" w:type="dxa"/>
            <w:tcBorders>
              <w:top w:val="single" w:sz="4" w:space="0" w:color="000000"/>
              <w:left w:val="single" w:sz="4" w:space="0" w:color="000000"/>
              <w:bottom w:val="single" w:sz="4" w:space="0" w:color="000000"/>
              <w:right w:val="single" w:sz="4" w:space="0" w:color="000000"/>
            </w:tcBorders>
          </w:tcPr>
          <w:p w14:paraId="199D40C7" w14:textId="77777777" w:rsidR="00043612" w:rsidRPr="00B25CE3" w:rsidRDefault="00043612" w:rsidP="001626B1">
            <w:pPr>
              <w:spacing w:after="0" w:line="259" w:lineRule="auto"/>
              <w:ind w:left="0" w:firstLine="0"/>
              <w:jc w:val="center"/>
            </w:pPr>
            <w:r w:rsidRPr="00B25CE3">
              <w:rPr>
                <w:b/>
              </w:rPr>
              <w:t>Make</w:t>
            </w:r>
          </w:p>
        </w:tc>
        <w:tc>
          <w:tcPr>
            <w:tcW w:w="1800" w:type="dxa"/>
            <w:tcBorders>
              <w:top w:val="single" w:sz="4" w:space="0" w:color="000000"/>
              <w:left w:val="single" w:sz="4" w:space="0" w:color="000000"/>
              <w:bottom w:val="single" w:sz="4" w:space="0" w:color="000000"/>
              <w:right w:val="single" w:sz="4" w:space="0" w:color="000000"/>
            </w:tcBorders>
          </w:tcPr>
          <w:p w14:paraId="40CAC6BF" w14:textId="77777777" w:rsidR="00043612" w:rsidRPr="00B25CE3" w:rsidRDefault="00043612" w:rsidP="001626B1">
            <w:pPr>
              <w:spacing w:after="0" w:line="259" w:lineRule="auto"/>
              <w:ind w:left="0" w:firstLine="0"/>
              <w:jc w:val="center"/>
            </w:pPr>
            <w:r w:rsidRPr="00B25CE3">
              <w:rPr>
                <w:b/>
              </w:rPr>
              <w:t>Capacity (</w:t>
            </w:r>
            <w:proofErr w:type="spellStart"/>
            <w:r w:rsidRPr="00B25CE3">
              <w:rPr>
                <w:b/>
              </w:rPr>
              <w:t>lb</w:t>
            </w:r>
            <w:proofErr w:type="spellEnd"/>
            <w:r w:rsidRPr="00B25CE3">
              <w:rPr>
                <w:b/>
              </w:rPr>
              <w:t>/</w:t>
            </w:r>
            <w:proofErr w:type="spellStart"/>
            <w:r w:rsidRPr="00B25CE3">
              <w:rPr>
                <w:b/>
              </w:rPr>
              <w:t>hr</w:t>
            </w:r>
            <w:proofErr w:type="spellEnd"/>
            <w:r w:rsidRPr="00B25CE3">
              <w:rPr>
                <w:b/>
              </w:rPr>
              <w:t xml:space="preserve">) </w:t>
            </w:r>
          </w:p>
        </w:tc>
        <w:tc>
          <w:tcPr>
            <w:tcW w:w="2250" w:type="dxa"/>
            <w:tcBorders>
              <w:top w:val="single" w:sz="4" w:space="0" w:color="000000"/>
              <w:left w:val="single" w:sz="4" w:space="0" w:color="000000"/>
              <w:bottom w:val="single" w:sz="4" w:space="0" w:color="000000"/>
              <w:right w:val="single" w:sz="4" w:space="0" w:color="000000"/>
            </w:tcBorders>
          </w:tcPr>
          <w:p w14:paraId="3E3754ED" w14:textId="77777777" w:rsidR="00043612" w:rsidRPr="00B25CE3" w:rsidRDefault="00043612" w:rsidP="001626B1">
            <w:pPr>
              <w:spacing w:after="0" w:line="259" w:lineRule="auto"/>
              <w:ind w:left="0" w:firstLine="0"/>
              <w:jc w:val="center"/>
            </w:pPr>
            <w:r w:rsidRPr="00B25CE3">
              <w:rPr>
                <w:b/>
                <w:bCs/>
              </w:rPr>
              <w:t>Range</w:t>
            </w:r>
          </w:p>
        </w:tc>
        <w:tc>
          <w:tcPr>
            <w:tcW w:w="2070" w:type="dxa"/>
            <w:tcBorders>
              <w:top w:val="single" w:sz="4" w:space="0" w:color="000000"/>
              <w:left w:val="single" w:sz="4" w:space="0" w:color="000000"/>
              <w:bottom w:val="single" w:sz="4" w:space="0" w:color="000000"/>
              <w:right w:val="single" w:sz="4" w:space="0" w:color="000000"/>
            </w:tcBorders>
          </w:tcPr>
          <w:p w14:paraId="6BC1D559" w14:textId="77777777" w:rsidR="00043612" w:rsidRPr="00B25CE3" w:rsidRDefault="00043612" w:rsidP="001626B1">
            <w:pPr>
              <w:spacing w:after="0" w:line="238" w:lineRule="auto"/>
              <w:ind w:left="0" w:firstLine="0"/>
              <w:jc w:val="center"/>
              <w:rPr>
                <w:b/>
              </w:rPr>
            </w:pPr>
            <w:r w:rsidRPr="00B25CE3">
              <w:rPr>
                <w:b/>
              </w:rPr>
              <w:t>SVFPRV Set Point</w:t>
            </w:r>
          </w:p>
        </w:tc>
        <w:tc>
          <w:tcPr>
            <w:tcW w:w="1170" w:type="dxa"/>
            <w:tcBorders>
              <w:top w:val="single" w:sz="4" w:space="0" w:color="000000"/>
              <w:left w:val="single" w:sz="4" w:space="0" w:color="000000"/>
              <w:bottom w:val="single" w:sz="4" w:space="0" w:color="auto"/>
              <w:right w:val="single" w:sz="4" w:space="0" w:color="000000"/>
            </w:tcBorders>
          </w:tcPr>
          <w:p w14:paraId="06229B97" w14:textId="77777777" w:rsidR="00043612" w:rsidRPr="00B25CE3" w:rsidRDefault="00043612" w:rsidP="001626B1">
            <w:pPr>
              <w:spacing w:after="0" w:line="238" w:lineRule="auto"/>
              <w:ind w:left="0" w:firstLine="0"/>
              <w:jc w:val="center"/>
            </w:pPr>
            <w:r w:rsidRPr="00B25CE3">
              <w:rPr>
                <w:b/>
              </w:rPr>
              <w:t>DA Pres</w:t>
            </w:r>
          </w:p>
        </w:tc>
      </w:tr>
      <w:tr w:rsidR="00043612" w:rsidRPr="00B25CE3" w14:paraId="21EDD6A8" w14:textId="77777777" w:rsidTr="001626B1">
        <w:trPr>
          <w:trHeight w:val="286"/>
          <w:jc w:val="center"/>
        </w:trPr>
        <w:tc>
          <w:tcPr>
            <w:tcW w:w="1086" w:type="dxa"/>
            <w:tcBorders>
              <w:top w:val="single" w:sz="4" w:space="0" w:color="000000"/>
              <w:left w:val="single" w:sz="4" w:space="0" w:color="000000"/>
              <w:bottom w:val="single" w:sz="4" w:space="0" w:color="000000"/>
              <w:right w:val="single" w:sz="4" w:space="0" w:color="000000"/>
            </w:tcBorders>
          </w:tcPr>
          <w:p w14:paraId="383B42F7" w14:textId="77777777" w:rsidR="00043612" w:rsidRPr="00B25CE3" w:rsidRDefault="00043612" w:rsidP="001626B1">
            <w:pPr>
              <w:jc w:val="center"/>
            </w:pPr>
            <w:r w:rsidRPr="00B25CE3">
              <w:t>SVFPRV</w:t>
            </w:r>
          </w:p>
        </w:tc>
        <w:tc>
          <w:tcPr>
            <w:tcW w:w="2329" w:type="dxa"/>
            <w:tcBorders>
              <w:top w:val="single" w:sz="4" w:space="0" w:color="000000"/>
              <w:left w:val="single" w:sz="4" w:space="0" w:color="000000"/>
              <w:bottom w:val="single" w:sz="4" w:space="0" w:color="000000"/>
              <w:right w:val="single" w:sz="4" w:space="0" w:color="000000"/>
            </w:tcBorders>
          </w:tcPr>
          <w:p w14:paraId="5484D193" w14:textId="5531BB1C" w:rsidR="00043612" w:rsidRPr="00B25CE3" w:rsidRDefault="00043612" w:rsidP="001626B1">
            <w:pPr>
              <w:jc w:val="center"/>
            </w:pPr>
            <w:r w:rsidRPr="009446C5">
              <w:t>$svfprv</w:t>
            </w:r>
            <w:r>
              <w:t>2</w:t>
            </w:r>
            <w:r w:rsidRPr="009446C5">
              <w:t>_make$</w:t>
            </w:r>
          </w:p>
        </w:tc>
        <w:tc>
          <w:tcPr>
            <w:tcW w:w="1800" w:type="dxa"/>
            <w:tcBorders>
              <w:top w:val="single" w:sz="4" w:space="0" w:color="000000"/>
              <w:left w:val="single" w:sz="4" w:space="0" w:color="000000"/>
              <w:bottom w:val="single" w:sz="4" w:space="0" w:color="000000"/>
              <w:right w:val="single" w:sz="4" w:space="0" w:color="000000"/>
            </w:tcBorders>
          </w:tcPr>
          <w:p w14:paraId="0668D810" w14:textId="6FE40CEB" w:rsidR="00043612" w:rsidRPr="00B25CE3" w:rsidRDefault="00043612" w:rsidP="001626B1">
            <w:pPr>
              <w:jc w:val="center"/>
            </w:pPr>
            <w:r w:rsidRPr="009446C5">
              <w:t>$svfprv</w:t>
            </w:r>
            <w:r>
              <w:t>2</w:t>
            </w:r>
            <w:r w:rsidRPr="009446C5">
              <w:t>_capacity$</w:t>
            </w:r>
          </w:p>
        </w:tc>
        <w:tc>
          <w:tcPr>
            <w:tcW w:w="2250"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7F358140" w14:textId="77777777" w:rsidR="00043612" w:rsidRPr="00B25CE3" w:rsidRDefault="00043612" w:rsidP="001626B1">
            <w:pPr>
              <w:jc w:val="center"/>
            </w:pPr>
          </w:p>
        </w:tc>
        <w:tc>
          <w:tcPr>
            <w:tcW w:w="2070" w:type="dxa"/>
            <w:tcBorders>
              <w:top w:val="single" w:sz="4" w:space="0" w:color="000000"/>
              <w:left w:val="single" w:sz="4" w:space="0" w:color="000000"/>
              <w:bottom w:val="single" w:sz="4" w:space="0" w:color="000000"/>
              <w:right w:val="single" w:sz="4" w:space="0" w:color="auto"/>
            </w:tcBorders>
          </w:tcPr>
          <w:p w14:paraId="42AC713B" w14:textId="1AD074DB" w:rsidR="00043612" w:rsidRPr="00B25CE3" w:rsidRDefault="00043612" w:rsidP="001626B1">
            <w:pPr>
              <w:jc w:val="center"/>
            </w:pPr>
            <w:r w:rsidRPr="009446C5">
              <w:t>$svfprv</w:t>
            </w:r>
            <w:r>
              <w:t>2</w:t>
            </w:r>
            <w:r w:rsidRPr="009446C5">
              <w:t>_sp$</w:t>
            </w:r>
          </w:p>
        </w:tc>
        <w:tc>
          <w:tcPr>
            <w:tcW w:w="1170" w:type="dxa"/>
            <w:tcBorders>
              <w:top w:val="single" w:sz="4" w:space="0" w:color="auto"/>
              <w:left w:val="single" w:sz="4" w:space="0" w:color="auto"/>
              <w:right w:val="single" w:sz="4" w:space="0" w:color="auto"/>
            </w:tcBorders>
          </w:tcPr>
          <w:p w14:paraId="6C80BD5F" w14:textId="4A1FB52C" w:rsidR="00043612" w:rsidRPr="00B25CE3" w:rsidRDefault="00043612" w:rsidP="001626B1">
            <w:pPr>
              <w:jc w:val="center"/>
            </w:pPr>
            <w:r w:rsidRPr="009446C5">
              <w:t>$svfprv</w:t>
            </w:r>
            <w:r>
              <w:t>2</w:t>
            </w:r>
            <w:r w:rsidRPr="009446C5">
              <w:t>_da_pres$</w:t>
            </w:r>
          </w:p>
        </w:tc>
      </w:tr>
      <w:tr w:rsidR="00043612" w:rsidRPr="00B25CE3" w14:paraId="40FE8963" w14:textId="77777777" w:rsidTr="001626B1">
        <w:trPr>
          <w:trHeight w:val="286"/>
          <w:jc w:val="center"/>
        </w:trPr>
        <w:tc>
          <w:tcPr>
            <w:tcW w:w="1086" w:type="dxa"/>
            <w:tcBorders>
              <w:top w:val="single" w:sz="4" w:space="0" w:color="000000"/>
              <w:left w:val="single" w:sz="4" w:space="0" w:color="000000"/>
              <w:bottom w:val="single" w:sz="4" w:space="0" w:color="000000"/>
              <w:right w:val="single" w:sz="4" w:space="0" w:color="000000"/>
            </w:tcBorders>
          </w:tcPr>
          <w:p w14:paraId="3C50A94C" w14:textId="77777777" w:rsidR="00043612" w:rsidRPr="00B25CE3" w:rsidRDefault="00043612" w:rsidP="001626B1">
            <w:pPr>
              <w:jc w:val="center"/>
            </w:pPr>
            <w:r w:rsidRPr="00B25CE3">
              <w:t>Pressure Gage</w:t>
            </w:r>
          </w:p>
        </w:tc>
        <w:tc>
          <w:tcPr>
            <w:tcW w:w="2329" w:type="dxa"/>
            <w:tcBorders>
              <w:top w:val="single" w:sz="4" w:space="0" w:color="000000"/>
              <w:left w:val="single" w:sz="4" w:space="0" w:color="000000"/>
              <w:bottom w:val="single" w:sz="4" w:space="0" w:color="000000"/>
              <w:right w:val="single" w:sz="4" w:space="0" w:color="000000"/>
            </w:tcBorders>
          </w:tcPr>
          <w:p w14:paraId="7D7BA046" w14:textId="7BC1EC39" w:rsidR="00043612" w:rsidRPr="00B25CE3" w:rsidRDefault="00043612" w:rsidP="001626B1">
            <w:pPr>
              <w:jc w:val="center"/>
            </w:pPr>
            <w:r w:rsidRPr="009446C5">
              <w:t>$svfprv</w:t>
            </w:r>
            <w:r>
              <w:t>2</w:t>
            </w:r>
            <w:r w:rsidRPr="009446C5">
              <w:t>_gauge_make$</w:t>
            </w:r>
          </w:p>
        </w:tc>
        <w:tc>
          <w:tcPr>
            <w:tcW w:w="1800"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0AC08B34" w14:textId="77777777" w:rsidR="00043612" w:rsidRPr="00B25CE3" w:rsidRDefault="00043612" w:rsidP="001626B1">
            <w:pPr>
              <w:jc w:val="center"/>
            </w:pPr>
          </w:p>
        </w:tc>
        <w:tc>
          <w:tcPr>
            <w:tcW w:w="2250" w:type="dxa"/>
            <w:tcBorders>
              <w:top w:val="single" w:sz="4" w:space="0" w:color="000000"/>
              <w:left w:val="single" w:sz="4" w:space="0" w:color="000000"/>
              <w:bottom w:val="single" w:sz="4" w:space="0" w:color="000000"/>
              <w:right w:val="single" w:sz="4" w:space="0" w:color="000000"/>
            </w:tcBorders>
          </w:tcPr>
          <w:p w14:paraId="17A9016A" w14:textId="3D763AFE" w:rsidR="00043612" w:rsidRPr="00B25CE3" w:rsidRDefault="00043612" w:rsidP="001626B1">
            <w:pPr>
              <w:jc w:val="center"/>
            </w:pPr>
            <w:r w:rsidRPr="009446C5">
              <w:t>$svfprv</w:t>
            </w:r>
            <w:r>
              <w:t>2</w:t>
            </w:r>
            <w:r w:rsidRPr="009446C5">
              <w:t>_gauge_range$</w:t>
            </w:r>
          </w:p>
        </w:tc>
        <w:tc>
          <w:tcPr>
            <w:tcW w:w="2070" w:type="dxa"/>
            <w:tcBorders>
              <w:top w:val="single" w:sz="4" w:space="0" w:color="000000"/>
              <w:left w:val="single" w:sz="4" w:space="0" w:color="000000"/>
              <w:bottom w:val="single" w:sz="4" w:space="0" w:color="000000"/>
              <w:right w:val="single" w:sz="4" w:space="0" w:color="auto"/>
            </w:tcBorders>
            <w:shd w:val="clear" w:color="auto" w:fill="BFBFBF" w:themeFill="background1" w:themeFillShade="BF"/>
          </w:tcPr>
          <w:p w14:paraId="49A809D6" w14:textId="77777777" w:rsidR="00043612" w:rsidRPr="00B25CE3" w:rsidRDefault="00043612" w:rsidP="001626B1">
            <w:pPr>
              <w:jc w:val="center"/>
            </w:pPr>
          </w:p>
        </w:tc>
        <w:tc>
          <w:tcPr>
            <w:tcW w:w="1170" w:type="dxa"/>
            <w:tcBorders>
              <w:left w:val="single" w:sz="4" w:space="0" w:color="auto"/>
              <w:bottom w:val="single" w:sz="4" w:space="0" w:color="auto"/>
              <w:right w:val="single" w:sz="4" w:space="0" w:color="auto"/>
            </w:tcBorders>
          </w:tcPr>
          <w:p w14:paraId="4E8E37C6" w14:textId="77777777" w:rsidR="00043612" w:rsidRPr="00B25CE3" w:rsidRDefault="00043612" w:rsidP="001626B1">
            <w:pPr>
              <w:jc w:val="center"/>
            </w:pPr>
          </w:p>
        </w:tc>
      </w:tr>
    </w:tbl>
    <w:p w14:paraId="7FE9685D" w14:textId="77777777" w:rsidR="00043612" w:rsidRPr="00B25CE3" w:rsidRDefault="00043612" w:rsidP="00043612"/>
    <w:p w14:paraId="4966AEC4" w14:textId="2F5F2134" w:rsidR="00043612" w:rsidRDefault="007A62FD" w:rsidP="007A62FD">
      <w:pPr>
        <w:pStyle w:val="ListParagraph"/>
        <w:numPr>
          <w:ilvl w:val="0"/>
          <w:numId w:val="14"/>
        </w:numPr>
      </w:pPr>
      <w:r w:rsidRPr="007A62FD">
        <w:t xml:space="preserve">Setpoint must be 5 </w:t>
      </w:r>
      <w:proofErr w:type="spellStart"/>
      <w:r w:rsidRPr="007A62FD">
        <w:t>psig</w:t>
      </w:r>
      <w:proofErr w:type="spellEnd"/>
      <w:r w:rsidRPr="007A62FD">
        <w:t xml:space="preserve"> higher than normal delivered pressure. If valve setpoint is 15 </w:t>
      </w:r>
      <w:proofErr w:type="spellStart"/>
      <w:r w:rsidRPr="007A62FD">
        <w:t>psig</w:t>
      </w:r>
      <w:proofErr w:type="spellEnd"/>
      <w:r w:rsidRPr="007A62FD">
        <w:t xml:space="preserve"> or less, then maximum lift pressure shall not exceed 2 </w:t>
      </w:r>
      <w:proofErr w:type="spellStart"/>
      <w:r w:rsidRPr="007A62FD">
        <w:t>psig</w:t>
      </w:r>
      <w:proofErr w:type="spellEnd"/>
      <w:r w:rsidRPr="007A62FD">
        <w:t xml:space="preserve"> above set pressure and reseat pressure shall not exceed 4 </w:t>
      </w:r>
      <w:proofErr w:type="spellStart"/>
      <w:r w:rsidRPr="007A62FD">
        <w:t>psig</w:t>
      </w:r>
      <w:proofErr w:type="spellEnd"/>
      <w:r w:rsidRPr="007A62FD">
        <w:t xml:space="preserve"> below set pressure. If safety valve setpoint is greater than 15 </w:t>
      </w:r>
      <w:proofErr w:type="spellStart"/>
      <w:r w:rsidRPr="007A62FD">
        <w:t>psig</w:t>
      </w:r>
      <w:proofErr w:type="spellEnd"/>
      <w:r w:rsidRPr="007A62FD">
        <w:t xml:space="preserve">, then maximum lift pressure shall not exceed 3% of set pressure and reseat pressure shall not exceed 6% of set pressure. Any valve with setpoint of 15 </w:t>
      </w:r>
      <w:proofErr w:type="spellStart"/>
      <w:r w:rsidRPr="007A62FD">
        <w:t>psig</w:t>
      </w:r>
      <w:proofErr w:type="spellEnd"/>
      <w:r w:rsidRPr="007A62FD">
        <w:t xml:space="preserve"> or more must be of steel construction.</w:t>
      </w:r>
    </w:p>
    <w:p w14:paraId="6F898C99" w14:textId="77777777" w:rsidR="007A62FD" w:rsidRPr="00B25CE3" w:rsidRDefault="007A62FD" w:rsidP="007A62FD"/>
    <w:tbl>
      <w:tblPr>
        <w:tblStyle w:val="TableGrid"/>
        <w:tblW w:w="10790" w:type="dxa"/>
        <w:jc w:val="center"/>
        <w:tblInd w:w="0" w:type="dxa"/>
        <w:tblLayout w:type="fixed"/>
        <w:tblCellMar>
          <w:top w:w="7" w:type="dxa"/>
          <w:left w:w="5" w:type="dxa"/>
          <w:right w:w="7" w:type="dxa"/>
        </w:tblCellMar>
        <w:tblLook w:val="04A0" w:firstRow="1" w:lastRow="0" w:firstColumn="1" w:lastColumn="0" w:noHBand="0" w:noVBand="1"/>
      </w:tblPr>
      <w:tblGrid>
        <w:gridCol w:w="895"/>
        <w:gridCol w:w="1620"/>
        <w:gridCol w:w="1620"/>
        <w:gridCol w:w="1438"/>
        <w:gridCol w:w="1652"/>
        <w:gridCol w:w="1873"/>
        <w:gridCol w:w="1692"/>
      </w:tblGrid>
      <w:tr w:rsidR="00043612" w:rsidRPr="00B25CE3" w14:paraId="161FC58A" w14:textId="77777777" w:rsidTr="001626B1">
        <w:trPr>
          <w:trHeight w:val="613"/>
          <w:jc w:val="center"/>
        </w:trPr>
        <w:tc>
          <w:tcPr>
            <w:tcW w:w="895" w:type="dxa"/>
            <w:tcBorders>
              <w:top w:val="single" w:sz="4" w:space="0" w:color="000000"/>
              <w:left w:val="single" w:sz="4" w:space="0" w:color="000000"/>
              <w:bottom w:val="single" w:sz="4" w:space="0" w:color="000000"/>
              <w:right w:val="single" w:sz="4" w:space="0" w:color="000000"/>
            </w:tcBorders>
          </w:tcPr>
          <w:p w14:paraId="034B71F8" w14:textId="77777777" w:rsidR="00043612" w:rsidRPr="00B25CE3" w:rsidRDefault="00043612" w:rsidP="001626B1">
            <w:pPr>
              <w:spacing w:after="0" w:line="259" w:lineRule="auto"/>
              <w:ind w:left="0" w:firstLine="0"/>
              <w:jc w:val="center"/>
            </w:pPr>
            <w:r w:rsidRPr="00B25CE3">
              <w:rPr>
                <w:b/>
              </w:rPr>
              <w:t xml:space="preserve">Item </w:t>
            </w:r>
          </w:p>
        </w:tc>
        <w:tc>
          <w:tcPr>
            <w:tcW w:w="1620" w:type="dxa"/>
            <w:tcBorders>
              <w:top w:val="single" w:sz="4" w:space="0" w:color="000000"/>
              <w:left w:val="single" w:sz="4" w:space="0" w:color="000000"/>
              <w:bottom w:val="single" w:sz="4" w:space="0" w:color="000000"/>
              <w:right w:val="single" w:sz="4" w:space="0" w:color="000000"/>
            </w:tcBorders>
          </w:tcPr>
          <w:p w14:paraId="005FE5A1" w14:textId="77777777" w:rsidR="00043612" w:rsidRPr="00B25CE3" w:rsidRDefault="00043612" w:rsidP="001626B1">
            <w:pPr>
              <w:spacing w:after="0" w:line="259" w:lineRule="auto"/>
              <w:ind w:left="0" w:firstLine="0"/>
              <w:jc w:val="center"/>
            </w:pPr>
            <w:r w:rsidRPr="00B25CE3">
              <w:rPr>
                <w:b/>
              </w:rPr>
              <w:t>Make</w:t>
            </w:r>
          </w:p>
        </w:tc>
        <w:tc>
          <w:tcPr>
            <w:tcW w:w="1620" w:type="dxa"/>
            <w:tcBorders>
              <w:top w:val="single" w:sz="4" w:space="0" w:color="000000"/>
              <w:left w:val="single" w:sz="4" w:space="0" w:color="000000"/>
              <w:bottom w:val="single" w:sz="4" w:space="0" w:color="000000"/>
              <w:right w:val="single" w:sz="4" w:space="0" w:color="000000"/>
            </w:tcBorders>
          </w:tcPr>
          <w:p w14:paraId="79F8FD3F" w14:textId="77777777" w:rsidR="00043612" w:rsidRPr="00B25CE3" w:rsidRDefault="00043612" w:rsidP="001626B1">
            <w:pPr>
              <w:spacing w:after="0" w:line="259" w:lineRule="auto"/>
              <w:ind w:left="0" w:firstLine="0"/>
              <w:jc w:val="center"/>
              <w:rPr>
                <w:b/>
                <w:bCs/>
              </w:rPr>
            </w:pPr>
            <w:r>
              <w:rPr>
                <w:b/>
                <w:bCs/>
              </w:rPr>
              <w:t>Type</w:t>
            </w:r>
          </w:p>
        </w:tc>
        <w:tc>
          <w:tcPr>
            <w:tcW w:w="1438" w:type="dxa"/>
            <w:tcBorders>
              <w:top w:val="single" w:sz="4" w:space="0" w:color="000000"/>
              <w:left w:val="single" w:sz="4" w:space="0" w:color="000000"/>
              <w:bottom w:val="single" w:sz="4" w:space="0" w:color="000000"/>
              <w:right w:val="single" w:sz="4" w:space="0" w:color="000000"/>
            </w:tcBorders>
          </w:tcPr>
          <w:p w14:paraId="60184DB8" w14:textId="77777777" w:rsidR="00043612" w:rsidRPr="00B25CE3" w:rsidRDefault="00043612" w:rsidP="001626B1">
            <w:pPr>
              <w:spacing w:after="0" w:line="259" w:lineRule="auto"/>
              <w:ind w:left="0" w:firstLine="0"/>
              <w:jc w:val="center"/>
              <w:rPr>
                <w:b/>
                <w:bCs/>
              </w:rPr>
            </w:pPr>
            <w:r w:rsidRPr="00B25CE3">
              <w:rPr>
                <w:b/>
                <w:bCs/>
              </w:rPr>
              <w:t>Size</w:t>
            </w:r>
          </w:p>
          <w:p w14:paraId="1F6A74D2" w14:textId="77777777" w:rsidR="00043612" w:rsidRPr="00B25CE3" w:rsidRDefault="00043612" w:rsidP="001626B1">
            <w:pPr>
              <w:spacing w:after="0" w:line="259" w:lineRule="auto"/>
              <w:ind w:left="0" w:firstLine="0"/>
              <w:jc w:val="center"/>
              <w:rPr>
                <w:b/>
                <w:bCs/>
              </w:rPr>
            </w:pPr>
            <w:r w:rsidRPr="00B25CE3">
              <w:rPr>
                <w:b/>
                <w:bCs/>
              </w:rPr>
              <w:t>(in)</w:t>
            </w:r>
          </w:p>
        </w:tc>
        <w:tc>
          <w:tcPr>
            <w:tcW w:w="1652" w:type="dxa"/>
            <w:tcBorders>
              <w:top w:val="single" w:sz="4" w:space="0" w:color="000000"/>
              <w:left w:val="single" w:sz="4" w:space="0" w:color="000000"/>
              <w:bottom w:val="single" w:sz="2" w:space="0" w:color="auto"/>
              <w:right w:val="single" w:sz="4" w:space="0" w:color="000000"/>
            </w:tcBorders>
          </w:tcPr>
          <w:p w14:paraId="5210621F" w14:textId="77777777" w:rsidR="00043612" w:rsidRPr="00B25CE3" w:rsidRDefault="00043612" w:rsidP="001626B1">
            <w:pPr>
              <w:spacing w:after="0" w:line="259" w:lineRule="auto"/>
              <w:ind w:left="0" w:firstLine="0"/>
              <w:jc w:val="center"/>
              <w:rPr>
                <w:b/>
                <w:bCs/>
              </w:rPr>
            </w:pPr>
            <w:r w:rsidRPr="00B25CE3">
              <w:rPr>
                <w:b/>
                <w:bCs/>
              </w:rPr>
              <w:t>Pressure</w:t>
            </w:r>
          </w:p>
          <w:p w14:paraId="59912430" w14:textId="77777777" w:rsidR="00043612" w:rsidRPr="00B25CE3" w:rsidRDefault="00043612" w:rsidP="001626B1">
            <w:pPr>
              <w:spacing w:after="0" w:line="259" w:lineRule="auto"/>
              <w:ind w:left="0" w:firstLine="0"/>
              <w:jc w:val="center"/>
            </w:pPr>
            <w:r w:rsidRPr="00B25CE3">
              <w:rPr>
                <w:b/>
                <w:bCs/>
              </w:rPr>
              <w:t>Upstream</w:t>
            </w:r>
          </w:p>
        </w:tc>
        <w:tc>
          <w:tcPr>
            <w:tcW w:w="1873" w:type="dxa"/>
            <w:tcBorders>
              <w:top w:val="single" w:sz="4" w:space="0" w:color="000000"/>
              <w:left w:val="single" w:sz="4" w:space="0" w:color="000000"/>
              <w:bottom w:val="single" w:sz="2" w:space="0" w:color="auto"/>
              <w:right w:val="single" w:sz="4" w:space="0" w:color="000000"/>
            </w:tcBorders>
          </w:tcPr>
          <w:p w14:paraId="302638FA" w14:textId="77777777" w:rsidR="00043612" w:rsidRPr="00B25CE3" w:rsidRDefault="00043612" w:rsidP="001626B1">
            <w:pPr>
              <w:spacing w:after="0" w:line="238" w:lineRule="auto"/>
              <w:ind w:left="0" w:firstLine="0"/>
              <w:jc w:val="center"/>
              <w:rPr>
                <w:b/>
              </w:rPr>
            </w:pPr>
            <w:r w:rsidRPr="00B25CE3">
              <w:rPr>
                <w:b/>
              </w:rPr>
              <w:t>Pressure</w:t>
            </w:r>
          </w:p>
          <w:p w14:paraId="4564AC1B" w14:textId="77777777" w:rsidR="00043612" w:rsidRPr="00B25CE3" w:rsidRDefault="00043612" w:rsidP="001626B1">
            <w:pPr>
              <w:spacing w:after="0" w:line="238" w:lineRule="auto"/>
              <w:ind w:left="0" w:firstLine="0"/>
              <w:jc w:val="center"/>
              <w:rPr>
                <w:b/>
              </w:rPr>
            </w:pPr>
            <w:r w:rsidRPr="00B25CE3">
              <w:rPr>
                <w:b/>
              </w:rPr>
              <w:t>Downstream</w:t>
            </w:r>
          </w:p>
        </w:tc>
        <w:tc>
          <w:tcPr>
            <w:tcW w:w="1692" w:type="dxa"/>
            <w:tcBorders>
              <w:top w:val="single" w:sz="4" w:space="0" w:color="000000"/>
              <w:left w:val="single" w:sz="4" w:space="0" w:color="000000"/>
              <w:bottom w:val="single" w:sz="4" w:space="0" w:color="auto"/>
              <w:right w:val="single" w:sz="4" w:space="0" w:color="000000"/>
            </w:tcBorders>
          </w:tcPr>
          <w:p w14:paraId="422B671E" w14:textId="77777777" w:rsidR="00043612" w:rsidRPr="00B25CE3" w:rsidRDefault="00043612" w:rsidP="001626B1">
            <w:pPr>
              <w:spacing w:after="0" w:line="238" w:lineRule="auto"/>
              <w:ind w:left="0" w:firstLine="0"/>
              <w:jc w:val="center"/>
            </w:pPr>
            <w:r w:rsidRPr="00B25CE3">
              <w:rPr>
                <w:b/>
              </w:rPr>
              <w:t xml:space="preserve">Wide Open Flow Capacity </w:t>
            </w:r>
          </w:p>
        </w:tc>
      </w:tr>
      <w:tr w:rsidR="00043612" w:rsidRPr="00B25CE3" w14:paraId="5D99C161" w14:textId="77777777" w:rsidTr="001626B1">
        <w:trPr>
          <w:trHeight w:val="286"/>
          <w:jc w:val="center"/>
        </w:trPr>
        <w:tc>
          <w:tcPr>
            <w:tcW w:w="895" w:type="dxa"/>
            <w:tcBorders>
              <w:top w:val="single" w:sz="4" w:space="0" w:color="000000"/>
              <w:left w:val="single" w:sz="4" w:space="0" w:color="000000"/>
              <w:bottom w:val="single" w:sz="4" w:space="0" w:color="000000"/>
              <w:right w:val="single" w:sz="4" w:space="0" w:color="000000"/>
            </w:tcBorders>
          </w:tcPr>
          <w:p w14:paraId="5BE9F83A" w14:textId="77777777" w:rsidR="00043612" w:rsidRPr="00B25CE3" w:rsidRDefault="00043612" w:rsidP="001626B1">
            <w:pPr>
              <w:jc w:val="center"/>
            </w:pPr>
            <w:r w:rsidRPr="00B25CE3">
              <w:t>PRV</w:t>
            </w:r>
          </w:p>
        </w:tc>
        <w:tc>
          <w:tcPr>
            <w:tcW w:w="1620" w:type="dxa"/>
            <w:tcBorders>
              <w:top w:val="single" w:sz="4" w:space="0" w:color="000000"/>
              <w:left w:val="single" w:sz="4" w:space="0" w:color="000000"/>
              <w:bottom w:val="single" w:sz="4" w:space="0" w:color="000000"/>
              <w:right w:val="single" w:sz="4" w:space="0" w:color="000000"/>
            </w:tcBorders>
          </w:tcPr>
          <w:p w14:paraId="39E4B2A5" w14:textId="5990519F" w:rsidR="00043612" w:rsidRPr="00B25CE3" w:rsidRDefault="00043612" w:rsidP="001626B1">
            <w:pPr>
              <w:jc w:val="center"/>
            </w:pPr>
            <w:r w:rsidRPr="00954E38">
              <w:t>$svfprv</w:t>
            </w:r>
            <w:r>
              <w:t>2</w:t>
            </w:r>
            <w:r w:rsidRPr="00954E38">
              <w:t>_prv_make$</w:t>
            </w:r>
          </w:p>
        </w:tc>
        <w:tc>
          <w:tcPr>
            <w:tcW w:w="1620" w:type="dxa"/>
            <w:tcBorders>
              <w:top w:val="single" w:sz="4" w:space="0" w:color="000000"/>
              <w:left w:val="single" w:sz="4" w:space="0" w:color="000000"/>
              <w:bottom w:val="single" w:sz="4" w:space="0" w:color="000000"/>
              <w:right w:val="single" w:sz="4" w:space="0" w:color="000000"/>
            </w:tcBorders>
          </w:tcPr>
          <w:p w14:paraId="15A63B29" w14:textId="109837FA" w:rsidR="00043612" w:rsidRPr="00B25CE3" w:rsidRDefault="00043612" w:rsidP="001626B1">
            <w:pPr>
              <w:jc w:val="center"/>
            </w:pPr>
            <w:r w:rsidRPr="00954E38">
              <w:t>$svfprv</w:t>
            </w:r>
            <w:r>
              <w:t>2</w:t>
            </w:r>
            <w:r w:rsidRPr="00954E38">
              <w:t>_prv_type$</w:t>
            </w:r>
          </w:p>
        </w:tc>
        <w:tc>
          <w:tcPr>
            <w:tcW w:w="1438" w:type="dxa"/>
            <w:tcBorders>
              <w:top w:val="single" w:sz="4" w:space="0" w:color="000000"/>
              <w:left w:val="single" w:sz="4" w:space="0" w:color="000000"/>
              <w:bottom w:val="single" w:sz="4" w:space="0" w:color="000000"/>
              <w:right w:val="single" w:sz="2" w:space="0" w:color="auto"/>
            </w:tcBorders>
          </w:tcPr>
          <w:p w14:paraId="253857DB" w14:textId="3AA824EC" w:rsidR="00043612" w:rsidRPr="00B25CE3" w:rsidRDefault="00043612" w:rsidP="001626B1">
            <w:pPr>
              <w:jc w:val="center"/>
            </w:pPr>
            <w:r w:rsidRPr="00954E38">
              <w:t>$svfprv</w:t>
            </w:r>
            <w:r>
              <w:t>2</w:t>
            </w:r>
            <w:r w:rsidRPr="00954E38">
              <w:t>_prv_size$</w:t>
            </w:r>
          </w:p>
        </w:tc>
        <w:tc>
          <w:tcPr>
            <w:tcW w:w="1652" w:type="dxa"/>
            <w:tcBorders>
              <w:top w:val="single" w:sz="2" w:space="0" w:color="auto"/>
              <w:left w:val="single" w:sz="2" w:space="0" w:color="auto"/>
              <w:right w:val="single" w:sz="2" w:space="0" w:color="auto"/>
            </w:tcBorders>
          </w:tcPr>
          <w:p w14:paraId="7D8F3CBA" w14:textId="5F9D46ED" w:rsidR="00043612" w:rsidRPr="00B25CE3" w:rsidRDefault="00043612" w:rsidP="001626B1">
            <w:pPr>
              <w:jc w:val="center"/>
            </w:pPr>
            <w:r w:rsidRPr="00954E38">
              <w:t>$svfprv</w:t>
            </w:r>
            <w:r>
              <w:t>2</w:t>
            </w:r>
            <w:r w:rsidRPr="00954E38">
              <w:t>_prv_up_pres$</w:t>
            </w:r>
          </w:p>
        </w:tc>
        <w:tc>
          <w:tcPr>
            <w:tcW w:w="1873" w:type="dxa"/>
            <w:tcBorders>
              <w:top w:val="single" w:sz="2" w:space="0" w:color="auto"/>
              <w:left w:val="single" w:sz="2" w:space="0" w:color="auto"/>
              <w:right w:val="single" w:sz="4" w:space="0" w:color="auto"/>
            </w:tcBorders>
          </w:tcPr>
          <w:p w14:paraId="7B19B968" w14:textId="2FB6E018" w:rsidR="00043612" w:rsidRPr="00B25CE3" w:rsidRDefault="00043612" w:rsidP="001626B1">
            <w:pPr>
              <w:jc w:val="center"/>
            </w:pPr>
            <w:r w:rsidRPr="00954E38">
              <w:t>$svfprv</w:t>
            </w:r>
            <w:r>
              <w:t>2</w:t>
            </w:r>
            <w:r w:rsidRPr="00954E38">
              <w:t>_prv_down_pres$</w:t>
            </w:r>
          </w:p>
        </w:tc>
        <w:tc>
          <w:tcPr>
            <w:tcW w:w="1692" w:type="dxa"/>
            <w:tcBorders>
              <w:top w:val="single" w:sz="4" w:space="0" w:color="auto"/>
              <w:left w:val="single" w:sz="4" w:space="0" w:color="auto"/>
              <w:bottom w:val="single" w:sz="4" w:space="0" w:color="auto"/>
              <w:right w:val="single" w:sz="4" w:space="0" w:color="auto"/>
            </w:tcBorders>
          </w:tcPr>
          <w:p w14:paraId="24EAC524" w14:textId="15BFC513" w:rsidR="00043612" w:rsidRPr="00B25CE3" w:rsidRDefault="00043612" w:rsidP="001626B1">
            <w:pPr>
              <w:jc w:val="center"/>
            </w:pPr>
            <w:r w:rsidRPr="00954E38">
              <w:t>$svfprv</w:t>
            </w:r>
            <w:r>
              <w:t>2</w:t>
            </w:r>
            <w:r w:rsidRPr="00954E38">
              <w:t>_prv_wofc$</w:t>
            </w:r>
          </w:p>
        </w:tc>
      </w:tr>
      <w:tr w:rsidR="00043612" w:rsidRPr="00B25CE3" w14:paraId="22E7ED59" w14:textId="77777777" w:rsidTr="001626B1">
        <w:trPr>
          <w:trHeight w:val="286"/>
          <w:jc w:val="center"/>
        </w:trPr>
        <w:tc>
          <w:tcPr>
            <w:tcW w:w="895" w:type="dxa"/>
            <w:tcBorders>
              <w:top w:val="single" w:sz="4" w:space="0" w:color="000000"/>
              <w:left w:val="single" w:sz="4" w:space="0" w:color="000000"/>
              <w:bottom w:val="single" w:sz="4" w:space="0" w:color="000000"/>
              <w:right w:val="single" w:sz="4" w:space="0" w:color="000000"/>
            </w:tcBorders>
          </w:tcPr>
          <w:p w14:paraId="6E9C9521" w14:textId="77777777" w:rsidR="00043612" w:rsidRPr="00B25CE3" w:rsidRDefault="00043612" w:rsidP="001626B1">
            <w:pPr>
              <w:jc w:val="center"/>
            </w:pPr>
            <w:r w:rsidRPr="00B25CE3">
              <w:t>Bypass</w:t>
            </w:r>
          </w:p>
        </w:tc>
        <w:tc>
          <w:tcPr>
            <w:tcW w:w="1620" w:type="dxa"/>
            <w:tcBorders>
              <w:top w:val="single" w:sz="4" w:space="0" w:color="000000"/>
              <w:left w:val="single" w:sz="4" w:space="0" w:color="000000"/>
              <w:bottom w:val="single" w:sz="4" w:space="0" w:color="000000"/>
              <w:right w:val="single" w:sz="4" w:space="0" w:color="000000"/>
            </w:tcBorders>
          </w:tcPr>
          <w:p w14:paraId="08120C9A" w14:textId="67F22FE5" w:rsidR="00043612" w:rsidRPr="00B25CE3" w:rsidRDefault="00043612" w:rsidP="001626B1">
            <w:pPr>
              <w:jc w:val="center"/>
            </w:pPr>
            <w:r w:rsidRPr="00954E38">
              <w:t>$svfprv</w:t>
            </w:r>
            <w:r>
              <w:t>2</w:t>
            </w:r>
            <w:r w:rsidRPr="00954E38">
              <w:t>_prv_bp_make$</w:t>
            </w:r>
          </w:p>
        </w:tc>
        <w:tc>
          <w:tcPr>
            <w:tcW w:w="1620" w:type="dxa"/>
            <w:tcBorders>
              <w:top w:val="single" w:sz="4" w:space="0" w:color="000000"/>
              <w:left w:val="single" w:sz="4" w:space="0" w:color="000000"/>
              <w:bottom w:val="single" w:sz="4" w:space="0" w:color="000000"/>
              <w:right w:val="single" w:sz="4" w:space="0" w:color="000000"/>
            </w:tcBorders>
          </w:tcPr>
          <w:p w14:paraId="377A1BEE" w14:textId="0DA0ABF9" w:rsidR="00043612" w:rsidRPr="00B25CE3" w:rsidRDefault="00043612" w:rsidP="001626B1">
            <w:pPr>
              <w:jc w:val="center"/>
            </w:pPr>
            <w:r w:rsidRPr="00954E38">
              <w:t>$svfprv</w:t>
            </w:r>
            <w:r>
              <w:t>2</w:t>
            </w:r>
            <w:r w:rsidRPr="00954E38">
              <w:t>_prv_bp_type$</w:t>
            </w:r>
          </w:p>
        </w:tc>
        <w:tc>
          <w:tcPr>
            <w:tcW w:w="1438" w:type="dxa"/>
            <w:tcBorders>
              <w:top w:val="single" w:sz="4" w:space="0" w:color="000000"/>
              <w:left w:val="single" w:sz="4" w:space="0" w:color="000000"/>
              <w:bottom w:val="single" w:sz="4" w:space="0" w:color="000000"/>
              <w:right w:val="single" w:sz="2" w:space="0" w:color="auto"/>
            </w:tcBorders>
          </w:tcPr>
          <w:p w14:paraId="628E44D6" w14:textId="6212FDD4" w:rsidR="00043612" w:rsidRPr="00B25CE3" w:rsidRDefault="00043612" w:rsidP="001626B1">
            <w:pPr>
              <w:jc w:val="center"/>
            </w:pPr>
            <w:r w:rsidRPr="00954E38">
              <w:t>$svfprv</w:t>
            </w:r>
            <w:r>
              <w:t>2</w:t>
            </w:r>
            <w:r w:rsidRPr="00954E38">
              <w:t>_prv_bp_size$</w:t>
            </w:r>
          </w:p>
        </w:tc>
        <w:tc>
          <w:tcPr>
            <w:tcW w:w="1652" w:type="dxa"/>
            <w:tcBorders>
              <w:left w:val="single" w:sz="2" w:space="0" w:color="auto"/>
              <w:bottom w:val="single" w:sz="2" w:space="0" w:color="auto"/>
              <w:right w:val="single" w:sz="2" w:space="0" w:color="auto"/>
            </w:tcBorders>
          </w:tcPr>
          <w:p w14:paraId="06F3BB9C" w14:textId="77777777" w:rsidR="00043612" w:rsidRPr="00B25CE3" w:rsidRDefault="00043612" w:rsidP="001626B1">
            <w:pPr>
              <w:jc w:val="center"/>
            </w:pPr>
          </w:p>
        </w:tc>
        <w:tc>
          <w:tcPr>
            <w:tcW w:w="1873" w:type="dxa"/>
            <w:tcBorders>
              <w:left w:val="single" w:sz="2" w:space="0" w:color="auto"/>
              <w:bottom w:val="single" w:sz="2" w:space="0" w:color="auto"/>
              <w:right w:val="single" w:sz="4" w:space="0" w:color="auto"/>
            </w:tcBorders>
          </w:tcPr>
          <w:p w14:paraId="4F70F86F" w14:textId="77777777" w:rsidR="00043612" w:rsidRPr="00B25CE3" w:rsidRDefault="00043612" w:rsidP="001626B1">
            <w:pPr>
              <w:jc w:val="center"/>
            </w:pPr>
          </w:p>
        </w:tc>
        <w:tc>
          <w:tcPr>
            <w:tcW w:w="1692" w:type="dxa"/>
            <w:tcBorders>
              <w:top w:val="single" w:sz="4" w:space="0" w:color="auto"/>
              <w:left w:val="single" w:sz="4" w:space="0" w:color="auto"/>
              <w:bottom w:val="single" w:sz="4" w:space="0" w:color="auto"/>
              <w:right w:val="single" w:sz="4" w:space="0" w:color="auto"/>
            </w:tcBorders>
          </w:tcPr>
          <w:p w14:paraId="3BF78CF8" w14:textId="78F820E6" w:rsidR="00043612" w:rsidRPr="00B25CE3" w:rsidRDefault="00043612" w:rsidP="001626B1">
            <w:pPr>
              <w:jc w:val="center"/>
            </w:pPr>
            <w:r w:rsidRPr="00954E38">
              <w:t>$svfprv</w:t>
            </w:r>
            <w:r>
              <w:t>2</w:t>
            </w:r>
            <w:r w:rsidRPr="00954E38">
              <w:t>_</w:t>
            </w:r>
            <w:r>
              <w:t>prv_bp</w:t>
            </w:r>
            <w:r w:rsidRPr="00954E38">
              <w:t>_wofc$</w:t>
            </w:r>
          </w:p>
        </w:tc>
      </w:tr>
    </w:tbl>
    <w:p w14:paraId="36892E59" w14:textId="77777777" w:rsidR="00043612" w:rsidRPr="00B25CE3" w:rsidRDefault="00043612" w:rsidP="00043612">
      <w:pPr>
        <w:rPr>
          <w:noProof/>
        </w:rPr>
      </w:pPr>
    </w:p>
    <w:p w14:paraId="604D1110" w14:textId="77777777" w:rsidR="007A62FD" w:rsidRDefault="007A62FD" w:rsidP="007A62FD">
      <w:pPr>
        <w:pStyle w:val="ListParagraph"/>
        <w:numPr>
          <w:ilvl w:val="0"/>
          <w:numId w:val="14"/>
        </w:numPr>
      </w:pPr>
      <w:r>
        <w:t>SVFPRV is required to relieve largest wide open flow capacity, PRV or bypass valve.</w:t>
      </w:r>
    </w:p>
    <w:p w14:paraId="07946F94" w14:textId="77777777" w:rsidR="007A62FD" w:rsidRDefault="007A62FD" w:rsidP="007A62FD">
      <w:pPr>
        <w:pStyle w:val="ListParagraph"/>
        <w:numPr>
          <w:ilvl w:val="0"/>
          <w:numId w:val="14"/>
        </w:numPr>
      </w:pPr>
      <w:r>
        <w:t>Manual valve downstream SVFPRV is required</w:t>
      </w:r>
    </w:p>
    <w:p w14:paraId="5403A6CA" w14:textId="77777777" w:rsidR="007A62FD" w:rsidRDefault="007A62FD" w:rsidP="007A62FD">
      <w:pPr>
        <w:pStyle w:val="ListParagraph"/>
        <w:numPr>
          <w:ilvl w:val="0"/>
          <w:numId w:val="14"/>
        </w:numPr>
      </w:pPr>
      <w:r>
        <w:t>SVFPRV is required to be directly vented outside.</w:t>
      </w:r>
    </w:p>
    <w:p w14:paraId="2BE5585F" w14:textId="3F810759" w:rsidR="00043612" w:rsidRPr="00B25CE3" w:rsidRDefault="007A62FD" w:rsidP="007A62FD">
      <w:pPr>
        <w:pStyle w:val="ListParagraph"/>
        <w:numPr>
          <w:ilvl w:val="0"/>
          <w:numId w:val="14"/>
        </w:numPr>
      </w:pPr>
      <w:r>
        <w:t>Vent line is required not to contact drip pan ell when hot.</w:t>
      </w:r>
    </w:p>
    <w:p w14:paraId="187C000B" w14:textId="77777777" w:rsidR="00043612" w:rsidRPr="00B25CE3" w:rsidRDefault="00043612" w:rsidP="00043612"/>
    <w:p w14:paraId="681A5D11" w14:textId="77777777" w:rsidR="00043612" w:rsidRPr="00B25CE3" w:rsidRDefault="00043612" w:rsidP="00043612">
      <w:pPr>
        <w:pBdr>
          <w:top w:val="single" w:sz="18" w:space="1" w:color="auto"/>
        </w:pBdr>
      </w:pPr>
    </w:p>
    <w:p w14:paraId="5671426C" w14:textId="77777777" w:rsidR="00043612" w:rsidRPr="00B25CE3" w:rsidRDefault="00043612" w:rsidP="00043612">
      <w:pPr>
        <w:pStyle w:val="ListParagraph"/>
        <w:numPr>
          <w:ilvl w:val="0"/>
          <w:numId w:val="2"/>
        </w:numPr>
      </w:pPr>
      <w:r w:rsidRPr="00B25CE3">
        <w:t>Test the drains on the safety valve drip pan ells by pouring water into them and noting that water flows freely.   Unstop drains before proceeding.</w:t>
      </w:r>
    </w:p>
    <w:p w14:paraId="520DFCA1" w14:textId="77777777" w:rsidR="00043612" w:rsidRPr="00B25CE3" w:rsidRDefault="00043612" w:rsidP="00043612">
      <w:pPr>
        <w:pStyle w:val="ListParagraph"/>
        <w:numPr>
          <w:ilvl w:val="0"/>
          <w:numId w:val="2"/>
        </w:numPr>
      </w:pPr>
      <w:r w:rsidRPr="00B25CE3">
        <w:t>Close the manual valve in steam line following the safety valve.</w:t>
      </w:r>
    </w:p>
    <w:p w14:paraId="7DA18CB1" w14:textId="77777777" w:rsidR="00043612" w:rsidRPr="00B25CE3" w:rsidRDefault="00043612" w:rsidP="00043612">
      <w:pPr>
        <w:pStyle w:val="ListParagraph"/>
        <w:numPr>
          <w:ilvl w:val="0"/>
          <w:numId w:val="2"/>
        </w:numPr>
      </w:pPr>
      <w:r w:rsidRPr="00B25CE3">
        <w:t>Slowly open bypass valve to raise pressure until safety lifts. DO NOT RAISE PRESSURE MORE THAN 2 PSIG ABOVE SETPOINT PRESSURE.</w:t>
      </w:r>
    </w:p>
    <w:p w14:paraId="399F6B32" w14:textId="77777777" w:rsidR="00043612" w:rsidRPr="00B25CE3" w:rsidRDefault="00043612" w:rsidP="00043612">
      <w:pPr>
        <w:pStyle w:val="ListParagraph"/>
        <w:numPr>
          <w:ilvl w:val="0"/>
          <w:numId w:val="2"/>
        </w:numPr>
      </w:pPr>
      <w:r w:rsidRPr="00B25CE3">
        <w:t>Use manufacturer data to determine wide open capacity of PRV and bypass valve.</w:t>
      </w:r>
    </w:p>
    <w:p w14:paraId="33E0319C" w14:textId="2B227BD6" w:rsidR="00043612" w:rsidRDefault="00043612" w:rsidP="00043612">
      <w:pPr>
        <w:pStyle w:val="ListParagraph"/>
        <w:numPr>
          <w:ilvl w:val="0"/>
          <w:numId w:val="2"/>
        </w:numPr>
      </w:pPr>
      <w:r w:rsidRPr="00B25CE3">
        <w:t>Open larger of the bypass valve or PRV completely and perform accumulation test.  The pressure should rise no more than 6% above the setpoint pressure. After lifting valve, close bypass valve, open manual valve in steam line after PRV and allow safety to reseat</w:t>
      </w:r>
      <w:r w:rsidRPr="00B25CE3">
        <w:br/>
      </w:r>
    </w:p>
    <w:p w14:paraId="64F57C29" w14:textId="6DE87216" w:rsidR="007A62FD" w:rsidRDefault="007A62FD">
      <w:pPr>
        <w:spacing w:after="160" w:line="259" w:lineRule="auto"/>
        <w:ind w:left="0" w:firstLine="0"/>
      </w:pPr>
      <w:r>
        <w:br w:type="page"/>
      </w:r>
    </w:p>
    <w:p w14:paraId="096D97DA" w14:textId="77777777" w:rsidR="007A62FD" w:rsidRPr="00B25CE3" w:rsidRDefault="007A62FD" w:rsidP="007A62FD"/>
    <w:p w14:paraId="3ADBFC59" w14:textId="77777777" w:rsidR="00043612" w:rsidRPr="00B25CE3" w:rsidRDefault="00043612" w:rsidP="00043612">
      <w:pPr>
        <w:pBdr>
          <w:top w:val="single" w:sz="18" w:space="1" w:color="auto"/>
        </w:pBdr>
      </w:pPr>
      <w:r w:rsidRPr="00B25CE3">
        <w:t xml:space="preserve"> </w:t>
      </w:r>
    </w:p>
    <w:tbl>
      <w:tblPr>
        <w:tblStyle w:val="TableGrid"/>
        <w:tblW w:w="10112" w:type="dxa"/>
        <w:jc w:val="center"/>
        <w:tblInd w:w="0" w:type="dxa"/>
        <w:tblCellMar>
          <w:top w:w="5" w:type="dxa"/>
          <w:left w:w="5" w:type="dxa"/>
          <w:right w:w="5" w:type="dxa"/>
        </w:tblCellMar>
        <w:tblLook w:val="04A0" w:firstRow="1" w:lastRow="0" w:firstColumn="1" w:lastColumn="0" w:noHBand="0" w:noVBand="1"/>
      </w:tblPr>
      <w:tblGrid>
        <w:gridCol w:w="5952"/>
        <w:gridCol w:w="1757"/>
        <w:gridCol w:w="2403"/>
      </w:tblGrid>
      <w:tr w:rsidR="00043612" w:rsidRPr="00B25CE3" w14:paraId="533ECBBE" w14:textId="77777777" w:rsidTr="001626B1">
        <w:trPr>
          <w:trHeight w:val="299"/>
          <w:jc w:val="center"/>
        </w:trPr>
        <w:tc>
          <w:tcPr>
            <w:tcW w:w="6390" w:type="dxa"/>
            <w:tcBorders>
              <w:top w:val="single" w:sz="4" w:space="0" w:color="000000"/>
              <w:left w:val="single" w:sz="4" w:space="0" w:color="000000"/>
              <w:bottom w:val="single" w:sz="4" w:space="0" w:color="000000"/>
              <w:right w:val="single" w:sz="4" w:space="0" w:color="000000"/>
            </w:tcBorders>
          </w:tcPr>
          <w:p w14:paraId="246CB189" w14:textId="77777777" w:rsidR="00043612" w:rsidRPr="00B25CE3" w:rsidRDefault="00043612" w:rsidP="001626B1">
            <w:pPr>
              <w:spacing w:after="0" w:line="259" w:lineRule="auto"/>
              <w:ind w:left="0" w:firstLine="0"/>
              <w:jc w:val="center"/>
            </w:pPr>
            <w:r w:rsidRPr="00B25CE3">
              <w:rPr>
                <w:b/>
              </w:rPr>
              <w:t xml:space="preserve">Result </w:t>
            </w:r>
          </w:p>
        </w:tc>
        <w:tc>
          <w:tcPr>
            <w:tcW w:w="1260" w:type="dxa"/>
            <w:tcBorders>
              <w:top w:val="single" w:sz="4" w:space="0" w:color="000000"/>
              <w:left w:val="single" w:sz="4" w:space="0" w:color="000000"/>
              <w:bottom w:val="single" w:sz="4" w:space="0" w:color="000000"/>
              <w:right w:val="single" w:sz="4" w:space="0" w:color="000000"/>
            </w:tcBorders>
          </w:tcPr>
          <w:p w14:paraId="78E38804" w14:textId="77777777" w:rsidR="00043612" w:rsidRPr="00B25CE3" w:rsidRDefault="00043612" w:rsidP="001626B1">
            <w:pPr>
              <w:spacing w:after="0" w:line="259" w:lineRule="auto"/>
              <w:ind w:left="0" w:firstLine="0"/>
              <w:jc w:val="center"/>
            </w:pPr>
            <w:r w:rsidRPr="00B25CE3">
              <w:rPr>
                <w:b/>
              </w:rPr>
              <w:t xml:space="preserve">Y/N </w:t>
            </w:r>
          </w:p>
        </w:tc>
        <w:tc>
          <w:tcPr>
            <w:tcW w:w="2462" w:type="dxa"/>
            <w:tcBorders>
              <w:top w:val="single" w:sz="4" w:space="0" w:color="000000"/>
              <w:left w:val="single" w:sz="4" w:space="0" w:color="000000"/>
              <w:bottom w:val="single" w:sz="4" w:space="0" w:color="000000"/>
              <w:right w:val="single" w:sz="4" w:space="0" w:color="000000"/>
            </w:tcBorders>
          </w:tcPr>
          <w:p w14:paraId="4BE60AF2" w14:textId="77777777" w:rsidR="00043612" w:rsidRPr="00B25CE3" w:rsidRDefault="00043612" w:rsidP="001626B1">
            <w:pPr>
              <w:spacing w:after="0" w:line="259" w:lineRule="auto"/>
              <w:ind w:left="0" w:firstLine="0"/>
              <w:jc w:val="center"/>
              <w:rPr>
                <w:b/>
                <w:bCs/>
              </w:rPr>
            </w:pPr>
            <w:r w:rsidRPr="00B25CE3">
              <w:rPr>
                <w:b/>
                <w:bCs/>
              </w:rPr>
              <w:t>Pressure</w:t>
            </w:r>
          </w:p>
        </w:tc>
      </w:tr>
      <w:tr w:rsidR="00043612" w:rsidRPr="00B25CE3" w14:paraId="6ADC1D4D" w14:textId="77777777" w:rsidTr="001626B1">
        <w:trPr>
          <w:trHeight w:val="255"/>
          <w:jc w:val="center"/>
        </w:trPr>
        <w:tc>
          <w:tcPr>
            <w:tcW w:w="6390" w:type="dxa"/>
            <w:tcBorders>
              <w:top w:val="single" w:sz="4" w:space="0" w:color="000000"/>
              <w:left w:val="single" w:sz="4" w:space="0" w:color="000000"/>
              <w:bottom w:val="single" w:sz="4" w:space="0" w:color="000000"/>
              <w:right w:val="single" w:sz="4" w:space="0" w:color="000000"/>
            </w:tcBorders>
          </w:tcPr>
          <w:p w14:paraId="2B1B0C18" w14:textId="77777777" w:rsidR="00043612" w:rsidRPr="00B25CE3" w:rsidRDefault="00043612" w:rsidP="001626B1">
            <w:r w:rsidRPr="00B25CE3">
              <w:t>Correct installation?</w:t>
            </w:r>
          </w:p>
        </w:tc>
        <w:tc>
          <w:tcPr>
            <w:tcW w:w="1260" w:type="dxa"/>
            <w:tcBorders>
              <w:top w:val="single" w:sz="4" w:space="0" w:color="000000"/>
              <w:left w:val="single" w:sz="4" w:space="0" w:color="000000"/>
              <w:bottom w:val="single" w:sz="4" w:space="0" w:color="000000"/>
              <w:right w:val="single" w:sz="4" w:space="0" w:color="000000"/>
            </w:tcBorders>
          </w:tcPr>
          <w:p w14:paraId="47ABC6EA" w14:textId="77777777" w:rsidR="00043612" w:rsidRPr="00B25CE3" w:rsidRDefault="00043612" w:rsidP="001626B1">
            <w:pPr>
              <w:jc w:val="center"/>
            </w:pPr>
            <w:r w:rsidRPr="00954E38">
              <w:t>$svfprv_result_1$</w:t>
            </w:r>
          </w:p>
        </w:tc>
        <w:tc>
          <w:tcPr>
            <w:tcW w:w="2462"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23FAE2D0" w14:textId="77777777" w:rsidR="00043612" w:rsidRPr="00B25CE3" w:rsidRDefault="00043612" w:rsidP="001626B1">
            <w:pPr>
              <w:jc w:val="center"/>
            </w:pPr>
          </w:p>
        </w:tc>
      </w:tr>
      <w:tr w:rsidR="00043612" w:rsidRPr="00B25CE3" w14:paraId="5A01A83C" w14:textId="77777777" w:rsidTr="001626B1">
        <w:trPr>
          <w:trHeight w:val="255"/>
          <w:jc w:val="center"/>
        </w:trPr>
        <w:tc>
          <w:tcPr>
            <w:tcW w:w="6390" w:type="dxa"/>
            <w:tcBorders>
              <w:top w:val="single" w:sz="4" w:space="0" w:color="000000"/>
              <w:left w:val="single" w:sz="4" w:space="0" w:color="000000"/>
              <w:bottom w:val="single" w:sz="4" w:space="0" w:color="000000"/>
              <w:right w:val="single" w:sz="4" w:space="0" w:color="000000"/>
            </w:tcBorders>
          </w:tcPr>
          <w:p w14:paraId="195D07B7" w14:textId="77777777" w:rsidR="00043612" w:rsidRPr="00B25CE3" w:rsidRDefault="00043612" w:rsidP="001626B1">
            <w:r w:rsidRPr="00B25CE3">
              <w:t>Did the safety valve work correctly? Record relief Pressure</w:t>
            </w:r>
          </w:p>
        </w:tc>
        <w:tc>
          <w:tcPr>
            <w:tcW w:w="1260" w:type="dxa"/>
            <w:tcBorders>
              <w:top w:val="single" w:sz="4" w:space="0" w:color="000000"/>
              <w:left w:val="single" w:sz="4" w:space="0" w:color="000000"/>
              <w:bottom w:val="single" w:sz="4" w:space="0" w:color="000000"/>
              <w:right w:val="single" w:sz="4" w:space="0" w:color="000000"/>
            </w:tcBorders>
          </w:tcPr>
          <w:p w14:paraId="20FDAAF5" w14:textId="77777777" w:rsidR="00043612" w:rsidRPr="00B25CE3" w:rsidRDefault="00043612" w:rsidP="001626B1">
            <w:pPr>
              <w:jc w:val="center"/>
            </w:pPr>
            <w:r w:rsidRPr="00954E38">
              <w:t>$svfprv_result_</w:t>
            </w:r>
            <w:r>
              <w:t>2</w:t>
            </w:r>
            <w:r w:rsidRPr="00954E38">
              <w:t>$</w:t>
            </w:r>
          </w:p>
        </w:tc>
        <w:tc>
          <w:tcPr>
            <w:tcW w:w="2462" w:type="dxa"/>
            <w:tcBorders>
              <w:top w:val="single" w:sz="4" w:space="0" w:color="000000"/>
              <w:left w:val="single" w:sz="4" w:space="0" w:color="000000"/>
              <w:bottom w:val="single" w:sz="4" w:space="0" w:color="000000"/>
              <w:right w:val="single" w:sz="4" w:space="0" w:color="000000"/>
            </w:tcBorders>
          </w:tcPr>
          <w:p w14:paraId="3E944AAD" w14:textId="77777777" w:rsidR="00043612" w:rsidRPr="00B25CE3" w:rsidRDefault="00043612" w:rsidP="001626B1">
            <w:pPr>
              <w:jc w:val="center"/>
            </w:pPr>
            <w:r w:rsidRPr="00954E38">
              <w:t>$svfprv_result_</w:t>
            </w:r>
            <w:r>
              <w:t>3</w:t>
            </w:r>
            <w:r w:rsidRPr="00954E38">
              <w:t>$</w:t>
            </w:r>
          </w:p>
        </w:tc>
      </w:tr>
      <w:tr w:rsidR="00043612" w:rsidRPr="00B25CE3" w14:paraId="0CC8CA53" w14:textId="77777777" w:rsidTr="001626B1">
        <w:trPr>
          <w:trHeight w:val="299"/>
          <w:jc w:val="center"/>
        </w:trPr>
        <w:tc>
          <w:tcPr>
            <w:tcW w:w="6390" w:type="dxa"/>
            <w:tcBorders>
              <w:top w:val="single" w:sz="4" w:space="0" w:color="000000"/>
              <w:left w:val="single" w:sz="4" w:space="0" w:color="000000"/>
              <w:bottom w:val="single" w:sz="4" w:space="0" w:color="000000"/>
              <w:right w:val="single" w:sz="4" w:space="0" w:color="000000"/>
            </w:tcBorders>
          </w:tcPr>
          <w:p w14:paraId="0C9FFA64" w14:textId="77777777" w:rsidR="00043612" w:rsidRPr="00B25CE3" w:rsidRDefault="00043612" w:rsidP="001626B1">
            <w:r w:rsidRPr="00B25CE3">
              <w:t>What was the re-seat pressure?</w:t>
            </w:r>
          </w:p>
        </w:tc>
        <w:tc>
          <w:tcPr>
            <w:tcW w:w="1260"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705573B7" w14:textId="77777777" w:rsidR="00043612" w:rsidRPr="00B25CE3" w:rsidRDefault="00043612" w:rsidP="001626B1">
            <w:pPr>
              <w:jc w:val="center"/>
            </w:pPr>
          </w:p>
        </w:tc>
        <w:tc>
          <w:tcPr>
            <w:tcW w:w="2462" w:type="dxa"/>
            <w:tcBorders>
              <w:top w:val="single" w:sz="4" w:space="0" w:color="000000"/>
              <w:left w:val="single" w:sz="4" w:space="0" w:color="000000"/>
              <w:bottom w:val="single" w:sz="4" w:space="0" w:color="000000"/>
              <w:right w:val="single" w:sz="4" w:space="0" w:color="000000"/>
            </w:tcBorders>
            <w:shd w:val="clear" w:color="auto" w:fill="auto"/>
          </w:tcPr>
          <w:p w14:paraId="194525D3" w14:textId="77777777" w:rsidR="00043612" w:rsidRPr="00B25CE3" w:rsidRDefault="00043612" w:rsidP="001626B1">
            <w:pPr>
              <w:jc w:val="center"/>
            </w:pPr>
            <w:r w:rsidRPr="00954E38">
              <w:t>$svfprv_result_</w:t>
            </w:r>
            <w:r>
              <w:t>4</w:t>
            </w:r>
            <w:r w:rsidRPr="00954E38">
              <w:t>$</w:t>
            </w:r>
          </w:p>
        </w:tc>
      </w:tr>
      <w:tr w:rsidR="00043612" w:rsidRPr="00B25CE3" w14:paraId="5FAEA710" w14:textId="77777777" w:rsidTr="001626B1">
        <w:trPr>
          <w:trHeight w:val="299"/>
          <w:jc w:val="center"/>
        </w:trPr>
        <w:tc>
          <w:tcPr>
            <w:tcW w:w="6390" w:type="dxa"/>
            <w:tcBorders>
              <w:top w:val="single" w:sz="4" w:space="0" w:color="000000"/>
              <w:left w:val="single" w:sz="4" w:space="0" w:color="000000"/>
              <w:bottom w:val="single" w:sz="4" w:space="0" w:color="000000"/>
              <w:right w:val="single" w:sz="4" w:space="0" w:color="000000"/>
            </w:tcBorders>
          </w:tcPr>
          <w:p w14:paraId="0E068E40" w14:textId="77777777" w:rsidR="00043612" w:rsidRPr="00B25CE3" w:rsidRDefault="00043612" w:rsidP="001626B1">
            <w:r w:rsidRPr="009E556E">
              <w:t>Did the steam pressure continue to rise with the safety valve lifted and the bypass valve wide open?</w:t>
            </w:r>
          </w:p>
        </w:tc>
        <w:tc>
          <w:tcPr>
            <w:tcW w:w="1260" w:type="dxa"/>
            <w:tcBorders>
              <w:top w:val="single" w:sz="4" w:space="0" w:color="000000"/>
              <w:left w:val="single" w:sz="4" w:space="0" w:color="000000"/>
              <w:bottom w:val="single" w:sz="4" w:space="0" w:color="000000"/>
              <w:right w:val="single" w:sz="4" w:space="0" w:color="000000"/>
            </w:tcBorders>
            <w:shd w:val="clear" w:color="auto" w:fill="auto"/>
          </w:tcPr>
          <w:p w14:paraId="2C8BD44A" w14:textId="77777777" w:rsidR="00043612" w:rsidRPr="00B25CE3" w:rsidRDefault="00043612" w:rsidP="001626B1">
            <w:pPr>
              <w:jc w:val="center"/>
            </w:pPr>
            <w:r w:rsidRPr="00954E38">
              <w:t>$svfprv_result_</w:t>
            </w:r>
            <w:r>
              <w:t>5</w:t>
            </w:r>
            <w:r w:rsidRPr="00954E38">
              <w:t>$</w:t>
            </w:r>
          </w:p>
        </w:tc>
        <w:tc>
          <w:tcPr>
            <w:tcW w:w="2462"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0B5BE6B7" w14:textId="77777777" w:rsidR="00043612" w:rsidRPr="00954E38" w:rsidRDefault="00043612" w:rsidP="001626B1">
            <w:pPr>
              <w:jc w:val="center"/>
            </w:pPr>
          </w:p>
        </w:tc>
      </w:tr>
    </w:tbl>
    <w:p w14:paraId="4A4BED93" w14:textId="77777777" w:rsidR="00043612" w:rsidRPr="00B25CE3" w:rsidRDefault="00043612" w:rsidP="00043612"/>
    <w:p w14:paraId="5DE5F54B" w14:textId="77777777" w:rsidR="00043612" w:rsidRPr="00B25CE3" w:rsidRDefault="00043612" w:rsidP="00043612">
      <w:pPr>
        <w:pBdr>
          <w:top w:val="single" w:sz="18" w:space="1" w:color="auto"/>
        </w:pBdr>
        <w:spacing w:after="60" w:line="259" w:lineRule="auto"/>
        <w:ind w:left="0" w:firstLine="0"/>
      </w:pPr>
    </w:p>
    <w:p w14:paraId="5A0036BB" w14:textId="77777777" w:rsidR="00043612" w:rsidRPr="00B25CE3" w:rsidRDefault="00043612" w:rsidP="00043612">
      <w:pPr>
        <w:ind w:left="0" w:firstLine="0"/>
        <w:rPr>
          <w:b/>
        </w:rPr>
      </w:pPr>
      <w:r w:rsidRPr="00B25CE3">
        <w:rPr>
          <w:b/>
        </w:rPr>
        <w:t>Did the device fail or pass the 3 Question Criteria (section 1.3.1)?</w:t>
      </w:r>
      <w:r>
        <w:rPr>
          <w:b/>
        </w:rPr>
        <w:t xml:space="preserve">  </w:t>
      </w:r>
      <w:r w:rsidRPr="00954E38">
        <w:rPr>
          <w:b/>
        </w:rPr>
        <w:t>$</w:t>
      </w:r>
      <w:proofErr w:type="spellStart"/>
      <w:r w:rsidRPr="00954E38">
        <w:rPr>
          <w:b/>
        </w:rPr>
        <w:t>svfprv_result_status</w:t>
      </w:r>
      <w:proofErr w:type="spellEnd"/>
      <w:r w:rsidRPr="00954E38">
        <w:rPr>
          <w:b/>
        </w:rPr>
        <w:t>$</w:t>
      </w:r>
    </w:p>
    <w:p w14:paraId="554080C5" w14:textId="77777777" w:rsidR="00043612" w:rsidRPr="00B25CE3" w:rsidRDefault="00043612" w:rsidP="00043612">
      <w:r>
        <w:t>If boiler is to be operated with failed safety device, a properly approved ISM is required</w:t>
      </w:r>
      <w:r w:rsidRPr="00B25CE3">
        <w:t>.</w:t>
      </w:r>
      <w:r>
        <w:br/>
        <w:t>Describe safety device failure/remedy in Appendix F.</w:t>
      </w:r>
    </w:p>
    <w:p w14:paraId="738CD62F" w14:textId="77777777" w:rsidR="00043612" w:rsidRPr="00B25CE3" w:rsidRDefault="00043612" w:rsidP="008279E9"/>
    <w:p w14:paraId="68A6F073" w14:textId="08DAE742" w:rsidR="009E197A" w:rsidRPr="00B25CE3" w:rsidRDefault="009E197A">
      <w:pPr>
        <w:spacing w:after="160" w:line="259" w:lineRule="auto"/>
        <w:ind w:left="0" w:firstLine="0"/>
      </w:pPr>
      <w:r w:rsidRPr="00B25CE3">
        <w:br w:type="page"/>
      </w:r>
    </w:p>
    <w:p w14:paraId="43A8F0A2" w14:textId="3069BE28" w:rsidR="002856A5" w:rsidRPr="00B25CE3" w:rsidRDefault="007A62FD" w:rsidP="002856A5">
      <w:pPr>
        <w:pStyle w:val="Heading1"/>
      </w:pPr>
      <w:bookmarkStart w:id="8" w:name="_Toc164749777"/>
      <w:r>
        <w:lastRenderedPageBreak/>
        <w:t>9</w:t>
      </w:r>
      <w:r w:rsidR="002856A5" w:rsidRPr="00B25CE3">
        <w:t>. Liquid Relief Valve on Oil Pump Set [</w:t>
      </w:r>
      <w:r w:rsidR="00C92DB2" w:rsidRPr="00C92DB2">
        <w:t>$</w:t>
      </w:r>
      <w:proofErr w:type="spellStart"/>
      <w:r w:rsidR="00C92DB2" w:rsidRPr="00C92DB2">
        <w:t>lrvops_result_status</w:t>
      </w:r>
      <w:proofErr w:type="spellEnd"/>
      <w:r w:rsidR="00C92DB2" w:rsidRPr="00C92DB2">
        <w:t>$</w:t>
      </w:r>
      <w:r w:rsidR="002856A5" w:rsidRPr="00B25CE3">
        <w:t>]</w:t>
      </w:r>
      <w:bookmarkEnd w:id="8"/>
    </w:p>
    <w:p w14:paraId="43244899" w14:textId="742C9C18" w:rsidR="002856A5" w:rsidRPr="00B25CE3" w:rsidRDefault="002856A5" w:rsidP="002856A5">
      <w:r w:rsidRPr="00B25CE3">
        <w:t>(LRVOPS)</w:t>
      </w:r>
    </w:p>
    <w:p w14:paraId="6201F5F0" w14:textId="77777777" w:rsidR="002856A5" w:rsidRPr="00B25CE3" w:rsidRDefault="002856A5" w:rsidP="002856A5"/>
    <w:tbl>
      <w:tblPr>
        <w:tblStyle w:val="TableGrid"/>
        <w:tblW w:w="10070" w:type="dxa"/>
        <w:jc w:val="center"/>
        <w:tblInd w:w="0" w:type="dxa"/>
        <w:tblCellMar>
          <w:top w:w="7" w:type="dxa"/>
          <w:left w:w="5" w:type="dxa"/>
          <w:right w:w="7" w:type="dxa"/>
        </w:tblCellMar>
        <w:tblLook w:val="04A0" w:firstRow="1" w:lastRow="0" w:firstColumn="1" w:lastColumn="0" w:noHBand="0" w:noVBand="1"/>
      </w:tblPr>
      <w:tblGrid>
        <w:gridCol w:w="933"/>
        <w:gridCol w:w="2185"/>
        <w:gridCol w:w="1772"/>
        <w:gridCol w:w="2199"/>
        <w:gridCol w:w="1186"/>
        <w:gridCol w:w="2506"/>
      </w:tblGrid>
      <w:tr w:rsidR="002856A5" w:rsidRPr="00B25CE3" w14:paraId="7DDD2072" w14:textId="77777777" w:rsidTr="00650781">
        <w:trPr>
          <w:trHeight w:val="298"/>
          <w:jc w:val="center"/>
        </w:trPr>
        <w:tc>
          <w:tcPr>
            <w:tcW w:w="1615" w:type="dxa"/>
            <w:tcBorders>
              <w:top w:val="single" w:sz="4" w:space="0" w:color="000000"/>
              <w:left w:val="single" w:sz="4" w:space="0" w:color="000000"/>
              <w:bottom w:val="single" w:sz="4" w:space="0" w:color="000000"/>
              <w:right w:val="single" w:sz="4" w:space="0" w:color="000000"/>
            </w:tcBorders>
          </w:tcPr>
          <w:p w14:paraId="0044E8A9" w14:textId="77777777" w:rsidR="002856A5" w:rsidRPr="00B25CE3" w:rsidRDefault="002856A5" w:rsidP="00D676D4">
            <w:pPr>
              <w:spacing w:after="0" w:line="259" w:lineRule="auto"/>
              <w:ind w:left="0" w:firstLine="0"/>
              <w:jc w:val="center"/>
            </w:pPr>
            <w:r w:rsidRPr="00B25CE3">
              <w:rPr>
                <w:b/>
              </w:rPr>
              <w:t xml:space="preserve">Item </w:t>
            </w:r>
          </w:p>
        </w:tc>
        <w:tc>
          <w:tcPr>
            <w:tcW w:w="1530" w:type="dxa"/>
            <w:tcBorders>
              <w:top w:val="single" w:sz="4" w:space="0" w:color="000000"/>
              <w:left w:val="single" w:sz="4" w:space="0" w:color="000000"/>
              <w:bottom w:val="single" w:sz="4" w:space="0" w:color="000000"/>
              <w:right w:val="single" w:sz="4" w:space="0" w:color="000000"/>
            </w:tcBorders>
          </w:tcPr>
          <w:p w14:paraId="6E9E4128" w14:textId="77777777" w:rsidR="002856A5" w:rsidRPr="00B25CE3" w:rsidRDefault="002856A5" w:rsidP="00D676D4">
            <w:pPr>
              <w:spacing w:after="0" w:line="259" w:lineRule="auto"/>
              <w:ind w:left="0" w:firstLine="0"/>
              <w:jc w:val="center"/>
            </w:pPr>
            <w:r w:rsidRPr="00B25CE3">
              <w:rPr>
                <w:b/>
              </w:rPr>
              <w:t>Make</w:t>
            </w:r>
          </w:p>
        </w:tc>
        <w:tc>
          <w:tcPr>
            <w:tcW w:w="1890" w:type="dxa"/>
            <w:tcBorders>
              <w:top w:val="single" w:sz="4" w:space="0" w:color="000000"/>
              <w:left w:val="single" w:sz="4" w:space="0" w:color="000000"/>
              <w:bottom w:val="single" w:sz="4" w:space="0" w:color="000000"/>
              <w:right w:val="single" w:sz="4" w:space="0" w:color="000000"/>
            </w:tcBorders>
          </w:tcPr>
          <w:p w14:paraId="472BF04D" w14:textId="77777777" w:rsidR="00E624C3" w:rsidRPr="00B25CE3" w:rsidRDefault="002856A5" w:rsidP="00D676D4">
            <w:pPr>
              <w:spacing w:after="0" w:line="259" w:lineRule="auto"/>
              <w:ind w:left="0" w:firstLine="0"/>
              <w:jc w:val="center"/>
              <w:rPr>
                <w:b/>
              </w:rPr>
            </w:pPr>
            <w:r w:rsidRPr="00B25CE3">
              <w:rPr>
                <w:b/>
              </w:rPr>
              <w:t xml:space="preserve">Capacity </w:t>
            </w:r>
          </w:p>
          <w:p w14:paraId="48368A5A" w14:textId="7EC42E2A" w:rsidR="002856A5" w:rsidRPr="00B25CE3" w:rsidRDefault="002856A5" w:rsidP="00D676D4">
            <w:pPr>
              <w:spacing w:after="0" w:line="259" w:lineRule="auto"/>
              <w:ind w:left="0" w:firstLine="0"/>
              <w:jc w:val="center"/>
            </w:pPr>
            <w:r w:rsidRPr="00B25CE3">
              <w:rPr>
                <w:b/>
              </w:rPr>
              <w:t>(</w:t>
            </w:r>
            <w:r w:rsidR="00E624C3" w:rsidRPr="00B25CE3">
              <w:rPr>
                <w:b/>
              </w:rPr>
              <w:t>gal</w:t>
            </w:r>
            <w:r w:rsidRPr="00B25CE3">
              <w:rPr>
                <w:b/>
              </w:rPr>
              <w:t>/</w:t>
            </w:r>
            <w:proofErr w:type="spellStart"/>
            <w:r w:rsidRPr="00B25CE3">
              <w:rPr>
                <w:b/>
              </w:rPr>
              <w:t>hr</w:t>
            </w:r>
            <w:proofErr w:type="spellEnd"/>
            <w:r w:rsidRPr="00B25CE3">
              <w:rPr>
                <w:b/>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6F66796E" w14:textId="77777777" w:rsidR="002856A5" w:rsidRPr="00B25CE3" w:rsidRDefault="002856A5" w:rsidP="00D676D4">
            <w:pPr>
              <w:spacing w:after="0" w:line="259" w:lineRule="auto"/>
              <w:ind w:left="0" w:firstLine="0"/>
              <w:jc w:val="center"/>
            </w:pPr>
            <w:r w:rsidRPr="00B25CE3">
              <w:rPr>
                <w:b/>
                <w:bCs/>
              </w:rPr>
              <w:t>Range</w:t>
            </w:r>
          </w:p>
        </w:tc>
        <w:tc>
          <w:tcPr>
            <w:tcW w:w="1800" w:type="dxa"/>
            <w:tcBorders>
              <w:top w:val="single" w:sz="4" w:space="0" w:color="000000"/>
              <w:left w:val="single" w:sz="4" w:space="0" w:color="000000"/>
              <w:bottom w:val="single" w:sz="4" w:space="0" w:color="000000"/>
              <w:right w:val="single" w:sz="4" w:space="0" w:color="000000"/>
            </w:tcBorders>
          </w:tcPr>
          <w:p w14:paraId="106B485F" w14:textId="77777777" w:rsidR="00E624C3" w:rsidRPr="00B25CE3" w:rsidRDefault="00E624C3" w:rsidP="00D676D4">
            <w:pPr>
              <w:spacing w:after="0" w:line="238" w:lineRule="auto"/>
              <w:ind w:left="0" w:firstLine="0"/>
              <w:jc w:val="center"/>
              <w:rPr>
                <w:b/>
              </w:rPr>
            </w:pPr>
            <w:r w:rsidRPr="00B25CE3">
              <w:rPr>
                <w:b/>
              </w:rPr>
              <w:t>LRVOPS</w:t>
            </w:r>
            <w:r w:rsidR="002856A5" w:rsidRPr="00B25CE3">
              <w:rPr>
                <w:b/>
              </w:rPr>
              <w:t xml:space="preserve"> </w:t>
            </w:r>
          </w:p>
          <w:p w14:paraId="494D6FE4" w14:textId="63CB7C45" w:rsidR="002856A5" w:rsidRPr="00B25CE3" w:rsidRDefault="002856A5" w:rsidP="00D676D4">
            <w:pPr>
              <w:spacing w:after="0" w:line="238" w:lineRule="auto"/>
              <w:ind w:left="0" w:firstLine="0"/>
              <w:jc w:val="center"/>
              <w:rPr>
                <w:b/>
              </w:rPr>
            </w:pPr>
            <w:r w:rsidRPr="00B25CE3">
              <w:rPr>
                <w:b/>
              </w:rPr>
              <w:t>Set Point</w:t>
            </w:r>
          </w:p>
        </w:tc>
        <w:tc>
          <w:tcPr>
            <w:tcW w:w="1795" w:type="dxa"/>
            <w:tcBorders>
              <w:top w:val="single" w:sz="4" w:space="0" w:color="000000"/>
              <w:left w:val="single" w:sz="4" w:space="0" w:color="000000"/>
              <w:bottom w:val="single" w:sz="4" w:space="0" w:color="auto"/>
              <w:right w:val="single" w:sz="4" w:space="0" w:color="000000"/>
            </w:tcBorders>
          </w:tcPr>
          <w:p w14:paraId="3ACA4C47" w14:textId="51FFDFDE" w:rsidR="002856A5" w:rsidRPr="00B25CE3" w:rsidRDefault="00E624C3" w:rsidP="00D676D4">
            <w:pPr>
              <w:spacing w:after="0" w:line="238" w:lineRule="auto"/>
              <w:ind w:left="0" w:firstLine="0"/>
              <w:jc w:val="center"/>
            </w:pPr>
            <w:r w:rsidRPr="00B25CE3">
              <w:rPr>
                <w:b/>
              </w:rPr>
              <w:t>Oil Supply</w:t>
            </w:r>
            <w:r w:rsidR="002856A5" w:rsidRPr="00B25CE3">
              <w:rPr>
                <w:b/>
              </w:rPr>
              <w:t xml:space="preserve"> Pres</w:t>
            </w:r>
            <w:r w:rsidRPr="00B25CE3">
              <w:rPr>
                <w:b/>
              </w:rPr>
              <w:t>sure</w:t>
            </w:r>
          </w:p>
        </w:tc>
      </w:tr>
      <w:tr w:rsidR="002856A5" w:rsidRPr="00B25CE3" w14:paraId="103B6A7F" w14:textId="77777777" w:rsidTr="00650781">
        <w:trPr>
          <w:trHeight w:val="286"/>
          <w:jc w:val="center"/>
        </w:trPr>
        <w:tc>
          <w:tcPr>
            <w:tcW w:w="1615" w:type="dxa"/>
            <w:tcBorders>
              <w:top w:val="single" w:sz="4" w:space="0" w:color="000000"/>
              <w:left w:val="single" w:sz="4" w:space="0" w:color="000000"/>
              <w:bottom w:val="single" w:sz="4" w:space="0" w:color="000000"/>
              <w:right w:val="single" w:sz="4" w:space="0" w:color="000000"/>
            </w:tcBorders>
          </w:tcPr>
          <w:p w14:paraId="2732C1C2" w14:textId="1C6783AE" w:rsidR="002856A5" w:rsidRPr="00B25CE3" w:rsidRDefault="002856A5" w:rsidP="00D676D4">
            <w:pPr>
              <w:jc w:val="center"/>
            </w:pPr>
            <w:r w:rsidRPr="00B25CE3">
              <w:t>LRVOPS</w:t>
            </w:r>
          </w:p>
        </w:tc>
        <w:tc>
          <w:tcPr>
            <w:tcW w:w="1530" w:type="dxa"/>
            <w:tcBorders>
              <w:top w:val="single" w:sz="4" w:space="0" w:color="000000"/>
              <w:left w:val="single" w:sz="4" w:space="0" w:color="000000"/>
              <w:bottom w:val="single" w:sz="4" w:space="0" w:color="000000"/>
              <w:right w:val="single" w:sz="4" w:space="0" w:color="000000"/>
            </w:tcBorders>
          </w:tcPr>
          <w:p w14:paraId="613FEB31" w14:textId="77F1CC88" w:rsidR="002856A5" w:rsidRPr="00B25CE3" w:rsidRDefault="00C92DB2" w:rsidP="00D676D4">
            <w:pPr>
              <w:jc w:val="center"/>
            </w:pPr>
            <w:r w:rsidRPr="00C92DB2">
              <w:t>$</w:t>
            </w:r>
            <w:proofErr w:type="spellStart"/>
            <w:r w:rsidRPr="00C92DB2">
              <w:t>lrvops_make</w:t>
            </w:r>
            <w:proofErr w:type="spellEnd"/>
            <w:r w:rsidRPr="00C92DB2">
              <w:t>$</w:t>
            </w:r>
          </w:p>
        </w:tc>
        <w:tc>
          <w:tcPr>
            <w:tcW w:w="1890" w:type="dxa"/>
            <w:tcBorders>
              <w:top w:val="single" w:sz="4" w:space="0" w:color="000000"/>
              <w:left w:val="single" w:sz="4" w:space="0" w:color="000000"/>
              <w:bottom w:val="single" w:sz="4" w:space="0" w:color="000000"/>
              <w:right w:val="single" w:sz="4" w:space="0" w:color="000000"/>
            </w:tcBorders>
          </w:tcPr>
          <w:p w14:paraId="6C2EAE16" w14:textId="2CA2F4D0" w:rsidR="002856A5" w:rsidRPr="00B25CE3" w:rsidRDefault="00C92DB2" w:rsidP="00D676D4">
            <w:pPr>
              <w:jc w:val="center"/>
            </w:pPr>
            <w:r w:rsidRPr="00C92DB2">
              <w:t>$</w:t>
            </w:r>
            <w:proofErr w:type="spellStart"/>
            <w:r w:rsidRPr="00C92DB2">
              <w:t>lrvops_capacity</w:t>
            </w:r>
            <w:proofErr w:type="spellEnd"/>
            <w:r w:rsidRPr="00C92DB2">
              <w:t>$</w:t>
            </w:r>
          </w:p>
        </w:tc>
        <w:tc>
          <w:tcPr>
            <w:tcW w:w="1440"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55D9626D" w14:textId="77777777" w:rsidR="002856A5" w:rsidRPr="00B25CE3" w:rsidRDefault="002856A5" w:rsidP="00D676D4">
            <w:pPr>
              <w:jc w:val="center"/>
            </w:pPr>
          </w:p>
        </w:tc>
        <w:tc>
          <w:tcPr>
            <w:tcW w:w="1800" w:type="dxa"/>
            <w:tcBorders>
              <w:top w:val="single" w:sz="4" w:space="0" w:color="000000"/>
              <w:left w:val="single" w:sz="4" w:space="0" w:color="000000"/>
              <w:bottom w:val="single" w:sz="4" w:space="0" w:color="000000"/>
              <w:right w:val="single" w:sz="4" w:space="0" w:color="auto"/>
            </w:tcBorders>
          </w:tcPr>
          <w:p w14:paraId="0FA1C0C0" w14:textId="5AEDC3AD" w:rsidR="002856A5" w:rsidRPr="00B25CE3" w:rsidRDefault="00C92DB2" w:rsidP="00D676D4">
            <w:pPr>
              <w:jc w:val="center"/>
            </w:pPr>
            <w:r w:rsidRPr="00C92DB2">
              <w:t>$</w:t>
            </w:r>
            <w:proofErr w:type="spellStart"/>
            <w:r w:rsidRPr="00C92DB2">
              <w:t>lrvops_sp</w:t>
            </w:r>
            <w:proofErr w:type="spellEnd"/>
            <w:r w:rsidRPr="00C92DB2">
              <w:t>$</w:t>
            </w:r>
          </w:p>
        </w:tc>
        <w:tc>
          <w:tcPr>
            <w:tcW w:w="1795" w:type="dxa"/>
            <w:tcBorders>
              <w:top w:val="single" w:sz="4" w:space="0" w:color="auto"/>
              <w:left w:val="single" w:sz="4" w:space="0" w:color="auto"/>
              <w:right w:val="single" w:sz="4" w:space="0" w:color="auto"/>
            </w:tcBorders>
          </w:tcPr>
          <w:p w14:paraId="4B6C2E5C" w14:textId="1FCDC939" w:rsidR="002856A5" w:rsidRPr="00B25CE3" w:rsidRDefault="00C92DB2" w:rsidP="00D676D4">
            <w:pPr>
              <w:jc w:val="center"/>
            </w:pPr>
            <w:r w:rsidRPr="00C92DB2">
              <w:t>$</w:t>
            </w:r>
            <w:proofErr w:type="spellStart"/>
            <w:r w:rsidRPr="00C92DB2">
              <w:t>lrvops_oil_supply_pres</w:t>
            </w:r>
            <w:proofErr w:type="spellEnd"/>
            <w:r w:rsidRPr="00C92DB2">
              <w:t>$</w:t>
            </w:r>
          </w:p>
        </w:tc>
      </w:tr>
      <w:tr w:rsidR="002856A5" w:rsidRPr="00B25CE3" w14:paraId="4BEF8937" w14:textId="77777777" w:rsidTr="00650781">
        <w:trPr>
          <w:trHeight w:val="286"/>
          <w:jc w:val="center"/>
        </w:trPr>
        <w:tc>
          <w:tcPr>
            <w:tcW w:w="1615" w:type="dxa"/>
            <w:tcBorders>
              <w:top w:val="single" w:sz="4" w:space="0" w:color="000000"/>
              <w:left w:val="single" w:sz="4" w:space="0" w:color="000000"/>
              <w:bottom w:val="single" w:sz="4" w:space="0" w:color="000000"/>
              <w:right w:val="single" w:sz="4" w:space="0" w:color="000000"/>
            </w:tcBorders>
          </w:tcPr>
          <w:p w14:paraId="52715344" w14:textId="77777777" w:rsidR="002856A5" w:rsidRPr="00B25CE3" w:rsidRDefault="002856A5" w:rsidP="00D676D4">
            <w:pPr>
              <w:jc w:val="center"/>
            </w:pPr>
            <w:r w:rsidRPr="00B25CE3">
              <w:t>Pressure Gage</w:t>
            </w:r>
          </w:p>
        </w:tc>
        <w:tc>
          <w:tcPr>
            <w:tcW w:w="1530" w:type="dxa"/>
            <w:tcBorders>
              <w:top w:val="single" w:sz="4" w:space="0" w:color="000000"/>
              <w:left w:val="single" w:sz="4" w:space="0" w:color="000000"/>
              <w:bottom w:val="single" w:sz="4" w:space="0" w:color="000000"/>
              <w:right w:val="single" w:sz="4" w:space="0" w:color="000000"/>
            </w:tcBorders>
          </w:tcPr>
          <w:p w14:paraId="60943C55" w14:textId="0F2E8D4A" w:rsidR="002856A5" w:rsidRPr="00B25CE3" w:rsidRDefault="00C92DB2" w:rsidP="00D676D4">
            <w:pPr>
              <w:jc w:val="center"/>
            </w:pPr>
            <w:r w:rsidRPr="00C92DB2">
              <w:t>$</w:t>
            </w:r>
            <w:proofErr w:type="spellStart"/>
            <w:r w:rsidRPr="00C92DB2">
              <w:t>lrvops_gauge_make</w:t>
            </w:r>
            <w:proofErr w:type="spellEnd"/>
            <w:r w:rsidRPr="00C92DB2">
              <w:t>$</w:t>
            </w:r>
          </w:p>
        </w:tc>
        <w:tc>
          <w:tcPr>
            <w:tcW w:w="1890"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31DB608C" w14:textId="77777777" w:rsidR="002856A5" w:rsidRPr="00B25CE3" w:rsidRDefault="002856A5" w:rsidP="00D676D4">
            <w:pPr>
              <w:jc w:val="center"/>
            </w:pPr>
          </w:p>
        </w:tc>
        <w:tc>
          <w:tcPr>
            <w:tcW w:w="1440" w:type="dxa"/>
            <w:tcBorders>
              <w:top w:val="single" w:sz="4" w:space="0" w:color="000000"/>
              <w:left w:val="single" w:sz="4" w:space="0" w:color="000000"/>
              <w:bottom w:val="single" w:sz="4" w:space="0" w:color="000000"/>
              <w:right w:val="single" w:sz="4" w:space="0" w:color="000000"/>
            </w:tcBorders>
          </w:tcPr>
          <w:p w14:paraId="4813A244" w14:textId="4940DC0A" w:rsidR="002856A5" w:rsidRPr="00B25CE3" w:rsidRDefault="00C92DB2" w:rsidP="00D676D4">
            <w:pPr>
              <w:jc w:val="center"/>
            </w:pPr>
            <w:r w:rsidRPr="00C92DB2">
              <w:t>$</w:t>
            </w:r>
            <w:proofErr w:type="spellStart"/>
            <w:r w:rsidRPr="00C92DB2">
              <w:t>lrvops_gauge_range</w:t>
            </w:r>
            <w:proofErr w:type="spellEnd"/>
            <w:r w:rsidRPr="00C92DB2">
              <w:t>$</w:t>
            </w:r>
          </w:p>
        </w:tc>
        <w:tc>
          <w:tcPr>
            <w:tcW w:w="1800" w:type="dxa"/>
            <w:tcBorders>
              <w:top w:val="single" w:sz="4" w:space="0" w:color="000000"/>
              <w:left w:val="single" w:sz="4" w:space="0" w:color="000000"/>
              <w:bottom w:val="single" w:sz="4" w:space="0" w:color="000000"/>
              <w:right w:val="single" w:sz="4" w:space="0" w:color="auto"/>
            </w:tcBorders>
            <w:shd w:val="clear" w:color="auto" w:fill="BFBFBF" w:themeFill="background1" w:themeFillShade="BF"/>
          </w:tcPr>
          <w:p w14:paraId="3444E884" w14:textId="77777777" w:rsidR="002856A5" w:rsidRPr="00B25CE3" w:rsidRDefault="002856A5" w:rsidP="00D676D4">
            <w:pPr>
              <w:jc w:val="center"/>
            </w:pPr>
          </w:p>
        </w:tc>
        <w:tc>
          <w:tcPr>
            <w:tcW w:w="1795" w:type="dxa"/>
            <w:tcBorders>
              <w:left w:val="single" w:sz="4" w:space="0" w:color="auto"/>
              <w:bottom w:val="single" w:sz="4" w:space="0" w:color="auto"/>
              <w:right w:val="single" w:sz="4" w:space="0" w:color="auto"/>
            </w:tcBorders>
          </w:tcPr>
          <w:p w14:paraId="5298D350" w14:textId="77777777" w:rsidR="002856A5" w:rsidRPr="00B25CE3" w:rsidRDefault="002856A5" w:rsidP="00D676D4">
            <w:pPr>
              <w:jc w:val="center"/>
            </w:pPr>
          </w:p>
        </w:tc>
      </w:tr>
    </w:tbl>
    <w:p w14:paraId="3F6FE510" w14:textId="77777777" w:rsidR="002856A5" w:rsidRPr="00B25CE3" w:rsidRDefault="002856A5" w:rsidP="002856A5"/>
    <w:p w14:paraId="4E238C4F" w14:textId="77777777" w:rsidR="002856A5" w:rsidRPr="00B25CE3" w:rsidRDefault="002856A5" w:rsidP="003C2E20">
      <w:pPr>
        <w:pStyle w:val="ListParagraph"/>
        <w:numPr>
          <w:ilvl w:val="0"/>
          <w:numId w:val="8"/>
        </w:numPr>
      </w:pPr>
      <w:r w:rsidRPr="00B25CE3">
        <w:t xml:space="preserve">Setpoint is required to be less than the max allowable pump pressure and less than 10 </w:t>
      </w:r>
      <w:proofErr w:type="spellStart"/>
      <w:r w:rsidRPr="00B25CE3">
        <w:t>psig</w:t>
      </w:r>
      <w:proofErr w:type="spellEnd"/>
      <w:r w:rsidRPr="00B25CE3">
        <w:t xml:space="preserve"> above normal regulated oil supply pressure.</w:t>
      </w:r>
    </w:p>
    <w:p w14:paraId="6058B840" w14:textId="3C582614" w:rsidR="002856A5" w:rsidRPr="00B25CE3" w:rsidRDefault="002856A5" w:rsidP="003C2E20">
      <w:pPr>
        <w:pStyle w:val="ListParagraph"/>
        <w:numPr>
          <w:ilvl w:val="0"/>
          <w:numId w:val="8"/>
        </w:numPr>
      </w:pPr>
      <w:r w:rsidRPr="00B25CE3">
        <w:t xml:space="preserve">LRVOPS is required not to be used as a backpressure regulator. </w:t>
      </w:r>
    </w:p>
    <w:p w14:paraId="779F77BA" w14:textId="1CB9914E" w:rsidR="002856A5" w:rsidRPr="00B25CE3" w:rsidRDefault="009E556E" w:rsidP="002856A5">
      <w:r>
        <w:rPr>
          <w:noProof/>
        </w:rPr>
        <w:drawing>
          <wp:anchor distT="0" distB="0" distL="114300" distR="114300" simplePos="0" relativeHeight="251692032" behindDoc="1" locked="0" layoutInCell="1" allowOverlap="1" wp14:anchorId="78D2BEFF" wp14:editId="3CE4BE75">
            <wp:simplePos x="0" y="0"/>
            <wp:positionH relativeFrom="column">
              <wp:posOffset>1066800</wp:posOffset>
            </wp:positionH>
            <wp:positionV relativeFrom="paragraph">
              <wp:posOffset>10795</wp:posOffset>
            </wp:positionV>
            <wp:extent cx="4923968" cy="2543226"/>
            <wp:effectExtent l="0" t="0" r="0" b="0"/>
            <wp:wrapNone/>
            <wp:docPr id="6" name="Picture 6"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 schematic&#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4923968" cy="2543226"/>
                    </a:xfrm>
                    <a:prstGeom prst="rect">
                      <a:avLst/>
                    </a:prstGeom>
                  </pic:spPr>
                </pic:pic>
              </a:graphicData>
            </a:graphic>
            <wp14:sizeRelH relativeFrom="margin">
              <wp14:pctWidth>0</wp14:pctWidth>
            </wp14:sizeRelH>
            <wp14:sizeRelV relativeFrom="margin">
              <wp14:pctHeight>0</wp14:pctHeight>
            </wp14:sizeRelV>
          </wp:anchor>
        </w:drawing>
      </w:r>
    </w:p>
    <w:p w14:paraId="57A7A176" w14:textId="77777777" w:rsidR="002856A5" w:rsidRPr="00B25CE3" w:rsidRDefault="002856A5" w:rsidP="002856A5">
      <w:pPr>
        <w:ind w:left="0" w:firstLine="0"/>
      </w:pPr>
    </w:p>
    <w:p w14:paraId="7F534BEB" w14:textId="77777777" w:rsidR="002856A5" w:rsidRPr="00B25CE3" w:rsidRDefault="002856A5" w:rsidP="002856A5">
      <w:pPr>
        <w:ind w:left="0" w:firstLine="0"/>
      </w:pPr>
    </w:p>
    <w:p w14:paraId="39946BDC" w14:textId="77777777" w:rsidR="002856A5" w:rsidRPr="00B25CE3" w:rsidRDefault="002856A5" w:rsidP="002856A5"/>
    <w:p w14:paraId="0DFAA992" w14:textId="77777777" w:rsidR="002856A5" w:rsidRPr="00B25CE3" w:rsidRDefault="002856A5" w:rsidP="002856A5"/>
    <w:p w14:paraId="2775458F" w14:textId="58FA3EDD" w:rsidR="002856A5" w:rsidRPr="00B25CE3" w:rsidRDefault="002856A5" w:rsidP="00A55618">
      <w:pPr>
        <w:ind w:left="0" w:firstLine="0"/>
      </w:pPr>
    </w:p>
    <w:p w14:paraId="134A7BCE" w14:textId="2B7C474F" w:rsidR="002856A5" w:rsidRPr="00B25CE3" w:rsidRDefault="002856A5" w:rsidP="002856A5"/>
    <w:p w14:paraId="59C86163" w14:textId="774CFBF0" w:rsidR="002856A5" w:rsidRPr="00B25CE3" w:rsidRDefault="002856A5" w:rsidP="002856A5"/>
    <w:p w14:paraId="5F6A1262" w14:textId="603C27DB" w:rsidR="002856A5" w:rsidRPr="00B25CE3" w:rsidRDefault="002856A5" w:rsidP="002856A5"/>
    <w:p w14:paraId="7ED1DF16" w14:textId="77777777" w:rsidR="00E624C3" w:rsidRPr="00B25CE3" w:rsidRDefault="00E624C3" w:rsidP="002856A5"/>
    <w:p w14:paraId="0E45F3F2" w14:textId="77777777" w:rsidR="002856A5" w:rsidRPr="00B25CE3" w:rsidRDefault="002856A5" w:rsidP="002856A5"/>
    <w:p w14:paraId="2CAC4F7A" w14:textId="77777777" w:rsidR="002856A5" w:rsidRPr="00B25CE3" w:rsidRDefault="002856A5" w:rsidP="002856A5"/>
    <w:p w14:paraId="6971B683" w14:textId="77777777" w:rsidR="002856A5" w:rsidRPr="00B25CE3" w:rsidRDefault="002856A5" w:rsidP="002856A5"/>
    <w:p w14:paraId="4A73AC76" w14:textId="77777777" w:rsidR="002856A5" w:rsidRPr="00B25CE3" w:rsidRDefault="002856A5" w:rsidP="002856A5"/>
    <w:p w14:paraId="52AC01C8" w14:textId="77777777" w:rsidR="002856A5" w:rsidRPr="00B25CE3" w:rsidRDefault="002856A5" w:rsidP="002856A5">
      <w:pPr>
        <w:pBdr>
          <w:top w:val="single" w:sz="18" w:space="1" w:color="auto"/>
        </w:pBdr>
      </w:pPr>
    </w:p>
    <w:p w14:paraId="2A3FA0DC" w14:textId="77777777" w:rsidR="002856A5" w:rsidRPr="00B25CE3" w:rsidRDefault="002856A5" w:rsidP="003C2E20">
      <w:pPr>
        <w:pStyle w:val="ListParagraph"/>
        <w:numPr>
          <w:ilvl w:val="0"/>
          <w:numId w:val="2"/>
        </w:numPr>
      </w:pPr>
      <w:r w:rsidRPr="00B25CE3">
        <w:t>Slowly close manual valve in oil line after relief valve or raise pressure regulator set pressure until relief valve lifts (use view port to determine if valve is open).</w:t>
      </w:r>
    </w:p>
    <w:p w14:paraId="5E98B1C9" w14:textId="394514E6" w:rsidR="002856A5" w:rsidRPr="00B25CE3" w:rsidRDefault="002856A5" w:rsidP="003C2E20">
      <w:pPr>
        <w:pStyle w:val="ListParagraph"/>
        <w:numPr>
          <w:ilvl w:val="0"/>
          <w:numId w:val="2"/>
        </w:numPr>
      </w:pPr>
      <w:r w:rsidRPr="00B25CE3">
        <w:t xml:space="preserve">The pressure should rise no more than 10 </w:t>
      </w:r>
      <w:proofErr w:type="spellStart"/>
      <w:r w:rsidRPr="00B25CE3">
        <w:t>psig</w:t>
      </w:r>
      <w:proofErr w:type="spellEnd"/>
      <w:r w:rsidRPr="00B25CE3">
        <w:t xml:space="preserve"> above normal regulated oil supply pressure.  </w:t>
      </w:r>
      <w:r w:rsidRPr="00B25CE3">
        <w:br/>
      </w:r>
    </w:p>
    <w:p w14:paraId="22E96375" w14:textId="77777777" w:rsidR="002856A5" w:rsidRPr="00B25CE3" w:rsidRDefault="002856A5" w:rsidP="002856A5">
      <w:pPr>
        <w:pBdr>
          <w:top w:val="single" w:sz="18" w:space="1" w:color="auto"/>
        </w:pBdr>
      </w:pPr>
      <w:r w:rsidRPr="00B25CE3">
        <w:t xml:space="preserve"> </w:t>
      </w:r>
    </w:p>
    <w:p w14:paraId="6E994782" w14:textId="7B2CAFBE" w:rsidR="00C92DB2" w:rsidRDefault="00C92DB2">
      <w:pPr>
        <w:spacing w:after="160" w:line="259" w:lineRule="auto"/>
        <w:ind w:left="0" w:firstLine="0"/>
      </w:pPr>
      <w:r>
        <w:br w:type="page"/>
      </w:r>
    </w:p>
    <w:p w14:paraId="7C5EFC1D" w14:textId="77777777" w:rsidR="002856A5" w:rsidRPr="00B25CE3" w:rsidRDefault="002856A5" w:rsidP="00C92DB2"/>
    <w:tbl>
      <w:tblPr>
        <w:tblStyle w:val="TableGrid"/>
        <w:tblW w:w="10112" w:type="dxa"/>
        <w:tblInd w:w="-5" w:type="dxa"/>
        <w:tblCellMar>
          <w:top w:w="5" w:type="dxa"/>
          <w:left w:w="5" w:type="dxa"/>
          <w:right w:w="5" w:type="dxa"/>
        </w:tblCellMar>
        <w:tblLook w:val="04A0" w:firstRow="1" w:lastRow="0" w:firstColumn="1" w:lastColumn="0" w:noHBand="0" w:noVBand="1"/>
      </w:tblPr>
      <w:tblGrid>
        <w:gridCol w:w="5965"/>
        <w:gridCol w:w="1744"/>
        <w:gridCol w:w="2403"/>
      </w:tblGrid>
      <w:tr w:rsidR="002856A5" w:rsidRPr="00B25CE3" w14:paraId="0BF06DB9" w14:textId="77777777" w:rsidTr="00D676D4">
        <w:trPr>
          <w:trHeight w:val="299"/>
        </w:trPr>
        <w:tc>
          <w:tcPr>
            <w:tcW w:w="6390" w:type="dxa"/>
            <w:tcBorders>
              <w:top w:val="single" w:sz="4" w:space="0" w:color="000000"/>
              <w:left w:val="single" w:sz="4" w:space="0" w:color="000000"/>
              <w:bottom w:val="single" w:sz="4" w:space="0" w:color="000000"/>
              <w:right w:val="single" w:sz="4" w:space="0" w:color="000000"/>
            </w:tcBorders>
          </w:tcPr>
          <w:p w14:paraId="0959356C" w14:textId="77777777" w:rsidR="002856A5" w:rsidRPr="00B25CE3" w:rsidRDefault="002856A5" w:rsidP="00D676D4">
            <w:pPr>
              <w:spacing w:after="0" w:line="259" w:lineRule="auto"/>
              <w:ind w:left="0" w:firstLine="0"/>
              <w:jc w:val="center"/>
            </w:pPr>
            <w:r w:rsidRPr="00B25CE3">
              <w:rPr>
                <w:b/>
              </w:rPr>
              <w:t xml:space="preserve">Result </w:t>
            </w:r>
          </w:p>
        </w:tc>
        <w:tc>
          <w:tcPr>
            <w:tcW w:w="1260" w:type="dxa"/>
            <w:tcBorders>
              <w:top w:val="single" w:sz="4" w:space="0" w:color="000000"/>
              <w:left w:val="single" w:sz="4" w:space="0" w:color="000000"/>
              <w:bottom w:val="single" w:sz="4" w:space="0" w:color="000000"/>
              <w:right w:val="single" w:sz="4" w:space="0" w:color="000000"/>
            </w:tcBorders>
          </w:tcPr>
          <w:p w14:paraId="3E6338FD" w14:textId="77777777" w:rsidR="002856A5" w:rsidRPr="00B25CE3" w:rsidRDefault="002856A5" w:rsidP="00D676D4">
            <w:pPr>
              <w:spacing w:after="0" w:line="259" w:lineRule="auto"/>
              <w:ind w:left="0" w:firstLine="0"/>
              <w:jc w:val="center"/>
            </w:pPr>
            <w:r w:rsidRPr="00B25CE3">
              <w:rPr>
                <w:b/>
              </w:rPr>
              <w:t xml:space="preserve">Y/N </w:t>
            </w:r>
          </w:p>
        </w:tc>
        <w:tc>
          <w:tcPr>
            <w:tcW w:w="2462" w:type="dxa"/>
            <w:tcBorders>
              <w:top w:val="single" w:sz="4" w:space="0" w:color="000000"/>
              <w:left w:val="single" w:sz="4" w:space="0" w:color="000000"/>
              <w:bottom w:val="single" w:sz="4" w:space="0" w:color="000000"/>
              <w:right w:val="single" w:sz="4" w:space="0" w:color="000000"/>
            </w:tcBorders>
          </w:tcPr>
          <w:p w14:paraId="7F8E2A0F" w14:textId="77777777" w:rsidR="002856A5" w:rsidRPr="00B25CE3" w:rsidRDefault="002856A5" w:rsidP="00D676D4">
            <w:pPr>
              <w:spacing w:after="0" w:line="259" w:lineRule="auto"/>
              <w:ind w:left="0" w:firstLine="0"/>
              <w:jc w:val="center"/>
              <w:rPr>
                <w:b/>
                <w:bCs/>
              </w:rPr>
            </w:pPr>
            <w:r w:rsidRPr="00B25CE3">
              <w:rPr>
                <w:b/>
                <w:bCs/>
              </w:rPr>
              <w:t>Pressure</w:t>
            </w:r>
          </w:p>
        </w:tc>
      </w:tr>
      <w:tr w:rsidR="002856A5" w:rsidRPr="00B25CE3" w14:paraId="7464E116" w14:textId="77777777" w:rsidTr="00D676D4">
        <w:trPr>
          <w:trHeight w:val="255"/>
        </w:trPr>
        <w:tc>
          <w:tcPr>
            <w:tcW w:w="6390" w:type="dxa"/>
            <w:tcBorders>
              <w:top w:val="single" w:sz="4" w:space="0" w:color="000000"/>
              <w:left w:val="single" w:sz="4" w:space="0" w:color="000000"/>
              <w:bottom w:val="single" w:sz="4" w:space="0" w:color="000000"/>
              <w:right w:val="single" w:sz="4" w:space="0" w:color="000000"/>
            </w:tcBorders>
          </w:tcPr>
          <w:p w14:paraId="21AE17D1" w14:textId="77777777" w:rsidR="002856A5" w:rsidRPr="00B25CE3" w:rsidRDefault="002856A5" w:rsidP="00D676D4">
            <w:r w:rsidRPr="00B25CE3">
              <w:t>Correct installation?</w:t>
            </w:r>
          </w:p>
        </w:tc>
        <w:tc>
          <w:tcPr>
            <w:tcW w:w="1260" w:type="dxa"/>
            <w:tcBorders>
              <w:top w:val="single" w:sz="4" w:space="0" w:color="000000"/>
              <w:left w:val="single" w:sz="4" w:space="0" w:color="000000"/>
              <w:bottom w:val="single" w:sz="4" w:space="0" w:color="000000"/>
              <w:right w:val="single" w:sz="4" w:space="0" w:color="000000"/>
            </w:tcBorders>
          </w:tcPr>
          <w:p w14:paraId="2ED47CF3" w14:textId="13D40DEE" w:rsidR="002856A5" w:rsidRPr="00B25CE3" w:rsidRDefault="00C92DB2" w:rsidP="00D676D4">
            <w:pPr>
              <w:jc w:val="center"/>
            </w:pPr>
            <w:r w:rsidRPr="00C92DB2">
              <w:t>$lrvops_result_1$</w:t>
            </w:r>
          </w:p>
        </w:tc>
        <w:tc>
          <w:tcPr>
            <w:tcW w:w="2462"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28CA4FD2" w14:textId="77777777" w:rsidR="002856A5" w:rsidRPr="00B25CE3" w:rsidRDefault="002856A5" w:rsidP="00D676D4">
            <w:pPr>
              <w:jc w:val="center"/>
            </w:pPr>
          </w:p>
        </w:tc>
      </w:tr>
      <w:tr w:rsidR="009E556E" w:rsidRPr="00B25CE3" w14:paraId="2D441AE8" w14:textId="77777777" w:rsidTr="009E556E">
        <w:trPr>
          <w:trHeight w:val="255"/>
        </w:trPr>
        <w:tc>
          <w:tcPr>
            <w:tcW w:w="6390" w:type="dxa"/>
            <w:tcBorders>
              <w:top w:val="single" w:sz="4" w:space="0" w:color="000000"/>
              <w:left w:val="single" w:sz="4" w:space="0" w:color="000000"/>
              <w:bottom w:val="single" w:sz="4" w:space="0" w:color="000000"/>
              <w:right w:val="single" w:sz="4" w:space="0" w:color="000000"/>
            </w:tcBorders>
          </w:tcPr>
          <w:p w14:paraId="78B68134" w14:textId="5FF6F8AC" w:rsidR="009E556E" w:rsidRPr="00B25CE3" w:rsidRDefault="009E556E" w:rsidP="00D676D4">
            <w:r w:rsidRPr="009E556E">
              <w:t>Are there any valves that can isolate the relief path not locked only in the open position?</w:t>
            </w:r>
          </w:p>
        </w:tc>
        <w:tc>
          <w:tcPr>
            <w:tcW w:w="1260" w:type="dxa"/>
            <w:tcBorders>
              <w:top w:val="single" w:sz="4" w:space="0" w:color="000000"/>
              <w:left w:val="single" w:sz="4" w:space="0" w:color="000000"/>
              <w:bottom w:val="single" w:sz="4" w:space="0" w:color="000000"/>
              <w:right w:val="single" w:sz="4" w:space="0" w:color="000000"/>
            </w:tcBorders>
          </w:tcPr>
          <w:p w14:paraId="0C87B0CA" w14:textId="10795330" w:rsidR="009E556E" w:rsidRPr="00C92DB2" w:rsidRDefault="009E556E" w:rsidP="00D676D4">
            <w:pPr>
              <w:jc w:val="center"/>
            </w:pPr>
            <w:r w:rsidRPr="00C92DB2">
              <w:t>$lrvops_result_</w:t>
            </w:r>
            <w:r>
              <w:t>8</w:t>
            </w:r>
            <w:r w:rsidRPr="00C92DB2">
              <w:t>$</w:t>
            </w:r>
          </w:p>
        </w:tc>
        <w:tc>
          <w:tcPr>
            <w:tcW w:w="2462"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4C95E377" w14:textId="77777777" w:rsidR="009E556E" w:rsidRPr="00C92DB2" w:rsidRDefault="009E556E" w:rsidP="00D676D4">
            <w:pPr>
              <w:jc w:val="center"/>
            </w:pPr>
          </w:p>
        </w:tc>
      </w:tr>
      <w:tr w:rsidR="002856A5" w:rsidRPr="00B25CE3" w14:paraId="128F870C" w14:textId="77777777" w:rsidTr="00D676D4">
        <w:trPr>
          <w:trHeight w:val="255"/>
        </w:trPr>
        <w:tc>
          <w:tcPr>
            <w:tcW w:w="6390" w:type="dxa"/>
            <w:tcBorders>
              <w:top w:val="single" w:sz="4" w:space="0" w:color="000000"/>
              <w:left w:val="single" w:sz="4" w:space="0" w:color="000000"/>
              <w:bottom w:val="single" w:sz="4" w:space="0" w:color="000000"/>
              <w:right w:val="single" w:sz="4" w:space="0" w:color="000000"/>
            </w:tcBorders>
          </w:tcPr>
          <w:p w14:paraId="5D1BF2DD" w14:textId="4E2671D7" w:rsidR="002856A5" w:rsidRPr="00B25CE3" w:rsidRDefault="002856A5" w:rsidP="00D676D4">
            <w:r w:rsidRPr="00B25CE3">
              <w:t xml:space="preserve">Did the </w:t>
            </w:r>
            <w:r w:rsidR="00A55618" w:rsidRPr="00B25CE3">
              <w:t>relief</w:t>
            </w:r>
            <w:r w:rsidRPr="00B25CE3">
              <w:t xml:space="preserve"> valve work correctly? Record </w:t>
            </w:r>
            <w:r w:rsidR="00A55618" w:rsidRPr="00B25CE3">
              <w:t>lift</w:t>
            </w:r>
            <w:r w:rsidRPr="00B25CE3">
              <w:t xml:space="preserve"> Pressure</w:t>
            </w:r>
          </w:p>
        </w:tc>
        <w:tc>
          <w:tcPr>
            <w:tcW w:w="1260" w:type="dxa"/>
            <w:tcBorders>
              <w:top w:val="single" w:sz="4" w:space="0" w:color="000000"/>
              <w:left w:val="single" w:sz="4" w:space="0" w:color="000000"/>
              <w:bottom w:val="single" w:sz="4" w:space="0" w:color="000000"/>
              <w:right w:val="single" w:sz="4" w:space="0" w:color="000000"/>
            </w:tcBorders>
          </w:tcPr>
          <w:p w14:paraId="1440FB74" w14:textId="19A1A9D4" w:rsidR="002856A5" w:rsidRPr="00B25CE3" w:rsidRDefault="00C92DB2" w:rsidP="00D676D4">
            <w:pPr>
              <w:jc w:val="center"/>
            </w:pPr>
            <w:r w:rsidRPr="00C92DB2">
              <w:t>$lrvops_result_</w:t>
            </w:r>
            <w:r>
              <w:t>2</w:t>
            </w:r>
            <w:r w:rsidRPr="00C92DB2">
              <w:t>$</w:t>
            </w:r>
          </w:p>
        </w:tc>
        <w:tc>
          <w:tcPr>
            <w:tcW w:w="2462" w:type="dxa"/>
            <w:tcBorders>
              <w:top w:val="single" w:sz="4" w:space="0" w:color="000000"/>
              <w:left w:val="single" w:sz="4" w:space="0" w:color="000000"/>
              <w:bottom w:val="single" w:sz="4" w:space="0" w:color="000000"/>
              <w:right w:val="single" w:sz="4" w:space="0" w:color="000000"/>
            </w:tcBorders>
          </w:tcPr>
          <w:p w14:paraId="1BFB4B96" w14:textId="3656ED7D" w:rsidR="002856A5" w:rsidRPr="00B25CE3" w:rsidRDefault="00C92DB2" w:rsidP="00D676D4">
            <w:pPr>
              <w:jc w:val="center"/>
            </w:pPr>
            <w:r w:rsidRPr="00C92DB2">
              <w:t>$lrvops_result_</w:t>
            </w:r>
            <w:r>
              <w:t>3</w:t>
            </w:r>
            <w:r w:rsidRPr="00C92DB2">
              <w:t>$</w:t>
            </w:r>
          </w:p>
        </w:tc>
      </w:tr>
      <w:tr w:rsidR="002856A5" w:rsidRPr="00B25CE3" w14:paraId="59E8D193" w14:textId="77777777" w:rsidTr="00A55618">
        <w:trPr>
          <w:trHeight w:val="299"/>
        </w:trPr>
        <w:tc>
          <w:tcPr>
            <w:tcW w:w="6390" w:type="dxa"/>
            <w:tcBorders>
              <w:top w:val="single" w:sz="4" w:space="0" w:color="000000"/>
              <w:left w:val="single" w:sz="4" w:space="0" w:color="000000"/>
              <w:bottom w:val="single" w:sz="4" w:space="0" w:color="000000"/>
              <w:right w:val="single" w:sz="4" w:space="0" w:color="000000"/>
            </w:tcBorders>
          </w:tcPr>
          <w:p w14:paraId="273C8AC3" w14:textId="42537C42" w:rsidR="002856A5" w:rsidRPr="00B25CE3" w:rsidRDefault="00A55618" w:rsidP="00D676D4">
            <w:r w:rsidRPr="00B25CE3">
              <w:t>Did the valve re-seat? Record</w:t>
            </w:r>
            <w:r w:rsidR="002856A5" w:rsidRPr="00B25CE3">
              <w:t xml:space="preserve"> re-seat pressure?</w:t>
            </w:r>
          </w:p>
        </w:tc>
        <w:tc>
          <w:tcPr>
            <w:tcW w:w="1260" w:type="dxa"/>
            <w:tcBorders>
              <w:top w:val="single" w:sz="4" w:space="0" w:color="000000"/>
              <w:left w:val="single" w:sz="4" w:space="0" w:color="000000"/>
              <w:bottom w:val="single" w:sz="4" w:space="0" w:color="000000"/>
              <w:right w:val="single" w:sz="4" w:space="0" w:color="000000"/>
            </w:tcBorders>
            <w:shd w:val="clear" w:color="auto" w:fill="auto"/>
          </w:tcPr>
          <w:p w14:paraId="58A4258B" w14:textId="177F84E2" w:rsidR="002856A5" w:rsidRPr="00B25CE3" w:rsidRDefault="00C92DB2" w:rsidP="00D676D4">
            <w:pPr>
              <w:jc w:val="center"/>
            </w:pPr>
            <w:r w:rsidRPr="00C92DB2">
              <w:t>$lrvops_result_</w:t>
            </w:r>
            <w:r>
              <w:t>4</w:t>
            </w:r>
            <w:r w:rsidRPr="00C92DB2">
              <w:t>$</w:t>
            </w:r>
          </w:p>
        </w:tc>
        <w:tc>
          <w:tcPr>
            <w:tcW w:w="2462" w:type="dxa"/>
            <w:tcBorders>
              <w:top w:val="single" w:sz="4" w:space="0" w:color="000000"/>
              <w:left w:val="single" w:sz="4" w:space="0" w:color="000000"/>
              <w:bottom w:val="single" w:sz="4" w:space="0" w:color="000000"/>
              <w:right w:val="single" w:sz="4" w:space="0" w:color="000000"/>
            </w:tcBorders>
            <w:shd w:val="clear" w:color="auto" w:fill="auto"/>
          </w:tcPr>
          <w:p w14:paraId="2C412302" w14:textId="7AE02325" w:rsidR="002856A5" w:rsidRPr="00B25CE3" w:rsidRDefault="00C92DB2" w:rsidP="00D676D4">
            <w:pPr>
              <w:jc w:val="center"/>
            </w:pPr>
            <w:r w:rsidRPr="00C92DB2">
              <w:t>$lrvops_result_</w:t>
            </w:r>
            <w:r>
              <w:t>5</w:t>
            </w:r>
            <w:r w:rsidRPr="00C92DB2">
              <w:t>$</w:t>
            </w:r>
          </w:p>
        </w:tc>
      </w:tr>
      <w:tr w:rsidR="00A55618" w:rsidRPr="00B25CE3" w14:paraId="5DBB8CCA" w14:textId="77777777" w:rsidTr="00A55618">
        <w:trPr>
          <w:trHeight w:val="299"/>
        </w:trPr>
        <w:tc>
          <w:tcPr>
            <w:tcW w:w="6390" w:type="dxa"/>
            <w:tcBorders>
              <w:top w:val="single" w:sz="4" w:space="0" w:color="000000"/>
              <w:left w:val="single" w:sz="4" w:space="0" w:color="000000"/>
              <w:bottom w:val="single" w:sz="4" w:space="0" w:color="000000"/>
              <w:right w:val="single" w:sz="4" w:space="0" w:color="000000"/>
            </w:tcBorders>
          </w:tcPr>
          <w:p w14:paraId="3819C0D7" w14:textId="1E9F90C1" w:rsidR="00A55618" w:rsidRPr="00B25CE3" w:rsidRDefault="00A55618" w:rsidP="00D676D4">
            <w:r w:rsidRPr="00B25CE3">
              <w:t>View port in place to view oil flow thru relief valve?</w:t>
            </w:r>
          </w:p>
        </w:tc>
        <w:tc>
          <w:tcPr>
            <w:tcW w:w="1260" w:type="dxa"/>
            <w:tcBorders>
              <w:top w:val="single" w:sz="4" w:space="0" w:color="000000"/>
              <w:left w:val="single" w:sz="4" w:space="0" w:color="000000"/>
              <w:bottom w:val="single" w:sz="4" w:space="0" w:color="000000"/>
              <w:right w:val="single" w:sz="4" w:space="0" w:color="000000"/>
            </w:tcBorders>
            <w:shd w:val="clear" w:color="auto" w:fill="auto"/>
          </w:tcPr>
          <w:p w14:paraId="4F07BB64" w14:textId="668020D4" w:rsidR="00A55618" w:rsidRPr="00B25CE3" w:rsidRDefault="00C92DB2" w:rsidP="00D676D4">
            <w:pPr>
              <w:jc w:val="center"/>
            </w:pPr>
            <w:r w:rsidRPr="00C92DB2">
              <w:t>$lrvops_result_</w:t>
            </w:r>
            <w:r>
              <w:t>6</w:t>
            </w:r>
            <w:r w:rsidRPr="00C92DB2">
              <w:t>$</w:t>
            </w:r>
          </w:p>
        </w:tc>
        <w:tc>
          <w:tcPr>
            <w:tcW w:w="2462"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76ACC983" w14:textId="77777777" w:rsidR="00A55618" w:rsidRPr="00B25CE3" w:rsidRDefault="00A55618" w:rsidP="00D676D4">
            <w:pPr>
              <w:jc w:val="center"/>
            </w:pPr>
          </w:p>
        </w:tc>
      </w:tr>
      <w:tr w:rsidR="00A55618" w:rsidRPr="00B25CE3" w14:paraId="2A52AB5A" w14:textId="77777777" w:rsidTr="00A55618">
        <w:trPr>
          <w:trHeight w:val="299"/>
        </w:trPr>
        <w:tc>
          <w:tcPr>
            <w:tcW w:w="6390" w:type="dxa"/>
            <w:tcBorders>
              <w:top w:val="single" w:sz="4" w:space="0" w:color="000000"/>
              <w:left w:val="single" w:sz="4" w:space="0" w:color="000000"/>
              <w:bottom w:val="single" w:sz="4" w:space="0" w:color="000000"/>
              <w:right w:val="single" w:sz="4" w:space="0" w:color="000000"/>
            </w:tcBorders>
          </w:tcPr>
          <w:p w14:paraId="7184FA20" w14:textId="4513502D" w:rsidR="00A55618" w:rsidRPr="00B25CE3" w:rsidRDefault="00A55618" w:rsidP="00D676D4">
            <w:r w:rsidRPr="00B25CE3">
              <w:t>Is a back pressure regulator present?</w:t>
            </w:r>
          </w:p>
        </w:tc>
        <w:tc>
          <w:tcPr>
            <w:tcW w:w="1260" w:type="dxa"/>
            <w:tcBorders>
              <w:top w:val="single" w:sz="4" w:space="0" w:color="000000"/>
              <w:left w:val="single" w:sz="4" w:space="0" w:color="000000"/>
              <w:bottom w:val="single" w:sz="4" w:space="0" w:color="000000"/>
              <w:right w:val="single" w:sz="4" w:space="0" w:color="000000"/>
            </w:tcBorders>
            <w:shd w:val="clear" w:color="auto" w:fill="auto"/>
          </w:tcPr>
          <w:p w14:paraId="157C9630" w14:textId="385A5806" w:rsidR="00A55618" w:rsidRPr="00B25CE3" w:rsidRDefault="00C92DB2" w:rsidP="00D676D4">
            <w:pPr>
              <w:jc w:val="center"/>
            </w:pPr>
            <w:r w:rsidRPr="00C92DB2">
              <w:t>$lrvops_result_</w:t>
            </w:r>
            <w:r>
              <w:t>7</w:t>
            </w:r>
            <w:r w:rsidRPr="00C92DB2">
              <w:t>$</w:t>
            </w:r>
          </w:p>
        </w:tc>
        <w:tc>
          <w:tcPr>
            <w:tcW w:w="2462"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679A6CF4" w14:textId="77777777" w:rsidR="00A55618" w:rsidRPr="00B25CE3" w:rsidRDefault="00A55618" w:rsidP="00D676D4">
            <w:pPr>
              <w:jc w:val="center"/>
            </w:pPr>
          </w:p>
        </w:tc>
      </w:tr>
    </w:tbl>
    <w:p w14:paraId="53BCEA0A" w14:textId="77777777" w:rsidR="002856A5" w:rsidRPr="00B25CE3" w:rsidRDefault="002856A5" w:rsidP="002856A5"/>
    <w:p w14:paraId="116B6238" w14:textId="77777777" w:rsidR="002856A5" w:rsidRPr="00B25CE3" w:rsidRDefault="002856A5" w:rsidP="002856A5">
      <w:pPr>
        <w:pBdr>
          <w:top w:val="single" w:sz="18" w:space="1" w:color="auto"/>
        </w:pBdr>
        <w:spacing w:after="60" w:line="259" w:lineRule="auto"/>
        <w:ind w:left="0" w:firstLine="0"/>
      </w:pPr>
    </w:p>
    <w:p w14:paraId="5FA3B6FD" w14:textId="23AB3C15" w:rsidR="002856A5" w:rsidRPr="00B25CE3" w:rsidRDefault="002856A5" w:rsidP="002856A5">
      <w:pPr>
        <w:ind w:left="0" w:firstLine="0"/>
        <w:rPr>
          <w:b/>
        </w:rPr>
      </w:pPr>
      <w:r w:rsidRPr="00B25CE3">
        <w:rPr>
          <w:b/>
        </w:rPr>
        <w:t>Did the device fail or pass the 3 Question Criteria (section 1.3.1)?</w:t>
      </w:r>
      <w:r w:rsidR="00C92DB2">
        <w:rPr>
          <w:b/>
        </w:rPr>
        <w:t xml:space="preserve">  </w:t>
      </w:r>
      <w:r w:rsidR="00C92DB2" w:rsidRPr="00C92DB2">
        <w:rPr>
          <w:b/>
        </w:rPr>
        <w:t>$</w:t>
      </w:r>
      <w:proofErr w:type="spellStart"/>
      <w:r w:rsidR="00C92DB2" w:rsidRPr="00C92DB2">
        <w:rPr>
          <w:b/>
        </w:rPr>
        <w:t>lrvops_result_status</w:t>
      </w:r>
      <w:proofErr w:type="spellEnd"/>
      <w:r w:rsidR="00C92DB2" w:rsidRPr="00C92DB2">
        <w:rPr>
          <w:b/>
        </w:rPr>
        <w:t>$</w:t>
      </w:r>
    </w:p>
    <w:p w14:paraId="3AFB727C" w14:textId="77777777" w:rsidR="007A62FD" w:rsidRDefault="00D6011D">
      <w:pPr>
        <w:spacing w:after="160" w:line="259" w:lineRule="auto"/>
        <w:ind w:left="0" w:firstLine="0"/>
      </w:pPr>
      <w:r>
        <w:t>If boiler is to be operated with failed safety device, a properly approved ISM is required</w:t>
      </w:r>
      <w:r w:rsidRPr="00B25CE3">
        <w:t>.</w:t>
      </w:r>
      <w:r>
        <w:br/>
        <w:t>Describe safety device failure/remedy in Appendix F.</w:t>
      </w:r>
    </w:p>
    <w:p w14:paraId="21FFBD11" w14:textId="77777777" w:rsidR="007A62FD" w:rsidRDefault="007A62FD">
      <w:pPr>
        <w:spacing w:after="160" w:line="259" w:lineRule="auto"/>
        <w:ind w:left="0" w:firstLine="0"/>
      </w:pPr>
    </w:p>
    <w:p w14:paraId="3B042ACD" w14:textId="77777777" w:rsidR="007A62FD" w:rsidRDefault="007A62FD">
      <w:pPr>
        <w:spacing w:after="160" w:line="259" w:lineRule="auto"/>
        <w:ind w:left="0" w:firstLine="0"/>
      </w:pPr>
      <w:r>
        <w:br w:type="page"/>
      </w:r>
    </w:p>
    <w:p w14:paraId="29EAC1BB" w14:textId="77777777" w:rsidR="007A62FD" w:rsidRPr="006E48F2" w:rsidRDefault="007A62FD" w:rsidP="007A62FD">
      <w:pPr>
        <w:pStyle w:val="Heading1"/>
        <w:spacing w:after="0" w:line="259" w:lineRule="auto"/>
        <w:ind w:left="0" w:firstLine="0"/>
      </w:pPr>
      <w:bookmarkStart w:id="9" w:name="_Toc164749778"/>
      <w:r>
        <w:lastRenderedPageBreak/>
        <w:t xml:space="preserve">10. </w:t>
      </w:r>
      <w:r w:rsidRPr="00023A91">
        <w:t xml:space="preserve">Control Air Pressure Interlock </w:t>
      </w:r>
      <w:r w:rsidRPr="006E48F2">
        <w:t>[</w:t>
      </w:r>
      <w:r w:rsidRPr="002C41CD">
        <w:t>$</w:t>
      </w:r>
      <w:proofErr w:type="spellStart"/>
      <w:r>
        <w:t>capi</w:t>
      </w:r>
      <w:r w:rsidRPr="002C41CD">
        <w:t>_result_status</w:t>
      </w:r>
      <w:proofErr w:type="spellEnd"/>
      <w:r w:rsidRPr="002C41CD">
        <w:t>$</w:t>
      </w:r>
      <w:r w:rsidRPr="006E48F2">
        <w:t>]</w:t>
      </w:r>
      <w:bookmarkEnd w:id="9"/>
    </w:p>
    <w:p w14:paraId="2E16F2CF" w14:textId="77777777" w:rsidR="007A62FD" w:rsidRPr="006E48F2" w:rsidRDefault="007A62FD" w:rsidP="007A62FD">
      <w:r w:rsidRPr="006E48F2">
        <w:t>(</w:t>
      </w:r>
      <w:r>
        <w:t>CAPI</w:t>
      </w:r>
      <w:r w:rsidRPr="006E48F2">
        <w:t xml:space="preserve">) </w:t>
      </w:r>
    </w:p>
    <w:p w14:paraId="416DBACD" w14:textId="77777777" w:rsidR="007A62FD" w:rsidRPr="006E48F2" w:rsidRDefault="007A62FD" w:rsidP="007A62FD"/>
    <w:tbl>
      <w:tblPr>
        <w:tblStyle w:val="TableGrid"/>
        <w:tblW w:w="10718" w:type="dxa"/>
        <w:jc w:val="center"/>
        <w:tblInd w:w="0" w:type="dxa"/>
        <w:tblCellMar>
          <w:top w:w="7" w:type="dxa"/>
          <w:left w:w="5" w:type="dxa"/>
          <w:right w:w="7" w:type="dxa"/>
        </w:tblCellMar>
        <w:tblLook w:val="04A0" w:firstRow="1" w:lastRow="0" w:firstColumn="1" w:lastColumn="0" w:noHBand="0" w:noVBand="1"/>
      </w:tblPr>
      <w:tblGrid>
        <w:gridCol w:w="1185"/>
        <w:gridCol w:w="2181"/>
        <w:gridCol w:w="2194"/>
        <w:gridCol w:w="1271"/>
        <w:gridCol w:w="1795"/>
        <w:gridCol w:w="2092"/>
      </w:tblGrid>
      <w:tr w:rsidR="007A62FD" w:rsidRPr="006E48F2" w14:paraId="12C44236" w14:textId="77777777" w:rsidTr="001626B1">
        <w:trPr>
          <w:trHeight w:val="838"/>
          <w:jc w:val="center"/>
        </w:trPr>
        <w:tc>
          <w:tcPr>
            <w:tcW w:w="1243" w:type="dxa"/>
            <w:tcBorders>
              <w:top w:val="single" w:sz="4" w:space="0" w:color="000000"/>
              <w:left w:val="single" w:sz="4" w:space="0" w:color="000000"/>
              <w:bottom w:val="single" w:sz="4" w:space="0" w:color="000000"/>
              <w:right w:val="single" w:sz="4" w:space="0" w:color="000000"/>
            </w:tcBorders>
          </w:tcPr>
          <w:p w14:paraId="29A42EE1" w14:textId="77777777" w:rsidR="007A62FD" w:rsidRPr="006E48F2" w:rsidRDefault="007A62FD" w:rsidP="001626B1">
            <w:pPr>
              <w:spacing w:after="0" w:line="259" w:lineRule="auto"/>
              <w:ind w:left="0" w:firstLine="0"/>
              <w:jc w:val="center"/>
            </w:pPr>
            <w:r w:rsidRPr="006E48F2">
              <w:rPr>
                <w:b/>
              </w:rPr>
              <w:t xml:space="preserve">Item </w:t>
            </w:r>
          </w:p>
        </w:tc>
        <w:tc>
          <w:tcPr>
            <w:tcW w:w="2225" w:type="dxa"/>
            <w:tcBorders>
              <w:top w:val="single" w:sz="4" w:space="0" w:color="000000"/>
              <w:left w:val="single" w:sz="4" w:space="0" w:color="000000"/>
              <w:bottom w:val="single" w:sz="4" w:space="0" w:color="000000"/>
              <w:right w:val="single" w:sz="4" w:space="0" w:color="000000"/>
            </w:tcBorders>
          </w:tcPr>
          <w:p w14:paraId="1AA73081" w14:textId="77777777" w:rsidR="007A62FD" w:rsidRPr="006E48F2" w:rsidRDefault="007A62FD" w:rsidP="001626B1">
            <w:pPr>
              <w:spacing w:after="0" w:line="259" w:lineRule="auto"/>
              <w:ind w:left="0" w:firstLine="0"/>
              <w:jc w:val="center"/>
            </w:pPr>
            <w:r w:rsidRPr="006E48F2">
              <w:rPr>
                <w:b/>
              </w:rPr>
              <w:t xml:space="preserve">Make </w:t>
            </w:r>
          </w:p>
        </w:tc>
        <w:tc>
          <w:tcPr>
            <w:tcW w:w="2238" w:type="dxa"/>
            <w:tcBorders>
              <w:top w:val="single" w:sz="4" w:space="0" w:color="000000"/>
              <w:left w:val="single" w:sz="4" w:space="0" w:color="000000"/>
              <w:bottom w:val="single" w:sz="4" w:space="0" w:color="000000"/>
              <w:right w:val="single" w:sz="4" w:space="0" w:color="000000"/>
            </w:tcBorders>
          </w:tcPr>
          <w:p w14:paraId="1AFC7246" w14:textId="77777777" w:rsidR="007A62FD" w:rsidRPr="006E48F2" w:rsidRDefault="007A62FD" w:rsidP="001626B1">
            <w:pPr>
              <w:spacing w:after="0" w:line="259" w:lineRule="auto"/>
              <w:ind w:left="0" w:firstLine="0"/>
              <w:jc w:val="center"/>
            </w:pPr>
            <w:r w:rsidRPr="006E48F2">
              <w:rPr>
                <w:b/>
              </w:rPr>
              <w:t xml:space="preserve">Range </w:t>
            </w:r>
          </w:p>
          <w:p w14:paraId="61B89DC0" w14:textId="77777777" w:rsidR="007A62FD" w:rsidRPr="006E48F2" w:rsidRDefault="007A62FD" w:rsidP="001626B1">
            <w:pPr>
              <w:spacing w:after="0" w:line="259" w:lineRule="auto"/>
              <w:ind w:left="0" w:firstLine="0"/>
              <w:jc w:val="center"/>
            </w:pPr>
            <w:r w:rsidRPr="006E48F2">
              <w:rPr>
                <w:b/>
              </w:rPr>
              <w:t xml:space="preserve">(psi) </w:t>
            </w:r>
          </w:p>
        </w:tc>
        <w:tc>
          <w:tcPr>
            <w:tcW w:w="1334" w:type="dxa"/>
            <w:tcBorders>
              <w:top w:val="single" w:sz="4" w:space="0" w:color="000000"/>
              <w:left w:val="single" w:sz="4" w:space="0" w:color="000000"/>
              <w:bottom w:val="single" w:sz="4" w:space="0" w:color="000000"/>
              <w:right w:val="single" w:sz="4" w:space="0" w:color="000000"/>
            </w:tcBorders>
          </w:tcPr>
          <w:p w14:paraId="0288C30B" w14:textId="77777777" w:rsidR="007A62FD" w:rsidRPr="006E48F2" w:rsidRDefault="007A62FD" w:rsidP="001626B1">
            <w:pPr>
              <w:spacing w:after="0" w:line="259" w:lineRule="auto"/>
              <w:ind w:left="0" w:firstLine="0"/>
              <w:jc w:val="center"/>
            </w:pPr>
            <w:r w:rsidRPr="006E48F2">
              <w:rPr>
                <w:b/>
              </w:rPr>
              <w:t xml:space="preserve">Switch </w:t>
            </w:r>
          </w:p>
          <w:p w14:paraId="53AF2CE0" w14:textId="77777777" w:rsidR="007A62FD" w:rsidRPr="006E48F2" w:rsidRDefault="007A62FD" w:rsidP="001626B1">
            <w:pPr>
              <w:spacing w:after="0" w:line="259" w:lineRule="auto"/>
              <w:ind w:left="0" w:firstLine="0"/>
              <w:jc w:val="center"/>
            </w:pPr>
            <w:r w:rsidRPr="006E48F2">
              <w:rPr>
                <w:b/>
              </w:rPr>
              <w:t xml:space="preserve">Setpoint </w:t>
            </w:r>
          </w:p>
        </w:tc>
        <w:tc>
          <w:tcPr>
            <w:tcW w:w="1839" w:type="dxa"/>
            <w:tcBorders>
              <w:top w:val="single" w:sz="4" w:space="0" w:color="000000"/>
              <w:left w:val="single" w:sz="4" w:space="0" w:color="000000"/>
              <w:bottom w:val="single" w:sz="4" w:space="0" w:color="000000"/>
              <w:right w:val="single" w:sz="4" w:space="0" w:color="000000"/>
            </w:tcBorders>
          </w:tcPr>
          <w:p w14:paraId="025969D8" w14:textId="77777777" w:rsidR="007A62FD" w:rsidRPr="006E48F2" w:rsidRDefault="007A62FD" w:rsidP="001626B1">
            <w:pPr>
              <w:spacing w:after="0" w:line="238" w:lineRule="auto"/>
              <w:ind w:left="0" w:firstLine="0"/>
              <w:jc w:val="center"/>
            </w:pPr>
            <w:r w:rsidRPr="006E48F2">
              <w:rPr>
                <w:b/>
              </w:rPr>
              <w:t xml:space="preserve">Regulated Pressure </w:t>
            </w:r>
          </w:p>
          <w:p w14:paraId="3B3E2D21" w14:textId="77777777" w:rsidR="007A62FD" w:rsidRPr="006E48F2" w:rsidRDefault="007A62FD" w:rsidP="001626B1">
            <w:pPr>
              <w:spacing w:after="0" w:line="259" w:lineRule="auto"/>
              <w:ind w:left="0" w:firstLine="0"/>
              <w:jc w:val="center"/>
            </w:pPr>
          </w:p>
        </w:tc>
        <w:tc>
          <w:tcPr>
            <w:tcW w:w="1839" w:type="dxa"/>
            <w:tcBorders>
              <w:top w:val="single" w:sz="4" w:space="0" w:color="000000"/>
              <w:left w:val="single" w:sz="4" w:space="0" w:color="000000"/>
              <w:bottom w:val="single" w:sz="4" w:space="0" w:color="000000"/>
              <w:right w:val="single" w:sz="4" w:space="0" w:color="000000"/>
            </w:tcBorders>
          </w:tcPr>
          <w:p w14:paraId="5B562487" w14:textId="77777777" w:rsidR="007A62FD" w:rsidRPr="006E48F2" w:rsidRDefault="007A62FD" w:rsidP="001626B1">
            <w:pPr>
              <w:spacing w:after="0" w:line="238" w:lineRule="auto"/>
              <w:ind w:left="0" w:firstLine="0"/>
              <w:jc w:val="center"/>
              <w:rPr>
                <w:b/>
              </w:rPr>
            </w:pPr>
            <w:r>
              <w:rPr>
                <w:b/>
              </w:rPr>
              <w:t>Minimum Required Pressure</w:t>
            </w:r>
          </w:p>
        </w:tc>
      </w:tr>
      <w:tr w:rsidR="007A62FD" w:rsidRPr="006E48F2" w14:paraId="2A5795F5" w14:textId="77777777" w:rsidTr="001626B1">
        <w:trPr>
          <w:trHeight w:val="286"/>
          <w:jc w:val="center"/>
        </w:trPr>
        <w:tc>
          <w:tcPr>
            <w:tcW w:w="1243" w:type="dxa"/>
            <w:tcBorders>
              <w:top w:val="single" w:sz="4" w:space="0" w:color="000000"/>
              <w:left w:val="single" w:sz="4" w:space="0" w:color="000000"/>
              <w:bottom w:val="single" w:sz="4" w:space="0" w:color="000000"/>
              <w:right w:val="single" w:sz="4" w:space="0" w:color="000000"/>
            </w:tcBorders>
          </w:tcPr>
          <w:p w14:paraId="0E2CCC11" w14:textId="77777777" w:rsidR="007A62FD" w:rsidRPr="006E48F2" w:rsidRDefault="007A62FD" w:rsidP="001626B1">
            <w:pPr>
              <w:jc w:val="center"/>
            </w:pPr>
            <w:r w:rsidRPr="006E48F2">
              <w:t>HFGPCS</w:t>
            </w:r>
          </w:p>
        </w:tc>
        <w:tc>
          <w:tcPr>
            <w:tcW w:w="2225" w:type="dxa"/>
            <w:tcBorders>
              <w:top w:val="single" w:sz="4" w:space="0" w:color="000000"/>
              <w:left w:val="single" w:sz="4" w:space="0" w:color="000000"/>
              <w:bottom w:val="single" w:sz="4" w:space="0" w:color="000000"/>
              <w:right w:val="single" w:sz="4" w:space="0" w:color="000000"/>
            </w:tcBorders>
          </w:tcPr>
          <w:p w14:paraId="679D4F5C" w14:textId="77777777" w:rsidR="007A62FD" w:rsidRPr="006E48F2" w:rsidRDefault="007A62FD" w:rsidP="001626B1">
            <w:pPr>
              <w:jc w:val="center"/>
            </w:pPr>
            <w:r w:rsidRPr="000C07A3">
              <w:t>$</w:t>
            </w:r>
            <w:proofErr w:type="spellStart"/>
            <w:r>
              <w:t>capi</w:t>
            </w:r>
            <w:r w:rsidRPr="000C07A3">
              <w:t>_make</w:t>
            </w:r>
            <w:proofErr w:type="spellEnd"/>
            <w:r w:rsidRPr="000C07A3">
              <w:t>$</w:t>
            </w:r>
          </w:p>
        </w:tc>
        <w:tc>
          <w:tcPr>
            <w:tcW w:w="2238" w:type="dxa"/>
            <w:tcBorders>
              <w:top w:val="single" w:sz="4" w:space="0" w:color="000000"/>
              <w:left w:val="single" w:sz="4" w:space="0" w:color="000000"/>
              <w:bottom w:val="single" w:sz="4" w:space="0" w:color="000000"/>
              <w:right w:val="single" w:sz="4" w:space="0" w:color="000000"/>
            </w:tcBorders>
          </w:tcPr>
          <w:p w14:paraId="18FA7C8D" w14:textId="77777777" w:rsidR="007A62FD" w:rsidRPr="006E48F2" w:rsidRDefault="007A62FD" w:rsidP="001626B1">
            <w:pPr>
              <w:jc w:val="center"/>
            </w:pPr>
            <w:r>
              <w:t>$</w:t>
            </w:r>
            <w:proofErr w:type="spellStart"/>
            <w:r>
              <w:t>capi</w:t>
            </w:r>
            <w:r w:rsidRPr="000C07A3">
              <w:t>_range</w:t>
            </w:r>
            <w:proofErr w:type="spellEnd"/>
            <w:r w:rsidRPr="000C07A3">
              <w:t>$</w:t>
            </w:r>
          </w:p>
        </w:tc>
        <w:tc>
          <w:tcPr>
            <w:tcW w:w="1334" w:type="dxa"/>
            <w:tcBorders>
              <w:top w:val="single" w:sz="4" w:space="0" w:color="000000"/>
              <w:left w:val="single" w:sz="4" w:space="0" w:color="000000"/>
              <w:bottom w:val="single" w:sz="4" w:space="0" w:color="000000"/>
              <w:right w:val="single" w:sz="4" w:space="0" w:color="000000"/>
            </w:tcBorders>
          </w:tcPr>
          <w:p w14:paraId="5C88F7ED" w14:textId="77777777" w:rsidR="007A62FD" w:rsidRPr="006E48F2" w:rsidRDefault="007A62FD" w:rsidP="001626B1">
            <w:pPr>
              <w:jc w:val="center"/>
            </w:pPr>
            <w:r w:rsidRPr="000C07A3">
              <w:t>$</w:t>
            </w:r>
            <w:proofErr w:type="spellStart"/>
            <w:r>
              <w:t>capi</w:t>
            </w:r>
            <w:r w:rsidRPr="000C07A3">
              <w:t>_sp</w:t>
            </w:r>
            <w:proofErr w:type="spellEnd"/>
            <w:r w:rsidRPr="000C07A3">
              <w:t>$</w:t>
            </w:r>
          </w:p>
        </w:tc>
        <w:tc>
          <w:tcPr>
            <w:tcW w:w="1839" w:type="dxa"/>
            <w:vMerge w:val="restart"/>
            <w:tcBorders>
              <w:top w:val="single" w:sz="4" w:space="0" w:color="000000"/>
              <w:left w:val="single" w:sz="4" w:space="0" w:color="000000"/>
              <w:bottom w:val="single" w:sz="4" w:space="0" w:color="000000"/>
              <w:right w:val="single" w:sz="4" w:space="0" w:color="000000"/>
            </w:tcBorders>
          </w:tcPr>
          <w:p w14:paraId="0D9C1C9D" w14:textId="77777777" w:rsidR="007A62FD" w:rsidRPr="006E48F2" w:rsidRDefault="007A62FD" w:rsidP="001626B1">
            <w:pPr>
              <w:jc w:val="center"/>
            </w:pPr>
            <w:r w:rsidRPr="000C07A3">
              <w:t>$</w:t>
            </w:r>
            <w:proofErr w:type="spellStart"/>
            <w:r>
              <w:t>capi</w:t>
            </w:r>
            <w:r w:rsidRPr="000C07A3">
              <w:t>_reg_pres</w:t>
            </w:r>
            <w:proofErr w:type="spellEnd"/>
            <w:r w:rsidRPr="000C07A3">
              <w:t>$</w:t>
            </w:r>
          </w:p>
        </w:tc>
        <w:tc>
          <w:tcPr>
            <w:tcW w:w="1839" w:type="dxa"/>
            <w:vMerge w:val="restart"/>
            <w:tcBorders>
              <w:top w:val="single" w:sz="4" w:space="0" w:color="000000"/>
              <w:left w:val="single" w:sz="4" w:space="0" w:color="000000"/>
              <w:right w:val="single" w:sz="4" w:space="0" w:color="000000"/>
            </w:tcBorders>
          </w:tcPr>
          <w:p w14:paraId="39025A86" w14:textId="77777777" w:rsidR="007A62FD" w:rsidRPr="000C07A3" w:rsidRDefault="007A62FD" w:rsidP="001626B1">
            <w:pPr>
              <w:jc w:val="center"/>
            </w:pPr>
            <w:r w:rsidRPr="000C07A3">
              <w:t>$</w:t>
            </w:r>
            <w:proofErr w:type="spellStart"/>
            <w:r>
              <w:t>capi</w:t>
            </w:r>
            <w:r w:rsidRPr="000C07A3">
              <w:t>_</w:t>
            </w:r>
            <w:r>
              <w:t>min_</w:t>
            </w:r>
            <w:r w:rsidRPr="000C07A3">
              <w:t>re</w:t>
            </w:r>
            <w:r>
              <w:t>q</w:t>
            </w:r>
            <w:r w:rsidRPr="000C07A3">
              <w:t>_pres</w:t>
            </w:r>
            <w:proofErr w:type="spellEnd"/>
            <w:r w:rsidRPr="000C07A3">
              <w:t>$</w:t>
            </w:r>
          </w:p>
        </w:tc>
      </w:tr>
      <w:tr w:rsidR="007A62FD" w:rsidRPr="006E48F2" w14:paraId="15872529" w14:textId="77777777" w:rsidTr="001626B1">
        <w:trPr>
          <w:trHeight w:val="288"/>
          <w:jc w:val="center"/>
        </w:trPr>
        <w:tc>
          <w:tcPr>
            <w:tcW w:w="1243" w:type="dxa"/>
            <w:tcBorders>
              <w:top w:val="single" w:sz="4" w:space="0" w:color="000000"/>
              <w:left w:val="single" w:sz="4" w:space="0" w:color="000000"/>
              <w:bottom w:val="single" w:sz="4" w:space="0" w:color="000000"/>
              <w:right w:val="single" w:sz="4" w:space="0" w:color="000000"/>
            </w:tcBorders>
          </w:tcPr>
          <w:p w14:paraId="7D209238" w14:textId="77777777" w:rsidR="007A62FD" w:rsidRPr="006E48F2" w:rsidRDefault="007A62FD" w:rsidP="001626B1">
            <w:pPr>
              <w:jc w:val="center"/>
            </w:pPr>
            <w:r w:rsidRPr="006E48F2">
              <w:t>Pressure Gauge</w:t>
            </w:r>
          </w:p>
        </w:tc>
        <w:tc>
          <w:tcPr>
            <w:tcW w:w="2225" w:type="dxa"/>
            <w:tcBorders>
              <w:top w:val="single" w:sz="4" w:space="0" w:color="000000"/>
              <w:left w:val="single" w:sz="4" w:space="0" w:color="000000"/>
              <w:bottom w:val="single" w:sz="4" w:space="0" w:color="000000"/>
              <w:right w:val="single" w:sz="4" w:space="0" w:color="000000"/>
            </w:tcBorders>
          </w:tcPr>
          <w:p w14:paraId="659673B7" w14:textId="77777777" w:rsidR="007A62FD" w:rsidRPr="006E48F2" w:rsidRDefault="007A62FD" w:rsidP="001626B1">
            <w:pPr>
              <w:jc w:val="center"/>
            </w:pPr>
            <w:r w:rsidRPr="000C07A3">
              <w:t>$</w:t>
            </w:r>
            <w:proofErr w:type="spellStart"/>
            <w:r>
              <w:t>capi</w:t>
            </w:r>
            <w:r w:rsidRPr="000C07A3">
              <w:t>_gauge_make</w:t>
            </w:r>
            <w:proofErr w:type="spellEnd"/>
            <w:r w:rsidRPr="000C07A3">
              <w:t>$</w:t>
            </w:r>
          </w:p>
        </w:tc>
        <w:tc>
          <w:tcPr>
            <w:tcW w:w="2238" w:type="dxa"/>
            <w:tcBorders>
              <w:top w:val="single" w:sz="4" w:space="0" w:color="000000"/>
              <w:left w:val="single" w:sz="4" w:space="0" w:color="000000"/>
              <w:bottom w:val="single" w:sz="4" w:space="0" w:color="000000"/>
              <w:right w:val="single" w:sz="4" w:space="0" w:color="000000"/>
            </w:tcBorders>
          </w:tcPr>
          <w:p w14:paraId="57E2199B" w14:textId="77777777" w:rsidR="007A62FD" w:rsidRPr="006E48F2" w:rsidRDefault="007A62FD" w:rsidP="001626B1">
            <w:pPr>
              <w:jc w:val="center"/>
            </w:pPr>
            <w:r w:rsidRPr="000C07A3">
              <w:t>$</w:t>
            </w:r>
            <w:proofErr w:type="spellStart"/>
            <w:r>
              <w:t>capi</w:t>
            </w:r>
            <w:r w:rsidRPr="000C07A3">
              <w:t>_gauge_range</w:t>
            </w:r>
            <w:proofErr w:type="spellEnd"/>
            <w:r w:rsidRPr="000C07A3">
              <w:t>$</w:t>
            </w:r>
          </w:p>
        </w:tc>
        <w:tc>
          <w:tcPr>
            <w:tcW w:w="1334"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17FD3F41" w14:textId="77777777" w:rsidR="007A62FD" w:rsidRPr="006E48F2" w:rsidRDefault="007A62FD" w:rsidP="001626B1">
            <w:pPr>
              <w:jc w:val="center"/>
            </w:pPr>
          </w:p>
        </w:tc>
        <w:tc>
          <w:tcPr>
            <w:tcW w:w="0" w:type="auto"/>
            <w:vMerge/>
            <w:tcBorders>
              <w:top w:val="nil"/>
              <w:left w:val="single" w:sz="4" w:space="0" w:color="000000"/>
              <w:bottom w:val="single" w:sz="4" w:space="0" w:color="000000"/>
              <w:right w:val="single" w:sz="4" w:space="0" w:color="000000"/>
            </w:tcBorders>
          </w:tcPr>
          <w:p w14:paraId="69706253" w14:textId="77777777" w:rsidR="007A62FD" w:rsidRPr="006E48F2" w:rsidRDefault="007A62FD" w:rsidP="001626B1">
            <w:pPr>
              <w:spacing w:after="160" w:line="259" w:lineRule="auto"/>
              <w:ind w:left="0" w:firstLine="0"/>
            </w:pPr>
          </w:p>
        </w:tc>
        <w:tc>
          <w:tcPr>
            <w:tcW w:w="0" w:type="auto"/>
            <w:vMerge/>
            <w:tcBorders>
              <w:left w:val="single" w:sz="4" w:space="0" w:color="000000"/>
              <w:bottom w:val="single" w:sz="4" w:space="0" w:color="000000"/>
              <w:right w:val="single" w:sz="4" w:space="0" w:color="000000"/>
            </w:tcBorders>
          </w:tcPr>
          <w:p w14:paraId="1778EF75" w14:textId="77777777" w:rsidR="007A62FD" w:rsidRPr="006E48F2" w:rsidRDefault="007A62FD" w:rsidP="001626B1">
            <w:pPr>
              <w:spacing w:after="160" w:line="259" w:lineRule="auto"/>
              <w:ind w:left="0" w:firstLine="0"/>
            </w:pPr>
          </w:p>
        </w:tc>
      </w:tr>
    </w:tbl>
    <w:p w14:paraId="7CA95E92" w14:textId="77777777" w:rsidR="007A62FD" w:rsidRPr="006E48F2" w:rsidRDefault="007A62FD" w:rsidP="007A62FD">
      <w:pPr>
        <w:ind w:left="0" w:firstLine="0"/>
      </w:pPr>
    </w:p>
    <w:p w14:paraId="089E0E97" w14:textId="77777777" w:rsidR="007A62FD" w:rsidRDefault="007A62FD" w:rsidP="007A62FD">
      <w:pPr>
        <w:pStyle w:val="ListParagraph"/>
        <w:numPr>
          <w:ilvl w:val="0"/>
          <w:numId w:val="9"/>
        </w:numPr>
        <w:spacing w:after="79" w:line="259" w:lineRule="auto"/>
      </w:pPr>
      <w:r>
        <w:t>Setpoint is required to be more than minimum pressure required to actuate any pneumatic control device.</w:t>
      </w:r>
    </w:p>
    <w:p w14:paraId="32A25A99" w14:textId="77777777" w:rsidR="007A62FD" w:rsidRPr="006E48F2" w:rsidRDefault="007A62FD" w:rsidP="007A62FD">
      <w:pPr>
        <w:pStyle w:val="ListParagraph"/>
        <w:numPr>
          <w:ilvl w:val="0"/>
          <w:numId w:val="9"/>
        </w:numPr>
        <w:spacing w:after="79" w:line="259" w:lineRule="auto"/>
      </w:pPr>
      <w:r>
        <w:t>CAPI is required to be after any pressure regulator in line serving pneumatic devices.</w:t>
      </w:r>
    </w:p>
    <w:p w14:paraId="197A6BB6" w14:textId="77777777" w:rsidR="007A62FD" w:rsidRPr="006E48F2" w:rsidRDefault="007A62FD" w:rsidP="007A62FD">
      <w:pPr>
        <w:ind w:left="0" w:firstLine="0"/>
      </w:pPr>
      <w:r>
        <w:rPr>
          <w:noProof/>
        </w:rPr>
        <w:drawing>
          <wp:inline distT="0" distB="0" distL="0" distR="0" wp14:anchorId="6F3E3147" wp14:editId="3FF56096">
            <wp:extent cx="6858000" cy="2813050"/>
            <wp:effectExtent l="0" t="0" r="0" b="6350"/>
            <wp:docPr id="10" name="Picture 10"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API_pic.PNG"/>
                    <pic:cNvPicPr/>
                  </pic:nvPicPr>
                  <pic:blipFill>
                    <a:blip r:embed="rId16">
                      <a:extLst>
                        <a:ext uri="{28A0092B-C50C-407E-A947-70E740481C1C}">
                          <a14:useLocalDpi xmlns:a14="http://schemas.microsoft.com/office/drawing/2010/main" val="0"/>
                        </a:ext>
                      </a:extLst>
                    </a:blip>
                    <a:stretch>
                      <a:fillRect/>
                    </a:stretch>
                  </pic:blipFill>
                  <pic:spPr>
                    <a:xfrm>
                      <a:off x="0" y="0"/>
                      <a:ext cx="6858000" cy="2813050"/>
                    </a:xfrm>
                    <a:prstGeom prst="rect">
                      <a:avLst/>
                    </a:prstGeom>
                  </pic:spPr>
                </pic:pic>
              </a:graphicData>
            </a:graphic>
          </wp:inline>
        </w:drawing>
      </w:r>
    </w:p>
    <w:p w14:paraId="0882ED94" w14:textId="77777777" w:rsidR="007A62FD" w:rsidRPr="006E48F2" w:rsidRDefault="007A62FD" w:rsidP="007A62FD">
      <w:pPr>
        <w:spacing w:after="57" w:line="259" w:lineRule="auto"/>
        <w:ind w:left="0" w:firstLine="0"/>
      </w:pPr>
    </w:p>
    <w:p w14:paraId="21E0ECAE" w14:textId="77777777" w:rsidR="007A62FD" w:rsidRDefault="007A62FD" w:rsidP="007A62FD">
      <w:pPr>
        <w:pBdr>
          <w:top w:val="single" w:sz="18" w:space="1" w:color="auto"/>
        </w:pBdr>
        <w:spacing w:after="57" w:line="259" w:lineRule="auto"/>
      </w:pPr>
    </w:p>
    <w:p w14:paraId="4CE4A59A" w14:textId="77777777" w:rsidR="007A62FD" w:rsidRDefault="007A62FD" w:rsidP="007A62FD">
      <w:pPr>
        <w:pStyle w:val="ListParagraph"/>
        <w:numPr>
          <w:ilvl w:val="0"/>
          <w:numId w:val="10"/>
        </w:numPr>
        <w:spacing w:after="57" w:line="259" w:lineRule="auto"/>
      </w:pPr>
      <w:r>
        <w:t>Slowly close manual test valve to lower air supply pressure. Observe the pressure at which boiler shuts down. DO NOT LOWER PRESSURE BELOW REQUIRED PRESSURE TO ACTUATE ANY PNEUMATIC CONTROL DEVICE!</w:t>
      </w:r>
    </w:p>
    <w:p w14:paraId="7AB1EF57" w14:textId="77777777" w:rsidR="007A62FD" w:rsidRPr="006E48F2" w:rsidRDefault="007A62FD" w:rsidP="007A62FD">
      <w:pPr>
        <w:pStyle w:val="ListParagraph"/>
        <w:spacing w:after="57" w:line="259" w:lineRule="auto"/>
        <w:ind w:firstLine="0"/>
      </w:pPr>
    </w:p>
    <w:p w14:paraId="1737DA1D" w14:textId="77777777" w:rsidR="007A62FD" w:rsidRPr="006E48F2" w:rsidRDefault="007A62FD" w:rsidP="007A62FD">
      <w:pPr>
        <w:pBdr>
          <w:top w:val="single" w:sz="18" w:space="1" w:color="auto"/>
        </w:pBdr>
        <w:spacing w:after="57" w:line="259" w:lineRule="auto"/>
        <w:ind w:left="0" w:firstLine="0"/>
      </w:pPr>
    </w:p>
    <w:p w14:paraId="54B7479A" w14:textId="77777777" w:rsidR="007A62FD" w:rsidRPr="006E48F2" w:rsidRDefault="007A62FD" w:rsidP="007A62FD">
      <w:pPr>
        <w:pBdr>
          <w:top w:val="single" w:sz="18" w:space="1" w:color="auto"/>
        </w:pBdr>
        <w:spacing w:after="57" w:line="259" w:lineRule="auto"/>
        <w:ind w:left="0" w:firstLine="0"/>
      </w:pPr>
    </w:p>
    <w:p w14:paraId="1642BA36" w14:textId="77777777" w:rsidR="007A62FD" w:rsidRPr="006E48F2" w:rsidRDefault="007A62FD" w:rsidP="007A62FD">
      <w:pPr>
        <w:pBdr>
          <w:top w:val="single" w:sz="18" w:space="1" w:color="auto"/>
        </w:pBdr>
        <w:spacing w:after="57" w:line="259" w:lineRule="auto"/>
        <w:ind w:left="0" w:firstLine="0"/>
      </w:pPr>
    </w:p>
    <w:p w14:paraId="18EE663D" w14:textId="77777777" w:rsidR="007A62FD" w:rsidRPr="006E48F2" w:rsidRDefault="007A62FD" w:rsidP="007A62FD">
      <w:pPr>
        <w:pBdr>
          <w:top w:val="single" w:sz="18" w:space="1" w:color="auto"/>
        </w:pBdr>
        <w:spacing w:after="57" w:line="259" w:lineRule="auto"/>
        <w:ind w:left="0" w:firstLine="0"/>
      </w:pPr>
    </w:p>
    <w:p w14:paraId="0CD4E39E" w14:textId="77777777" w:rsidR="007A62FD" w:rsidRDefault="007A62FD" w:rsidP="007A62FD">
      <w:pPr>
        <w:spacing w:after="160" w:line="259" w:lineRule="auto"/>
        <w:ind w:left="0" w:firstLine="0"/>
      </w:pPr>
      <w:r>
        <w:br w:type="page"/>
      </w:r>
    </w:p>
    <w:p w14:paraId="5E2CD361" w14:textId="77777777" w:rsidR="007A62FD" w:rsidRPr="006E48F2" w:rsidRDefault="007A62FD" w:rsidP="007A62FD">
      <w:pPr>
        <w:pBdr>
          <w:top w:val="single" w:sz="18" w:space="1" w:color="auto"/>
        </w:pBdr>
        <w:spacing w:after="57" w:line="259" w:lineRule="auto"/>
        <w:ind w:left="0" w:firstLine="0"/>
      </w:pPr>
    </w:p>
    <w:tbl>
      <w:tblPr>
        <w:tblStyle w:val="TableGrid"/>
        <w:tblW w:w="10080" w:type="dxa"/>
        <w:jc w:val="center"/>
        <w:tblInd w:w="0" w:type="dxa"/>
        <w:tblCellMar>
          <w:top w:w="5" w:type="dxa"/>
          <w:left w:w="5" w:type="dxa"/>
          <w:right w:w="5" w:type="dxa"/>
        </w:tblCellMar>
        <w:tblLook w:val="04A0" w:firstRow="1" w:lastRow="0" w:firstColumn="1" w:lastColumn="0" w:noHBand="0" w:noVBand="1"/>
      </w:tblPr>
      <w:tblGrid>
        <w:gridCol w:w="6520"/>
        <w:gridCol w:w="1543"/>
        <w:gridCol w:w="2017"/>
      </w:tblGrid>
      <w:tr w:rsidR="007A62FD" w:rsidRPr="006E48F2" w14:paraId="6C1C1260" w14:textId="77777777" w:rsidTr="001626B1">
        <w:trPr>
          <w:trHeight w:val="286"/>
          <w:jc w:val="center"/>
        </w:trPr>
        <w:tc>
          <w:tcPr>
            <w:tcW w:w="7195" w:type="dxa"/>
            <w:tcBorders>
              <w:top w:val="single" w:sz="4" w:space="0" w:color="000000"/>
              <w:left w:val="single" w:sz="4" w:space="0" w:color="000000"/>
              <w:bottom w:val="single" w:sz="4" w:space="0" w:color="000000"/>
              <w:right w:val="single" w:sz="4" w:space="0" w:color="000000"/>
            </w:tcBorders>
          </w:tcPr>
          <w:p w14:paraId="78B605CE" w14:textId="77777777" w:rsidR="007A62FD" w:rsidRPr="006E48F2" w:rsidRDefault="007A62FD" w:rsidP="001626B1">
            <w:pPr>
              <w:spacing w:after="0" w:line="259" w:lineRule="auto"/>
              <w:ind w:left="0" w:firstLine="0"/>
              <w:jc w:val="center"/>
            </w:pPr>
            <w:r w:rsidRPr="006E48F2">
              <w:rPr>
                <w:b/>
              </w:rPr>
              <w:t xml:space="preserve">Result </w:t>
            </w:r>
          </w:p>
        </w:tc>
        <w:tc>
          <w:tcPr>
            <w:tcW w:w="810" w:type="dxa"/>
            <w:tcBorders>
              <w:top w:val="single" w:sz="4" w:space="0" w:color="000000"/>
              <w:left w:val="single" w:sz="4" w:space="0" w:color="000000"/>
              <w:bottom w:val="single" w:sz="4" w:space="0" w:color="000000"/>
              <w:right w:val="single" w:sz="4" w:space="0" w:color="000000"/>
            </w:tcBorders>
          </w:tcPr>
          <w:p w14:paraId="7A099A4E" w14:textId="77777777" w:rsidR="007A62FD" w:rsidRPr="006E48F2" w:rsidRDefault="007A62FD" w:rsidP="001626B1">
            <w:pPr>
              <w:spacing w:after="0" w:line="259" w:lineRule="auto"/>
              <w:ind w:left="0" w:firstLine="0"/>
              <w:jc w:val="center"/>
            </w:pPr>
            <w:r w:rsidRPr="006E48F2">
              <w:rPr>
                <w:b/>
              </w:rPr>
              <w:t xml:space="preserve">Y/N </w:t>
            </w:r>
          </w:p>
        </w:tc>
        <w:tc>
          <w:tcPr>
            <w:tcW w:w="2075" w:type="dxa"/>
            <w:tcBorders>
              <w:top w:val="single" w:sz="4" w:space="0" w:color="000000"/>
              <w:left w:val="single" w:sz="4" w:space="0" w:color="000000"/>
              <w:bottom w:val="single" w:sz="4" w:space="0" w:color="000000"/>
              <w:right w:val="single" w:sz="4" w:space="0" w:color="000000"/>
            </w:tcBorders>
          </w:tcPr>
          <w:p w14:paraId="5D71A6E2" w14:textId="77777777" w:rsidR="007A62FD" w:rsidRPr="006E48F2" w:rsidRDefault="007A62FD" w:rsidP="001626B1">
            <w:pPr>
              <w:spacing w:after="0" w:line="259" w:lineRule="auto"/>
              <w:ind w:left="0" w:firstLine="0"/>
              <w:jc w:val="center"/>
            </w:pPr>
            <w:r w:rsidRPr="006E48F2">
              <w:rPr>
                <w:b/>
              </w:rPr>
              <w:t xml:space="preserve">Switch Trip Point </w:t>
            </w:r>
          </w:p>
        </w:tc>
      </w:tr>
      <w:tr w:rsidR="007A62FD" w:rsidRPr="006E48F2" w14:paraId="4484C6B4" w14:textId="77777777" w:rsidTr="001626B1">
        <w:trPr>
          <w:trHeight w:val="360"/>
          <w:jc w:val="center"/>
        </w:trPr>
        <w:tc>
          <w:tcPr>
            <w:tcW w:w="7195" w:type="dxa"/>
            <w:tcBorders>
              <w:top w:val="single" w:sz="4" w:space="0" w:color="000000"/>
              <w:left w:val="single" w:sz="4" w:space="0" w:color="000000"/>
              <w:bottom w:val="single" w:sz="4" w:space="0" w:color="000000"/>
              <w:right w:val="single" w:sz="4" w:space="0" w:color="000000"/>
            </w:tcBorders>
          </w:tcPr>
          <w:p w14:paraId="0BF9EAC2" w14:textId="77777777" w:rsidR="007A62FD" w:rsidRPr="006E48F2" w:rsidRDefault="007A62FD" w:rsidP="001626B1">
            <w:pPr>
              <w:spacing w:after="0" w:line="259" w:lineRule="auto"/>
              <w:ind w:left="0" w:firstLine="0"/>
            </w:pPr>
            <w:r w:rsidRPr="006E48F2">
              <w:t xml:space="preserve">Correct location? </w:t>
            </w:r>
          </w:p>
        </w:tc>
        <w:tc>
          <w:tcPr>
            <w:tcW w:w="810" w:type="dxa"/>
            <w:tcBorders>
              <w:top w:val="single" w:sz="4" w:space="0" w:color="000000"/>
              <w:left w:val="single" w:sz="4" w:space="0" w:color="000000"/>
              <w:bottom w:val="single" w:sz="4" w:space="0" w:color="000000"/>
              <w:right w:val="single" w:sz="4" w:space="0" w:color="000000"/>
            </w:tcBorders>
          </w:tcPr>
          <w:p w14:paraId="0DAFCDF3" w14:textId="77777777" w:rsidR="007A62FD" w:rsidRPr="006E48F2" w:rsidRDefault="007A62FD" w:rsidP="001626B1">
            <w:pPr>
              <w:jc w:val="center"/>
            </w:pPr>
            <w:r w:rsidRPr="000C07A3">
              <w:t>$</w:t>
            </w:r>
            <w:r>
              <w:t>capi</w:t>
            </w:r>
            <w:r w:rsidRPr="000C07A3">
              <w:t>_result_1$</w:t>
            </w:r>
          </w:p>
        </w:tc>
        <w:tc>
          <w:tcPr>
            <w:tcW w:w="2075"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2C7CA2F8" w14:textId="77777777" w:rsidR="007A62FD" w:rsidRPr="006E48F2" w:rsidRDefault="007A62FD" w:rsidP="001626B1">
            <w:pPr>
              <w:jc w:val="center"/>
            </w:pPr>
          </w:p>
        </w:tc>
      </w:tr>
      <w:tr w:rsidR="007A62FD" w:rsidRPr="006E48F2" w14:paraId="1CB3DB95" w14:textId="77777777" w:rsidTr="001626B1">
        <w:trPr>
          <w:trHeight w:val="360"/>
          <w:jc w:val="center"/>
        </w:trPr>
        <w:tc>
          <w:tcPr>
            <w:tcW w:w="7195" w:type="dxa"/>
            <w:tcBorders>
              <w:top w:val="single" w:sz="4" w:space="0" w:color="000000"/>
              <w:left w:val="single" w:sz="4" w:space="0" w:color="000000"/>
              <w:bottom w:val="single" w:sz="4" w:space="0" w:color="000000"/>
              <w:right w:val="single" w:sz="4" w:space="0" w:color="000000"/>
            </w:tcBorders>
          </w:tcPr>
          <w:p w14:paraId="34C7D397" w14:textId="77777777" w:rsidR="007A62FD" w:rsidRPr="006E48F2" w:rsidRDefault="007A62FD" w:rsidP="001626B1">
            <w:pPr>
              <w:spacing w:after="0" w:line="259" w:lineRule="auto"/>
              <w:ind w:left="0" w:firstLine="0"/>
            </w:pPr>
            <w:r w:rsidRPr="006E48F2">
              <w:t xml:space="preserve">Did </w:t>
            </w:r>
            <w:r>
              <w:t>the CAPI</w:t>
            </w:r>
            <w:r w:rsidRPr="006E48F2">
              <w:t xml:space="preserve"> work correctly?</w:t>
            </w:r>
          </w:p>
        </w:tc>
        <w:tc>
          <w:tcPr>
            <w:tcW w:w="810" w:type="dxa"/>
            <w:tcBorders>
              <w:top w:val="single" w:sz="4" w:space="0" w:color="000000"/>
              <w:left w:val="single" w:sz="4" w:space="0" w:color="000000"/>
              <w:bottom w:val="single" w:sz="4" w:space="0" w:color="000000"/>
              <w:right w:val="single" w:sz="4" w:space="0" w:color="000000"/>
            </w:tcBorders>
          </w:tcPr>
          <w:p w14:paraId="710D066B" w14:textId="77777777" w:rsidR="007A62FD" w:rsidRPr="006E48F2" w:rsidRDefault="007A62FD" w:rsidP="001626B1">
            <w:pPr>
              <w:jc w:val="center"/>
            </w:pPr>
            <w:r w:rsidRPr="000C07A3">
              <w:t>$</w:t>
            </w:r>
            <w:r>
              <w:t>capi</w:t>
            </w:r>
            <w:r w:rsidRPr="000C07A3">
              <w:t>_result_</w:t>
            </w:r>
            <w:r>
              <w:t>2</w:t>
            </w:r>
            <w:r w:rsidRPr="000C07A3">
              <w:t>$</w:t>
            </w:r>
          </w:p>
        </w:tc>
        <w:tc>
          <w:tcPr>
            <w:tcW w:w="2075"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1BBC2A6A" w14:textId="77777777" w:rsidR="007A62FD" w:rsidRPr="006E48F2" w:rsidRDefault="007A62FD" w:rsidP="001626B1">
            <w:pPr>
              <w:jc w:val="center"/>
            </w:pPr>
          </w:p>
        </w:tc>
      </w:tr>
      <w:tr w:rsidR="007A62FD" w:rsidRPr="006E48F2" w14:paraId="46B66925" w14:textId="77777777" w:rsidTr="001626B1">
        <w:trPr>
          <w:trHeight w:val="288"/>
          <w:jc w:val="center"/>
        </w:trPr>
        <w:tc>
          <w:tcPr>
            <w:tcW w:w="7195" w:type="dxa"/>
            <w:tcBorders>
              <w:top w:val="single" w:sz="4" w:space="0" w:color="000000"/>
              <w:left w:val="single" w:sz="4" w:space="0" w:color="000000"/>
              <w:bottom w:val="single" w:sz="4" w:space="0" w:color="000000"/>
              <w:right w:val="single" w:sz="4" w:space="0" w:color="000000"/>
            </w:tcBorders>
          </w:tcPr>
          <w:p w14:paraId="3AFBAA03" w14:textId="77777777" w:rsidR="007A62FD" w:rsidRPr="006E48F2" w:rsidRDefault="007A62FD" w:rsidP="001626B1">
            <w:pPr>
              <w:spacing w:after="0" w:line="259" w:lineRule="auto"/>
              <w:ind w:left="0" w:firstLine="0"/>
            </w:pPr>
            <w:r>
              <w:t>Is lockable manual test valve in place as shown in figure?</w:t>
            </w:r>
          </w:p>
        </w:tc>
        <w:tc>
          <w:tcPr>
            <w:tcW w:w="810" w:type="dxa"/>
            <w:tcBorders>
              <w:top w:val="single" w:sz="4" w:space="0" w:color="000000"/>
              <w:left w:val="single" w:sz="4" w:space="0" w:color="000000"/>
              <w:bottom w:val="single" w:sz="4" w:space="0" w:color="000000"/>
              <w:right w:val="single" w:sz="4" w:space="0" w:color="000000"/>
            </w:tcBorders>
          </w:tcPr>
          <w:p w14:paraId="63B6087C" w14:textId="77777777" w:rsidR="007A62FD" w:rsidRPr="006E48F2" w:rsidRDefault="007A62FD" w:rsidP="001626B1">
            <w:pPr>
              <w:jc w:val="center"/>
            </w:pPr>
            <w:r w:rsidRPr="000C07A3">
              <w:t>$</w:t>
            </w:r>
            <w:r>
              <w:t>capi</w:t>
            </w:r>
            <w:r w:rsidRPr="000C07A3">
              <w:t>_result_</w:t>
            </w:r>
            <w:r>
              <w:t>3</w:t>
            </w:r>
            <w:r w:rsidRPr="000C07A3">
              <w:t>$</w:t>
            </w:r>
          </w:p>
        </w:tc>
        <w:tc>
          <w:tcPr>
            <w:tcW w:w="2075"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59705D41" w14:textId="77777777" w:rsidR="007A62FD" w:rsidRPr="006E48F2" w:rsidRDefault="007A62FD" w:rsidP="001626B1">
            <w:pPr>
              <w:jc w:val="center"/>
            </w:pPr>
          </w:p>
        </w:tc>
      </w:tr>
      <w:tr w:rsidR="007A62FD" w:rsidRPr="006E48F2" w14:paraId="65695034" w14:textId="77777777" w:rsidTr="001626B1">
        <w:trPr>
          <w:trHeight w:val="288"/>
          <w:jc w:val="center"/>
        </w:trPr>
        <w:tc>
          <w:tcPr>
            <w:tcW w:w="7195" w:type="dxa"/>
            <w:tcBorders>
              <w:top w:val="single" w:sz="4" w:space="0" w:color="000000"/>
              <w:left w:val="single" w:sz="4" w:space="0" w:color="000000"/>
              <w:bottom w:val="single" w:sz="4" w:space="0" w:color="000000"/>
              <w:right w:val="single" w:sz="4" w:space="0" w:color="000000"/>
            </w:tcBorders>
          </w:tcPr>
          <w:p w14:paraId="5EEC84CF" w14:textId="77777777" w:rsidR="007A62FD" w:rsidRDefault="007A62FD" w:rsidP="001626B1">
            <w:pPr>
              <w:spacing w:after="0" w:line="259" w:lineRule="auto"/>
              <w:ind w:left="0" w:firstLine="0"/>
            </w:pPr>
            <w:r w:rsidRPr="00F47DDB">
              <w:t>What was the interlock trip point pressure?</w:t>
            </w:r>
          </w:p>
        </w:tc>
        <w:tc>
          <w:tcPr>
            <w:tcW w:w="810"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32AFE745" w14:textId="77777777" w:rsidR="007A62FD" w:rsidRPr="000C07A3" w:rsidRDefault="007A62FD" w:rsidP="001626B1">
            <w:pPr>
              <w:jc w:val="center"/>
            </w:pPr>
          </w:p>
        </w:tc>
        <w:tc>
          <w:tcPr>
            <w:tcW w:w="2075" w:type="dxa"/>
            <w:tcBorders>
              <w:top w:val="single" w:sz="4" w:space="0" w:color="000000"/>
              <w:left w:val="single" w:sz="4" w:space="0" w:color="000000"/>
              <w:bottom w:val="single" w:sz="4" w:space="0" w:color="000000"/>
              <w:right w:val="single" w:sz="4" w:space="0" w:color="000000"/>
            </w:tcBorders>
            <w:shd w:val="clear" w:color="auto" w:fill="auto"/>
          </w:tcPr>
          <w:p w14:paraId="21481564" w14:textId="77777777" w:rsidR="007A62FD" w:rsidRPr="006E48F2" w:rsidRDefault="007A62FD" w:rsidP="001626B1">
            <w:pPr>
              <w:jc w:val="center"/>
            </w:pPr>
            <w:r w:rsidRPr="000C07A3">
              <w:t>$</w:t>
            </w:r>
            <w:r>
              <w:t>capi</w:t>
            </w:r>
            <w:r w:rsidRPr="000C07A3">
              <w:t>_result_</w:t>
            </w:r>
            <w:r>
              <w:t>4</w:t>
            </w:r>
            <w:r w:rsidRPr="000C07A3">
              <w:t>$</w:t>
            </w:r>
          </w:p>
        </w:tc>
      </w:tr>
      <w:tr w:rsidR="007A62FD" w:rsidRPr="006E48F2" w14:paraId="0E04F478" w14:textId="77777777" w:rsidTr="001626B1">
        <w:trPr>
          <w:trHeight w:val="288"/>
          <w:jc w:val="center"/>
        </w:trPr>
        <w:tc>
          <w:tcPr>
            <w:tcW w:w="7195" w:type="dxa"/>
            <w:tcBorders>
              <w:top w:val="single" w:sz="4" w:space="0" w:color="000000"/>
              <w:left w:val="single" w:sz="4" w:space="0" w:color="000000"/>
              <w:bottom w:val="single" w:sz="4" w:space="0" w:color="000000"/>
              <w:right w:val="single" w:sz="4" w:space="0" w:color="000000"/>
            </w:tcBorders>
          </w:tcPr>
          <w:p w14:paraId="1436C18C" w14:textId="77777777" w:rsidR="007A62FD" w:rsidRDefault="007A62FD" w:rsidP="001626B1">
            <w:pPr>
              <w:spacing w:after="0" w:line="259" w:lineRule="auto"/>
              <w:ind w:left="0" w:firstLine="0"/>
            </w:pPr>
            <w:r>
              <w:t>Is the setpoint higher than pressure required to actuate any</w:t>
            </w:r>
          </w:p>
          <w:p w14:paraId="13ABC57E" w14:textId="77777777" w:rsidR="007A62FD" w:rsidRDefault="007A62FD" w:rsidP="001626B1">
            <w:pPr>
              <w:spacing w:after="0" w:line="259" w:lineRule="auto"/>
              <w:ind w:left="0" w:firstLine="0"/>
            </w:pPr>
            <w:r>
              <w:t>pneumatic control device?</w:t>
            </w:r>
          </w:p>
        </w:tc>
        <w:tc>
          <w:tcPr>
            <w:tcW w:w="810" w:type="dxa"/>
            <w:tcBorders>
              <w:top w:val="single" w:sz="4" w:space="0" w:color="000000"/>
              <w:left w:val="single" w:sz="4" w:space="0" w:color="000000"/>
              <w:bottom w:val="single" w:sz="4" w:space="0" w:color="000000"/>
              <w:right w:val="single" w:sz="4" w:space="0" w:color="000000"/>
            </w:tcBorders>
          </w:tcPr>
          <w:p w14:paraId="3FC43E00" w14:textId="77777777" w:rsidR="007A62FD" w:rsidRPr="000C07A3" w:rsidRDefault="007A62FD" w:rsidP="001626B1">
            <w:pPr>
              <w:jc w:val="center"/>
            </w:pPr>
            <w:r w:rsidRPr="000C07A3">
              <w:t>$</w:t>
            </w:r>
            <w:r>
              <w:t>capi</w:t>
            </w:r>
            <w:r w:rsidRPr="000C07A3">
              <w:t>_result_</w:t>
            </w:r>
            <w:r>
              <w:t>5</w:t>
            </w:r>
            <w:r w:rsidRPr="000C07A3">
              <w:t>$</w:t>
            </w:r>
          </w:p>
        </w:tc>
        <w:tc>
          <w:tcPr>
            <w:tcW w:w="2075"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668B6DEC" w14:textId="77777777" w:rsidR="007A62FD" w:rsidRPr="006E48F2" w:rsidRDefault="007A62FD" w:rsidP="001626B1">
            <w:pPr>
              <w:jc w:val="center"/>
            </w:pPr>
          </w:p>
        </w:tc>
      </w:tr>
    </w:tbl>
    <w:p w14:paraId="6F234B20" w14:textId="77777777" w:rsidR="007A62FD" w:rsidRPr="006E48F2" w:rsidRDefault="007A62FD" w:rsidP="007A62FD">
      <w:pPr>
        <w:spacing w:after="60" w:line="259" w:lineRule="auto"/>
        <w:ind w:left="0" w:firstLine="0"/>
        <w:rPr>
          <w:rFonts w:eastAsia="Calibri"/>
          <w:noProof/>
          <w:sz w:val="22"/>
        </w:rPr>
      </w:pPr>
    </w:p>
    <w:p w14:paraId="3805F8EC" w14:textId="77777777" w:rsidR="007A62FD" w:rsidRPr="006E48F2" w:rsidRDefault="007A62FD" w:rsidP="007A62FD">
      <w:pPr>
        <w:pBdr>
          <w:top w:val="single" w:sz="18" w:space="1" w:color="auto"/>
        </w:pBdr>
        <w:spacing w:after="60" w:line="259" w:lineRule="auto"/>
        <w:ind w:left="0" w:firstLine="0"/>
      </w:pPr>
    </w:p>
    <w:p w14:paraId="582B3798" w14:textId="77777777" w:rsidR="007A62FD" w:rsidRPr="006E48F2" w:rsidRDefault="007A62FD" w:rsidP="007A62FD">
      <w:pPr>
        <w:ind w:left="0" w:firstLine="0"/>
        <w:rPr>
          <w:b/>
        </w:rPr>
      </w:pPr>
      <w:r w:rsidRPr="006E48F2">
        <w:rPr>
          <w:b/>
        </w:rPr>
        <w:t>Did the device fail or pass the 3 Question Criteria (section 1.3.1)?</w:t>
      </w:r>
      <w:r>
        <w:rPr>
          <w:b/>
        </w:rPr>
        <w:t xml:space="preserve">  [</w:t>
      </w:r>
      <w:r w:rsidRPr="002C41CD">
        <w:rPr>
          <w:b/>
        </w:rPr>
        <w:t>$</w:t>
      </w:r>
      <w:proofErr w:type="spellStart"/>
      <w:r>
        <w:rPr>
          <w:b/>
        </w:rPr>
        <w:t>capi</w:t>
      </w:r>
      <w:r w:rsidRPr="002C41CD">
        <w:rPr>
          <w:b/>
        </w:rPr>
        <w:t>_result_status</w:t>
      </w:r>
      <w:proofErr w:type="spellEnd"/>
      <w:r w:rsidRPr="002C41CD">
        <w:rPr>
          <w:b/>
        </w:rPr>
        <w:t>$</w:t>
      </w:r>
      <w:r>
        <w:rPr>
          <w:b/>
        </w:rPr>
        <w:t>]</w:t>
      </w:r>
    </w:p>
    <w:p w14:paraId="0D00B576" w14:textId="77777777" w:rsidR="007A62FD" w:rsidRPr="006E48F2" w:rsidRDefault="007A62FD" w:rsidP="007A62FD">
      <w:r>
        <w:t>If boiler is to be operated with failed safety device, a properly approved ISM is required</w:t>
      </w:r>
      <w:r w:rsidRPr="00B25CE3">
        <w:t>.</w:t>
      </w:r>
      <w:r>
        <w:br/>
        <w:t>Describe safety device failure/remedy in Appendix F.</w:t>
      </w:r>
    </w:p>
    <w:p w14:paraId="651C3FC1" w14:textId="6B0507AB" w:rsidR="009F5AB1" w:rsidRDefault="009F5AB1">
      <w:pPr>
        <w:spacing w:after="160" w:line="259" w:lineRule="auto"/>
        <w:ind w:left="0" w:firstLine="0"/>
        <w:rPr>
          <w:b/>
          <w:sz w:val="28"/>
        </w:rPr>
      </w:pPr>
      <w:r>
        <w:br w:type="page"/>
      </w:r>
    </w:p>
    <w:p w14:paraId="31696E24" w14:textId="34FAF209" w:rsidR="000133EA" w:rsidRPr="00B25CE3" w:rsidRDefault="007A62FD" w:rsidP="00660AB8">
      <w:pPr>
        <w:pStyle w:val="Heading1"/>
      </w:pPr>
      <w:bookmarkStart w:id="10" w:name="_Toc164749779"/>
      <w:r>
        <w:lastRenderedPageBreak/>
        <w:t>11</w:t>
      </w:r>
      <w:r w:rsidR="00660AB8" w:rsidRPr="00B25CE3">
        <w:t xml:space="preserve">. </w:t>
      </w:r>
      <w:r w:rsidR="000133EA" w:rsidRPr="00B25CE3">
        <w:t xml:space="preserve">Carbon Monoxide and Combustible Gas Alarms in the Boiler Plant </w:t>
      </w:r>
      <w:r w:rsidR="0094461B" w:rsidRPr="00B25CE3">
        <w:t>[</w:t>
      </w:r>
      <w:r w:rsidR="00C92DB2" w:rsidRPr="00C92DB2">
        <w:t>$</w:t>
      </w:r>
      <w:proofErr w:type="spellStart"/>
      <w:r w:rsidR="00C92DB2" w:rsidRPr="00C92DB2">
        <w:t>cocga_result_status</w:t>
      </w:r>
      <w:proofErr w:type="spellEnd"/>
      <w:r w:rsidR="00C92DB2" w:rsidRPr="00C92DB2">
        <w:t>$</w:t>
      </w:r>
      <w:r w:rsidR="0094461B" w:rsidRPr="00B25CE3">
        <w:t>]</w:t>
      </w:r>
      <w:bookmarkEnd w:id="10"/>
    </w:p>
    <w:p w14:paraId="5A6C4842" w14:textId="77777777" w:rsidR="000133EA" w:rsidRPr="00B25CE3" w:rsidRDefault="000133EA" w:rsidP="000133EA"/>
    <w:tbl>
      <w:tblPr>
        <w:tblStyle w:val="TableGrid"/>
        <w:tblW w:w="7776" w:type="dxa"/>
        <w:jc w:val="center"/>
        <w:tblInd w:w="0" w:type="dxa"/>
        <w:tblCellMar>
          <w:top w:w="7" w:type="dxa"/>
          <w:left w:w="5" w:type="dxa"/>
          <w:right w:w="7" w:type="dxa"/>
        </w:tblCellMar>
        <w:tblLook w:val="04A0" w:firstRow="1" w:lastRow="0" w:firstColumn="1" w:lastColumn="0" w:noHBand="0" w:noVBand="1"/>
      </w:tblPr>
      <w:tblGrid>
        <w:gridCol w:w="2300"/>
        <w:gridCol w:w="1941"/>
        <w:gridCol w:w="1936"/>
        <w:gridCol w:w="1599"/>
      </w:tblGrid>
      <w:tr w:rsidR="00C17002" w:rsidRPr="00B25CE3" w14:paraId="64DEECA1" w14:textId="77777777" w:rsidTr="00C17002">
        <w:trPr>
          <w:trHeight w:val="235"/>
          <w:jc w:val="center"/>
        </w:trPr>
        <w:tc>
          <w:tcPr>
            <w:tcW w:w="2339" w:type="dxa"/>
            <w:tcBorders>
              <w:top w:val="single" w:sz="4" w:space="0" w:color="000000"/>
              <w:left w:val="single" w:sz="4" w:space="0" w:color="000000"/>
              <w:bottom w:val="single" w:sz="4" w:space="0" w:color="000000"/>
              <w:right w:val="single" w:sz="4" w:space="0" w:color="000000"/>
            </w:tcBorders>
          </w:tcPr>
          <w:p w14:paraId="4151791E" w14:textId="77777777" w:rsidR="00C17002" w:rsidRPr="00B25CE3" w:rsidRDefault="00C17002" w:rsidP="00D676D4">
            <w:pPr>
              <w:spacing w:after="0" w:line="259" w:lineRule="auto"/>
              <w:ind w:left="0" w:firstLine="0"/>
              <w:jc w:val="center"/>
            </w:pPr>
            <w:r w:rsidRPr="00B25CE3">
              <w:rPr>
                <w:b/>
              </w:rPr>
              <w:t xml:space="preserve">Item </w:t>
            </w:r>
          </w:p>
        </w:tc>
        <w:tc>
          <w:tcPr>
            <w:tcW w:w="1942" w:type="dxa"/>
            <w:tcBorders>
              <w:top w:val="single" w:sz="4" w:space="0" w:color="000000"/>
              <w:left w:val="single" w:sz="4" w:space="0" w:color="000000"/>
              <w:bottom w:val="single" w:sz="4" w:space="0" w:color="000000"/>
              <w:right w:val="single" w:sz="4" w:space="0" w:color="000000"/>
            </w:tcBorders>
          </w:tcPr>
          <w:p w14:paraId="6DA03994" w14:textId="77777777" w:rsidR="00C17002" w:rsidRPr="00B25CE3" w:rsidRDefault="00C17002" w:rsidP="00D676D4">
            <w:pPr>
              <w:spacing w:after="0" w:line="259" w:lineRule="auto"/>
              <w:ind w:left="0" w:firstLine="0"/>
              <w:jc w:val="center"/>
            </w:pPr>
            <w:r w:rsidRPr="00B25CE3">
              <w:rPr>
                <w:b/>
              </w:rPr>
              <w:t>Make</w:t>
            </w:r>
          </w:p>
        </w:tc>
        <w:tc>
          <w:tcPr>
            <w:tcW w:w="1947" w:type="dxa"/>
            <w:tcBorders>
              <w:top w:val="single" w:sz="4" w:space="0" w:color="000000"/>
              <w:left w:val="single" w:sz="4" w:space="0" w:color="000000"/>
              <w:bottom w:val="single" w:sz="4" w:space="0" w:color="000000"/>
              <w:right w:val="single" w:sz="4" w:space="0" w:color="000000"/>
            </w:tcBorders>
          </w:tcPr>
          <w:p w14:paraId="6C9A5618" w14:textId="77777777" w:rsidR="00C17002" w:rsidRPr="00B25CE3" w:rsidRDefault="00C17002" w:rsidP="00D676D4">
            <w:pPr>
              <w:spacing w:after="0" w:line="259" w:lineRule="auto"/>
              <w:ind w:left="0" w:firstLine="0"/>
              <w:jc w:val="center"/>
              <w:rPr>
                <w:b/>
                <w:bCs/>
              </w:rPr>
            </w:pPr>
            <w:r w:rsidRPr="00B25CE3">
              <w:rPr>
                <w:b/>
                <w:bCs/>
              </w:rPr>
              <w:t>Number of</w:t>
            </w:r>
          </w:p>
          <w:p w14:paraId="36CDE01F" w14:textId="7AF6E41E" w:rsidR="00C17002" w:rsidRPr="00B25CE3" w:rsidRDefault="00C17002" w:rsidP="00D676D4">
            <w:pPr>
              <w:spacing w:after="0" w:line="259" w:lineRule="auto"/>
              <w:ind w:left="0" w:firstLine="0"/>
              <w:jc w:val="center"/>
              <w:rPr>
                <w:b/>
                <w:bCs/>
              </w:rPr>
            </w:pPr>
            <w:r w:rsidRPr="00B25CE3">
              <w:rPr>
                <w:b/>
                <w:bCs/>
              </w:rPr>
              <w:t>Alarms</w:t>
            </w:r>
          </w:p>
        </w:tc>
        <w:tc>
          <w:tcPr>
            <w:tcW w:w="1548" w:type="dxa"/>
            <w:tcBorders>
              <w:top w:val="single" w:sz="4" w:space="0" w:color="000000"/>
              <w:left w:val="single" w:sz="4" w:space="0" w:color="000000"/>
              <w:bottom w:val="single" w:sz="4" w:space="0" w:color="000000"/>
              <w:right w:val="single" w:sz="4" w:space="0" w:color="000000"/>
            </w:tcBorders>
          </w:tcPr>
          <w:p w14:paraId="131BDAC2" w14:textId="7A90D8AF" w:rsidR="00C17002" w:rsidRPr="00B25CE3" w:rsidRDefault="00C17002" w:rsidP="00D676D4">
            <w:pPr>
              <w:spacing w:after="0" w:line="259" w:lineRule="auto"/>
              <w:ind w:left="0" w:firstLine="0"/>
              <w:jc w:val="center"/>
            </w:pPr>
            <w:r w:rsidRPr="00B25CE3">
              <w:rPr>
                <w:b/>
                <w:bCs/>
              </w:rPr>
              <w:t>Alarm Set Point</w:t>
            </w:r>
          </w:p>
        </w:tc>
      </w:tr>
      <w:tr w:rsidR="00C17002" w:rsidRPr="00B25CE3" w14:paraId="27CDF3A7" w14:textId="77777777" w:rsidTr="00C17002">
        <w:trPr>
          <w:trHeight w:val="286"/>
          <w:jc w:val="center"/>
        </w:trPr>
        <w:tc>
          <w:tcPr>
            <w:tcW w:w="2339" w:type="dxa"/>
            <w:tcBorders>
              <w:top w:val="single" w:sz="4" w:space="0" w:color="000000"/>
              <w:left w:val="single" w:sz="4" w:space="0" w:color="000000"/>
              <w:bottom w:val="single" w:sz="4" w:space="0" w:color="000000"/>
              <w:right w:val="single" w:sz="4" w:space="0" w:color="000000"/>
            </w:tcBorders>
          </w:tcPr>
          <w:p w14:paraId="5728BB59" w14:textId="4F9AE81D" w:rsidR="00C17002" w:rsidRPr="00B25CE3" w:rsidRDefault="00C17002" w:rsidP="00D676D4">
            <w:pPr>
              <w:jc w:val="center"/>
            </w:pPr>
            <w:r w:rsidRPr="00B25CE3">
              <w:t>Combustible Alarm</w:t>
            </w:r>
          </w:p>
        </w:tc>
        <w:tc>
          <w:tcPr>
            <w:tcW w:w="1942" w:type="dxa"/>
            <w:tcBorders>
              <w:top w:val="single" w:sz="4" w:space="0" w:color="000000"/>
              <w:left w:val="single" w:sz="4" w:space="0" w:color="000000"/>
              <w:bottom w:val="single" w:sz="4" w:space="0" w:color="000000"/>
              <w:right w:val="single" w:sz="4" w:space="0" w:color="000000"/>
            </w:tcBorders>
          </w:tcPr>
          <w:p w14:paraId="50A81D86" w14:textId="3F05D720" w:rsidR="00C17002" w:rsidRPr="00B25CE3" w:rsidRDefault="00C92DB2" w:rsidP="00D676D4">
            <w:pPr>
              <w:jc w:val="center"/>
            </w:pPr>
            <w:r w:rsidRPr="00C92DB2">
              <w:t>$</w:t>
            </w:r>
            <w:proofErr w:type="spellStart"/>
            <w:r w:rsidRPr="00C92DB2">
              <w:t>cocga_cga_make</w:t>
            </w:r>
            <w:proofErr w:type="spellEnd"/>
            <w:r w:rsidRPr="00C92DB2">
              <w:t>$</w:t>
            </w:r>
          </w:p>
        </w:tc>
        <w:tc>
          <w:tcPr>
            <w:tcW w:w="1947" w:type="dxa"/>
            <w:tcBorders>
              <w:top w:val="single" w:sz="4" w:space="0" w:color="000000"/>
              <w:left w:val="single" w:sz="4" w:space="0" w:color="000000"/>
              <w:bottom w:val="single" w:sz="4" w:space="0" w:color="000000"/>
              <w:right w:val="single" w:sz="4" w:space="0" w:color="000000"/>
            </w:tcBorders>
          </w:tcPr>
          <w:p w14:paraId="5C816F80" w14:textId="0E3BB50B" w:rsidR="00C17002" w:rsidRPr="00B25CE3" w:rsidRDefault="00C92DB2" w:rsidP="00D676D4">
            <w:pPr>
              <w:jc w:val="center"/>
            </w:pPr>
            <w:r w:rsidRPr="00C92DB2">
              <w:t>$</w:t>
            </w:r>
            <w:proofErr w:type="spellStart"/>
            <w:r w:rsidRPr="00C92DB2">
              <w:t>cocga_cga_no</w:t>
            </w:r>
            <w:proofErr w:type="spellEnd"/>
            <w:r w:rsidRPr="00C92DB2">
              <w:t>$</w:t>
            </w:r>
          </w:p>
        </w:tc>
        <w:tc>
          <w:tcPr>
            <w:tcW w:w="1548" w:type="dxa"/>
            <w:tcBorders>
              <w:top w:val="single" w:sz="4" w:space="0" w:color="000000"/>
              <w:left w:val="single" w:sz="4" w:space="0" w:color="000000"/>
              <w:bottom w:val="single" w:sz="4" w:space="0" w:color="000000"/>
              <w:right w:val="single" w:sz="4" w:space="0" w:color="000000"/>
            </w:tcBorders>
          </w:tcPr>
          <w:p w14:paraId="6C9F68D3" w14:textId="7DCC447F" w:rsidR="00C17002" w:rsidRPr="00B25CE3" w:rsidRDefault="00C92DB2" w:rsidP="00D676D4">
            <w:pPr>
              <w:jc w:val="center"/>
            </w:pPr>
            <w:r w:rsidRPr="00C92DB2">
              <w:t>$</w:t>
            </w:r>
            <w:proofErr w:type="spellStart"/>
            <w:r w:rsidRPr="00C92DB2">
              <w:t>cocga_cga_sp</w:t>
            </w:r>
            <w:proofErr w:type="spellEnd"/>
            <w:r w:rsidRPr="00C92DB2">
              <w:t>$</w:t>
            </w:r>
          </w:p>
        </w:tc>
      </w:tr>
      <w:tr w:rsidR="00C17002" w:rsidRPr="00B25CE3" w14:paraId="3B2E4A30" w14:textId="77777777" w:rsidTr="00C17002">
        <w:trPr>
          <w:trHeight w:val="286"/>
          <w:jc w:val="center"/>
        </w:trPr>
        <w:tc>
          <w:tcPr>
            <w:tcW w:w="2339" w:type="dxa"/>
            <w:tcBorders>
              <w:top w:val="single" w:sz="4" w:space="0" w:color="000000"/>
              <w:left w:val="single" w:sz="4" w:space="0" w:color="000000"/>
              <w:bottom w:val="single" w:sz="4" w:space="0" w:color="000000"/>
              <w:right w:val="single" w:sz="4" w:space="0" w:color="000000"/>
            </w:tcBorders>
          </w:tcPr>
          <w:p w14:paraId="08AB079A" w14:textId="0B68EEBF" w:rsidR="00C17002" w:rsidRPr="00B25CE3" w:rsidRDefault="00C17002" w:rsidP="00D676D4">
            <w:pPr>
              <w:jc w:val="center"/>
            </w:pPr>
            <w:r w:rsidRPr="00B25CE3">
              <w:t>CO Alarm</w:t>
            </w:r>
          </w:p>
        </w:tc>
        <w:tc>
          <w:tcPr>
            <w:tcW w:w="1942" w:type="dxa"/>
            <w:tcBorders>
              <w:top w:val="single" w:sz="4" w:space="0" w:color="000000"/>
              <w:left w:val="single" w:sz="4" w:space="0" w:color="000000"/>
              <w:bottom w:val="single" w:sz="4" w:space="0" w:color="000000"/>
              <w:right w:val="single" w:sz="4" w:space="0" w:color="000000"/>
            </w:tcBorders>
          </w:tcPr>
          <w:p w14:paraId="244F5964" w14:textId="09555343" w:rsidR="00C17002" w:rsidRPr="00B25CE3" w:rsidRDefault="00C92DB2" w:rsidP="00D676D4">
            <w:pPr>
              <w:jc w:val="center"/>
            </w:pPr>
            <w:r w:rsidRPr="00C92DB2">
              <w:t>$</w:t>
            </w:r>
            <w:proofErr w:type="spellStart"/>
            <w:r w:rsidRPr="00C92DB2">
              <w:t>cocga_co_make</w:t>
            </w:r>
            <w:proofErr w:type="spellEnd"/>
            <w:r w:rsidRPr="00C92DB2">
              <w:t>$</w:t>
            </w:r>
          </w:p>
        </w:tc>
        <w:tc>
          <w:tcPr>
            <w:tcW w:w="1947" w:type="dxa"/>
            <w:tcBorders>
              <w:top w:val="single" w:sz="4" w:space="0" w:color="000000"/>
              <w:left w:val="single" w:sz="4" w:space="0" w:color="000000"/>
              <w:bottom w:val="single" w:sz="4" w:space="0" w:color="000000"/>
              <w:right w:val="single" w:sz="4" w:space="0" w:color="000000"/>
            </w:tcBorders>
          </w:tcPr>
          <w:p w14:paraId="13251EE2" w14:textId="5D508450" w:rsidR="00C17002" w:rsidRPr="00B25CE3" w:rsidRDefault="00C92DB2" w:rsidP="00D676D4">
            <w:pPr>
              <w:jc w:val="center"/>
            </w:pPr>
            <w:r w:rsidRPr="00C92DB2">
              <w:t>$</w:t>
            </w:r>
            <w:proofErr w:type="spellStart"/>
            <w:r w:rsidRPr="00C92DB2">
              <w:t>cocga_co_no</w:t>
            </w:r>
            <w:proofErr w:type="spellEnd"/>
            <w:r w:rsidRPr="00C92DB2">
              <w:t>$</w:t>
            </w:r>
          </w:p>
        </w:tc>
        <w:tc>
          <w:tcPr>
            <w:tcW w:w="1548" w:type="dxa"/>
            <w:tcBorders>
              <w:top w:val="single" w:sz="4" w:space="0" w:color="000000"/>
              <w:left w:val="single" w:sz="4" w:space="0" w:color="000000"/>
              <w:bottom w:val="single" w:sz="4" w:space="0" w:color="000000"/>
              <w:right w:val="single" w:sz="4" w:space="0" w:color="000000"/>
            </w:tcBorders>
          </w:tcPr>
          <w:p w14:paraId="121E7781" w14:textId="2E771DFF" w:rsidR="00C17002" w:rsidRPr="00B25CE3" w:rsidRDefault="00C92DB2" w:rsidP="00D676D4">
            <w:pPr>
              <w:jc w:val="center"/>
            </w:pPr>
            <w:r w:rsidRPr="00C92DB2">
              <w:t>$</w:t>
            </w:r>
            <w:proofErr w:type="spellStart"/>
            <w:r w:rsidRPr="00C92DB2">
              <w:t>cocga_co_sp</w:t>
            </w:r>
            <w:proofErr w:type="spellEnd"/>
            <w:r w:rsidRPr="00C92DB2">
              <w:t>$</w:t>
            </w:r>
          </w:p>
        </w:tc>
      </w:tr>
    </w:tbl>
    <w:p w14:paraId="0F99F5D0" w14:textId="2077DF11" w:rsidR="00660AB8" w:rsidRPr="00B25CE3" w:rsidRDefault="00660AB8" w:rsidP="000133EA"/>
    <w:p w14:paraId="79A7AE33" w14:textId="77777777" w:rsidR="00C17002" w:rsidRPr="00B25CE3" w:rsidRDefault="000133EA" w:rsidP="003C2E20">
      <w:pPr>
        <w:pStyle w:val="ListParagraph"/>
        <w:numPr>
          <w:ilvl w:val="0"/>
          <w:numId w:val="2"/>
        </w:numPr>
      </w:pPr>
      <w:r w:rsidRPr="00B25CE3">
        <w:t>CO setpoint is required to be 50 ppm or less.</w:t>
      </w:r>
    </w:p>
    <w:p w14:paraId="4577CF4F" w14:textId="77777777" w:rsidR="00C17002" w:rsidRPr="00B25CE3" w:rsidRDefault="000133EA" w:rsidP="003C2E20">
      <w:pPr>
        <w:pStyle w:val="ListParagraph"/>
        <w:numPr>
          <w:ilvl w:val="0"/>
          <w:numId w:val="2"/>
        </w:numPr>
      </w:pPr>
      <w:r w:rsidRPr="00B25CE3">
        <w:t>Combustible set points are required to be 10% or less of the LEL.</w:t>
      </w:r>
    </w:p>
    <w:p w14:paraId="4FFD1B49" w14:textId="62A6DC98" w:rsidR="00C17002" w:rsidRPr="00B25CE3" w:rsidRDefault="000133EA" w:rsidP="003C2E20">
      <w:pPr>
        <w:pStyle w:val="ListParagraph"/>
        <w:numPr>
          <w:ilvl w:val="0"/>
          <w:numId w:val="2"/>
        </w:numPr>
      </w:pPr>
      <w:r w:rsidRPr="00B25CE3">
        <w:t xml:space="preserve">Test gasses for CO is required to be 50 ppm or less and for combustibles is required to be 10% or less </w:t>
      </w:r>
      <w:r w:rsidR="00FF18FC">
        <w:t>of the Lower Explosive Limit (</w:t>
      </w:r>
      <w:r w:rsidRPr="00B25CE3">
        <w:t>LEL</w:t>
      </w:r>
      <w:r w:rsidR="00FF18FC">
        <w:t>)</w:t>
      </w:r>
    </w:p>
    <w:p w14:paraId="1EBD793A" w14:textId="3669AD34" w:rsidR="000133EA" w:rsidRPr="00B25CE3" w:rsidRDefault="000133EA" w:rsidP="003C2E20">
      <w:pPr>
        <w:pStyle w:val="ListParagraph"/>
        <w:numPr>
          <w:ilvl w:val="0"/>
          <w:numId w:val="2"/>
        </w:numPr>
      </w:pPr>
      <w:r w:rsidRPr="00B25CE3">
        <w:t xml:space="preserve">Location and number of CO and combustible sensors defined by VA Design Manual. </w:t>
      </w:r>
    </w:p>
    <w:p w14:paraId="65E06A7A" w14:textId="77777777" w:rsidR="000133EA" w:rsidRPr="00B25CE3" w:rsidRDefault="000133EA" w:rsidP="000133EA">
      <w:r w:rsidRPr="00B25CE3">
        <w:t xml:space="preserve"> </w:t>
      </w:r>
    </w:p>
    <w:p w14:paraId="1CFF23FB" w14:textId="77777777" w:rsidR="00C17002" w:rsidRPr="00B25CE3" w:rsidRDefault="000133EA" w:rsidP="00C17002">
      <w:pPr>
        <w:pBdr>
          <w:top w:val="single" w:sz="18" w:space="1" w:color="auto"/>
        </w:pBdr>
      </w:pPr>
      <w:r w:rsidRPr="00B25CE3">
        <w:t xml:space="preserve"> </w:t>
      </w:r>
    </w:p>
    <w:p w14:paraId="03141826" w14:textId="31A0273B" w:rsidR="00C17002" w:rsidRPr="00B25CE3" w:rsidRDefault="00C17002" w:rsidP="003C2E20">
      <w:pPr>
        <w:pStyle w:val="ListParagraph"/>
        <w:numPr>
          <w:ilvl w:val="0"/>
          <w:numId w:val="2"/>
        </w:numPr>
      </w:pPr>
      <w:r w:rsidRPr="00B25CE3">
        <w:t xml:space="preserve">Use test gases in accordance with manufacturer’s recommendation to test alarms. </w:t>
      </w:r>
      <w:r w:rsidRPr="00B25CE3">
        <w:br/>
      </w:r>
    </w:p>
    <w:p w14:paraId="34EF139E" w14:textId="77777777" w:rsidR="00C17002" w:rsidRPr="00B25CE3" w:rsidRDefault="00C17002" w:rsidP="00C17002">
      <w:pPr>
        <w:pBdr>
          <w:top w:val="single" w:sz="18" w:space="1" w:color="auto"/>
        </w:pBdr>
      </w:pPr>
      <w:r w:rsidRPr="00B25CE3">
        <w:t xml:space="preserve"> </w:t>
      </w:r>
    </w:p>
    <w:p w14:paraId="52D05583" w14:textId="77777777" w:rsidR="00C17002" w:rsidRPr="00B25CE3" w:rsidRDefault="00C17002" w:rsidP="00C17002">
      <w:pPr>
        <w:pBdr>
          <w:top w:val="single" w:sz="18" w:space="1" w:color="auto"/>
        </w:pBdr>
      </w:pPr>
    </w:p>
    <w:tbl>
      <w:tblPr>
        <w:tblStyle w:val="TableGrid"/>
        <w:tblW w:w="10112" w:type="dxa"/>
        <w:tblInd w:w="-5" w:type="dxa"/>
        <w:tblCellMar>
          <w:top w:w="5" w:type="dxa"/>
          <w:left w:w="5" w:type="dxa"/>
          <w:right w:w="5" w:type="dxa"/>
        </w:tblCellMar>
        <w:tblLook w:val="04A0" w:firstRow="1" w:lastRow="0" w:firstColumn="1" w:lastColumn="0" w:noHBand="0" w:noVBand="1"/>
      </w:tblPr>
      <w:tblGrid>
        <w:gridCol w:w="6004"/>
        <w:gridCol w:w="1703"/>
        <w:gridCol w:w="2405"/>
      </w:tblGrid>
      <w:tr w:rsidR="00C17002" w:rsidRPr="00B25CE3" w14:paraId="202767FB" w14:textId="77777777" w:rsidTr="00D676D4">
        <w:trPr>
          <w:trHeight w:val="299"/>
        </w:trPr>
        <w:tc>
          <w:tcPr>
            <w:tcW w:w="6390" w:type="dxa"/>
            <w:tcBorders>
              <w:top w:val="single" w:sz="4" w:space="0" w:color="000000"/>
              <w:left w:val="single" w:sz="4" w:space="0" w:color="000000"/>
              <w:bottom w:val="single" w:sz="4" w:space="0" w:color="000000"/>
              <w:right w:val="single" w:sz="4" w:space="0" w:color="000000"/>
            </w:tcBorders>
          </w:tcPr>
          <w:p w14:paraId="1D6D6D84" w14:textId="77777777" w:rsidR="00C17002" w:rsidRPr="00B25CE3" w:rsidRDefault="00C17002" w:rsidP="00D676D4">
            <w:pPr>
              <w:spacing w:after="0" w:line="259" w:lineRule="auto"/>
              <w:ind w:left="0" w:firstLine="0"/>
              <w:jc w:val="center"/>
            </w:pPr>
            <w:r w:rsidRPr="00B25CE3">
              <w:rPr>
                <w:b/>
              </w:rPr>
              <w:t xml:space="preserve">Result </w:t>
            </w:r>
          </w:p>
        </w:tc>
        <w:tc>
          <w:tcPr>
            <w:tcW w:w="1260" w:type="dxa"/>
            <w:tcBorders>
              <w:top w:val="single" w:sz="4" w:space="0" w:color="000000"/>
              <w:left w:val="single" w:sz="4" w:space="0" w:color="000000"/>
              <w:bottom w:val="single" w:sz="4" w:space="0" w:color="000000"/>
              <w:right w:val="single" w:sz="4" w:space="0" w:color="000000"/>
            </w:tcBorders>
          </w:tcPr>
          <w:p w14:paraId="0A0F1C26" w14:textId="77777777" w:rsidR="00C17002" w:rsidRPr="00B25CE3" w:rsidRDefault="00C17002" w:rsidP="00D676D4">
            <w:pPr>
              <w:spacing w:after="0" w:line="259" w:lineRule="auto"/>
              <w:ind w:left="0" w:firstLine="0"/>
              <w:jc w:val="center"/>
            </w:pPr>
            <w:r w:rsidRPr="00B25CE3">
              <w:rPr>
                <w:b/>
              </w:rPr>
              <w:t xml:space="preserve">Y/N </w:t>
            </w:r>
          </w:p>
        </w:tc>
        <w:tc>
          <w:tcPr>
            <w:tcW w:w="2462" w:type="dxa"/>
            <w:tcBorders>
              <w:top w:val="single" w:sz="4" w:space="0" w:color="000000"/>
              <w:left w:val="single" w:sz="4" w:space="0" w:color="000000"/>
              <w:bottom w:val="single" w:sz="4" w:space="0" w:color="000000"/>
              <w:right w:val="single" w:sz="4" w:space="0" w:color="000000"/>
            </w:tcBorders>
          </w:tcPr>
          <w:p w14:paraId="00B7A451" w14:textId="17B67432" w:rsidR="00C17002" w:rsidRPr="00B25CE3" w:rsidRDefault="00C17002" w:rsidP="00D676D4">
            <w:pPr>
              <w:spacing w:after="0" w:line="259" w:lineRule="auto"/>
              <w:ind w:left="0" w:firstLine="0"/>
              <w:jc w:val="center"/>
              <w:rPr>
                <w:b/>
                <w:bCs/>
              </w:rPr>
            </w:pPr>
            <w:r w:rsidRPr="00B25CE3">
              <w:rPr>
                <w:b/>
                <w:bCs/>
              </w:rPr>
              <w:t>Alarm Set Point</w:t>
            </w:r>
          </w:p>
        </w:tc>
      </w:tr>
      <w:tr w:rsidR="00C17002" w:rsidRPr="00B25CE3" w14:paraId="519D351D" w14:textId="77777777" w:rsidTr="00D676D4">
        <w:trPr>
          <w:trHeight w:val="255"/>
        </w:trPr>
        <w:tc>
          <w:tcPr>
            <w:tcW w:w="6390" w:type="dxa"/>
            <w:tcBorders>
              <w:top w:val="single" w:sz="4" w:space="0" w:color="000000"/>
              <w:left w:val="single" w:sz="4" w:space="0" w:color="000000"/>
              <w:bottom w:val="single" w:sz="4" w:space="0" w:color="000000"/>
              <w:right w:val="single" w:sz="4" w:space="0" w:color="000000"/>
            </w:tcBorders>
          </w:tcPr>
          <w:p w14:paraId="22CCD6A3" w14:textId="4D578D43" w:rsidR="00C17002" w:rsidRPr="00B25CE3" w:rsidRDefault="00C17002" w:rsidP="00D676D4">
            <w:r w:rsidRPr="00B25CE3">
              <w:t>Correct test gas?</w:t>
            </w:r>
          </w:p>
        </w:tc>
        <w:tc>
          <w:tcPr>
            <w:tcW w:w="1260" w:type="dxa"/>
            <w:tcBorders>
              <w:top w:val="single" w:sz="4" w:space="0" w:color="000000"/>
              <w:left w:val="single" w:sz="4" w:space="0" w:color="000000"/>
              <w:bottom w:val="single" w:sz="4" w:space="0" w:color="000000"/>
              <w:right w:val="single" w:sz="4" w:space="0" w:color="000000"/>
            </w:tcBorders>
          </w:tcPr>
          <w:p w14:paraId="2752F103" w14:textId="7B5B43CB" w:rsidR="00C17002" w:rsidRPr="00B25CE3" w:rsidRDefault="00C92DB2" w:rsidP="00D676D4">
            <w:pPr>
              <w:jc w:val="center"/>
            </w:pPr>
            <w:r w:rsidRPr="00C92DB2">
              <w:t>$cocga_result_1$</w:t>
            </w:r>
          </w:p>
        </w:tc>
        <w:tc>
          <w:tcPr>
            <w:tcW w:w="2462"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33F4CE5A" w14:textId="77777777" w:rsidR="00C17002" w:rsidRPr="00B25CE3" w:rsidRDefault="00C17002" w:rsidP="00D676D4">
            <w:pPr>
              <w:jc w:val="center"/>
            </w:pPr>
          </w:p>
        </w:tc>
      </w:tr>
      <w:tr w:rsidR="00C17002" w:rsidRPr="00B25CE3" w14:paraId="5A44523D" w14:textId="77777777" w:rsidTr="00C17002">
        <w:trPr>
          <w:trHeight w:val="255"/>
        </w:trPr>
        <w:tc>
          <w:tcPr>
            <w:tcW w:w="6390" w:type="dxa"/>
            <w:tcBorders>
              <w:top w:val="single" w:sz="4" w:space="0" w:color="000000"/>
              <w:left w:val="single" w:sz="4" w:space="0" w:color="000000"/>
              <w:bottom w:val="single" w:sz="4" w:space="0" w:color="000000"/>
              <w:right w:val="single" w:sz="4" w:space="0" w:color="000000"/>
            </w:tcBorders>
          </w:tcPr>
          <w:p w14:paraId="170B76A3" w14:textId="36F5715C" w:rsidR="00C17002" w:rsidRPr="00B25CE3" w:rsidRDefault="00C17002" w:rsidP="00D676D4">
            <w:r w:rsidRPr="00B25CE3">
              <w:t>Did the combustibles alarm work correctly?</w:t>
            </w:r>
          </w:p>
        </w:tc>
        <w:tc>
          <w:tcPr>
            <w:tcW w:w="1260" w:type="dxa"/>
            <w:tcBorders>
              <w:top w:val="single" w:sz="4" w:space="0" w:color="000000"/>
              <w:left w:val="single" w:sz="4" w:space="0" w:color="000000"/>
              <w:bottom w:val="single" w:sz="4" w:space="0" w:color="000000"/>
              <w:right w:val="single" w:sz="4" w:space="0" w:color="000000"/>
            </w:tcBorders>
            <w:shd w:val="clear" w:color="auto" w:fill="auto"/>
          </w:tcPr>
          <w:p w14:paraId="2DD305F6" w14:textId="4A87B3E3" w:rsidR="00C17002" w:rsidRPr="00B25CE3" w:rsidRDefault="00C92DB2" w:rsidP="00D676D4">
            <w:pPr>
              <w:jc w:val="center"/>
            </w:pPr>
            <w:r w:rsidRPr="00C92DB2">
              <w:t>$cocga_result_</w:t>
            </w:r>
            <w:r>
              <w:t>2</w:t>
            </w:r>
            <w:r w:rsidRPr="00C92DB2">
              <w:t>$</w:t>
            </w:r>
          </w:p>
        </w:tc>
        <w:tc>
          <w:tcPr>
            <w:tcW w:w="2462" w:type="dxa"/>
            <w:tcBorders>
              <w:top w:val="single" w:sz="4" w:space="0" w:color="000000"/>
              <w:left w:val="single" w:sz="4" w:space="0" w:color="000000"/>
              <w:bottom w:val="single" w:sz="4" w:space="0" w:color="000000"/>
              <w:right w:val="single" w:sz="4" w:space="0" w:color="000000"/>
            </w:tcBorders>
          </w:tcPr>
          <w:p w14:paraId="1398716E" w14:textId="29A8FD24" w:rsidR="00C17002" w:rsidRPr="00B25CE3" w:rsidRDefault="00C92DB2" w:rsidP="00D676D4">
            <w:pPr>
              <w:jc w:val="center"/>
            </w:pPr>
            <w:r w:rsidRPr="00C92DB2">
              <w:t>$cocga_result_</w:t>
            </w:r>
            <w:r>
              <w:t>3</w:t>
            </w:r>
            <w:r w:rsidRPr="00C92DB2">
              <w:t>$</w:t>
            </w:r>
          </w:p>
        </w:tc>
      </w:tr>
      <w:tr w:rsidR="00C17002" w:rsidRPr="00B25CE3" w14:paraId="152F8684" w14:textId="77777777" w:rsidTr="00C17002">
        <w:trPr>
          <w:trHeight w:val="299"/>
        </w:trPr>
        <w:tc>
          <w:tcPr>
            <w:tcW w:w="6390" w:type="dxa"/>
            <w:tcBorders>
              <w:top w:val="single" w:sz="4" w:space="0" w:color="000000"/>
              <w:left w:val="single" w:sz="4" w:space="0" w:color="000000"/>
              <w:bottom w:val="single" w:sz="4" w:space="0" w:color="000000"/>
              <w:right w:val="single" w:sz="4" w:space="0" w:color="000000"/>
            </w:tcBorders>
          </w:tcPr>
          <w:p w14:paraId="0A13E0BB" w14:textId="093BB90A" w:rsidR="00C17002" w:rsidRPr="00B25CE3" w:rsidRDefault="00C17002" w:rsidP="00D676D4">
            <w:r w:rsidRPr="00B25CE3">
              <w:t>Did the CO alarm work correctly?</w:t>
            </w:r>
          </w:p>
        </w:tc>
        <w:tc>
          <w:tcPr>
            <w:tcW w:w="1260" w:type="dxa"/>
            <w:tcBorders>
              <w:top w:val="single" w:sz="4" w:space="0" w:color="000000"/>
              <w:left w:val="single" w:sz="4" w:space="0" w:color="000000"/>
              <w:bottom w:val="single" w:sz="4" w:space="0" w:color="000000"/>
              <w:right w:val="single" w:sz="4" w:space="0" w:color="000000"/>
            </w:tcBorders>
            <w:shd w:val="clear" w:color="auto" w:fill="auto"/>
          </w:tcPr>
          <w:p w14:paraId="37A10EFF" w14:textId="13D87E86" w:rsidR="00C17002" w:rsidRPr="00B25CE3" w:rsidRDefault="00C92DB2" w:rsidP="00D676D4">
            <w:pPr>
              <w:jc w:val="center"/>
            </w:pPr>
            <w:r w:rsidRPr="00C92DB2">
              <w:t>$cocga_result_</w:t>
            </w:r>
            <w:r>
              <w:t>4</w:t>
            </w:r>
            <w:r w:rsidRPr="00C92DB2">
              <w:t>$</w:t>
            </w:r>
          </w:p>
        </w:tc>
        <w:tc>
          <w:tcPr>
            <w:tcW w:w="2462" w:type="dxa"/>
            <w:tcBorders>
              <w:top w:val="single" w:sz="4" w:space="0" w:color="000000"/>
              <w:left w:val="single" w:sz="4" w:space="0" w:color="000000"/>
              <w:bottom w:val="single" w:sz="4" w:space="0" w:color="000000"/>
              <w:right w:val="single" w:sz="4" w:space="0" w:color="000000"/>
            </w:tcBorders>
            <w:shd w:val="clear" w:color="auto" w:fill="auto"/>
          </w:tcPr>
          <w:p w14:paraId="38C914CB" w14:textId="2D41D353" w:rsidR="00C17002" w:rsidRPr="00B25CE3" w:rsidRDefault="00C92DB2" w:rsidP="00D676D4">
            <w:pPr>
              <w:jc w:val="center"/>
            </w:pPr>
            <w:r w:rsidRPr="00C92DB2">
              <w:t>$cocga_result_</w:t>
            </w:r>
            <w:r>
              <w:t>5</w:t>
            </w:r>
            <w:r w:rsidRPr="00C92DB2">
              <w:t>$</w:t>
            </w:r>
          </w:p>
        </w:tc>
      </w:tr>
      <w:tr w:rsidR="00C17002" w:rsidRPr="00B25CE3" w14:paraId="0A7C7E1C" w14:textId="77777777" w:rsidTr="00C17002">
        <w:trPr>
          <w:trHeight w:val="299"/>
        </w:trPr>
        <w:tc>
          <w:tcPr>
            <w:tcW w:w="6390" w:type="dxa"/>
            <w:tcBorders>
              <w:top w:val="single" w:sz="4" w:space="0" w:color="000000"/>
              <w:left w:val="single" w:sz="4" w:space="0" w:color="000000"/>
              <w:bottom w:val="single" w:sz="4" w:space="0" w:color="000000"/>
              <w:right w:val="single" w:sz="4" w:space="0" w:color="000000"/>
            </w:tcBorders>
          </w:tcPr>
          <w:p w14:paraId="5B483677" w14:textId="494712E0" w:rsidR="00C17002" w:rsidRPr="00B25CE3" w:rsidRDefault="00C17002" w:rsidP="00D676D4">
            <w:r w:rsidRPr="00B25CE3">
              <w:t>Are the number and locations of the sensors adequate?</w:t>
            </w:r>
          </w:p>
        </w:tc>
        <w:tc>
          <w:tcPr>
            <w:tcW w:w="1260" w:type="dxa"/>
            <w:tcBorders>
              <w:top w:val="single" w:sz="4" w:space="0" w:color="000000"/>
              <w:left w:val="single" w:sz="4" w:space="0" w:color="000000"/>
              <w:bottom w:val="single" w:sz="4" w:space="0" w:color="000000"/>
              <w:right w:val="single" w:sz="4" w:space="0" w:color="000000"/>
            </w:tcBorders>
            <w:shd w:val="clear" w:color="auto" w:fill="auto"/>
          </w:tcPr>
          <w:p w14:paraId="7C5E5C20" w14:textId="2CB35403" w:rsidR="00C17002" w:rsidRPr="00B25CE3" w:rsidRDefault="00C92DB2" w:rsidP="00D676D4">
            <w:pPr>
              <w:jc w:val="center"/>
            </w:pPr>
            <w:r w:rsidRPr="00C92DB2">
              <w:t>$cocga_result_</w:t>
            </w:r>
            <w:r>
              <w:t>6</w:t>
            </w:r>
            <w:r w:rsidRPr="00C92DB2">
              <w:t>$</w:t>
            </w:r>
          </w:p>
        </w:tc>
        <w:tc>
          <w:tcPr>
            <w:tcW w:w="2462"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4B014337" w14:textId="77777777" w:rsidR="00C17002" w:rsidRPr="00B25CE3" w:rsidRDefault="00C17002" w:rsidP="00D676D4">
            <w:pPr>
              <w:jc w:val="center"/>
            </w:pPr>
          </w:p>
        </w:tc>
      </w:tr>
    </w:tbl>
    <w:p w14:paraId="68DF35E5" w14:textId="77777777" w:rsidR="00C17002" w:rsidRPr="00B25CE3" w:rsidRDefault="00C17002" w:rsidP="00C17002"/>
    <w:p w14:paraId="56237193" w14:textId="77777777" w:rsidR="00C17002" w:rsidRPr="00B25CE3" w:rsidRDefault="00C17002" w:rsidP="00C17002">
      <w:pPr>
        <w:pBdr>
          <w:top w:val="single" w:sz="18" w:space="1" w:color="auto"/>
        </w:pBdr>
        <w:spacing w:after="60" w:line="259" w:lineRule="auto"/>
        <w:ind w:left="0" w:firstLine="0"/>
      </w:pPr>
    </w:p>
    <w:p w14:paraId="28C8F702" w14:textId="3F8F9C34" w:rsidR="00C17002" w:rsidRPr="00B25CE3" w:rsidRDefault="00C17002" w:rsidP="00C17002">
      <w:pPr>
        <w:ind w:left="0" w:firstLine="0"/>
        <w:rPr>
          <w:b/>
        </w:rPr>
      </w:pPr>
      <w:r w:rsidRPr="00B25CE3">
        <w:rPr>
          <w:b/>
        </w:rPr>
        <w:t>Did the device fail or pass the 3 Question Criteria (section 1.3.1)?</w:t>
      </w:r>
      <w:r w:rsidR="00C92DB2">
        <w:rPr>
          <w:b/>
        </w:rPr>
        <w:t xml:space="preserve">  </w:t>
      </w:r>
      <w:r w:rsidR="00C92DB2" w:rsidRPr="00C92DB2">
        <w:rPr>
          <w:b/>
        </w:rPr>
        <w:t>$</w:t>
      </w:r>
      <w:proofErr w:type="spellStart"/>
      <w:r w:rsidR="00C92DB2" w:rsidRPr="00C92DB2">
        <w:rPr>
          <w:b/>
        </w:rPr>
        <w:t>cocga_result_status</w:t>
      </w:r>
      <w:proofErr w:type="spellEnd"/>
      <w:r w:rsidR="00C92DB2" w:rsidRPr="00C92DB2">
        <w:rPr>
          <w:b/>
        </w:rPr>
        <w:t>$</w:t>
      </w:r>
    </w:p>
    <w:p w14:paraId="6D61C44D" w14:textId="6EC9978B" w:rsidR="000133EA" w:rsidRPr="00B25CE3" w:rsidRDefault="00D6011D" w:rsidP="000133EA">
      <w:r>
        <w:t>If boiler is to be operated with failed safety device, a properly approved ISM is required</w:t>
      </w:r>
      <w:r w:rsidRPr="00B25CE3">
        <w:t>.</w:t>
      </w:r>
      <w:r>
        <w:br/>
        <w:t>Describe safety device failure/remedy in Appendix F.</w:t>
      </w:r>
    </w:p>
    <w:p w14:paraId="6EEA1B33" w14:textId="7454DF65" w:rsidR="00C17002" w:rsidRDefault="00C17002">
      <w:pPr>
        <w:spacing w:after="160" w:line="259" w:lineRule="auto"/>
        <w:ind w:left="0" w:firstLine="0"/>
      </w:pPr>
      <w:r w:rsidRPr="00B25CE3">
        <w:br w:type="page"/>
      </w:r>
    </w:p>
    <w:p w14:paraId="51DA131C" w14:textId="2B506818" w:rsidR="007A62FD" w:rsidRPr="006E48F2" w:rsidRDefault="007A62FD" w:rsidP="007A62FD">
      <w:pPr>
        <w:pStyle w:val="Heading1"/>
        <w:spacing w:after="0" w:line="259" w:lineRule="auto"/>
        <w:ind w:left="0" w:firstLine="0"/>
      </w:pPr>
      <w:bookmarkStart w:id="11" w:name="_Toc164749780"/>
      <w:r>
        <w:lastRenderedPageBreak/>
        <w:t xml:space="preserve">12. </w:t>
      </w:r>
      <w:r w:rsidRPr="007A62FD">
        <w:t xml:space="preserve">Outside Air Damper Interlock with Alarm </w:t>
      </w:r>
      <w:r w:rsidRPr="006E48F2">
        <w:t>[</w:t>
      </w:r>
      <w:r w:rsidRPr="002C41CD">
        <w:t>$</w:t>
      </w:r>
      <w:proofErr w:type="spellStart"/>
      <w:r w:rsidR="00543C19">
        <w:t>oadia</w:t>
      </w:r>
      <w:r w:rsidRPr="002C41CD">
        <w:t>_result_status</w:t>
      </w:r>
      <w:proofErr w:type="spellEnd"/>
      <w:r w:rsidRPr="002C41CD">
        <w:t>$</w:t>
      </w:r>
      <w:r w:rsidRPr="006E48F2">
        <w:t>]</w:t>
      </w:r>
      <w:bookmarkEnd w:id="11"/>
    </w:p>
    <w:p w14:paraId="361C07B1" w14:textId="1B519143" w:rsidR="007A62FD" w:rsidRDefault="007A62FD" w:rsidP="007A62FD">
      <w:r w:rsidRPr="006E48F2">
        <w:t>(</w:t>
      </w:r>
      <w:r w:rsidRPr="007A62FD">
        <w:t>OADIA</w:t>
      </w:r>
      <w:r w:rsidRPr="006E48F2">
        <w:t xml:space="preserve">) </w:t>
      </w:r>
    </w:p>
    <w:p w14:paraId="3900C6DD" w14:textId="59B1BB3E" w:rsidR="007A62FD" w:rsidRDefault="007A62FD" w:rsidP="007A62FD"/>
    <w:p w14:paraId="26AE9680" w14:textId="1A1DBA5B" w:rsidR="007A62FD" w:rsidRDefault="007A62FD" w:rsidP="00C530D6">
      <w:pPr>
        <w:pStyle w:val="ListParagraph"/>
        <w:numPr>
          <w:ilvl w:val="0"/>
          <w:numId w:val="15"/>
        </w:numPr>
      </w:pPr>
      <w:r>
        <w:t>Reference VA Steam, Heating Hot Water, and Outside Distribution Systems design manual for proper combustion air opening sizing requirements.</w:t>
      </w:r>
    </w:p>
    <w:p w14:paraId="338D6B87" w14:textId="0432A04A" w:rsidR="007A62FD" w:rsidRDefault="007A62FD" w:rsidP="00AF1FD8">
      <w:pPr>
        <w:pStyle w:val="ListParagraph"/>
        <w:numPr>
          <w:ilvl w:val="0"/>
          <w:numId w:val="15"/>
        </w:numPr>
      </w:pPr>
      <w:r>
        <w:t>Any moveable damper / louver used to supply outside air to a boiler requires an OADI. The OADI must prevent the boiler(s) from starting if the damper is not open and stop boiler operation in the event the damper becomes closed during operation. To mitigate the impact of boiler outage due to a secondary device failure, facilities must install parallel interlocks on alternate air openings - provided the alternate air opening(s) are an equivalently sized combustion air opening. For example, a garage door fitted with a similar interlock switch to satisfy the required combustion air supply, to allow the boiler(s) to operate while the make-up air louver operator is repaired.</w:t>
      </w:r>
    </w:p>
    <w:p w14:paraId="549ACB04" w14:textId="77777777" w:rsidR="007A62FD" w:rsidRDefault="007A62FD" w:rsidP="00551F99">
      <w:pPr>
        <w:pStyle w:val="ListParagraph"/>
        <w:numPr>
          <w:ilvl w:val="0"/>
          <w:numId w:val="15"/>
        </w:numPr>
      </w:pPr>
      <w:r>
        <w:t>Outside air damper interlocks must be installed to prove the combustion air damper is at least 80% open to permit boiler operation.</w:t>
      </w:r>
    </w:p>
    <w:p w14:paraId="5C414114" w14:textId="1702158C" w:rsidR="007A62FD" w:rsidRDefault="007A62FD" w:rsidP="00551F99">
      <w:pPr>
        <w:pStyle w:val="ListParagraph"/>
        <w:numPr>
          <w:ilvl w:val="0"/>
          <w:numId w:val="15"/>
        </w:numPr>
      </w:pPr>
      <w:r>
        <w:t>All interlocks and alarms must alarm locally and to the Building Management System for increased awareness and visibility.</w:t>
      </w:r>
    </w:p>
    <w:p w14:paraId="616CBACC" w14:textId="517F65DB" w:rsidR="007A62FD" w:rsidRDefault="007A62FD" w:rsidP="007A62FD"/>
    <w:p w14:paraId="0CC042A0" w14:textId="3E4DF8CC" w:rsidR="007A62FD" w:rsidRDefault="007A62FD" w:rsidP="007A62FD">
      <w:pPr>
        <w:pBdr>
          <w:top w:val="single" w:sz="18" w:space="1" w:color="auto"/>
        </w:pBdr>
        <w:spacing w:after="57" w:line="259" w:lineRule="auto"/>
      </w:pPr>
    </w:p>
    <w:p w14:paraId="2CF877F9" w14:textId="3E359D10" w:rsidR="007A62FD" w:rsidRPr="006E48F2" w:rsidRDefault="007A62FD" w:rsidP="007A62FD">
      <w:pPr>
        <w:pStyle w:val="ListParagraph"/>
        <w:numPr>
          <w:ilvl w:val="0"/>
          <w:numId w:val="15"/>
        </w:numPr>
      </w:pPr>
      <w:r w:rsidRPr="007A62FD">
        <w:t>Measure the opening area used to supply air to boilers (either fixed or damper operated)</w:t>
      </w:r>
    </w:p>
    <w:p w14:paraId="6C5FE811" w14:textId="39C7A4FB" w:rsidR="007A62FD" w:rsidRPr="006E48F2" w:rsidRDefault="007A62FD" w:rsidP="007A62FD"/>
    <w:tbl>
      <w:tblPr>
        <w:tblStyle w:val="TableGrid"/>
        <w:tblW w:w="9720" w:type="dxa"/>
        <w:tblInd w:w="355" w:type="dxa"/>
        <w:tblCellMar>
          <w:top w:w="17" w:type="dxa"/>
          <w:left w:w="151" w:type="dxa"/>
          <w:right w:w="94" w:type="dxa"/>
        </w:tblCellMar>
        <w:tblLook w:val="04A0" w:firstRow="1" w:lastRow="0" w:firstColumn="1" w:lastColumn="0" w:noHBand="0" w:noVBand="1"/>
      </w:tblPr>
      <w:tblGrid>
        <w:gridCol w:w="1483"/>
        <w:gridCol w:w="1987"/>
        <w:gridCol w:w="2373"/>
        <w:gridCol w:w="2077"/>
        <w:gridCol w:w="2515"/>
      </w:tblGrid>
      <w:tr w:rsidR="00543C19" w:rsidRPr="006E48F2" w14:paraId="46E3C57C" w14:textId="77777777" w:rsidTr="007A62FD">
        <w:trPr>
          <w:trHeight w:val="1116"/>
        </w:trPr>
        <w:tc>
          <w:tcPr>
            <w:tcW w:w="2081" w:type="dxa"/>
            <w:tcBorders>
              <w:top w:val="single" w:sz="4" w:space="0" w:color="000000"/>
              <w:left w:val="single" w:sz="4" w:space="0" w:color="000000"/>
              <w:bottom w:val="single" w:sz="4" w:space="0" w:color="000000"/>
              <w:right w:val="single" w:sz="4" w:space="0" w:color="000000"/>
            </w:tcBorders>
            <w:vAlign w:val="center"/>
          </w:tcPr>
          <w:p w14:paraId="6548C6E0" w14:textId="77777777" w:rsidR="007A62FD" w:rsidRPr="006E48F2" w:rsidRDefault="007A62FD" w:rsidP="007A62FD">
            <w:pPr>
              <w:spacing w:after="0" w:line="259" w:lineRule="auto"/>
              <w:ind w:left="0" w:firstLine="0"/>
              <w:jc w:val="center"/>
              <w:rPr>
                <w:b/>
                <w:bCs/>
              </w:rPr>
            </w:pPr>
            <w:r w:rsidRPr="006E48F2">
              <w:rPr>
                <w:b/>
                <w:bCs/>
              </w:rPr>
              <w:t>Item</w:t>
            </w:r>
          </w:p>
        </w:tc>
        <w:tc>
          <w:tcPr>
            <w:tcW w:w="1345" w:type="dxa"/>
            <w:tcBorders>
              <w:top w:val="single" w:sz="4" w:space="0" w:color="000000"/>
              <w:left w:val="single" w:sz="4" w:space="0" w:color="000000"/>
              <w:bottom w:val="single" w:sz="4" w:space="0" w:color="000000"/>
              <w:right w:val="single" w:sz="4" w:space="0" w:color="000000"/>
            </w:tcBorders>
            <w:vAlign w:val="center"/>
          </w:tcPr>
          <w:p w14:paraId="34027158" w14:textId="250A6CB3" w:rsidR="007A62FD" w:rsidRPr="006E48F2" w:rsidRDefault="007A62FD" w:rsidP="007A62FD">
            <w:pPr>
              <w:spacing w:after="0" w:line="259" w:lineRule="auto"/>
              <w:ind w:left="0" w:firstLine="0"/>
              <w:jc w:val="center"/>
            </w:pPr>
            <w:r w:rsidRPr="006E48F2">
              <w:rPr>
                <w:b/>
              </w:rPr>
              <w:t>Boiler HP Served</w:t>
            </w:r>
          </w:p>
        </w:tc>
        <w:tc>
          <w:tcPr>
            <w:tcW w:w="2412" w:type="dxa"/>
            <w:tcBorders>
              <w:top w:val="single" w:sz="4" w:space="0" w:color="000000"/>
              <w:left w:val="single" w:sz="4" w:space="0" w:color="000000"/>
              <w:bottom w:val="single" w:sz="4" w:space="0" w:color="000000"/>
              <w:right w:val="single" w:sz="4" w:space="0" w:color="000000"/>
            </w:tcBorders>
            <w:vAlign w:val="center"/>
          </w:tcPr>
          <w:p w14:paraId="5CC2FB02" w14:textId="4E7793D8" w:rsidR="007A62FD" w:rsidRPr="006E48F2" w:rsidRDefault="007A62FD" w:rsidP="007A62FD">
            <w:pPr>
              <w:spacing w:after="0" w:line="259" w:lineRule="auto"/>
              <w:ind w:left="0" w:firstLine="0"/>
              <w:jc w:val="center"/>
            </w:pPr>
            <w:r w:rsidRPr="006E48F2">
              <w:rPr>
                <w:b/>
              </w:rPr>
              <w:t>Required outside air</w:t>
            </w:r>
          </w:p>
          <w:p w14:paraId="723DD2F6" w14:textId="5C6FABAB" w:rsidR="007A62FD" w:rsidRPr="006E48F2" w:rsidRDefault="007A62FD" w:rsidP="007A62FD">
            <w:pPr>
              <w:spacing w:after="0" w:line="259" w:lineRule="auto"/>
              <w:ind w:left="0" w:firstLine="0"/>
              <w:jc w:val="center"/>
            </w:pPr>
            <w:r w:rsidRPr="006E48F2">
              <w:rPr>
                <w:b/>
              </w:rPr>
              <w:t>Opening area, ft</w:t>
            </w:r>
            <w:r w:rsidRPr="006E48F2">
              <w:rPr>
                <w:b/>
                <w:vertAlign w:val="superscript"/>
              </w:rPr>
              <w:t>2</w:t>
            </w:r>
          </w:p>
        </w:tc>
        <w:tc>
          <w:tcPr>
            <w:tcW w:w="1640" w:type="dxa"/>
            <w:tcBorders>
              <w:top w:val="single" w:sz="4" w:space="0" w:color="000000"/>
              <w:left w:val="single" w:sz="4" w:space="0" w:color="000000"/>
              <w:bottom w:val="single" w:sz="4" w:space="0" w:color="000000"/>
              <w:right w:val="single" w:sz="4" w:space="0" w:color="000000"/>
            </w:tcBorders>
            <w:vAlign w:val="center"/>
          </w:tcPr>
          <w:p w14:paraId="48D32A6B" w14:textId="1AAC8857" w:rsidR="007A62FD" w:rsidRPr="006E48F2" w:rsidRDefault="007A62FD" w:rsidP="007A62FD">
            <w:pPr>
              <w:spacing w:after="0" w:line="259" w:lineRule="auto"/>
              <w:ind w:left="0" w:firstLine="0"/>
              <w:jc w:val="center"/>
            </w:pPr>
            <w:r w:rsidRPr="006E48F2">
              <w:rPr>
                <w:b/>
              </w:rPr>
              <w:t>Fixed</w:t>
            </w:r>
          </w:p>
          <w:p w14:paraId="680F18DF" w14:textId="4C6934DC" w:rsidR="007A62FD" w:rsidRPr="006E48F2" w:rsidRDefault="007A62FD" w:rsidP="007A62FD">
            <w:pPr>
              <w:spacing w:after="0" w:line="259" w:lineRule="auto"/>
              <w:ind w:left="0" w:firstLine="0"/>
              <w:jc w:val="center"/>
            </w:pPr>
            <w:r w:rsidRPr="006E48F2">
              <w:rPr>
                <w:b/>
              </w:rPr>
              <w:t>Opening</w:t>
            </w:r>
          </w:p>
          <w:p w14:paraId="263A0039" w14:textId="77777777" w:rsidR="007A62FD" w:rsidRPr="006E48F2" w:rsidRDefault="007A62FD" w:rsidP="007A62FD">
            <w:pPr>
              <w:spacing w:after="0" w:line="259" w:lineRule="auto"/>
              <w:ind w:left="0" w:firstLine="0"/>
              <w:jc w:val="center"/>
            </w:pPr>
            <w:r w:rsidRPr="006E48F2">
              <w:rPr>
                <w:b/>
              </w:rPr>
              <w:t>Area, ft</w:t>
            </w:r>
            <w:r w:rsidRPr="006E48F2">
              <w:rPr>
                <w:b/>
                <w:vertAlign w:val="superscript"/>
              </w:rPr>
              <w:t>2</w:t>
            </w:r>
          </w:p>
        </w:tc>
        <w:tc>
          <w:tcPr>
            <w:tcW w:w="2242" w:type="dxa"/>
            <w:tcBorders>
              <w:top w:val="single" w:sz="4" w:space="0" w:color="000000"/>
              <w:left w:val="single" w:sz="4" w:space="0" w:color="000000"/>
              <w:bottom w:val="single" w:sz="4" w:space="0" w:color="000000"/>
              <w:right w:val="single" w:sz="4" w:space="0" w:color="000000"/>
            </w:tcBorders>
            <w:vAlign w:val="center"/>
          </w:tcPr>
          <w:p w14:paraId="740FA31D" w14:textId="7B1DC199" w:rsidR="007A62FD" w:rsidRPr="006E48F2" w:rsidRDefault="007A62FD" w:rsidP="007A62FD">
            <w:pPr>
              <w:spacing w:after="0" w:line="259" w:lineRule="auto"/>
              <w:ind w:left="0" w:firstLine="0"/>
              <w:jc w:val="center"/>
            </w:pPr>
            <w:r w:rsidRPr="006E48F2">
              <w:rPr>
                <w:b/>
              </w:rPr>
              <w:t>Damper Operated</w:t>
            </w:r>
          </w:p>
          <w:p w14:paraId="4CED4E5B" w14:textId="450AC030" w:rsidR="007A62FD" w:rsidRPr="006E48F2" w:rsidRDefault="007A62FD" w:rsidP="007A62FD">
            <w:pPr>
              <w:spacing w:after="0" w:line="259" w:lineRule="auto"/>
              <w:ind w:left="0" w:firstLine="0"/>
              <w:jc w:val="center"/>
            </w:pPr>
            <w:r w:rsidRPr="006E48F2">
              <w:rPr>
                <w:b/>
              </w:rPr>
              <w:t>Opening Area, ft</w:t>
            </w:r>
            <w:r w:rsidRPr="006E48F2">
              <w:rPr>
                <w:b/>
                <w:vertAlign w:val="superscript"/>
              </w:rPr>
              <w:t>2</w:t>
            </w:r>
          </w:p>
        </w:tc>
      </w:tr>
      <w:tr w:rsidR="00543C19" w:rsidRPr="006E48F2" w14:paraId="6BAFA5F3" w14:textId="77777777" w:rsidTr="007A62FD">
        <w:trPr>
          <w:trHeight w:val="306"/>
        </w:trPr>
        <w:tc>
          <w:tcPr>
            <w:tcW w:w="2081" w:type="dxa"/>
            <w:tcBorders>
              <w:top w:val="single" w:sz="4" w:space="0" w:color="000000"/>
              <w:left w:val="single" w:sz="4" w:space="0" w:color="000000"/>
              <w:bottom w:val="single" w:sz="4" w:space="0" w:color="000000"/>
              <w:right w:val="single" w:sz="4" w:space="0" w:color="000000"/>
            </w:tcBorders>
          </w:tcPr>
          <w:p w14:paraId="2B1C0A61" w14:textId="578C4DCA" w:rsidR="007A62FD" w:rsidRPr="006E48F2" w:rsidRDefault="007A62FD" w:rsidP="001626B1">
            <w:pPr>
              <w:jc w:val="center"/>
            </w:pPr>
            <w:r w:rsidRPr="006E48F2">
              <w:rPr>
                <w:bCs/>
              </w:rPr>
              <w:t>$</w:t>
            </w:r>
            <w:proofErr w:type="spellStart"/>
            <w:r w:rsidRPr="006E48F2">
              <w:rPr>
                <w:bCs/>
              </w:rPr>
              <w:t>oad</w:t>
            </w:r>
            <w:r w:rsidR="00543C19">
              <w:rPr>
                <w:bCs/>
              </w:rPr>
              <w:t>i</w:t>
            </w:r>
            <w:r w:rsidRPr="006E48F2">
              <w:rPr>
                <w:bCs/>
              </w:rPr>
              <w:t>a_</w:t>
            </w:r>
            <w:r w:rsidR="00543C19">
              <w:rPr>
                <w:bCs/>
              </w:rPr>
              <w:t>area</w:t>
            </w:r>
            <w:proofErr w:type="spellEnd"/>
            <w:r w:rsidRPr="006E48F2">
              <w:rPr>
                <w:bCs/>
              </w:rPr>
              <w:t>$</w:t>
            </w:r>
          </w:p>
        </w:tc>
        <w:tc>
          <w:tcPr>
            <w:tcW w:w="1345" w:type="dxa"/>
            <w:tcBorders>
              <w:top w:val="single" w:sz="4" w:space="0" w:color="000000"/>
              <w:left w:val="single" w:sz="4" w:space="0" w:color="000000"/>
              <w:bottom w:val="single" w:sz="4" w:space="0" w:color="000000"/>
              <w:right w:val="single" w:sz="4" w:space="0" w:color="000000"/>
            </w:tcBorders>
          </w:tcPr>
          <w:p w14:paraId="6DC6E707" w14:textId="420C3FC2" w:rsidR="007A62FD" w:rsidRPr="006E48F2" w:rsidRDefault="007A62FD" w:rsidP="001626B1">
            <w:pPr>
              <w:jc w:val="center"/>
            </w:pPr>
            <w:r w:rsidRPr="006E48F2">
              <w:rPr>
                <w:bCs/>
              </w:rPr>
              <w:t>$</w:t>
            </w:r>
            <w:proofErr w:type="spellStart"/>
            <w:r w:rsidRPr="006E48F2">
              <w:rPr>
                <w:bCs/>
              </w:rPr>
              <w:t>oad</w:t>
            </w:r>
            <w:r w:rsidR="00543C19">
              <w:rPr>
                <w:bCs/>
              </w:rPr>
              <w:t>i</w:t>
            </w:r>
            <w:r w:rsidRPr="006E48F2">
              <w:rPr>
                <w:bCs/>
              </w:rPr>
              <w:t>a_</w:t>
            </w:r>
            <w:r w:rsidR="00543C19">
              <w:rPr>
                <w:bCs/>
              </w:rPr>
              <w:t>boiler_hp</w:t>
            </w:r>
            <w:proofErr w:type="spellEnd"/>
            <w:r w:rsidRPr="006E48F2">
              <w:rPr>
                <w:bCs/>
              </w:rPr>
              <w:t>$</w:t>
            </w:r>
          </w:p>
        </w:tc>
        <w:tc>
          <w:tcPr>
            <w:tcW w:w="2412" w:type="dxa"/>
            <w:tcBorders>
              <w:top w:val="single" w:sz="4" w:space="0" w:color="000000"/>
              <w:left w:val="single" w:sz="4" w:space="0" w:color="000000"/>
              <w:bottom w:val="single" w:sz="4" w:space="0" w:color="000000"/>
              <w:right w:val="single" w:sz="4" w:space="0" w:color="000000"/>
            </w:tcBorders>
          </w:tcPr>
          <w:p w14:paraId="0299F5CD" w14:textId="1F3C4673" w:rsidR="007A62FD" w:rsidRPr="006E48F2" w:rsidRDefault="007A62FD" w:rsidP="001626B1">
            <w:pPr>
              <w:jc w:val="center"/>
            </w:pPr>
            <w:r w:rsidRPr="006E48F2">
              <w:rPr>
                <w:bCs/>
              </w:rPr>
              <w:t>$</w:t>
            </w:r>
            <w:proofErr w:type="spellStart"/>
            <w:r w:rsidRPr="006E48F2">
              <w:rPr>
                <w:bCs/>
              </w:rPr>
              <w:t>oad</w:t>
            </w:r>
            <w:r w:rsidR="00543C19">
              <w:rPr>
                <w:bCs/>
              </w:rPr>
              <w:t>i</w:t>
            </w:r>
            <w:r w:rsidRPr="006E48F2">
              <w:rPr>
                <w:bCs/>
              </w:rPr>
              <w:t>a_</w:t>
            </w:r>
            <w:r w:rsidR="00543C19">
              <w:rPr>
                <w:bCs/>
              </w:rPr>
              <w:t>required_area</w:t>
            </w:r>
            <w:proofErr w:type="spellEnd"/>
            <w:r w:rsidRPr="006E48F2">
              <w:rPr>
                <w:bCs/>
              </w:rPr>
              <w:t>$</w:t>
            </w:r>
          </w:p>
        </w:tc>
        <w:tc>
          <w:tcPr>
            <w:tcW w:w="1640" w:type="dxa"/>
            <w:tcBorders>
              <w:top w:val="single" w:sz="4" w:space="0" w:color="000000"/>
              <w:left w:val="single" w:sz="4" w:space="0" w:color="000000"/>
              <w:bottom w:val="single" w:sz="4" w:space="0" w:color="000000"/>
              <w:right w:val="single" w:sz="4" w:space="0" w:color="000000"/>
            </w:tcBorders>
          </w:tcPr>
          <w:p w14:paraId="67776F7E" w14:textId="5BB83422" w:rsidR="007A62FD" w:rsidRPr="006E48F2" w:rsidRDefault="007A62FD" w:rsidP="001626B1">
            <w:pPr>
              <w:jc w:val="center"/>
            </w:pPr>
            <w:r w:rsidRPr="006E48F2">
              <w:rPr>
                <w:bCs/>
              </w:rPr>
              <w:t>$</w:t>
            </w:r>
            <w:proofErr w:type="spellStart"/>
            <w:r w:rsidRPr="006E48F2">
              <w:rPr>
                <w:bCs/>
              </w:rPr>
              <w:t>oad</w:t>
            </w:r>
            <w:r w:rsidR="00543C19">
              <w:rPr>
                <w:bCs/>
              </w:rPr>
              <w:t>i</w:t>
            </w:r>
            <w:r w:rsidRPr="006E48F2">
              <w:rPr>
                <w:bCs/>
              </w:rPr>
              <w:t>a_</w:t>
            </w:r>
            <w:r w:rsidR="00543C19">
              <w:rPr>
                <w:bCs/>
              </w:rPr>
              <w:t>fixed_area</w:t>
            </w:r>
            <w:proofErr w:type="spellEnd"/>
            <w:r w:rsidRPr="006E48F2">
              <w:rPr>
                <w:bCs/>
              </w:rPr>
              <w:t>$</w:t>
            </w:r>
          </w:p>
        </w:tc>
        <w:tc>
          <w:tcPr>
            <w:tcW w:w="2242" w:type="dxa"/>
            <w:tcBorders>
              <w:top w:val="single" w:sz="4" w:space="0" w:color="000000"/>
              <w:left w:val="single" w:sz="4" w:space="0" w:color="000000"/>
              <w:bottom w:val="single" w:sz="4" w:space="0" w:color="000000"/>
              <w:right w:val="single" w:sz="4" w:space="0" w:color="000000"/>
            </w:tcBorders>
          </w:tcPr>
          <w:p w14:paraId="6BFD338D" w14:textId="6DE47979" w:rsidR="007A62FD" w:rsidRPr="006E48F2" w:rsidRDefault="007A62FD" w:rsidP="001626B1">
            <w:pPr>
              <w:jc w:val="center"/>
            </w:pPr>
            <w:r w:rsidRPr="006E48F2">
              <w:rPr>
                <w:bCs/>
              </w:rPr>
              <w:t>$</w:t>
            </w:r>
            <w:proofErr w:type="spellStart"/>
            <w:r w:rsidRPr="006E48F2">
              <w:rPr>
                <w:bCs/>
              </w:rPr>
              <w:t>oad</w:t>
            </w:r>
            <w:r w:rsidR="00543C19">
              <w:rPr>
                <w:bCs/>
              </w:rPr>
              <w:t>i</w:t>
            </w:r>
            <w:r w:rsidRPr="006E48F2">
              <w:rPr>
                <w:bCs/>
              </w:rPr>
              <w:t>a_</w:t>
            </w:r>
            <w:r w:rsidR="00543C19">
              <w:rPr>
                <w:bCs/>
              </w:rPr>
              <w:t>dampered_area</w:t>
            </w:r>
            <w:proofErr w:type="spellEnd"/>
            <w:r w:rsidRPr="006E48F2">
              <w:rPr>
                <w:bCs/>
              </w:rPr>
              <w:t>$</w:t>
            </w:r>
          </w:p>
        </w:tc>
      </w:tr>
    </w:tbl>
    <w:p w14:paraId="70EA1834" w14:textId="09F9A122" w:rsidR="007A62FD" w:rsidRPr="006E48F2" w:rsidRDefault="007A62FD" w:rsidP="007A62FD">
      <w:pPr>
        <w:ind w:left="0" w:firstLine="0"/>
      </w:pPr>
    </w:p>
    <w:p w14:paraId="067745A9" w14:textId="5F3C91AF" w:rsidR="00543C19" w:rsidRDefault="007A62FD" w:rsidP="00543C19">
      <w:pPr>
        <w:pStyle w:val="ListParagraph"/>
        <w:numPr>
          <w:ilvl w:val="0"/>
          <w:numId w:val="16"/>
        </w:numPr>
      </w:pPr>
      <w:r>
        <w:t>If OADI is installed, close outside air damper and prove that interlock activates with damper more than 80% open.</w:t>
      </w:r>
    </w:p>
    <w:p w14:paraId="74AD0191" w14:textId="369441E4" w:rsidR="007A62FD" w:rsidRPr="006E48F2" w:rsidRDefault="007A62FD" w:rsidP="00543C19">
      <w:pPr>
        <w:pStyle w:val="ListParagraph"/>
        <w:numPr>
          <w:ilvl w:val="0"/>
          <w:numId w:val="16"/>
        </w:numPr>
      </w:pPr>
      <w:r>
        <w:t>With OADI louvers closed and secondary opening closed, attempt to fire boiler and prove that secondary interlock activates and prevent boiler from firing.</w:t>
      </w:r>
    </w:p>
    <w:p w14:paraId="2C221BC7" w14:textId="10565C8E" w:rsidR="007A62FD" w:rsidRPr="006E48F2" w:rsidRDefault="007A62FD" w:rsidP="007A62FD">
      <w:pPr>
        <w:spacing w:after="57" w:line="259" w:lineRule="auto"/>
        <w:ind w:left="0" w:firstLine="0"/>
      </w:pPr>
    </w:p>
    <w:p w14:paraId="2B107828" w14:textId="31ADC150" w:rsidR="007A62FD" w:rsidRPr="006E48F2" w:rsidRDefault="00543C19" w:rsidP="007A62FD">
      <w:pPr>
        <w:pBdr>
          <w:top w:val="single" w:sz="18" w:space="1" w:color="auto"/>
        </w:pBdr>
        <w:spacing w:after="57" w:line="259" w:lineRule="auto"/>
        <w:ind w:left="0" w:firstLine="0"/>
      </w:pPr>
      <w:r w:rsidRPr="00543C19">
        <w:rPr>
          <w:noProof/>
        </w:rPr>
        <w:drawing>
          <wp:anchor distT="0" distB="0" distL="114300" distR="114300" simplePos="0" relativeHeight="251695104" behindDoc="0" locked="0" layoutInCell="1" allowOverlap="1" wp14:anchorId="15246098" wp14:editId="4F17179C">
            <wp:simplePos x="0" y="0"/>
            <wp:positionH relativeFrom="column">
              <wp:posOffset>4047710</wp:posOffset>
            </wp:positionH>
            <wp:positionV relativeFrom="paragraph">
              <wp:posOffset>97790</wp:posOffset>
            </wp:positionV>
            <wp:extent cx="2067339" cy="2133600"/>
            <wp:effectExtent l="0" t="0" r="9525" b="0"/>
            <wp:wrapNone/>
            <wp:docPr id="14" name="Picture 14" descr="A drawing of a box on a shel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drawing of a box on a shelf&#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2071321" cy="2137709"/>
                    </a:xfrm>
                    <a:prstGeom prst="rect">
                      <a:avLst/>
                    </a:prstGeom>
                  </pic:spPr>
                </pic:pic>
              </a:graphicData>
            </a:graphic>
            <wp14:sizeRelH relativeFrom="page">
              <wp14:pctWidth>0</wp14:pctWidth>
            </wp14:sizeRelH>
            <wp14:sizeRelV relativeFrom="page">
              <wp14:pctHeight>0</wp14:pctHeight>
            </wp14:sizeRelV>
          </wp:anchor>
        </w:drawing>
      </w:r>
      <w:r w:rsidRPr="00543C19">
        <w:rPr>
          <w:noProof/>
        </w:rPr>
        <w:drawing>
          <wp:anchor distT="0" distB="0" distL="114300" distR="114300" simplePos="0" relativeHeight="251694080" behindDoc="0" locked="0" layoutInCell="1" allowOverlap="1" wp14:anchorId="68898FAA" wp14:editId="6CEF1D27">
            <wp:simplePos x="0" y="0"/>
            <wp:positionH relativeFrom="column">
              <wp:posOffset>1114425</wp:posOffset>
            </wp:positionH>
            <wp:positionV relativeFrom="paragraph">
              <wp:posOffset>50165</wp:posOffset>
            </wp:positionV>
            <wp:extent cx="1536512" cy="2184132"/>
            <wp:effectExtent l="0" t="0" r="6985" b="6985"/>
            <wp:wrapNone/>
            <wp:docPr id="13" name="Picture 13" descr="A black and white drawing of a shel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black and white drawing of a shelf&#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1544895" cy="2196049"/>
                    </a:xfrm>
                    <a:prstGeom prst="rect">
                      <a:avLst/>
                    </a:prstGeom>
                  </pic:spPr>
                </pic:pic>
              </a:graphicData>
            </a:graphic>
            <wp14:sizeRelH relativeFrom="margin">
              <wp14:pctWidth>0</wp14:pctWidth>
            </wp14:sizeRelH>
            <wp14:sizeRelV relativeFrom="margin">
              <wp14:pctHeight>0</wp14:pctHeight>
            </wp14:sizeRelV>
          </wp:anchor>
        </w:drawing>
      </w:r>
    </w:p>
    <w:p w14:paraId="31DE7205" w14:textId="19499366" w:rsidR="007A62FD" w:rsidRPr="006E48F2" w:rsidRDefault="007A62FD" w:rsidP="007A62FD">
      <w:pPr>
        <w:pBdr>
          <w:top w:val="single" w:sz="18" w:space="1" w:color="auto"/>
        </w:pBdr>
        <w:spacing w:after="57" w:line="259" w:lineRule="auto"/>
        <w:ind w:left="0" w:firstLine="0"/>
      </w:pPr>
    </w:p>
    <w:p w14:paraId="3DC8FB57" w14:textId="458D53D9" w:rsidR="007A62FD" w:rsidRDefault="007A62FD" w:rsidP="007A62FD">
      <w:pPr>
        <w:spacing w:after="160" w:line="259" w:lineRule="auto"/>
        <w:ind w:left="0" w:firstLine="0"/>
      </w:pPr>
      <w:r>
        <w:br w:type="page"/>
      </w:r>
    </w:p>
    <w:p w14:paraId="625F040E" w14:textId="77777777" w:rsidR="007A62FD" w:rsidRPr="006E48F2" w:rsidRDefault="007A62FD" w:rsidP="007A62FD">
      <w:pPr>
        <w:pBdr>
          <w:top w:val="single" w:sz="18" w:space="1" w:color="auto"/>
        </w:pBdr>
        <w:spacing w:after="57" w:line="259" w:lineRule="auto"/>
        <w:ind w:left="0" w:firstLine="0"/>
      </w:pPr>
    </w:p>
    <w:tbl>
      <w:tblPr>
        <w:tblStyle w:val="TableGrid"/>
        <w:tblW w:w="9990" w:type="dxa"/>
        <w:tblInd w:w="85" w:type="dxa"/>
        <w:tblCellMar>
          <w:top w:w="14" w:type="dxa"/>
          <w:left w:w="108" w:type="dxa"/>
          <w:right w:w="86" w:type="dxa"/>
        </w:tblCellMar>
        <w:tblLook w:val="04A0" w:firstRow="1" w:lastRow="0" w:firstColumn="1" w:lastColumn="0" w:noHBand="0" w:noVBand="1"/>
      </w:tblPr>
      <w:tblGrid>
        <w:gridCol w:w="8143"/>
        <w:gridCol w:w="1847"/>
      </w:tblGrid>
      <w:tr w:rsidR="00543C19" w:rsidRPr="006E48F2" w14:paraId="17721D98" w14:textId="77777777" w:rsidTr="001626B1">
        <w:trPr>
          <w:trHeight w:val="363"/>
        </w:trPr>
        <w:tc>
          <w:tcPr>
            <w:tcW w:w="9000" w:type="dxa"/>
            <w:tcBorders>
              <w:top w:val="single" w:sz="4" w:space="0" w:color="000000"/>
              <w:left w:val="single" w:sz="4" w:space="0" w:color="000000"/>
              <w:bottom w:val="single" w:sz="4" w:space="0" w:color="000000"/>
              <w:right w:val="single" w:sz="4" w:space="0" w:color="000000"/>
            </w:tcBorders>
          </w:tcPr>
          <w:p w14:paraId="66053E9C" w14:textId="77777777" w:rsidR="00543C19" w:rsidRPr="006E48F2" w:rsidRDefault="00543C19" w:rsidP="001626B1">
            <w:pPr>
              <w:spacing w:after="0" w:line="259" w:lineRule="auto"/>
              <w:ind w:left="0" w:firstLine="0"/>
              <w:jc w:val="center"/>
            </w:pPr>
            <w:r w:rsidRPr="006E48F2">
              <w:rPr>
                <w:b/>
              </w:rPr>
              <w:t xml:space="preserve">Result </w:t>
            </w:r>
          </w:p>
        </w:tc>
        <w:tc>
          <w:tcPr>
            <w:tcW w:w="990" w:type="dxa"/>
            <w:tcBorders>
              <w:top w:val="single" w:sz="4" w:space="0" w:color="000000"/>
              <w:left w:val="single" w:sz="4" w:space="0" w:color="000000"/>
              <w:bottom w:val="single" w:sz="4" w:space="0" w:color="000000"/>
              <w:right w:val="single" w:sz="4" w:space="0" w:color="000000"/>
            </w:tcBorders>
          </w:tcPr>
          <w:p w14:paraId="723FDF9A" w14:textId="77777777" w:rsidR="00543C19" w:rsidRPr="006E48F2" w:rsidRDefault="00543C19" w:rsidP="001626B1">
            <w:pPr>
              <w:spacing w:after="0" w:line="259" w:lineRule="auto"/>
              <w:ind w:left="0" w:firstLine="0"/>
              <w:jc w:val="center"/>
            </w:pPr>
            <w:r w:rsidRPr="006E48F2">
              <w:rPr>
                <w:b/>
              </w:rPr>
              <w:t>Y/N</w:t>
            </w:r>
          </w:p>
        </w:tc>
      </w:tr>
      <w:tr w:rsidR="00543C19" w:rsidRPr="006E48F2" w14:paraId="53B8BAAC" w14:textId="77777777" w:rsidTr="001626B1">
        <w:trPr>
          <w:trHeight w:val="408"/>
        </w:trPr>
        <w:tc>
          <w:tcPr>
            <w:tcW w:w="9000" w:type="dxa"/>
            <w:tcBorders>
              <w:top w:val="single" w:sz="4" w:space="0" w:color="000000"/>
              <w:left w:val="single" w:sz="4" w:space="0" w:color="000000"/>
              <w:bottom w:val="single" w:sz="4" w:space="0" w:color="000000"/>
              <w:right w:val="single" w:sz="4" w:space="0" w:color="000000"/>
            </w:tcBorders>
          </w:tcPr>
          <w:p w14:paraId="0FE6136F" w14:textId="4671BFBB" w:rsidR="00543C19" w:rsidRPr="006E48F2" w:rsidRDefault="00543C19" w:rsidP="001626B1">
            <w:r w:rsidRPr="00543C19">
              <w:t>Is there adequate opening to supply combustion air for all boilers?</w:t>
            </w:r>
          </w:p>
        </w:tc>
        <w:tc>
          <w:tcPr>
            <w:tcW w:w="990" w:type="dxa"/>
            <w:tcBorders>
              <w:top w:val="single" w:sz="4" w:space="0" w:color="000000"/>
              <w:left w:val="single" w:sz="4" w:space="0" w:color="000000"/>
              <w:bottom w:val="single" w:sz="4" w:space="0" w:color="000000"/>
              <w:right w:val="single" w:sz="4" w:space="0" w:color="000000"/>
            </w:tcBorders>
          </w:tcPr>
          <w:p w14:paraId="08843A2E" w14:textId="7114FE6E" w:rsidR="00543C19" w:rsidRPr="006E48F2" w:rsidRDefault="00543C19" w:rsidP="001626B1">
            <w:pPr>
              <w:jc w:val="center"/>
            </w:pPr>
            <w:r w:rsidRPr="006E48F2">
              <w:rPr>
                <w:bCs/>
              </w:rPr>
              <w:t>$oad</w:t>
            </w:r>
            <w:r>
              <w:rPr>
                <w:bCs/>
              </w:rPr>
              <w:t>i</w:t>
            </w:r>
            <w:r w:rsidRPr="006E48F2">
              <w:rPr>
                <w:bCs/>
              </w:rPr>
              <w:t>a_result_1$</w:t>
            </w:r>
          </w:p>
        </w:tc>
      </w:tr>
      <w:tr w:rsidR="00543C19" w:rsidRPr="006E48F2" w14:paraId="18E2FB39" w14:textId="77777777" w:rsidTr="001626B1">
        <w:trPr>
          <w:trHeight w:val="453"/>
        </w:trPr>
        <w:tc>
          <w:tcPr>
            <w:tcW w:w="9000" w:type="dxa"/>
            <w:tcBorders>
              <w:top w:val="single" w:sz="4" w:space="0" w:color="000000"/>
              <w:left w:val="single" w:sz="4" w:space="0" w:color="000000"/>
              <w:bottom w:val="single" w:sz="4" w:space="0" w:color="000000"/>
              <w:right w:val="single" w:sz="4" w:space="0" w:color="000000"/>
            </w:tcBorders>
          </w:tcPr>
          <w:p w14:paraId="70DE28A8" w14:textId="4ACEB3C5" w:rsidR="00543C19" w:rsidRPr="006E48F2" w:rsidRDefault="00543C19" w:rsidP="001626B1">
            <w:r w:rsidRPr="00543C19">
              <w:t>Is there an OADI on all moveable dampers used to supply outside air to boilers and a secondary interlock installed on a secondary opening?</w:t>
            </w:r>
          </w:p>
        </w:tc>
        <w:tc>
          <w:tcPr>
            <w:tcW w:w="990" w:type="dxa"/>
            <w:tcBorders>
              <w:top w:val="single" w:sz="4" w:space="0" w:color="000000"/>
              <w:left w:val="single" w:sz="4" w:space="0" w:color="000000"/>
              <w:bottom w:val="single" w:sz="4" w:space="0" w:color="000000"/>
              <w:right w:val="single" w:sz="4" w:space="0" w:color="000000"/>
            </w:tcBorders>
          </w:tcPr>
          <w:p w14:paraId="15CA9C83" w14:textId="4D71BC51" w:rsidR="00543C19" w:rsidRPr="006E48F2" w:rsidRDefault="00543C19" w:rsidP="001626B1">
            <w:pPr>
              <w:jc w:val="center"/>
            </w:pPr>
            <w:r w:rsidRPr="006E48F2">
              <w:rPr>
                <w:bCs/>
              </w:rPr>
              <w:t>$oad</w:t>
            </w:r>
            <w:r>
              <w:rPr>
                <w:bCs/>
              </w:rPr>
              <w:t>i</w:t>
            </w:r>
            <w:r w:rsidRPr="006E48F2">
              <w:rPr>
                <w:bCs/>
              </w:rPr>
              <w:t>a_result_2$</w:t>
            </w:r>
          </w:p>
        </w:tc>
      </w:tr>
      <w:tr w:rsidR="00543C19" w:rsidRPr="006E48F2" w14:paraId="5734191E" w14:textId="77777777" w:rsidTr="001626B1">
        <w:trPr>
          <w:trHeight w:val="426"/>
        </w:trPr>
        <w:tc>
          <w:tcPr>
            <w:tcW w:w="9000" w:type="dxa"/>
            <w:tcBorders>
              <w:top w:val="single" w:sz="4" w:space="0" w:color="000000"/>
              <w:left w:val="single" w:sz="4" w:space="0" w:color="000000"/>
              <w:bottom w:val="single" w:sz="4" w:space="0" w:color="000000"/>
              <w:right w:val="single" w:sz="4" w:space="0" w:color="000000"/>
            </w:tcBorders>
          </w:tcPr>
          <w:p w14:paraId="56CC84EF" w14:textId="187F5AC0" w:rsidR="00543C19" w:rsidRPr="006E48F2" w:rsidRDefault="00543C19" w:rsidP="001626B1">
            <w:r w:rsidRPr="00543C19">
              <w:t>If OADI exists, did it prevent boiler operation with damper(s) not at least 80% open?</w:t>
            </w:r>
          </w:p>
        </w:tc>
        <w:tc>
          <w:tcPr>
            <w:tcW w:w="990" w:type="dxa"/>
            <w:tcBorders>
              <w:top w:val="single" w:sz="4" w:space="0" w:color="000000"/>
              <w:left w:val="single" w:sz="4" w:space="0" w:color="000000"/>
              <w:bottom w:val="single" w:sz="4" w:space="0" w:color="000000"/>
              <w:right w:val="single" w:sz="4" w:space="0" w:color="000000"/>
            </w:tcBorders>
          </w:tcPr>
          <w:p w14:paraId="7F14ACBF" w14:textId="1F526118" w:rsidR="00543C19" w:rsidRPr="006E48F2" w:rsidRDefault="00543C19" w:rsidP="001626B1">
            <w:pPr>
              <w:jc w:val="center"/>
            </w:pPr>
            <w:r w:rsidRPr="006E48F2">
              <w:rPr>
                <w:bCs/>
              </w:rPr>
              <w:t>$oad</w:t>
            </w:r>
            <w:r>
              <w:rPr>
                <w:bCs/>
              </w:rPr>
              <w:t>i</w:t>
            </w:r>
            <w:r w:rsidRPr="006E48F2">
              <w:rPr>
                <w:bCs/>
              </w:rPr>
              <w:t>a_result_3$</w:t>
            </w:r>
          </w:p>
        </w:tc>
      </w:tr>
      <w:tr w:rsidR="00543C19" w:rsidRPr="006E48F2" w14:paraId="5B160BDA" w14:textId="77777777" w:rsidTr="001626B1">
        <w:trPr>
          <w:trHeight w:val="426"/>
        </w:trPr>
        <w:tc>
          <w:tcPr>
            <w:tcW w:w="9000" w:type="dxa"/>
            <w:tcBorders>
              <w:top w:val="single" w:sz="4" w:space="0" w:color="000000"/>
              <w:left w:val="single" w:sz="4" w:space="0" w:color="000000"/>
              <w:bottom w:val="single" w:sz="4" w:space="0" w:color="000000"/>
              <w:right w:val="single" w:sz="4" w:space="0" w:color="000000"/>
            </w:tcBorders>
          </w:tcPr>
          <w:p w14:paraId="2C9172A0" w14:textId="2DAABC0F" w:rsidR="00543C19" w:rsidRPr="006E48F2" w:rsidRDefault="00543C19" w:rsidP="001626B1">
            <w:r w:rsidRPr="00543C19">
              <w:t>Did secondary interlock prevent boiler operation?</w:t>
            </w:r>
          </w:p>
        </w:tc>
        <w:tc>
          <w:tcPr>
            <w:tcW w:w="990" w:type="dxa"/>
            <w:tcBorders>
              <w:top w:val="single" w:sz="4" w:space="0" w:color="000000"/>
              <w:left w:val="single" w:sz="4" w:space="0" w:color="000000"/>
              <w:bottom w:val="single" w:sz="4" w:space="0" w:color="000000"/>
              <w:right w:val="single" w:sz="4" w:space="0" w:color="000000"/>
            </w:tcBorders>
          </w:tcPr>
          <w:p w14:paraId="62E7362B" w14:textId="3A7E2101" w:rsidR="00543C19" w:rsidRPr="006E48F2" w:rsidRDefault="00543C19" w:rsidP="001626B1">
            <w:pPr>
              <w:jc w:val="center"/>
              <w:rPr>
                <w:bCs/>
              </w:rPr>
            </w:pPr>
            <w:r w:rsidRPr="006E48F2">
              <w:rPr>
                <w:bCs/>
              </w:rPr>
              <w:t>$oad</w:t>
            </w:r>
            <w:r>
              <w:rPr>
                <w:bCs/>
              </w:rPr>
              <w:t>i</w:t>
            </w:r>
            <w:r w:rsidRPr="006E48F2">
              <w:rPr>
                <w:bCs/>
              </w:rPr>
              <w:t>a_result_</w:t>
            </w:r>
            <w:r>
              <w:rPr>
                <w:bCs/>
              </w:rPr>
              <w:t>4</w:t>
            </w:r>
            <w:r w:rsidRPr="006E48F2">
              <w:rPr>
                <w:bCs/>
              </w:rPr>
              <w:t>$</w:t>
            </w:r>
          </w:p>
        </w:tc>
      </w:tr>
      <w:tr w:rsidR="00543C19" w:rsidRPr="006E48F2" w14:paraId="3BA5B54E" w14:textId="77777777" w:rsidTr="001626B1">
        <w:trPr>
          <w:trHeight w:val="426"/>
        </w:trPr>
        <w:tc>
          <w:tcPr>
            <w:tcW w:w="9000" w:type="dxa"/>
            <w:tcBorders>
              <w:top w:val="single" w:sz="4" w:space="0" w:color="000000"/>
              <w:left w:val="single" w:sz="4" w:space="0" w:color="000000"/>
              <w:bottom w:val="single" w:sz="4" w:space="0" w:color="000000"/>
              <w:right w:val="single" w:sz="4" w:space="0" w:color="000000"/>
            </w:tcBorders>
          </w:tcPr>
          <w:p w14:paraId="1A14C7FA" w14:textId="759C236E" w:rsidR="00543C19" w:rsidRPr="006E48F2" w:rsidRDefault="00543C19" w:rsidP="001626B1">
            <w:r w:rsidRPr="00543C19">
              <w:t>Did audible alarm sound and annunciate properly when interlock activated?</w:t>
            </w:r>
          </w:p>
        </w:tc>
        <w:tc>
          <w:tcPr>
            <w:tcW w:w="990" w:type="dxa"/>
            <w:tcBorders>
              <w:top w:val="single" w:sz="4" w:space="0" w:color="000000"/>
              <w:left w:val="single" w:sz="4" w:space="0" w:color="000000"/>
              <w:bottom w:val="single" w:sz="4" w:space="0" w:color="000000"/>
              <w:right w:val="single" w:sz="4" w:space="0" w:color="000000"/>
            </w:tcBorders>
          </w:tcPr>
          <w:p w14:paraId="2A488868" w14:textId="06A5ABE7" w:rsidR="00543C19" w:rsidRPr="006E48F2" w:rsidRDefault="00543C19" w:rsidP="001626B1">
            <w:pPr>
              <w:jc w:val="center"/>
              <w:rPr>
                <w:bCs/>
              </w:rPr>
            </w:pPr>
            <w:r w:rsidRPr="006E48F2">
              <w:rPr>
                <w:bCs/>
              </w:rPr>
              <w:t>$oad</w:t>
            </w:r>
            <w:r>
              <w:rPr>
                <w:bCs/>
              </w:rPr>
              <w:t>i</w:t>
            </w:r>
            <w:r w:rsidRPr="006E48F2">
              <w:rPr>
                <w:bCs/>
              </w:rPr>
              <w:t>a_result_</w:t>
            </w:r>
            <w:r>
              <w:rPr>
                <w:bCs/>
              </w:rPr>
              <w:t>5</w:t>
            </w:r>
            <w:r w:rsidRPr="006E48F2">
              <w:rPr>
                <w:bCs/>
              </w:rPr>
              <w:t>$</w:t>
            </w:r>
          </w:p>
        </w:tc>
      </w:tr>
    </w:tbl>
    <w:p w14:paraId="61F61DA1" w14:textId="77777777" w:rsidR="007A62FD" w:rsidRPr="006E48F2" w:rsidRDefault="007A62FD" w:rsidP="007A62FD">
      <w:pPr>
        <w:spacing w:after="60" w:line="259" w:lineRule="auto"/>
        <w:ind w:left="0" w:firstLine="0"/>
        <w:rPr>
          <w:rFonts w:eastAsia="Calibri"/>
          <w:noProof/>
          <w:sz w:val="22"/>
        </w:rPr>
      </w:pPr>
    </w:p>
    <w:p w14:paraId="39DB886C" w14:textId="77777777" w:rsidR="007A62FD" w:rsidRPr="006E48F2" w:rsidRDefault="007A62FD" w:rsidP="007A62FD">
      <w:pPr>
        <w:pBdr>
          <w:top w:val="single" w:sz="18" w:space="1" w:color="auto"/>
        </w:pBdr>
        <w:spacing w:after="60" w:line="259" w:lineRule="auto"/>
        <w:ind w:left="0" w:firstLine="0"/>
      </w:pPr>
    </w:p>
    <w:p w14:paraId="360D7665" w14:textId="5D3FE4FF" w:rsidR="007A62FD" w:rsidRPr="006E48F2" w:rsidRDefault="007A62FD" w:rsidP="007A62FD">
      <w:pPr>
        <w:ind w:left="0" w:firstLine="0"/>
        <w:rPr>
          <w:b/>
        </w:rPr>
      </w:pPr>
      <w:r w:rsidRPr="006E48F2">
        <w:rPr>
          <w:b/>
        </w:rPr>
        <w:t>Did the device fail or pass the 3 Question Criteria (section 1.3.1)?</w:t>
      </w:r>
      <w:r>
        <w:rPr>
          <w:b/>
        </w:rPr>
        <w:t xml:space="preserve">  [</w:t>
      </w:r>
      <w:r w:rsidRPr="002C41CD">
        <w:rPr>
          <w:b/>
        </w:rPr>
        <w:t>$</w:t>
      </w:r>
      <w:proofErr w:type="spellStart"/>
      <w:r w:rsidR="00543C19">
        <w:rPr>
          <w:b/>
        </w:rPr>
        <w:t>oadia</w:t>
      </w:r>
      <w:r w:rsidRPr="002C41CD">
        <w:rPr>
          <w:b/>
        </w:rPr>
        <w:t>_result_status</w:t>
      </w:r>
      <w:proofErr w:type="spellEnd"/>
      <w:r w:rsidRPr="002C41CD">
        <w:rPr>
          <w:b/>
        </w:rPr>
        <w:t>$</w:t>
      </w:r>
      <w:r>
        <w:rPr>
          <w:b/>
        </w:rPr>
        <w:t>]</w:t>
      </w:r>
    </w:p>
    <w:p w14:paraId="3D83CE64" w14:textId="77777777" w:rsidR="007A62FD" w:rsidRPr="006E48F2" w:rsidRDefault="007A62FD" w:rsidP="007A62FD">
      <w:r>
        <w:t>If boiler is to be operated with failed safety device, a properly approved ISM is required</w:t>
      </w:r>
      <w:r w:rsidRPr="00B25CE3">
        <w:t>.</w:t>
      </w:r>
      <w:r>
        <w:br/>
        <w:t>Describe safety device failure/remedy in Appendix F.</w:t>
      </w:r>
    </w:p>
    <w:p w14:paraId="57DA52A8" w14:textId="77777777" w:rsidR="00543C19" w:rsidRDefault="00543C19">
      <w:pPr>
        <w:spacing w:after="160" w:line="259" w:lineRule="auto"/>
        <w:ind w:left="0" w:firstLine="0"/>
      </w:pPr>
    </w:p>
    <w:p w14:paraId="72F696C5" w14:textId="77777777" w:rsidR="00543C19" w:rsidRDefault="00543C19">
      <w:pPr>
        <w:spacing w:after="160" w:line="259" w:lineRule="auto"/>
        <w:ind w:left="0" w:firstLine="0"/>
      </w:pPr>
      <w:r>
        <w:br w:type="page"/>
      </w:r>
    </w:p>
    <w:p w14:paraId="3023B51D" w14:textId="6C0BBD1A" w:rsidR="00B37C19" w:rsidRPr="006E48F2" w:rsidRDefault="00B37C19" w:rsidP="00B37C19">
      <w:pPr>
        <w:pStyle w:val="Heading1"/>
        <w:spacing w:after="0" w:line="259" w:lineRule="auto"/>
        <w:ind w:left="0" w:firstLine="0"/>
      </w:pPr>
      <w:bookmarkStart w:id="12" w:name="_Toc164749781"/>
      <w:r>
        <w:lastRenderedPageBreak/>
        <w:t xml:space="preserve">13. </w:t>
      </w:r>
      <w:r w:rsidRPr="00B37C19">
        <w:t xml:space="preserve">Outside Air Makeup Unit Interlock with Alarm </w:t>
      </w:r>
      <w:r w:rsidRPr="006E48F2">
        <w:t>[</w:t>
      </w:r>
      <w:r w:rsidRPr="002C41CD">
        <w:t>$</w:t>
      </w:r>
      <w:proofErr w:type="spellStart"/>
      <w:r>
        <w:t>oamula</w:t>
      </w:r>
      <w:r w:rsidRPr="002C41CD">
        <w:t>_result_status</w:t>
      </w:r>
      <w:proofErr w:type="spellEnd"/>
      <w:r w:rsidRPr="002C41CD">
        <w:t>$</w:t>
      </w:r>
      <w:r w:rsidRPr="006E48F2">
        <w:t>]</w:t>
      </w:r>
      <w:bookmarkEnd w:id="12"/>
    </w:p>
    <w:p w14:paraId="64E7E92F" w14:textId="24798D11" w:rsidR="00B37C19" w:rsidRDefault="00B37C19" w:rsidP="00B37C19">
      <w:r w:rsidRPr="006E48F2">
        <w:t>(</w:t>
      </w:r>
      <w:r w:rsidRPr="00B37C19">
        <w:t>OAMUIA</w:t>
      </w:r>
      <w:r w:rsidRPr="006E48F2">
        <w:t xml:space="preserve">) </w:t>
      </w:r>
    </w:p>
    <w:p w14:paraId="66257FEB" w14:textId="47A943CC" w:rsidR="00B37C19" w:rsidRDefault="00B37C19" w:rsidP="00B37C19"/>
    <w:p w14:paraId="413DD096" w14:textId="77777777" w:rsidR="00B37C19" w:rsidRDefault="00B37C19" w:rsidP="000A0668">
      <w:pPr>
        <w:pStyle w:val="ListParagraph"/>
        <w:numPr>
          <w:ilvl w:val="0"/>
          <w:numId w:val="17"/>
        </w:numPr>
      </w:pPr>
      <w:r>
        <w:t>Makeup air / ventilation unit(s) that provide combustion air supply to boiler(s) must be interlocked with boiler(s) to prevent boiler operation in the event the unit is not operational and stop boiler operation in the event the unit becomes disabled.</w:t>
      </w:r>
    </w:p>
    <w:p w14:paraId="439203F1" w14:textId="77777777" w:rsidR="00B37C19" w:rsidRDefault="00B37C19" w:rsidP="00737719">
      <w:pPr>
        <w:pStyle w:val="ListParagraph"/>
        <w:numPr>
          <w:ilvl w:val="0"/>
          <w:numId w:val="17"/>
        </w:numPr>
      </w:pPr>
      <w:r>
        <w:t>The system must prove makeup unit operation via a differential pressure switch measuring the differential pressure across the unit fan. The DP switch must be plumbed across the fan with appropriate test ports and lock open only isolation valve shown below. The differential pressure switch must be set to activate the interlock at 80% or more of the minimum pressure difference measured across the fan during operation.</w:t>
      </w:r>
    </w:p>
    <w:p w14:paraId="784B8591" w14:textId="77777777" w:rsidR="00B37C19" w:rsidRDefault="00B37C19" w:rsidP="00A303B5">
      <w:pPr>
        <w:pStyle w:val="ListParagraph"/>
        <w:numPr>
          <w:ilvl w:val="0"/>
          <w:numId w:val="17"/>
        </w:numPr>
      </w:pPr>
      <w:r>
        <w:t>To mitigate the impact of boiler outage due to a secondary device failure, facilities must install parallel interlocks on alternate air openings - provided the alternate air opening(s) are an equivalently sized combustion air opening. For example, a garage door fitted with a similar interlock switch to satisfy the required combustion air supply, to allow the boiler(s) to operate while the make-up unit is repaired.</w:t>
      </w:r>
    </w:p>
    <w:p w14:paraId="439AB264" w14:textId="045012B3" w:rsidR="00B37C19" w:rsidRDefault="00B37C19" w:rsidP="00A303B5">
      <w:pPr>
        <w:pStyle w:val="ListParagraph"/>
        <w:numPr>
          <w:ilvl w:val="0"/>
          <w:numId w:val="17"/>
        </w:numPr>
      </w:pPr>
      <w:r>
        <w:t>All interlocks and alarms must alarm locally and to the Building Management System for increased awareness and visibility.</w:t>
      </w:r>
    </w:p>
    <w:p w14:paraId="0EEA1CCB" w14:textId="77777777" w:rsidR="00B37C19" w:rsidRPr="006E48F2" w:rsidRDefault="00B37C19" w:rsidP="00B37C19"/>
    <w:p w14:paraId="15D00AD4" w14:textId="22BEEA85" w:rsidR="00B37C19" w:rsidRPr="006E48F2" w:rsidRDefault="00B37C19" w:rsidP="00B37C19">
      <w:pPr>
        <w:ind w:left="0" w:firstLine="0"/>
        <w:jc w:val="center"/>
      </w:pPr>
      <w:r w:rsidRPr="00B37C19">
        <w:rPr>
          <w:noProof/>
        </w:rPr>
        <w:drawing>
          <wp:inline distT="0" distB="0" distL="0" distR="0" wp14:anchorId="1137A944" wp14:editId="7E26C34A">
            <wp:extent cx="4467225" cy="1867962"/>
            <wp:effectExtent l="0" t="0" r="0" b="0"/>
            <wp:docPr id="17" name="Picture 17" descr="A diagram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diagram of a device&#10;&#10;Description automatically generated"/>
                    <pic:cNvPicPr/>
                  </pic:nvPicPr>
                  <pic:blipFill>
                    <a:blip r:embed="rId19"/>
                    <a:stretch>
                      <a:fillRect/>
                    </a:stretch>
                  </pic:blipFill>
                  <pic:spPr>
                    <a:xfrm>
                      <a:off x="0" y="0"/>
                      <a:ext cx="4504610" cy="1883595"/>
                    </a:xfrm>
                    <a:prstGeom prst="rect">
                      <a:avLst/>
                    </a:prstGeom>
                  </pic:spPr>
                </pic:pic>
              </a:graphicData>
            </a:graphic>
          </wp:inline>
        </w:drawing>
      </w:r>
    </w:p>
    <w:p w14:paraId="693C11F3" w14:textId="77777777" w:rsidR="00B37C19" w:rsidRPr="006E48F2" w:rsidRDefault="00B37C19" w:rsidP="00B37C19">
      <w:pPr>
        <w:spacing w:after="57" w:line="259" w:lineRule="auto"/>
        <w:ind w:left="0" w:firstLine="0"/>
      </w:pPr>
    </w:p>
    <w:p w14:paraId="40897430" w14:textId="77777777" w:rsidR="00B37C19" w:rsidRDefault="00B37C19" w:rsidP="00B37C19">
      <w:pPr>
        <w:pBdr>
          <w:top w:val="single" w:sz="18" w:space="1" w:color="auto"/>
        </w:pBdr>
        <w:spacing w:after="57" w:line="259" w:lineRule="auto"/>
      </w:pPr>
    </w:p>
    <w:p w14:paraId="21EF4B33" w14:textId="77777777" w:rsidR="00B37C19" w:rsidRDefault="00B37C19" w:rsidP="00907441">
      <w:pPr>
        <w:pStyle w:val="ListParagraph"/>
        <w:numPr>
          <w:ilvl w:val="0"/>
          <w:numId w:val="19"/>
        </w:numPr>
        <w:spacing w:after="57" w:line="259" w:lineRule="auto"/>
      </w:pPr>
      <w:r>
        <w:t>Connect flex tubing / tee -bleed setup to high pressure test port closest to switch and high pressure side of monometer. Connect tubing from low pressure test port to low pressure side of manometer. Pinch / close off bleed line. Open test ports.</w:t>
      </w:r>
    </w:p>
    <w:p w14:paraId="68AD8F89" w14:textId="77777777" w:rsidR="00B37C19" w:rsidRDefault="00B37C19" w:rsidP="009F5422">
      <w:pPr>
        <w:pStyle w:val="ListParagraph"/>
        <w:numPr>
          <w:ilvl w:val="0"/>
          <w:numId w:val="19"/>
        </w:numPr>
        <w:spacing w:after="57" w:line="259" w:lineRule="auto"/>
      </w:pPr>
      <w:r>
        <w:t>With Make unit and boilers in operation determine the minimum differential pressure across the fan.</w:t>
      </w:r>
    </w:p>
    <w:p w14:paraId="07DA4679" w14:textId="77777777" w:rsidR="00B37C19" w:rsidRDefault="00B37C19" w:rsidP="00B06059">
      <w:pPr>
        <w:pStyle w:val="ListParagraph"/>
        <w:numPr>
          <w:ilvl w:val="0"/>
          <w:numId w:val="19"/>
        </w:numPr>
        <w:spacing w:after="57" w:line="259" w:lineRule="auto"/>
      </w:pPr>
      <w:r>
        <w:t>With unit and boilers in operation close lockable only open isolation valve and slowly bleed pressure from switch until boiler trips offline. Record the activation pressure.</w:t>
      </w:r>
    </w:p>
    <w:p w14:paraId="1EEA78F3" w14:textId="5BCE3352" w:rsidR="00B37C19" w:rsidRDefault="00B37C19" w:rsidP="00B06059">
      <w:pPr>
        <w:pStyle w:val="ListParagraph"/>
        <w:numPr>
          <w:ilvl w:val="0"/>
          <w:numId w:val="19"/>
        </w:numPr>
        <w:spacing w:after="57" w:line="259" w:lineRule="auto"/>
      </w:pPr>
      <w:r>
        <w:t>With Makeup unit interlock switch isolated and open, close secondary outdoor air opening and verify boiler operation is prevented.</w:t>
      </w:r>
    </w:p>
    <w:p w14:paraId="1093C6CE" w14:textId="77777777" w:rsidR="00B37C19" w:rsidRPr="006E48F2" w:rsidRDefault="00B37C19" w:rsidP="00B37C19">
      <w:pPr>
        <w:spacing w:after="57" w:line="259" w:lineRule="auto"/>
      </w:pPr>
    </w:p>
    <w:p w14:paraId="242EB9A7" w14:textId="77777777" w:rsidR="00B37C19" w:rsidRPr="006E48F2" w:rsidRDefault="00B37C19" w:rsidP="00B37C19">
      <w:pPr>
        <w:pBdr>
          <w:top w:val="single" w:sz="18" w:space="1" w:color="auto"/>
        </w:pBdr>
        <w:spacing w:after="57" w:line="259" w:lineRule="auto"/>
        <w:ind w:left="0" w:firstLine="0"/>
      </w:pPr>
    </w:p>
    <w:p w14:paraId="2F94F810" w14:textId="77777777" w:rsidR="00B37C19" w:rsidRPr="006E48F2" w:rsidRDefault="00B37C19" w:rsidP="00B37C19">
      <w:pPr>
        <w:pBdr>
          <w:top w:val="single" w:sz="18" w:space="1" w:color="auto"/>
        </w:pBdr>
        <w:spacing w:after="57" w:line="259" w:lineRule="auto"/>
        <w:ind w:left="0" w:firstLine="0"/>
      </w:pPr>
    </w:p>
    <w:p w14:paraId="69079751" w14:textId="77777777" w:rsidR="00B37C19" w:rsidRPr="006E48F2" w:rsidRDefault="00B37C19" w:rsidP="00B37C19">
      <w:pPr>
        <w:pBdr>
          <w:top w:val="single" w:sz="18" w:space="1" w:color="auto"/>
        </w:pBdr>
        <w:spacing w:after="57" w:line="259" w:lineRule="auto"/>
        <w:ind w:left="0" w:firstLine="0"/>
      </w:pPr>
    </w:p>
    <w:tbl>
      <w:tblPr>
        <w:tblStyle w:val="TableGrid"/>
        <w:tblW w:w="10080" w:type="dxa"/>
        <w:jc w:val="center"/>
        <w:tblInd w:w="0" w:type="dxa"/>
        <w:tblCellMar>
          <w:top w:w="5" w:type="dxa"/>
          <w:left w:w="5" w:type="dxa"/>
          <w:right w:w="5" w:type="dxa"/>
        </w:tblCellMar>
        <w:tblLook w:val="04A0" w:firstRow="1" w:lastRow="0" w:firstColumn="1" w:lastColumn="0" w:noHBand="0" w:noVBand="1"/>
      </w:tblPr>
      <w:tblGrid>
        <w:gridCol w:w="6213"/>
        <w:gridCol w:w="1850"/>
        <w:gridCol w:w="2017"/>
      </w:tblGrid>
      <w:tr w:rsidR="00B37C19" w:rsidRPr="006E48F2" w14:paraId="319F7FE1" w14:textId="77777777" w:rsidTr="00B37C19">
        <w:trPr>
          <w:trHeight w:val="286"/>
          <w:jc w:val="center"/>
        </w:trPr>
        <w:tc>
          <w:tcPr>
            <w:tcW w:w="7000" w:type="dxa"/>
            <w:tcBorders>
              <w:top w:val="single" w:sz="4" w:space="0" w:color="000000"/>
              <w:left w:val="single" w:sz="4" w:space="0" w:color="000000"/>
              <w:bottom w:val="single" w:sz="4" w:space="0" w:color="000000"/>
              <w:right w:val="single" w:sz="4" w:space="0" w:color="000000"/>
            </w:tcBorders>
          </w:tcPr>
          <w:p w14:paraId="6344DC4F" w14:textId="77777777" w:rsidR="00B37C19" w:rsidRPr="006E48F2" w:rsidRDefault="00B37C19" w:rsidP="001626B1">
            <w:pPr>
              <w:spacing w:after="0" w:line="259" w:lineRule="auto"/>
              <w:ind w:left="0" w:firstLine="0"/>
              <w:jc w:val="center"/>
            </w:pPr>
            <w:r w:rsidRPr="006E48F2">
              <w:rPr>
                <w:b/>
              </w:rPr>
              <w:t xml:space="preserve">Result </w:t>
            </w:r>
          </w:p>
        </w:tc>
        <w:tc>
          <w:tcPr>
            <w:tcW w:w="1038" w:type="dxa"/>
            <w:tcBorders>
              <w:top w:val="single" w:sz="4" w:space="0" w:color="000000"/>
              <w:left w:val="single" w:sz="4" w:space="0" w:color="000000"/>
              <w:bottom w:val="single" w:sz="4" w:space="0" w:color="000000"/>
              <w:right w:val="single" w:sz="4" w:space="0" w:color="000000"/>
            </w:tcBorders>
          </w:tcPr>
          <w:p w14:paraId="63C4B364" w14:textId="77777777" w:rsidR="00B37C19" w:rsidRPr="006E48F2" w:rsidRDefault="00B37C19" w:rsidP="001626B1">
            <w:pPr>
              <w:spacing w:after="0" w:line="259" w:lineRule="auto"/>
              <w:ind w:left="0" w:firstLine="0"/>
              <w:jc w:val="center"/>
            </w:pPr>
            <w:r w:rsidRPr="006E48F2">
              <w:rPr>
                <w:b/>
              </w:rPr>
              <w:t xml:space="preserve">Y/N </w:t>
            </w:r>
          </w:p>
        </w:tc>
        <w:tc>
          <w:tcPr>
            <w:tcW w:w="2042" w:type="dxa"/>
            <w:tcBorders>
              <w:top w:val="single" w:sz="4" w:space="0" w:color="000000"/>
              <w:left w:val="single" w:sz="4" w:space="0" w:color="000000"/>
              <w:bottom w:val="single" w:sz="4" w:space="0" w:color="000000"/>
              <w:right w:val="single" w:sz="4" w:space="0" w:color="000000"/>
            </w:tcBorders>
          </w:tcPr>
          <w:p w14:paraId="0C22E45D" w14:textId="1823FA1A" w:rsidR="00B37C19" w:rsidRPr="006E48F2" w:rsidRDefault="00B37C19" w:rsidP="001626B1">
            <w:pPr>
              <w:spacing w:after="0" w:line="259" w:lineRule="auto"/>
              <w:ind w:left="0" w:firstLine="0"/>
              <w:jc w:val="center"/>
            </w:pPr>
            <w:r>
              <w:rPr>
                <w:b/>
              </w:rPr>
              <w:t xml:space="preserve">Pressure in </w:t>
            </w:r>
            <w:proofErr w:type="spellStart"/>
            <w:r>
              <w:rPr>
                <w:b/>
              </w:rPr>
              <w:t>wc</w:t>
            </w:r>
            <w:proofErr w:type="spellEnd"/>
            <w:r w:rsidRPr="006E48F2">
              <w:rPr>
                <w:b/>
              </w:rPr>
              <w:t xml:space="preserve"> </w:t>
            </w:r>
          </w:p>
        </w:tc>
      </w:tr>
      <w:tr w:rsidR="00B37C19" w:rsidRPr="006E48F2" w14:paraId="18A160D6" w14:textId="77777777" w:rsidTr="00B37C19">
        <w:trPr>
          <w:trHeight w:val="360"/>
          <w:jc w:val="center"/>
        </w:trPr>
        <w:tc>
          <w:tcPr>
            <w:tcW w:w="7000" w:type="dxa"/>
            <w:tcBorders>
              <w:top w:val="single" w:sz="4" w:space="0" w:color="000000"/>
              <w:left w:val="single" w:sz="4" w:space="0" w:color="000000"/>
              <w:bottom w:val="single" w:sz="4" w:space="0" w:color="000000"/>
              <w:right w:val="single" w:sz="4" w:space="0" w:color="000000"/>
            </w:tcBorders>
          </w:tcPr>
          <w:p w14:paraId="4EF9A823" w14:textId="2D5B375F" w:rsidR="00B37C19" w:rsidRPr="006E48F2" w:rsidRDefault="00B37C19" w:rsidP="001626B1">
            <w:pPr>
              <w:spacing w:after="0" w:line="259" w:lineRule="auto"/>
              <w:ind w:left="0" w:firstLine="0"/>
            </w:pPr>
            <w:r w:rsidRPr="00B37C19">
              <w:t>Correct installation with Lockable Only Open Valve in place?</w:t>
            </w:r>
          </w:p>
        </w:tc>
        <w:tc>
          <w:tcPr>
            <w:tcW w:w="1038" w:type="dxa"/>
            <w:tcBorders>
              <w:top w:val="single" w:sz="4" w:space="0" w:color="000000"/>
              <w:left w:val="single" w:sz="4" w:space="0" w:color="000000"/>
              <w:bottom w:val="single" w:sz="4" w:space="0" w:color="000000"/>
              <w:right w:val="single" w:sz="4" w:space="0" w:color="000000"/>
            </w:tcBorders>
          </w:tcPr>
          <w:p w14:paraId="5AB438E7" w14:textId="4415E506" w:rsidR="00B37C19" w:rsidRPr="006E48F2" w:rsidRDefault="00B37C19" w:rsidP="001626B1">
            <w:pPr>
              <w:jc w:val="center"/>
            </w:pPr>
            <w:r w:rsidRPr="000C07A3">
              <w:t>$</w:t>
            </w:r>
            <w:r>
              <w:t>oamula</w:t>
            </w:r>
            <w:r w:rsidRPr="000C07A3">
              <w:t>_result_1$</w:t>
            </w:r>
          </w:p>
        </w:tc>
        <w:tc>
          <w:tcPr>
            <w:tcW w:w="2042"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4EF7EF3A" w14:textId="77777777" w:rsidR="00B37C19" w:rsidRPr="006E48F2" w:rsidRDefault="00B37C19" w:rsidP="001626B1">
            <w:pPr>
              <w:jc w:val="center"/>
            </w:pPr>
          </w:p>
        </w:tc>
      </w:tr>
      <w:tr w:rsidR="00B37C19" w:rsidRPr="006E48F2" w14:paraId="34FB9F51" w14:textId="77777777" w:rsidTr="00B37C19">
        <w:trPr>
          <w:trHeight w:val="360"/>
          <w:jc w:val="center"/>
        </w:trPr>
        <w:tc>
          <w:tcPr>
            <w:tcW w:w="7000" w:type="dxa"/>
            <w:tcBorders>
              <w:top w:val="single" w:sz="4" w:space="0" w:color="000000"/>
              <w:left w:val="single" w:sz="4" w:space="0" w:color="000000"/>
              <w:bottom w:val="single" w:sz="4" w:space="0" w:color="000000"/>
              <w:right w:val="single" w:sz="4" w:space="0" w:color="000000"/>
            </w:tcBorders>
          </w:tcPr>
          <w:p w14:paraId="020CA047" w14:textId="50020BC7" w:rsidR="00B37C19" w:rsidRPr="006E48F2" w:rsidRDefault="00B37C19" w:rsidP="00B37C19">
            <w:pPr>
              <w:spacing w:after="0" w:line="259" w:lineRule="auto"/>
              <w:ind w:left="0" w:firstLine="0"/>
            </w:pPr>
            <w:r w:rsidRPr="00B37C19">
              <w:t>What is the Minimum Pressure Difference across fan?</w:t>
            </w:r>
          </w:p>
        </w:tc>
        <w:tc>
          <w:tcPr>
            <w:tcW w:w="1038"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396D6F8D" w14:textId="0681E1BE" w:rsidR="00B37C19" w:rsidRPr="006E48F2" w:rsidRDefault="00B37C19" w:rsidP="00B37C19">
            <w:pPr>
              <w:jc w:val="center"/>
            </w:pPr>
          </w:p>
        </w:tc>
        <w:tc>
          <w:tcPr>
            <w:tcW w:w="2042" w:type="dxa"/>
            <w:tcBorders>
              <w:top w:val="single" w:sz="4" w:space="0" w:color="000000"/>
              <w:left w:val="single" w:sz="4" w:space="0" w:color="000000"/>
              <w:bottom w:val="single" w:sz="4" w:space="0" w:color="000000"/>
              <w:right w:val="single" w:sz="4" w:space="0" w:color="000000"/>
            </w:tcBorders>
            <w:shd w:val="clear" w:color="auto" w:fill="auto"/>
          </w:tcPr>
          <w:p w14:paraId="365D5110" w14:textId="31026628" w:rsidR="00B37C19" w:rsidRPr="006E48F2" w:rsidRDefault="00B37C19" w:rsidP="00B37C19">
            <w:pPr>
              <w:jc w:val="center"/>
            </w:pPr>
            <w:r w:rsidRPr="000C07A3">
              <w:t>$</w:t>
            </w:r>
            <w:r>
              <w:t>oamula</w:t>
            </w:r>
            <w:r w:rsidRPr="000C07A3">
              <w:t>_result_</w:t>
            </w:r>
            <w:r>
              <w:t>2</w:t>
            </w:r>
            <w:r w:rsidRPr="000C07A3">
              <w:t>$</w:t>
            </w:r>
          </w:p>
        </w:tc>
      </w:tr>
      <w:tr w:rsidR="00B37C19" w:rsidRPr="006E48F2" w14:paraId="18CDB45C" w14:textId="77777777" w:rsidTr="00B37C19">
        <w:trPr>
          <w:trHeight w:val="288"/>
          <w:jc w:val="center"/>
        </w:trPr>
        <w:tc>
          <w:tcPr>
            <w:tcW w:w="7000" w:type="dxa"/>
            <w:tcBorders>
              <w:top w:val="single" w:sz="4" w:space="0" w:color="000000"/>
              <w:left w:val="single" w:sz="4" w:space="0" w:color="000000"/>
              <w:bottom w:val="single" w:sz="4" w:space="0" w:color="000000"/>
              <w:right w:val="single" w:sz="4" w:space="0" w:color="000000"/>
            </w:tcBorders>
          </w:tcPr>
          <w:p w14:paraId="341BAB5C" w14:textId="2E66EA16" w:rsidR="00B37C19" w:rsidRPr="006E48F2" w:rsidRDefault="00B37C19" w:rsidP="00B37C19">
            <w:pPr>
              <w:spacing w:after="0" w:line="259" w:lineRule="auto"/>
              <w:ind w:left="0" w:firstLine="0"/>
            </w:pPr>
            <w:r w:rsidRPr="00B37C19">
              <w:t>Did the OAMUIA activate at 80% or more of min pressure difference across fan?</w:t>
            </w:r>
          </w:p>
        </w:tc>
        <w:tc>
          <w:tcPr>
            <w:tcW w:w="1038" w:type="dxa"/>
            <w:tcBorders>
              <w:top w:val="single" w:sz="4" w:space="0" w:color="000000"/>
              <w:left w:val="single" w:sz="4" w:space="0" w:color="000000"/>
              <w:bottom w:val="single" w:sz="4" w:space="0" w:color="000000"/>
              <w:right w:val="single" w:sz="4" w:space="0" w:color="000000"/>
            </w:tcBorders>
          </w:tcPr>
          <w:p w14:paraId="2489C675" w14:textId="71F676C3" w:rsidR="00B37C19" w:rsidRPr="006E48F2" w:rsidRDefault="00B37C19" w:rsidP="00B37C19">
            <w:pPr>
              <w:jc w:val="center"/>
            </w:pPr>
            <w:r w:rsidRPr="000C07A3">
              <w:t>$</w:t>
            </w:r>
            <w:r>
              <w:t>oamula</w:t>
            </w:r>
            <w:r w:rsidRPr="000C07A3">
              <w:t>_result_</w:t>
            </w:r>
            <w:r>
              <w:t>3</w:t>
            </w:r>
            <w:r w:rsidRPr="000C07A3">
              <w:t>$</w:t>
            </w:r>
          </w:p>
        </w:tc>
        <w:tc>
          <w:tcPr>
            <w:tcW w:w="2042"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548F4EC5" w14:textId="77777777" w:rsidR="00B37C19" w:rsidRPr="006E48F2" w:rsidRDefault="00B37C19" w:rsidP="00B37C19">
            <w:pPr>
              <w:jc w:val="center"/>
            </w:pPr>
          </w:p>
        </w:tc>
      </w:tr>
      <w:tr w:rsidR="00B37C19" w:rsidRPr="006E48F2" w14:paraId="68767970" w14:textId="77777777" w:rsidTr="00B37C19">
        <w:trPr>
          <w:trHeight w:val="288"/>
          <w:jc w:val="center"/>
        </w:trPr>
        <w:tc>
          <w:tcPr>
            <w:tcW w:w="7000" w:type="dxa"/>
            <w:tcBorders>
              <w:top w:val="single" w:sz="4" w:space="0" w:color="000000"/>
              <w:left w:val="single" w:sz="4" w:space="0" w:color="000000"/>
              <w:bottom w:val="single" w:sz="4" w:space="0" w:color="000000"/>
              <w:right w:val="single" w:sz="4" w:space="0" w:color="000000"/>
            </w:tcBorders>
          </w:tcPr>
          <w:p w14:paraId="268CEA44" w14:textId="5E1E0643" w:rsidR="00B37C19" w:rsidRDefault="00B37C19" w:rsidP="00B37C19">
            <w:pPr>
              <w:spacing w:after="0" w:line="259" w:lineRule="auto"/>
              <w:ind w:left="0" w:firstLine="0"/>
            </w:pPr>
            <w:r w:rsidRPr="00B37C19">
              <w:t>Did OAMUIA activation prevent boiler operation?</w:t>
            </w:r>
          </w:p>
        </w:tc>
        <w:tc>
          <w:tcPr>
            <w:tcW w:w="1038" w:type="dxa"/>
            <w:tcBorders>
              <w:top w:val="single" w:sz="4" w:space="0" w:color="000000"/>
              <w:left w:val="single" w:sz="4" w:space="0" w:color="000000"/>
              <w:bottom w:val="single" w:sz="4" w:space="0" w:color="000000"/>
              <w:right w:val="single" w:sz="4" w:space="0" w:color="000000"/>
            </w:tcBorders>
            <w:shd w:val="clear" w:color="auto" w:fill="auto"/>
          </w:tcPr>
          <w:p w14:paraId="0703F911" w14:textId="6554BC32" w:rsidR="00B37C19" w:rsidRPr="000C07A3" w:rsidRDefault="00B37C19" w:rsidP="00B37C19">
            <w:pPr>
              <w:jc w:val="center"/>
            </w:pPr>
            <w:r w:rsidRPr="000C07A3">
              <w:t>$</w:t>
            </w:r>
            <w:r>
              <w:t>oamula</w:t>
            </w:r>
            <w:r w:rsidRPr="000C07A3">
              <w:t>_result_</w:t>
            </w:r>
            <w:r>
              <w:t>4</w:t>
            </w:r>
            <w:r w:rsidRPr="000C07A3">
              <w:t>$</w:t>
            </w:r>
          </w:p>
        </w:tc>
        <w:tc>
          <w:tcPr>
            <w:tcW w:w="2042"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3E76A3CB" w14:textId="7E92E3F7" w:rsidR="00B37C19" w:rsidRPr="006E48F2" w:rsidRDefault="00B37C19" w:rsidP="00B37C19">
            <w:pPr>
              <w:jc w:val="center"/>
            </w:pPr>
          </w:p>
        </w:tc>
      </w:tr>
      <w:tr w:rsidR="00B37C19" w:rsidRPr="006E48F2" w14:paraId="79B879CC" w14:textId="77777777" w:rsidTr="00B37C19">
        <w:trPr>
          <w:trHeight w:val="288"/>
          <w:jc w:val="center"/>
        </w:trPr>
        <w:tc>
          <w:tcPr>
            <w:tcW w:w="7000" w:type="dxa"/>
            <w:tcBorders>
              <w:top w:val="single" w:sz="4" w:space="0" w:color="000000"/>
              <w:left w:val="single" w:sz="4" w:space="0" w:color="000000"/>
              <w:bottom w:val="single" w:sz="4" w:space="0" w:color="000000"/>
              <w:right w:val="single" w:sz="4" w:space="0" w:color="000000"/>
            </w:tcBorders>
          </w:tcPr>
          <w:p w14:paraId="1F33BD3E" w14:textId="2C9396B9" w:rsidR="00B37C19" w:rsidRDefault="00B37C19" w:rsidP="00B37C19">
            <w:pPr>
              <w:spacing w:after="0" w:line="259" w:lineRule="auto"/>
              <w:ind w:left="0" w:firstLine="0"/>
            </w:pPr>
            <w:r w:rsidRPr="00B37C19">
              <w:t>Did secondary OAMUIA prevent boiler operation?</w:t>
            </w:r>
          </w:p>
        </w:tc>
        <w:tc>
          <w:tcPr>
            <w:tcW w:w="1038" w:type="dxa"/>
            <w:tcBorders>
              <w:top w:val="single" w:sz="4" w:space="0" w:color="000000"/>
              <w:left w:val="single" w:sz="4" w:space="0" w:color="000000"/>
              <w:bottom w:val="single" w:sz="4" w:space="0" w:color="000000"/>
              <w:right w:val="single" w:sz="4" w:space="0" w:color="000000"/>
            </w:tcBorders>
          </w:tcPr>
          <w:p w14:paraId="1EEFB204" w14:textId="057E2855" w:rsidR="00B37C19" w:rsidRPr="000C07A3" w:rsidRDefault="00B37C19" w:rsidP="00B37C19">
            <w:pPr>
              <w:jc w:val="center"/>
            </w:pPr>
            <w:r w:rsidRPr="000C07A3">
              <w:t>$</w:t>
            </w:r>
            <w:r>
              <w:t>oamula</w:t>
            </w:r>
            <w:r w:rsidRPr="000C07A3">
              <w:t>_result_</w:t>
            </w:r>
            <w:r>
              <w:t>5</w:t>
            </w:r>
            <w:r w:rsidRPr="000C07A3">
              <w:t>$</w:t>
            </w:r>
          </w:p>
        </w:tc>
        <w:tc>
          <w:tcPr>
            <w:tcW w:w="2042"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6C8D09A9" w14:textId="77777777" w:rsidR="00B37C19" w:rsidRPr="006E48F2" w:rsidRDefault="00B37C19" w:rsidP="00B37C19">
            <w:pPr>
              <w:jc w:val="center"/>
            </w:pPr>
          </w:p>
        </w:tc>
      </w:tr>
      <w:tr w:rsidR="00B37C19" w:rsidRPr="006E48F2" w14:paraId="1257923B" w14:textId="77777777" w:rsidTr="00B37C19">
        <w:trPr>
          <w:trHeight w:val="288"/>
          <w:jc w:val="center"/>
        </w:trPr>
        <w:tc>
          <w:tcPr>
            <w:tcW w:w="7000" w:type="dxa"/>
            <w:tcBorders>
              <w:top w:val="single" w:sz="4" w:space="0" w:color="000000"/>
              <w:left w:val="single" w:sz="4" w:space="0" w:color="000000"/>
              <w:bottom w:val="single" w:sz="4" w:space="0" w:color="000000"/>
              <w:right w:val="single" w:sz="4" w:space="0" w:color="000000"/>
            </w:tcBorders>
          </w:tcPr>
          <w:p w14:paraId="1227B5AA" w14:textId="11273B19" w:rsidR="00B37C19" w:rsidRDefault="00B37C19" w:rsidP="00B37C19">
            <w:pPr>
              <w:spacing w:after="0" w:line="259" w:lineRule="auto"/>
              <w:ind w:left="0" w:firstLine="0"/>
            </w:pPr>
            <w:r w:rsidRPr="00B37C19">
              <w:t>Did Alarm sound and annunciate properly when both interlocks activated?</w:t>
            </w:r>
          </w:p>
        </w:tc>
        <w:tc>
          <w:tcPr>
            <w:tcW w:w="1038" w:type="dxa"/>
            <w:tcBorders>
              <w:top w:val="single" w:sz="4" w:space="0" w:color="000000"/>
              <w:left w:val="single" w:sz="4" w:space="0" w:color="000000"/>
              <w:bottom w:val="single" w:sz="4" w:space="0" w:color="000000"/>
              <w:right w:val="single" w:sz="4" w:space="0" w:color="000000"/>
            </w:tcBorders>
          </w:tcPr>
          <w:p w14:paraId="1870E5D8" w14:textId="31900EC2" w:rsidR="00B37C19" w:rsidRPr="000C07A3" w:rsidRDefault="00B37C19" w:rsidP="00B37C19">
            <w:pPr>
              <w:jc w:val="center"/>
            </w:pPr>
            <w:r w:rsidRPr="000C07A3">
              <w:t>$</w:t>
            </w:r>
            <w:r>
              <w:t>oamula</w:t>
            </w:r>
            <w:r w:rsidRPr="000C07A3">
              <w:t>_result_</w:t>
            </w:r>
            <w:r>
              <w:t>6</w:t>
            </w:r>
            <w:r w:rsidRPr="000C07A3">
              <w:t>$</w:t>
            </w:r>
          </w:p>
        </w:tc>
        <w:tc>
          <w:tcPr>
            <w:tcW w:w="2042"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3E2E53F4" w14:textId="77777777" w:rsidR="00B37C19" w:rsidRPr="006E48F2" w:rsidRDefault="00B37C19" w:rsidP="00B37C19">
            <w:pPr>
              <w:jc w:val="center"/>
            </w:pPr>
          </w:p>
        </w:tc>
      </w:tr>
    </w:tbl>
    <w:p w14:paraId="35258C68" w14:textId="77777777" w:rsidR="00B37C19" w:rsidRPr="006E48F2" w:rsidRDefault="00B37C19" w:rsidP="00B37C19">
      <w:pPr>
        <w:spacing w:after="60" w:line="259" w:lineRule="auto"/>
        <w:ind w:left="0" w:firstLine="0"/>
        <w:rPr>
          <w:rFonts w:eastAsia="Calibri"/>
          <w:noProof/>
          <w:sz w:val="22"/>
        </w:rPr>
      </w:pPr>
    </w:p>
    <w:p w14:paraId="7C885103" w14:textId="77777777" w:rsidR="00B37C19" w:rsidRPr="006E48F2" w:rsidRDefault="00B37C19" w:rsidP="00B37C19">
      <w:pPr>
        <w:pBdr>
          <w:top w:val="single" w:sz="18" w:space="1" w:color="auto"/>
        </w:pBdr>
        <w:spacing w:after="60" w:line="259" w:lineRule="auto"/>
        <w:ind w:left="0" w:firstLine="0"/>
      </w:pPr>
    </w:p>
    <w:p w14:paraId="1498DB20" w14:textId="12DD22EC" w:rsidR="00B37C19" w:rsidRPr="006E48F2" w:rsidRDefault="00B37C19" w:rsidP="00B37C19">
      <w:pPr>
        <w:ind w:left="0" w:firstLine="0"/>
        <w:rPr>
          <w:b/>
        </w:rPr>
      </w:pPr>
      <w:r w:rsidRPr="006E48F2">
        <w:rPr>
          <w:b/>
        </w:rPr>
        <w:t>Did the device fail or pass the 3 Question Criteria (section 1.3.1)?</w:t>
      </w:r>
      <w:r>
        <w:rPr>
          <w:b/>
        </w:rPr>
        <w:t xml:space="preserve">  </w:t>
      </w:r>
      <w:r w:rsidRPr="00B37C19">
        <w:rPr>
          <w:b/>
        </w:rPr>
        <w:t>[$</w:t>
      </w:r>
      <w:proofErr w:type="spellStart"/>
      <w:r w:rsidRPr="00B37C19">
        <w:rPr>
          <w:b/>
        </w:rPr>
        <w:t>oamula_result_status</w:t>
      </w:r>
      <w:proofErr w:type="spellEnd"/>
      <w:r w:rsidRPr="00B37C19">
        <w:rPr>
          <w:b/>
        </w:rPr>
        <w:t>$]</w:t>
      </w:r>
    </w:p>
    <w:p w14:paraId="471B17FE" w14:textId="77777777" w:rsidR="00B37C19" w:rsidRPr="006E48F2" w:rsidRDefault="00B37C19" w:rsidP="00B37C19">
      <w:r>
        <w:t>If boiler is to be operated with failed safety device, a properly approved ISM is required</w:t>
      </w:r>
      <w:r w:rsidRPr="00B25CE3">
        <w:t>.</w:t>
      </w:r>
      <w:r>
        <w:br/>
        <w:t>Describe safety device failure/remedy in Appendix F.</w:t>
      </w:r>
    </w:p>
    <w:p w14:paraId="770B151B" w14:textId="6DA1CB06" w:rsidR="007A62FD" w:rsidRDefault="007A62FD">
      <w:pPr>
        <w:spacing w:after="160" w:line="259" w:lineRule="auto"/>
        <w:ind w:left="0" w:firstLine="0"/>
      </w:pPr>
      <w:r>
        <w:br w:type="page"/>
      </w:r>
    </w:p>
    <w:p w14:paraId="091E25F5" w14:textId="77777777" w:rsidR="007A62FD" w:rsidRDefault="007A62FD">
      <w:pPr>
        <w:spacing w:after="160" w:line="259" w:lineRule="auto"/>
        <w:ind w:left="0" w:firstLine="0"/>
      </w:pPr>
    </w:p>
    <w:p w14:paraId="60450E32" w14:textId="512EE19D" w:rsidR="004D270C" w:rsidRPr="00B25CE3" w:rsidRDefault="00C17002" w:rsidP="008E427C">
      <w:pPr>
        <w:pStyle w:val="Heading1"/>
      </w:pPr>
      <w:bookmarkStart w:id="13" w:name="_Toc164749782"/>
      <w:r w:rsidRPr="00B25CE3">
        <w:t>1</w:t>
      </w:r>
      <w:r w:rsidR="00CF3265">
        <w:t>4</w:t>
      </w:r>
      <w:r w:rsidR="004D270C" w:rsidRPr="00B25CE3">
        <w:t xml:space="preserve">. </w:t>
      </w:r>
      <w:r w:rsidR="000501D5" w:rsidRPr="00B25CE3">
        <w:t>Emergency Stop/Panic Buttons</w:t>
      </w:r>
      <w:r w:rsidR="00523F79" w:rsidRPr="00B25CE3">
        <w:t xml:space="preserve"> [</w:t>
      </w:r>
      <w:r w:rsidR="00C92DB2" w:rsidRPr="00C92DB2">
        <w:t>$</w:t>
      </w:r>
      <w:proofErr w:type="spellStart"/>
      <w:r w:rsidR="00C92DB2" w:rsidRPr="00C92DB2">
        <w:t>espb_result_status</w:t>
      </w:r>
      <w:proofErr w:type="spellEnd"/>
      <w:r w:rsidR="00C92DB2" w:rsidRPr="00C92DB2">
        <w:t>$</w:t>
      </w:r>
      <w:r w:rsidR="00523F79" w:rsidRPr="00B25CE3">
        <w:t>]</w:t>
      </w:r>
      <w:bookmarkEnd w:id="13"/>
    </w:p>
    <w:p w14:paraId="3622A3A0" w14:textId="543E72A6" w:rsidR="00E1055A" w:rsidRPr="00B25CE3" w:rsidRDefault="000501D5" w:rsidP="008E427C">
      <w:pPr>
        <w:rPr>
          <w:rFonts w:eastAsia="Calibri"/>
          <w:color w:val="212121"/>
        </w:rPr>
      </w:pPr>
      <w:r w:rsidRPr="00B25CE3">
        <w:t>(ESPB)</w:t>
      </w:r>
      <w:r w:rsidRPr="00B25CE3">
        <w:rPr>
          <w:rFonts w:eastAsia="Calibri"/>
          <w:color w:val="212121"/>
        </w:rPr>
        <w:t xml:space="preserve"> </w:t>
      </w:r>
    </w:p>
    <w:p w14:paraId="7AC12603" w14:textId="77777777" w:rsidR="004D270C" w:rsidRPr="00B25CE3" w:rsidRDefault="004D270C" w:rsidP="004D270C"/>
    <w:p w14:paraId="01016C7A" w14:textId="515DB18F" w:rsidR="008E427C" w:rsidRPr="00B25CE3" w:rsidRDefault="000501D5" w:rsidP="003C2E20">
      <w:pPr>
        <w:pStyle w:val="ListParagraph"/>
        <w:numPr>
          <w:ilvl w:val="0"/>
          <w:numId w:val="1"/>
        </w:numPr>
      </w:pPr>
      <w:r w:rsidRPr="00B25CE3">
        <w:t>A ESPB is required at each egress point from the plant or boiler room and in the</w:t>
      </w:r>
      <w:r w:rsidR="008E427C" w:rsidRPr="00B25CE3">
        <w:t xml:space="preserve"> </w:t>
      </w:r>
      <w:r w:rsidRPr="00B25CE3">
        <w:t>control room.</w:t>
      </w:r>
    </w:p>
    <w:p w14:paraId="115B1D15" w14:textId="77777777" w:rsidR="008E427C" w:rsidRPr="00B25CE3" w:rsidRDefault="000501D5" w:rsidP="003C2E20">
      <w:pPr>
        <w:pStyle w:val="ListParagraph"/>
        <w:numPr>
          <w:ilvl w:val="0"/>
          <w:numId w:val="1"/>
        </w:numPr>
      </w:pPr>
      <w:r w:rsidRPr="00B25CE3">
        <w:t xml:space="preserve">Signage to identify the purpose of the ESPB is required. </w:t>
      </w:r>
    </w:p>
    <w:p w14:paraId="14E4F4C5" w14:textId="77777777" w:rsidR="008E427C" w:rsidRPr="00B25CE3" w:rsidRDefault="000501D5" w:rsidP="003C2E20">
      <w:pPr>
        <w:pStyle w:val="ListParagraph"/>
        <w:numPr>
          <w:ilvl w:val="0"/>
          <w:numId w:val="1"/>
        </w:numPr>
      </w:pPr>
      <w:r w:rsidRPr="00B25CE3">
        <w:t xml:space="preserve">The ESPB is required to be protected from accidental activation. </w:t>
      </w:r>
    </w:p>
    <w:p w14:paraId="2F397F80" w14:textId="77777777" w:rsidR="008E427C" w:rsidRPr="00B25CE3" w:rsidRDefault="000501D5" w:rsidP="003C2E20">
      <w:pPr>
        <w:pStyle w:val="ListParagraph"/>
        <w:numPr>
          <w:ilvl w:val="0"/>
          <w:numId w:val="1"/>
        </w:numPr>
      </w:pPr>
      <w:r w:rsidRPr="00B25CE3">
        <w:t xml:space="preserve">The ESPB is required to close the natural gas shutoff valve to the plant and de-energize    all fuel oil pumps within 3 seconds of activation. </w:t>
      </w:r>
    </w:p>
    <w:p w14:paraId="30846E03" w14:textId="2C4A089F" w:rsidR="00E1055A" w:rsidRPr="00B25CE3" w:rsidRDefault="000501D5" w:rsidP="003C2E20">
      <w:pPr>
        <w:pStyle w:val="ListParagraph"/>
        <w:numPr>
          <w:ilvl w:val="0"/>
          <w:numId w:val="1"/>
        </w:numPr>
      </w:pPr>
      <w:r w:rsidRPr="00B25CE3">
        <w:t>All ESPB’s are required to be tested annually.</w:t>
      </w:r>
      <w:r w:rsidRPr="00B25CE3">
        <w:rPr>
          <w:rFonts w:eastAsia="Calibri"/>
          <w:color w:val="212121"/>
          <w:sz w:val="22"/>
        </w:rPr>
        <w:t xml:space="preserve"> </w:t>
      </w:r>
    </w:p>
    <w:p w14:paraId="30A92606" w14:textId="77777777" w:rsidR="004D270C" w:rsidRPr="00B25CE3" w:rsidRDefault="000501D5" w:rsidP="004D270C">
      <w:pPr>
        <w:spacing w:after="28" w:line="259" w:lineRule="auto"/>
        <w:ind w:left="0" w:firstLine="0"/>
      </w:pPr>
      <w:r w:rsidRPr="00B25CE3">
        <w:t xml:space="preserve"> </w:t>
      </w:r>
    </w:p>
    <w:p w14:paraId="577D7622" w14:textId="79258D42" w:rsidR="00E1055A" w:rsidRPr="00B25CE3" w:rsidRDefault="000501D5" w:rsidP="004D270C">
      <w:pPr>
        <w:pBdr>
          <w:top w:val="single" w:sz="18" w:space="1" w:color="auto"/>
        </w:pBdr>
        <w:spacing w:after="28" w:line="259" w:lineRule="auto"/>
        <w:ind w:left="0" w:firstLine="0"/>
      </w:pPr>
      <w:r w:rsidRPr="00B25CE3">
        <w:t xml:space="preserve"> </w:t>
      </w:r>
    </w:p>
    <w:p w14:paraId="03A4F7B8" w14:textId="77777777" w:rsidR="008E427C" w:rsidRPr="00B25CE3" w:rsidRDefault="000501D5" w:rsidP="003C2E20">
      <w:pPr>
        <w:pStyle w:val="ListParagraph"/>
        <w:numPr>
          <w:ilvl w:val="0"/>
          <w:numId w:val="1"/>
        </w:numPr>
      </w:pPr>
      <w:r w:rsidRPr="00B25CE3">
        <w:t xml:space="preserve">Perform the following test </w:t>
      </w:r>
      <w:r w:rsidRPr="00B25CE3">
        <w:rPr>
          <w:u w:val="single" w:color="000000"/>
        </w:rPr>
        <w:t>for each</w:t>
      </w:r>
      <w:r w:rsidRPr="00B25CE3">
        <w:t xml:space="preserve"> of the required ESPB. (Perform test when a short steam outage will not deleteriously affect hospital operation.) </w:t>
      </w:r>
    </w:p>
    <w:p w14:paraId="6B03D235" w14:textId="77777777" w:rsidR="008E427C" w:rsidRPr="00B25CE3" w:rsidRDefault="000501D5" w:rsidP="003C2E20">
      <w:pPr>
        <w:pStyle w:val="ListParagraph"/>
        <w:numPr>
          <w:ilvl w:val="0"/>
          <w:numId w:val="1"/>
        </w:numPr>
      </w:pPr>
      <w:r w:rsidRPr="00B25CE3">
        <w:t xml:space="preserve">Turn on fuel oil pumps.  </w:t>
      </w:r>
    </w:p>
    <w:p w14:paraId="5CD4508B" w14:textId="77777777" w:rsidR="008E427C" w:rsidRPr="00B25CE3" w:rsidRDefault="000501D5" w:rsidP="003C2E20">
      <w:pPr>
        <w:pStyle w:val="ListParagraph"/>
        <w:numPr>
          <w:ilvl w:val="0"/>
          <w:numId w:val="1"/>
        </w:numPr>
      </w:pPr>
      <w:r w:rsidRPr="00B25CE3">
        <w:t xml:space="preserve">Fire one boiler on natural gas.  </w:t>
      </w:r>
    </w:p>
    <w:p w14:paraId="53DF1789" w14:textId="77777777" w:rsidR="008E427C" w:rsidRPr="00B25CE3" w:rsidRDefault="000501D5" w:rsidP="003C2E20">
      <w:pPr>
        <w:pStyle w:val="ListParagraph"/>
        <w:numPr>
          <w:ilvl w:val="0"/>
          <w:numId w:val="1"/>
        </w:numPr>
      </w:pPr>
      <w:r w:rsidRPr="00B25CE3">
        <w:t xml:space="preserve">Have an observer present at the natural gas shutoff valve to the plant and a second observer at the fuel oil pumps </w:t>
      </w:r>
    </w:p>
    <w:p w14:paraId="79655A40" w14:textId="77777777" w:rsidR="008E427C" w:rsidRPr="00B25CE3" w:rsidRDefault="000501D5" w:rsidP="003C2E20">
      <w:pPr>
        <w:pStyle w:val="ListParagraph"/>
        <w:numPr>
          <w:ilvl w:val="0"/>
          <w:numId w:val="1"/>
        </w:numPr>
      </w:pPr>
      <w:r w:rsidRPr="00B25CE3">
        <w:t xml:space="preserve">Activate the ESPB.   </w:t>
      </w:r>
    </w:p>
    <w:p w14:paraId="15440BEC" w14:textId="77777777" w:rsidR="008E427C" w:rsidRPr="00B25CE3" w:rsidRDefault="000501D5" w:rsidP="003C2E20">
      <w:pPr>
        <w:pStyle w:val="ListParagraph"/>
        <w:numPr>
          <w:ilvl w:val="0"/>
          <w:numId w:val="1"/>
        </w:numPr>
      </w:pPr>
      <w:r w:rsidRPr="00B25CE3">
        <w:t xml:space="preserve">Verify that the natural gas shut off valve to the plant closes within 3 seconds. </w:t>
      </w:r>
    </w:p>
    <w:p w14:paraId="3B8CDA5B" w14:textId="43DD20E7" w:rsidR="00E1055A" w:rsidRPr="00B25CE3" w:rsidRDefault="000501D5" w:rsidP="003C2E20">
      <w:pPr>
        <w:pStyle w:val="ListParagraph"/>
        <w:numPr>
          <w:ilvl w:val="0"/>
          <w:numId w:val="1"/>
        </w:numPr>
      </w:pPr>
      <w:r w:rsidRPr="00B25CE3">
        <w:t xml:space="preserve">Verify that the fuel oil pumps shut off within 3 seconds. </w:t>
      </w:r>
    </w:p>
    <w:p w14:paraId="25A19952" w14:textId="77777777" w:rsidR="00E1055A" w:rsidRPr="00B25CE3" w:rsidRDefault="000501D5" w:rsidP="00157461">
      <w:pPr>
        <w:spacing w:after="29" w:line="259" w:lineRule="auto"/>
        <w:ind w:left="0" w:firstLine="0"/>
      </w:pPr>
      <w:r w:rsidRPr="00B25CE3">
        <w:t xml:space="preserve"> </w:t>
      </w:r>
    </w:p>
    <w:p w14:paraId="4383A479" w14:textId="64247032" w:rsidR="00E1055A" w:rsidRPr="00B25CE3" w:rsidRDefault="000501D5" w:rsidP="004D270C">
      <w:pPr>
        <w:pBdr>
          <w:top w:val="single" w:sz="18" w:space="1" w:color="auto"/>
        </w:pBdr>
        <w:spacing w:after="0" w:line="259" w:lineRule="auto"/>
        <w:ind w:left="0" w:firstLine="0"/>
      </w:pPr>
      <w:r w:rsidRPr="00B25CE3">
        <w:t xml:space="preserve"> </w:t>
      </w:r>
    </w:p>
    <w:tbl>
      <w:tblPr>
        <w:tblStyle w:val="TableGrid"/>
        <w:tblW w:w="10505" w:type="dxa"/>
        <w:jc w:val="center"/>
        <w:tblInd w:w="0" w:type="dxa"/>
        <w:tblCellMar>
          <w:top w:w="14" w:type="dxa"/>
          <w:left w:w="108" w:type="dxa"/>
          <w:right w:w="115" w:type="dxa"/>
        </w:tblCellMar>
        <w:tblLook w:val="04A0" w:firstRow="1" w:lastRow="0" w:firstColumn="1" w:lastColumn="0" w:noHBand="0" w:noVBand="1"/>
      </w:tblPr>
      <w:tblGrid>
        <w:gridCol w:w="8708"/>
        <w:gridCol w:w="1797"/>
      </w:tblGrid>
      <w:tr w:rsidR="00E1055A" w:rsidRPr="00B25CE3" w14:paraId="51805833" w14:textId="77777777" w:rsidTr="0070044A">
        <w:trPr>
          <w:trHeight w:val="286"/>
          <w:jc w:val="center"/>
        </w:trPr>
        <w:tc>
          <w:tcPr>
            <w:tcW w:w="8708" w:type="dxa"/>
            <w:tcBorders>
              <w:top w:val="single" w:sz="4" w:space="0" w:color="000000"/>
              <w:left w:val="single" w:sz="4" w:space="0" w:color="000000"/>
              <w:bottom w:val="single" w:sz="4" w:space="0" w:color="000000"/>
              <w:right w:val="single" w:sz="4" w:space="0" w:color="000000"/>
            </w:tcBorders>
          </w:tcPr>
          <w:p w14:paraId="2C498CF3" w14:textId="77777777" w:rsidR="00E1055A" w:rsidRPr="00B25CE3" w:rsidRDefault="000501D5" w:rsidP="00157461">
            <w:pPr>
              <w:spacing w:after="0" w:line="259" w:lineRule="auto"/>
              <w:ind w:left="0" w:firstLine="0"/>
              <w:jc w:val="center"/>
            </w:pPr>
            <w:r w:rsidRPr="00B25CE3">
              <w:rPr>
                <w:b/>
              </w:rPr>
              <w:t xml:space="preserve">Result </w:t>
            </w:r>
          </w:p>
        </w:tc>
        <w:tc>
          <w:tcPr>
            <w:tcW w:w="1797" w:type="dxa"/>
            <w:tcBorders>
              <w:top w:val="single" w:sz="4" w:space="0" w:color="000000"/>
              <w:left w:val="single" w:sz="4" w:space="0" w:color="000000"/>
              <w:bottom w:val="single" w:sz="4" w:space="0" w:color="000000"/>
              <w:right w:val="single" w:sz="4" w:space="0" w:color="000000"/>
            </w:tcBorders>
          </w:tcPr>
          <w:p w14:paraId="1CB11BB3" w14:textId="77777777" w:rsidR="00E1055A" w:rsidRPr="00B25CE3" w:rsidRDefault="000501D5" w:rsidP="00157461">
            <w:pPr>
              <w:spacing w:after="0" w:line="259" w:lineRule="auto"/>
              <w:ind w:left="0" w:firstLine="0"/>
              <w:jc w:val="center"/>
            </w:pPr>
            <w:r w:rsidRPr="00B25CE3">
              <w:rPr>
                <w:b/>
              </w:rPr>
              <w:t xml:space="preserve">Y/N </w:t>
            </w:r>
          </w:p>
        </w:tc>
      </w:tr>
      <w:tr w:rsidR="00E1055A" w:rsidRPr="00B25CE3" w14:paraId="2C89F66C" w14:textId="77777777" w:rsidTr="0070044A">
        <w:trPr>
          <w:trHeight w:val="318"/>
          <w:jc w:val="center"/>
        </w:trPr>
        <w:tc>
          <w:tcPr>
            <w:tcW w:w="8708" w:type="dxa"/>
            <w:tcBorders>
              <w:top w:val="single" w:sz="4" w:space="0" w:color="000000"/>
              <w:left w:val="single" w:sz="4" w:space="0" w:color="000000"/>
              <w:bottom w:val="single" w:sz="4" w:space="0" w:color="000000"/>
              <w:right w:val="single" w:sz="4" w:space="0" w:color="000000"/>
            </w:tcBorders>
          </w:tcPr>
          <w:p w14:paraId="43C482E1" w14:textId="77777777" w:rsidR="00E1055A" w:rsidRPr="00B25CE3" w:rsidRDefault="000501D5" w:rsidP="00157461">
            <w:pPr>
              <w:spacing w:after="0" w:line="259" w:lineRule="auto"/>
              <w:ind w:left="0" w:firstLine="0"/>
            </w:pPr>
            <w:r w:rsidRPr="00B25CE3">
              <w:t xml:space="preserve">Are ESPB present at each egress point from plant or boiler room and in the control room? </w:t>
            </w:r>
          </w:p>
        </w:tc>
        <w:tc>
          <w:tcPr>
            <w:tcW w:w="1797" w:type="dxa"/>
            <w:tcBorders>
              <w:top w:val="single" w:sz="4" w:space="0" w:color="000000"/>
              <w:left w:val="single" w:sz="4" w:space="0" w:color="000000"/>
              <w:bottom w:val="single" w:sz="4" w:space="0" w:color="000000"/>
              <w:right w:val="single" w:sz="4" w:space="0" w:color="000000"/>
            </w:tcBorders>
          </w:tcPr>
          <w:p w14:paraId="64DDD039" w14:textId="3ADFEC87" w:rsidR="00E1055A" w:rsidRPr="00B25CE3" w:rsidRDefault="00C92DB2" w:rsidP="00157461">
            <w:pPr>
              <w:spacing w:after="0" w:line="259" w:lineRule="auto"/>
              <w:ind w:left="0" w:firstLine="0"/>
              <w:jc w:val="center"/>
            </w:pPr>
            <w:r w:rsidRPr="00C92DB2">
              <w:t>$espb_result_1$</w:t>
            </w:r>
          </w:p>
        </w:tc>
      </w:tr>
      <w:tr w:rsidR="00E1055A" w:rsidRPr="00B25CE3" w14:paraId="6DC43767" w14:textId="77777777" w:rsidTr="0070044A">
        <w:trPr>
          <w:trHeight w:val="336"/>
          <w:jc w:val="center"/>
        </w:trPr>
        <w:tc>
          <w:tcPr>
            <w:tcW w:w="8708" w:type="dxa"/>
            <w:tcBorders>
              <w:top w:val="single" w:sz="4" w:space="0" w:color="000000"/>
              <w:left w:val="single" w:sz="4" w:space="0" w:color="000000"/>
              <w:bottom w:val="single" w:sz="4" w:space="0" w:color="000000"/>
              <w:right w:val="single" w:sz="4" w:space="0" w:color="000000"/>
            </w:tcBorders>
          </w:tcPr>
          <w:p w14:paraId="43BF4D4C" w14:textId="77777777" w:rsidR="00E1055A" w:rsidRPr="00B25CE3" w:rsidRDefault="000501D5" w:rsidP="00157461">
            <w:pPr>
              <w:spacing w:after="0" w:line="259" w:lineRule="auto"/>
              <w:ind w:left="0" w:firstLine="0"/>
            </w:pPr>
            <w:r w:rsidRPr="00B25CE3">
              <w:t xml:space="preserve">Is proper signage to identify the purpose of the ESPB present at the location of each ESPB? </w:t>
            </w:r>
          </w:p>
        </w:tc>
        <w:tc>
          <w:tcPr>
            <w:tcW w:w="1797" w:type="dxa"/>
            <w:tcBorders>
              <w:top w:val="single" w:sz="4" w:space="0" w:color="000000"/>
              <w:left w:val="single" w:sz="4" w:space="0" w:color="000000"/>
              <w:bottom w:val="single" w:sz="4" w:space="0" w:color="000000"/>
              <w:right w:val="single" w:sz="4" w:space="0" w:color="000000"/>
            </w:tcBorders>
          </w:tcPr>
          <w:p w14:paraId="1D054211" w14:textId="0354E99B" w:rsidR="00E1055A" w:rsidRPr="00B25CE3" w:rsidRDefault="00C92DB2" w:rsidP="00157461">
            <w:pPr>
              <w:spacing w:after="0" w:line="259" w:lineRule="auto"/>
              <w:ind w:left="0" w:firstLine="0"/>
              <w:jc w:val="center"/>
            </w:pPr>
            <w:r w:rsidRPr="00C92DB2">
              <w:t>$espb_result_</w:t>
            </w:r>
            <w:r>
              <w:t>2</w:t>
            </w:r>
            <w:r w:rsidRPr="00C92DB2">
              <w:t>$</w:t>
            </w:r>
          </w:p>
        </w:tc>
      </w:tr>
      <w:tr w:rsidR="00E1055A" w:rsidRPr="00B25CE3" w14:paraId="3DC06DC8" w14:textId="77777777" w:rsidTr="0070044A">
        <w:trPr>
          <w:trHeight w:val="286"/>
          <w:jc w:val="center"/>
        </w:trPr>
        <w:tc>
          <w:tcPr>
            <w:tcW w:w="8708" w:type="dxa"/>
            <w:tcBorders>
              <w:top w:val="single" w:sz="4" w:space="0" w:color="000000"/>
              <w:left w:val="single" w:sz="4" w:space="0" w:color="000000"/>
              <w:bottom w:val="single" w:sz="4" w:space="0" w:color="000000"/>
              <w:right w:val="single" w:sz="4" w:space="0" w:color="000000"/>
            </w:tcBorders>
          </w:tcPr>
          <w:p w14:paraId="1B8E5139" w14:textId="77777777" w:rsidR="00E1055A" w:rsidRPr="00B25CE3" w:rsidRDefault="000501D5" w:rsidP="00157461">
            <w:pPr>
              <w:spacing w:after="0" w:line="259" w:lineRule="auto"/>
              <w:ind w:left="0" w:firstLine="0"/>
            </w:pPr>
            <w:r w:rsidRPr="00B25CE3">
              <w:t xml:space="preserve">Are all ESPB protected from accidental activation? </w:t>
            </w:r>
          </w:p>
        </w:tc>
        <w:tc>
          <w:tcPr>
            <w:tcW w:w="1797" w:type="dxa"/>
            <w:tcBorders>
              <w:top w:val="single" w:sz="4" w:space="0" w:color="000000"/>
              <w:left w:val="single" w:sz="4" w:space="0" w:color="000000"/>
              <w:bottom w:val="single" w:sz="4" w:space="0" w:color="000000"/>
              <w:right w:val="single" w:sz="4" w:space="0" w:color="000000"/>
            </w:tcBorders>
          </w:tcPr>
          <w:p w14:paraId="3DCEB347" w14:textId="24D4D7D5" w:rsidR="00E1055A" w:rsidRPr="00B25CE3" w:rsidRDefault="00C92DB2" w:rsidP="00157461">
            <w:pPr>
              <w:spacing w:after="0" w:line="259" w:lineRule="auto"/>
              <w:ind w:left="0" w:firstLine="0"/>
              <w:jc w:val="center"/>
            </w:pPr>
            <w:r w:rsidRPr="00C92DB2">
              <w:t>$espb_result_</w:t>
            </w:r>
            <w:r>
              <w:t>3</w:t>
            </w:r>
            <w:r w:rsidRPr="00C92DB2">
              <w:t>$</w:t>
            </w:r>
          </w:p>
        </w:tc>
      </w:tr>
      <w:tr w:rsidR="00E1055A" w:rsidRPr="00B25CE3" w14:paraId="6E28D4EB" w14:textId="77777777" w:rsidTr="0070044A">
        <w:trPr>
          <w:trHeight w:val="286"/>
          <w:jc w:val="center"/>
        </w:trPr>
        <w:tc>
          <w:tcPr>
            <w:tcW w:w="8708" w:type="dxa"/>
            <w:tcBorders>
              <w:top w:val="single" w:sz="4" w:space="0" w:color="000000"/>
              <w:left w:val="single" w:sz="4" w:space="0" w:color="000000"/>
              <w:bottom w:val="single" w:sz="4" w:space="0" w:color="000000"/>
              <w:right w:val="single" w:sz="4" w:space="0" w:color="000000"/>
            </w:tcBorders>
          </w:tcPr>
          <w:p w14:paraId="1A4053F8" w14:textId="77777777" w:rsidR="00E1055A" w:rsidRPr="00B25CE3" w:rsidRDefault="000501D5" w:rsidP="00157461">
            <w:pPr>
              <w:spacing w:after="0" w:line="259" w:lineRule="auto"/>
              <w:ind w:left="0" w:firstLine="0"/>
            </w:pPr>
            <w:r w:rsidRPr="00B25CE3">
              <w:t xml:space="preserve">Did all ESPB shut off main gas valve to plant within 3 seconds? </w:t>
            </w:r>
          </w:p>
        </w:tc>
        <w:tc>
          <w:tcPr>
            <w:tcW w:w="1797" w:type="dxa"/>
            <w:tcBorders>
              <w:top w:val="single" w:sz="4" w:space="0" w:color="000000"/>
              <w:left w:val="single" w:sz="4" w:space="0" w:color="000000"/>
              <w:bottom w:val="single" w:sz="4" w:space="0" w:color="000000"/>
              <w:right w:val="single" w:sz="4" w:space="0" w:color="000000"/>
            </w:tcBorders>
          </w:tcPr>
          <w:p w14:paraId="30E2216B" w14:textId="7816C661" w:rsidR="00E1055A" w:rsidRPr="00B25CE3" w:rsidRDefault="00C92DB2" w:rsidP="00157461">
            <w:pPr>
              <w:spacing w:after="0" w:line="259" w:lineRule="auto"/>
              <w:ind w:left="0" w:firstLine="0"/>
              <w:jc w:val="center"/>
            </w:pPr>
            <w:r w:rsidRPr="00C92DB2">
              <w:t>$espb_result_</w:t>
            </w:r>
            <w:r w:rsidR="000841B0">
              <w:t>6</w:t>
            </w:r>
            <w:r w:rsidRPr="00C92DB2">
              <w:t>$</w:t>
            </w:r>
          </w:p>
        </w:tc>
      </w:tr>
      <w:tr w:rsidR="00E1055A" w:rsidRPr="00B25CE3" w14:paraId="7BDA6CB2" w14:textId="77777777" w:rsidTr="0070044A">
        <w:trPr>
          <w:trHeight w:val="286"/>
          <w:jc w:val="center"/>
        </w:trPr>
        <w:tc>
          <w:tcPr>
            <w:tcW w:w="8708" w:type="dxa"/>
            <w:tcBorders>
              <w:top w:val="single" w:sz="4" w:space="0" w:color="000000"/>
              <w:left w:val="single" w:sz="4" w:space="0" w:color="000000"/>
              <w:bottom w:val="single" w:sz="4" w:space="0" w:color="000000"/>
              <w:right w:val="single" w:sz="4" w:space="0" w:color="000000"/>
            </w:tcBorders>
          </w:tcPr>
          <w:p w14:paraId="2F7D2D6A" w14:textId="77777777" w:rsidR="00E1055A" w:rsidRPr="00B25CE3" w:rsidRDefault="000501D5" w:rsidP="00157461">
            <w:pPr>
              <w:spacing w:after="0" w:line="259" w:lineRule="auto"/>
              <w:ind w:left="0" w:firstLine="0"/>
            </w:pPr>
            <w:r w:rsidRPr="00B25CE3">
              <w:t xml:space="preserve">Did all ESPB shut off the fuel oil pumps within 3 seconds? </w:t>
            </w:r>
          </w:p>
        </w:tc>
        <w:tc>
          <w:tcPr>
            <w:tcW w:w="1797" w:type="dxa"/>
            <w:tcBorders>
              <w:top w:val="single" w:sz="4" w:space="0" w:color="000000"/>
              <w:left w:val="single" w:sz="4" w:space="0" w:color="000000"/>
              <w:bottom w:val="single" w:sz="4" w:space="0" w:color="000000"/>
              <w:right w:val="single" w:sz="4" w:space="0" w:color="000000"/>
            </w:tcBorders>
          </w:tcPr>
          <w:p w14:paraId="704400AA" w14:textId="1892C7F6" w:rsidR="00E1055A" w:rsidRPr="00B25CE3" w:rsidRDefault="00C92DB2" w:rsidP="00157461">
            <w:pPr>
              <w:spacing w:after="0" w:line="259" w:lineRule="auto"/>
              <w:ind w:left="0" w:firstLine="0"/>
              <w:jc w:val="center"/>
            </w:pPr>
            <w:r w:rsidRPr="00C92DB2">
              <w:t>$espb_result_</w:t>
            </w:r>
            <w:r w:rsidR="000841B0">
              <w:t>5</w:t>
            </w:r>
            <w:r w:rsidRPr="00C92DB2">
              <w:t>$</w:t>
            </w:r>
          </w:p>
        </w:tc>
      </w:tr>
      <w:tr w:rsidR="0070044A" w:rsidRPr="00B25CE3" w14:paraId="5D9F6F78" w14:textId="77777777" w:rsidTr="0070044A">
        <w:trPr>
          <w:trHeight w:val="286"/>
          <w:jc w:val="center"/>
        </w:trPr>
        <w:tc>
          <w:tcPr>
            <w:tcW w:w="8708" w:type="dxa"/>
            <w:tcBorders>
              <w:top w:val="single" w:sz="4" w:space="0" w:color="000000"/>
              <w:left w:val="single" w:sz="4" w:space="0" w:color="000000"/>
              <w:bottom w:val="single" w:sz="4" w:space="0" w:color="000000"/>
              <w:right w:val="single" w:sz="4" w:space="0" w:color="000000"/>
            </w:tcBorders>
          </w:tcPr>
          <w:p w14:paraId="4E7EF7C3" w14:textId="625BDC4E" w:rsidR="0070044A" w:rsidRPr="00B25CE3" w:rsidRDefault="0070044A" w:rsidP="0070044A">
            <w:pPr>
              <w:spacing w:after="0" w:line="259" w:lineRule="auto"/>
              <w:ind w:left="0" w:firstLine="0"/>
            </w:pPr>
            <w:r w:rsidRPr="00B25CE3">
              <w:t xml:space="preserve">Did all ESPB shut off the fuel </w:t>
            </w:r>
            <w:r>
              <w:t>propane</w:t>
            </w:r>
            <w:r w:rsidRPr="00B25CE3">
              <w:t xml:space="preserve"> within 3 seconds? </w:t>
            </w:r>
          </w:p>
        </w:tc>
        <w:tc>
          <w:tcPr>
            <w:tcW w:w="1797" w:type="dxa"/>
            <w:tcBorders>
              <w:top w:val="single" w:sz="4" w:space="0" w:color="000000"/>
              <w:left w:val="single" w:sz="4" w:space="0" w:color="000000"/>
              <w:bottom w:val="single" w:sz="4" w:space="0" w:color="000000"/>
              <w:right w:val="single" w:sz="4" w:space="0" w:color="000000"/>
            </w:tcBorders>
          </w:tcPr>
          <w:p w14:paraId="77F3C37C" w14:textId="48475F89" w:rsidR="0070044A" w:rsidRPr="00C92DB2" w:rsidRDefault="0070044A" w:rsidP="0070044A">
            <w:pPr>
              <w:spacing w:after="0" w:line="259" w:lineRule="auto"/>
              <w:ind w:left="0" w:firstLine="0"/>
              <w:jc w:val="center"/>
            </w:pPr>
            <w:r w:rsidRPr="00C92DB2">
              <w:t>$espb_result_</w:t>
            </w:r>
            <w:r>
              <w:t>7</w:t>
            </w:r>
            <w:r w:rsidRPr="00C92DB2">
              <w:t>$</w:t>
            </w:r>
          </w:p>
        </w:tc>
      </w:tr>
      <w:tr w:rsidR="0070044A" w:rsidRPr="00B25CE3" w14:paraId="13480D2C" w14:textId="77777777" w:rsidTr="0070044A">
        <w:trPr>
          <w:trHeight w:val="286"/>
          <w:jc w:val="center"/>
        </w:trPr>
        <w:tc>
          <w:tcPr>
            <w:tcW w:w="8708" w:type="dxa"/>
            <w:tcBorders>
              <w:top w:val="single" w:sz="4" w:space="0" w:color="000000"/>
              <w:left w:val="single" w:sz="4" w:space="0" w:color="000000"/>
              <w:bottom w:val="single" w:sz="4" w:space="0" w:color="000000"/>
              <w:right w:val="single" w:sz="4" w:space="0" w:color="000000"/>
            </w:tcBorders>
          </w:tcPr>
          <w:p w14:paraId="0588DB15" w14:textId="77777777" w:rsidR="0070044A" w:rsidRPr="00B25CE3" w:rsidRDefault="0070044A" w:rsidP="0070044A">
            <w:pPr>
              <w:spacing w:after="0" w:line="259" w:lineRule="auto"/>
              <w:ind w:left="0" w:firstLine="0"/>
            </w:pPr>
            <w:r w:rsidRPr="00B25CE3">
              <w:t xml:space="preserve">Did all the required switches work correctly? </w:t>
            </w:r>
          </w:p>
        </w:tc>
        <w:tc>
          <w:tcPr>
            <w:tcW w:w="1797" w:type="dxa"/>
            <w:tcBorders>
              <w:top w:val="single" w:sz="4" w:space="0" w:color="000000"/>
              <w:left w:val="single" w:sz="4" w:space="0" w:color="000000"/>
              <w:bottom w:val="single" w:sz="4" w:space="0" w:color="000000"/>
              <w:right w:val="single" w:sz="4" w:space="0" w:color="000000"/>
            </w:tcBorders>
          </w:tcPr>
          <w:p w14:paraId="6E497630" w14:textId="0913CFD1" w:rsidR="0070044A" w:rsidRPr="00B25CE3" w:rsidRDefault="0070044A" w:rsidP="0070044A">
            <w:pPr>
              <w:spacing w:after="0" w:line="259" w:lineRule="auto"/>
              <w:ind w:left="0" w:firstLine="0"/>
              <w:jc w:val="center"/>
            </w:pPr>
            <w:r w:rsidRPr="00C92DB2">
              <w:t>$espb_result_</w:t>
            </w:r>
            <w:r>
              <w:t>4</w:t>
            </w:r>
            <w:r w:rsidRPr="00C92DB2">
              <w:t>$</w:t>
            </w:r>
          </w:p>
        </w:tc>
      </w:tr>
    </w:tbl>
    <w:p w14:paraId="03523900" w14:textId="77777777" w:rsidR="004D270C" w:rsidRPr="00B25CE3" w:rsidRDefault="004D270C" w:rsidP="004D270C">
      <w:pPr>
        <w:spacing w:after="63" w:line="259" w:lineRule="auto"/>
        <w:ind w:left="0" w:firstLine="0"/>
      </w:pPr>
    </w:p>
    <w:p w14:paraId="4E2DFCAB" w14:textId="10A41F52" w:rsidR="00E1055A" w:rsidRPr="00B25CE3" w:rsidRDefault="000501D5" w:rsidP="004D270C">
      <w:pPr>
        <w:pBdr>
          <w:top w:val="single" w:sz="18" w:space="1" w:color="auto"/>
        </w:pBdr>
        <w:spacing w:after="63" w:line="259" w:lineRule="auto"/>
        <w:ind w:left="0" w:firstLine="0"/>
      </w:pPr>
      <w:r w:rsidRPr="00B25CE3">
        <w:t xml:space="preserve"> </w:t>
      </w:r>
    </w:p>
    <w:p w14:paraId="554301FD" w14:textId="5E2D10BF" w:rsidR="0053381F" w:rsidRPr="00B25CE3" w:rsidRDefault="0053381F" w:rsidP="00157461">
      <w:pPr>
        <w:ind w:left="0" w:firstLine="0"/>
        <w:rPr>
          <w:b/>
        </w:rPr>
      </w:pPr>
      <w:r w:rsidRPr="00B25CE3">
        <w:rPr>
          <w:b/>
        </w:rPr>
        <w:t>Did the device fail or pass the 3 Question Criteria (section 1.3.1)?</w:t>
      </w:r>
      <w:r w:rsidR="00C92DB2">
        <w:rPr>
          <w:b/>
        </w:rPr>
        <w:t xml:space="preserve">  </w:t>
      </w:r>
      <w:r w:rsidR="00C92DB2" w:rsidRPr="00C92DB2">
        <w:rPr>
          <w:b/>
        </w:rPr>
        <w:t>$</w:t>
      </w:r>
      <w:proofErr w:type="spellStart"/>
      <w:r w:rsidR="00C92DB2" w:rsidRPr="00C92DB2">
        <w:rPr>
          <w:b/>
        </w:rPr>
        <w:t>espb_result_status</w:t>
      </w:r>
      <w:proofErr w:type="spellEnd"/>
      <w:r w:rsidR="00C92DB2" w:rsidRPr="00C92DB2">
        <w:rPr>
          <w:b/>
        </w:rPr>
        <w:t>$</w:t>
      </w:r>
    </w:p>
    <w:p w14:paraId="2ED0ECD2" w14:textId="6FCCE114" w:rsidR="0053381F" w:rsidRDefault="00D6011D" w:rsidP="00D6011D">
      <w:pPr>
        <w:spacing w:after="0" w:line="259" w:lineRule="auto"/>
        <w:ind w:left="0" w:firstLine="0"/>
      </w:pPr>
      <w:r>
        <w:t>If boiler is to be operated with failed safety device, a properly approved ISM is required</w:t>
      </w:r>
      <w:r w:rsidRPr="00B25CE3">
        <w:t>.</w:t>
      </w:r>
      <w:r>
        <w:br/>
        <w:t>Describe safety device failure/remedy in Appendix F.</w:t>
      </w:r>
    </w:p>
    <w:p w14:paraId="21E3BB59" w14:textId="3896FB35" w:rsidR="00012A5E" w:rsidRDefault="00012A5E">
      <w:pPr>
        <w:spacing w:after="160" w:line="259" w:lineRule="auto"/>
        <w:ind w:left="0" w:firstLine="0"/>
      </w:pPr>
      <w:r>
        <w:br w:type="page"/>
      </w:r>
    </w:p>
    <w:p w14:paraId="76DC8966" w14:textId="78CBFE8A" w:rsidR="00012A5E" w:rsidRPr="006E48F2" w:rsidRDefault="00012A5E" w:rsidP="00012A5E">
      <w:pPr>
        <w:pStyle w:val="Heading1"/>
        <w:spacing w:after="0" w:line="259" w:lineRule="auto"/>
        <w:ind w:left="0" w:firstLine="0"/>
      </w:pPr>
      <w:bookmarkStart w:id="14" w:name="_Toc120135231"/>
      <w:bookmarkStart w:id="15" w:name="_Toc164749783"/>
      <w:r>
        <w:lastRenderedPageBreak/>
        <w:t>1</w:t>
      </w:r>
      <w:r w:rsidR="005A0E45">
        <w:t>5</w:t>
      </w:r>
      <w:r w:rsidRPr="006E48F2">
        <w:t xml:space="preserve">. High Fuel Gas Pressure </w:t>
      </w:r>
      <w:r>
        <w:t>Alarm on Main Gas Line</w:t>
      </w:r>
      <w:r w:rsidRPr="006E48F2">
        <w:t xml:space="preserve"> [</w:t>
      </w:r>
      <w:r w:rsidRPr="002C41CD">
        <w:t>$</w:t>
      </w:r>
      <w:proofErr w:type="spellStart"/>
      <w:r w:rsidRPr="002C41CD">
        <w:t>hfgp</w:t>
      </w:r>
      <w:r>
        <w:t>amg</w:t>
      </w:r>
      <w:r w:rsidRPr="002C41CD">
        <w:t>_result_status</w:t>
      </w:r>
      <w:proofErr w:type="spellEnd"/>
      <w:r w:rsidRPr="002C41CD">
        <w:t>$</w:t>
      </w:r>
      <w:r w:rsidRPr="006E48F2">
        <w:t>]</w:t>
      </w:r>
      <w:bookmarkEnd w:id="14"/>
      <w:bookmarkEnd w:id="15"/>
    </w:p>
    <w:p w14:paraId="059014EE" w14:textId="6B062AB2" w:rsidR="00012A5E" w:rsidRPr="006E48F2" w:rsidRDefault="00012A5E" w:rsidP="00012A5E">
      <w:r w:rsidRPr="006E48F2">
        <w:t>(HFGP</w:t>
      </w:r>
      <w:r>
        <w:t>AMG</w:t>
      </w:r>
      <w:r w:rsidRPr="006E48F2">
        <w:t xml:space="preserve">) </w:t>
      </w:r>
    </w:p>
    <w:p w14:paraId="037FA024" w14:textId="77777777" w:rsidR="00012A5E" w:rsidRPr="006E48F2" w:rsidRDefault="00012A5E" w:rsidP="00012A5E"/>
    <w:tbl>
      <w:tblPr>
        <w:tblStyle w:val="TableGrid"/>
        <w:tblW w:w="8879" w:type="dxa"/>
        <w:jc w:val="center"/>
        <w:tblInd w:w="0" w:type="dxa"/>
        <w:tblCellMar>
          <w:top w:w="7" w:type="dxa"/>
          <w:left w:w="5" w:type="dxa"/>
          <w:right w:w="7" w:type="dxa"/>
        </w:tblCellMar>
        <w:tblLook w:val="04A0" w:firstRow="1" w:lastRow="0" w:firstColumn="1" w:lastColumn="0" w:noHBand="0" w:noVBand="1"/>
      </w:tblPr>
      <w:tblGrid>
        <w:gridCol w:w="1186"/>
        <w:gridCol w:w="2438"/>
        <w:gridCol w:w="2452"/>
        <w:gridCol w:w="1439"/>
        <w:gridCol w:w="2052"/>
      </w:tblGrid>
      <w:tr w:rsidR="00012A5E" w:rsidRPr="006E48F2" w14:paraId="09A4DCDE" w14:textId="77777777" w:rsidTr="00010E0A">
        <w:trPr>
          <w:trHeight w:val="838"/>
          <w:jc w:val="center"/>
        </w:trPr>
        <w:tc>
          <w:tcPr>
            <w:tcW w:w="1884" w:type="dxa"/>
            <w:tcBorders>
              <w:top w:val="single" w:sz="4" w:space="0" w:color="000000"/>
              <w:left w:val="single" w:sz="4" w:space="0" w:color="000000"/>
              <w:bottom w:val="single" w:sz="4" w:space="0" w:color="000000"/>
              <w:right w:val="single" w:sz="4" w:space="0" w:color="000000"/>
            </w:tcBorders>
          </w:tcPr>
          <w:p w14:paraId="522F48F6" w14:textId="77777777" w:rsidR="00012A5E" w:rsidRPr="006E48F2" w:rsidRDefault="00012A5E" w:rsidP="00010E0A">
            <w:pPr>
              <w:spacing w:after="0" w:line="259" w:lineRule="auto"/>
              <w:ind w:left="0" w:firstLine="0"/>
              <w:jc w:val="center"/>
            </w:pPr>
            <w:r w:rsidRPr="006E48F2">
              <w:rPr>
                <w:b/>
              </w:rPr>
              <w:t xml:space="preserve">Item </w:t>
            </w:r>
          </w:p>
        </w:tc>
        <w:tc>
          <w:tcPr>
            <w:tcW w:w="1942" w:type="dxa"/>
            <w:tcBorders>
              <w:top w:val="single" w:sz="4" w:space="0" w:color="000000"/>
              <w:left w:val="single" w:sz="4" w:space="0" w:color="000000"/>
              <w:bottom w:val="single" w:sz="4" w:space="0" w:color="000000"/>
              <w:right w:val="single" w:sz="4" w:space="0" w:color="000000"/>
            </w:tcBorders>
          </w:tcPr>
          <w:p w14:paraId="7B0EF4EF" w14:textId="77777777" w:rsidR="00012A5E" w:rsidRPr="006E48F2" w:rsidRDefault="00012A5E" w:rsidP="00010E0A">
            <w:pPr>
              <w:spacing w:after="0" w:line="259" w:lineRule="auto"/>
              <w:ind w:left="0" w:firstLine="0"/>
              <w:jc w:val="center"/>
            </w:pPr>
            <w:r w:rsidRPr="006E48F2">
              <w:rPr>
                <w:b/>
              </w:rPr>
              <w:t xml:space="preserve">Make </w:t>
            </w:r>
          </w:p>
        </w:tc>
        <w:tc>
          <w:tcPr>
            <w:tcW w:w="1947" w:type="dxa"/>
            <w:tcBorders>
              <w:top w:val="single" w:sz="4" w:space="0" w:color="000000"/>
              <w:left w:val="single" w:sz="4" w:space="0" w:color="000000"/>
              <w:bottom w:val="single" w:sz="4" w:space="0" w:color="000000"/>
              <w:right w:val="single" w:sz="4" w:space="0" w:color="000000"/>
            </w:tcBorders>
          </w:tcPr>
          <w:p w14:paraId="07D7606D" w14:textId="77777777" w:rsidR="00012A5E" w:rsidRPr="006E48F2" w:rsidRDefault="00012A5E" w:rsidP="00010E0A">
            <w:pPr>
              <w:spacing w:after="0" w:line="259" w:lineRule="auto"/>
              <w:ind w:left="0" w:firstLine="0"/>
              <w:jc w:val="center"/>
            </w:pPr>
            <w:r w:rsidRPr="006E48F2">
              <w:rPr>
                <w:b/>
              </w:rPr>
              <w:t xml:space="preserve">Range </w:t>
            </w:r>
          </w:p>
          <w:p w14:paraId="6C9AE2C7" w14:textId="77777777" w:rsidR="00012A5E" w:rsidRPr="006E48F2" w:rsidRDefault="00012A5E" w:rsidP="00010E0A">
            <w:pPr>
              <w:spacing w:after="0" w:line="259" w:lineRule="auto"/>
              <w:ind w:left="0" w:firstLine="0"/>
              <w:jc w:val="center"/>
            </w:pPr>
            <w:r w:rsidRPr="006E48F2">
              <w:rPr>
                <w:b/>
              </w:rPr>
              <w:t>(</w:t>
            </w:r>
            <w:proofErr w:type="spellStart"/>
            <w:r w:rsidRPr="006E48F2">
              <w:rPr>
                <w:b/>
              </w:rPr>
              <w:t>inwc</w:t>
            </w:r>
            <w:proofErr w:type="spellEnd"/>
            <w:r w:rsidRPr="006E48F2">
              <w:rPr>
                <w:b/>
              </w:rPr>
              <w:t xml:space="preserve">/psi) </w:t>
            </w:r>
          </w:p>
        </w:tc>
        <w:tc>
          <w:tcPr>
            <w:tcW w:w="1548" w:type="dxa"/>
            <w:tcBorders>
              <w:top w:val="single" w:sz="4" w:space="0" w:color="000000"/>
              <w:left w:val="single" w:sz="4" w:space="0" w:color="000000"/>
              <w:bottom w:val="single" w:sz="4" w:space="0" w:color="000000"/>
              <w:right w:val="single" w:sz="4" w:space="0" w:color="000000"/>
            </w:tcBorders>
          </w:tcPr>
          <w:p w14:paraId="0CFADA71" w14:textId="77777777" w:rsidR="00012A5E" w:rsidRPr="006E48F2" w:rsidRDefault="00012A5E" w:rsidP="00010E0A">
            <w:pPr>
              <w:spacing w:after="0" w:line="259" w:lineRule="auto"/>
              <w:ind w:left="0" w:firstLine="0"/>
              <w:jc w:val="center"/>
            </w:pPr>
            <w:r w:rsidRPr="006E48F2">
              <w:rPr>
                <w:b/>
              </w:rPr>
              <w:t xml:space="preserve">Switch </w:t>
            </w:r>
          </w:p>
          <w:p w14:paraId="0E9AD521" w14:textId="77777777" w:rsidR="00012A5E" w:rsidRPr="006E48F2" w:rsidRDefault="00012A5E" w:rsidP="00010E0A">
            <w:pPr>
              <w:spacing w:after="0" w:line="259" w:lineRule="auto"/>
              <w:ind w:left="0" w:firstLine="0"/>
              <w:jc w:val="center"/>
            </w:pPr>
            <w:r w:rsidRPr="006E48F2">
              <w:rPr>
                <w:b/>
              </w:rPr>
              <w:t xml:space="preserve">Setpoint </w:t>
            </w:r>
          </w:p>
          <w:p w14:paraId="64EF0FAE" w14:textId="77777777" w:rsidR="00012A5E" w:rsidRPr="006E48F2" w:rsidRDefault="00012A5E" w:rsidP="00010E0A">
            <w:pPr>
              <w:spacing w:after="0" w:line="259" w:lineRule="auto"/>
              <w:ind w:left="0" w:firstLine="0"/>
              <w:jc w:val="center"/>
            </w:pPr>
            <w:r w:rsidRPr="006E48F2">
              <w:rPr>
                <w:b/>
              </w:rPr>
              <w:t>(</w:t>
            </w:r>
            <w:proofErr w:type="spellStart"/>
            <w:r w:rsidRPr="006E48F2">
              <w:rPr>
                <w:b/>
              </w:rPr>
              <w:t>inwc</w:t>
            </w:r>
            <w:proofErr w:type="spellEnd"/>
            <w:r w:rsidRPr="006E48F2">
              <w:rPr>
                <w:b/>
              </w:rPr>
              <w:t>/psi)</w:t>
            </w:r>
          </w:p>
        </w:tc>
        <w:tc>
          <w:tcPr>
            <w:tcW w:w="1558" w:type="dxa"/>
            <w:tcBorders>
              <w:top w:val="single" w:sz="4" w:space="0" w:color="000000"/>
              <w:left w:val="single" w:sz="4" w:space="0" w:color="000000"/>
              <w:bottom w:val="single" w:sz="4" w:space="0" w:color="000000"/>
              <w:right w:val="single" w:sz="4" w:space="0" w:color="000000"/>
            </w:tcBorders>
          </w:tcPr>
          <w:p w14:paraId="423964FF" w14:textId="77777777" w:rsidR="00012A5E" w:rsidRPr="006E48F2" w:rsidRDefault="00012A5E" w:rsidP="00010E0A">
            <w:pPr>
              <w:spacing w:after="0" w:line="238" w:lineRule="auto"/>
              <w:ind w:left="0" w:firstLine="0"/>
              <w:jc w:val="center"/>
            </w:pPr>
            <w:r w:rsidRPr="006E48F2">
              <w:rPr>
                <w:b/>
              </w:rPr>
              <w:t xml:space="preserve">Regulated Pressure </w:t>
            </w:r>
          </w:p>
          <w:p w14:paraId="2EE45BDC" w14:textId="77777777" w:rsidR="00012A5E" w:rsidRPr="006E48F2" w:rsidRDefault="00012A5E" w:rsidP="00010E0A">
            <w:pPr>
              <w:spacing w:after="0" w:line="259" w:lineRule="auto"/>
              <w:ind w:left="0" w:firstLine="0"/>
              <w:jc w:val="center"/>
            </w:pPr>
            <w:r w:rsidRPr="006E48F2">
              <w:rPr>
                <w:b/>
              </w:rPr>
              <w:t>(</w:t>
            </w:r>
            <w:proofErr w:type="spellStart"/>
            <w:r w:rsidRPr="006E48F2">
              <w:rPr>
                <w:b/>
              </w:rPr>
              <w:t>inwc</w:t>
            </w:r>
            <w:proofErr w:type="spellEnd"/>
            <w:r w:rsidRPr="006E48F2">
              <w:rPr>
                <w:b/>
              </w:rPr>
              <w:t xml:space="preserve">/psi) </w:t>
            </w:r>
          </w:p>
        </w:tc>
      </w:tr>
      <w:tr w:rsidR="00012A5E" w:rsidRPr="006E48F2" w14:paraId="3CA36342" w14:textId="77777777" w:rsidTr="00010E0A">
        <w:trPr>
          <w:trHeight w:val="286"/>
          <w:jc w:val="center"/>
        </w:trPr>
        <w:tc>
          <w:tcPr>
            <w:tcW w:w="1884" w:type="dxa"/>
            <w:tcBorders>
              <w:top w:val="single" w:sz="4" w:space="0" w:color="000000"/>
              <w:left w:val="single" w:sz="4" w:space="0" w:color="000000"/>
              <w:bottom w:val="single" w:sz="4" w:space="0" w:color="000000"/>
              <w:right w:val="single" w:sz="4" w:space="0" w:color="000000"/>
            </w:tcBorders>
          </w:tcPr>
          <w:p w14:paraId="14B9F13D" w14:textId="05700576" w:rsidR="00012A5E" w:rsidRPr="006E48F2" w:rsidRDefault="00012A5E" w:rsidP="00010E0A">
            <w:pPr>
              <w:jc w:val="center"/>
            </w:pPr>
            <w:r w:rsidRPr="006E48F2">
              <w:t>HFGP</w:t>
            </w:r>
            <w:r>
              <w:t>AMG</w:t>
            </w:r>
          </w:p>
        </w:tc>
        <w:tc>
          <w:tcPr>
            <w:tcW w:w="1942" w:type="dxa"/>
            <w:tcBorders>
              <w:top w:val="single" w:sz="4" w:space="0" w:color="000000"/>
              <w:left w:val="single" w:sz="4" w:space="0" w:color="000000"/>
              <w:bottom w:val="single" w:sz="4" w:space="0" w:color="000000"/>
              <w:right w:val="single" w:sz="4" w:space="0" w:color="000000"/>
            </w:tcBorders>
          </w:tcPr>
          <w:p w14:paraId="3C687AAA" w14:textId="2ACA8EDA" w:rsidR="00012A5E" w:rsidRPr="006E48F2" w:rsidRDefault="00012A5E" w:rsidP="00010E0A">
            <w:pPr>
              <w:jc w:val="center"/>
            </w:pPr>
            <w:r w:rsidRPr="000C07A3">
              <w:t>$</w:t>
            </w:r>
            <w:proofErr w:type="spellStart"/>
            <w:r w:rsidRPr="000C07A3">
              <w:t>hfgp</w:t>
            </w:r>
            <w:r>
              <w:t>amg</w:t>
            </w:r>
            <w:r w:rsidRPr="000C07A3">
              <w:t>_make</w:t>
            </w:r>
            <w:proofErr w:type="spellEnd"/>
            <w:r w:rsidRPr="000C07A3">
              <w:t>$</w:t>
            </w:r>
          </w:p>
        </w:tc>
        <w:tc>
          <w:tcPr>
            <w:tcW w:w="1947" w:type="dxa"/>
            <w:tcBorders>
              <w:top w:val="single" w:sz="4" w:space="0" w:color="000000"/>
              <w:left w:val="single" w:sz="4" w:space="0" w:color="000000"/>
              <w:bottom w:val="single" w:sz="4" w:space="0" w:color="000000"/>
              <w:right w:val="single" w:sz="4" w:space="0" w:color="000000"/>
            </w:tcBorders>
          </w:tcPr>
          <w:p w14:paraId="0F36ACDE" w14:textId="4D49F296" w:rsidR="00012A5E" w:rsidRPr="006E48F2" w:rsidRDefault="00012A5E" w:rsidP="00010E0A">
            <w:pPr>
              <w:jc w:val="center"/>
            </w:pPr>
            <w:r w:rsidRPr="000C07A3">
              <w:t>$</w:t>
            </w:r>
            <w:proofErr w:type="spellStart"/>
            <w:r w:rsidRPr="000C07A3">
              <w:t>hfgp</w:t>
            </w:r>
            <w:r>
              <w:t>amg</w:t>
            </w:r>
            <w:r w:rsidRPr="000C07A3">
              <w:t>_range</w:t>
            </w:r>
            <w:proofErr w:type="spellEnd"/>
            <w:r w:rsidRPr="000C07A3">
              <w:t>$</w:t>
            </w:r>
          </w:p>
        </w:tc>
        <w:tc>
          <w:tcPr>
            <w:tcW w:w="1548" w:type="dxa"/>
            <w:tcBorders>
              <w:top w:val="single" w:sz="4" w:space="0" w:color="000000"/>
              <w:left w:val="single" w:sz="4" w:space="0" w:color="000000"/>
              <w:bottom w:val="single" w:sz="4" w:space="0" w:color="000000"/>
              <w:right w:val="single" w:sz="4" w:space="0" w:color="000000"/>
            </w:tcBorders>
          </w:tcPr>
          <w:p w14:paraId="3F9283B6" w14:textId="0A5991F8" w:rsidR="00012A5E" w:rsidRPr="006E48F2" w:rsidRDefault="00012A5E" w:rsidP="00010E0A">
            <w:pPr>
              <w:jc w:val="center"/>
            </w:pPr>
            <w:r w:rsidRPr="000C07A3">
              <w:t>$</w:t>
            </w:r>
            <w:proofErr w:type="spellStart"/>
            <w:r w:rsidRPr="000C07A3">
              <w:t>hfgp</w:t>
            </w:r>
            <w:r>
              <w:t>amg</w:t>
            </w:r>
            <w:r w:rsidRPr="000C07A3">
              <w:t>_sp</w:t>
            </w:r>
            <w:proofErr w:type="spellEnd"/>
            <w:r w:rsidRPr="000C07A3">
              <w:t>$</w:t>
            </w:r>
          </w:p>
        </w:tc>
        <w:tc>
          <w:tcPr>
            <w:tcW w:w="1558" w:type="dxa"/>
            <w:vMerge w:val="restart"/>
            <w:tcBorders>
              <w:top w:val="single" w:sz="4" w:space="0" w:color="000000"/>
              <w:left w:val="single" w:sz="4" w:space="0" w:color="000000"/>
              <w:bottom w:val="single" w:sz="4" w:space="0" w:color="000000"/>
              <w:right w:val="single" w:sz="4" w:space="0" w:color="000000"/>
            </w:tcBorders>
          </w:tcPr>
          <w:p w14:paraId="72D3A665" w14:textId="51821F51" w:rsidR="00012A5E" w:rsidRPr="006E48F2" w:rsidRDefault="00012A5E" w:rsidP="00010E0A">
            <w:pPr>
              <w:jc w:val="center"/>
            </w:pPr>
            <w:r w:rsidRPr="000C07A3">
              <w:t>$</w:t>
            </w:r>
            <w:proofErr w:type="spellStart"/>
            <w:r w:rsidRPr="000C07A3">
              <w:t>hfgp</w:t>
            </w:r>
            <w:r>
              <w:t>amg</w:t>
            </w:r>
            <w:r w:rsidRPr="000C07A3">
              <w:t>_reg_pres</w:t>
            </w:r>
            <w:proofErr w:type="spellEnd"/>
            <w:r w:rsidRPr="000C07A3">
              <w:t>$</w:t>
            </w:r>
          </w:p>
        </w:tc>
      </w:tr>
      <w:tr w:rsidR="00012A5E" w:rsidRPr="006E48F2" w14:paraId="4E21C567" w14:textId="77777777" w:rsidTr="00010E0A">
        <w:trPr>
          <w:trHeight w:val="288"/>
          <w:jc w:val="center"/>
        </w:trPr>
        <w:tc>
          <w:tcPr>
            <w:tcW w:w="1884" w:type="dxa"/>
            <w:tcBorders>
              <w:top w:val="single" w:sz="4" w:space="0" w:color="000000"/>
              <w:left w:val="single" w:sz="4" w:space="0" w:color="000000"/>
              <w:bottom w:val="single" w:sz="4" w:space="0" w:color="000000"/>
              <w:right w:val="single" w:sz="4" w:space="0" w:color="000000"/>
            </w:tcBorders>
          </w:tcPr>
          <w:p w14:paraId="6323AA79" w14:textId="77777777" w:rsidR="00012A5E" w:rsidRPr="006E48F2" w:rsidRDefault="00012A5E" w:rsidP="00010E0A">
            <w:pPr>
              <w:jc w:val="center"/>
            </w:pPr>
            <w:r w:rsidRPr="006E48F2">
              <w:t>Pressure Gauge</w:t>
            </w:r>
          </w:p>
        </w:tc>
        <w:tc>
          <w:tcPr>
            <w:tcW w:w="1942" w:type="dxa"/>
            <w:tcBorders>
              <w:top w:val="single" w:sz="4" w:space="0" w:color="000000"/>
              <w:left w:val="single" w:sz="4" w:space="0" w:color="000000"/>
              <w:bottom w:val="single" w:sz="4" w:space="0" w:color="000000"/>
              <w:right w:val="single" w:sz="4" w:space="0" w:color="000000"/>
            </w:tcBorders>
          </w:tcPr>
          <w:p w14:paraId="6A4FD971" w14:textId="414707D7" w:rsidR="00012A5E" w:rsidRPr="006E48F2" w:rsidRDefault="00012A5E" w:rsidP="00010E0A">
            <w:pPr>
              <w:jc w:val="center"/>
            </w:pPr>
            <w:r w:rsidRPr="000C07A3">
              <w:t>$</w:t>
            </w:r>
            <w:proofErr w:type="spellStart"/>
            <w:r w:rsidRPr="000C07A3">
              <w:t>hfgp</w:t>
            </w:r>
            <w:r>
              <w:t>amg</w:t>
            </w:r>
            <w:r w:rsidRPr="000C07A3">
              <w:t>_gauge_make</w:t>
            </w:r>
            <w:proofErr w:type="spellEnd"/>
            <w:r w:rsidRPr="000C07A3">
              <w:t>$</w:t>
            </w:r>
          </w:p>
        </w:tc>
        <w:tc>
          <w:tcPr>
            <w:tcW w:w="1947" w:type="dxa"/>
            <w:tcBorders>
              <w:top w:val="single" w:sz="4" w:space="0" w:color="000000"/>
              <w:left w:val="single" w:sz="4" w:space="0" w:color="000000"/>
              <w:bottom w:val="single" w:sz="4" w:space="0" w:color="000000"/>
              <w:right w:val="single" w:sz="4" w:space="0" w:color="000000"/>
            </w:tcBorders>
          </w:tcPr>
          <w:p w14:paraId="1455BD10" w14:textId="589B4FD3" w:rsidR="00012A5E" w:rsidRPr="006E48F2" w:rsidRDefault="00012A5E" w:rsidP="00010E0A">
            <w:pPr>
              <w:jc w:val="center"/>
            </w:pPr>
            <w:r w:rsidRPr="000C07A3">
              <w:t>$</w:t>
            </w:r>
            <w:proofErr w:type="spellStart"/>
            <w:r w:rsidRPr="000C07A3">
              <w:t>hfgp</w:t>
            </w:r>
            <w:r>
              <w:t>amg</w:t>
            </w:r>
            <w:r w:rsidRPr="000C07A3">
              <w:t>_gauge_range</w:t>
            </w:r>
            <w:proofErr w:type="spellEnd"/>
            <w:r w:rsidRPr="000C07A3">
              <w:t>$</w:t>
            </w:r>
          </w:p>
        </w:tc>
        <w:tc>
          <w:tcPr>
            <w:tcW w:w="1548"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3842CFB4" w14:textId="77777777" w:rsidR="00012A5E" w:rsidRPr="006E48F2" w:rsidRDefault="00012A5E" w:rsidP="00010E0A">
            <w:pPr>
              <w:jc w:val="center"/>
            </w:pPr>
          </w:p>
        </w:tc>
        <w:tc>
          <w:tcPr>
            <w:tcW w:w="0" w:type="auto"/>
            <w:vMerge/>
            <w:tcBorders>
              <w:top w:val="nil"/>
              <w:left w:val="single" w:sz="4" w:space="0" w:color="000000"/>
              <w:bottom w:val="single" w:sz="4" w:space="0" w:color="000000"/>
              <w:right w:val="single" w:sz="4" w:space="0" w:color="000000"/>
            </w:tcBorders>
          </w:tcPr>
          <w:p w14:paraId="7626EB67" w14:textId="77777777" w:rsidR="00012A5E" w:rsidRPr="006E48F2" w:rsidRDefault="00012A5E" w:rsidP="00010E0A">
            <w:pPr>
              <w:spacing w:after="160" w:line="259" w:lineRule="auto"/>
              <w:ind w:left="0" w:firstLine="0"/>
            </w:pPr>
          </w:p>
        </w:tc>
      </w:tr>
    </w:tbl>
    <w:p w14:paraId="009EEB58" w14:textId="77777777" w:rsidR="00012A5E" w:rsidRPr="006E48F2" w:rsidRDefault="00012A5E" w:rsidP="00012A5E">
      <w:pPr>
        <w:ind w:left="0" w:firstLine="0"/>
      </w:pPr>
    </w:p>
    <w:p w14:paraId="6BB74A29" w14:textId="6D8FAE13" w:rsidR="00012A5E" w:rsidRPr="006E48F2" w:rsidRDefault="007835EF" w:rsidP="00012A5E">
      <w:pPr>
        <w:pStyle w:val="ListParagraph"/>
        <w:numPr>
          <w:ilvl w:val="0"/>
          <w:numId w:val="11"/>
        </w:numPr>
      </w:pPr>
      <w:r w:rsidRPr="007835EF">
        <w:t>A high gas pressure alarm is required on the main gas line coming into the boiler plant. Switch must be located downstream of utility gas regulator and upstream of all boilers. Switch must activate an audible alarm and properly annunciate at a setpoint of 120% of regulated main gas pressure serving all boilers. A lockable only isolation valve and test port must be installed to facilitate testing.</w:t>
      </w:r>
    </w:p>
    <w:p w14:paraId="71A4F3C4" w14:textId="3F1D21D8" w:rsidR="00012A5E" w:rsidRPr="006E48F2" w:rsidRDefault="007835EF" w:rsidP="00012A5E">
      <w:pPr>
        <w:spacing w:after="79" w:line="259" w:lineRule="auto"/>
        <w:ind w:left="0" w:firstLine="0"/>
      </w:pPr>
      <w:r>
        <w:rPr>
          <w:noProof/>
        </w:rPr>
        <w:drawing>
          <wp:anchor distT="0" distB="0" distL="114300" distR="114300" simplePos="0" relativeHeight="251693056" behindDoc="1" locked="0" layoutInCell="1" allowOverlap="1" wp14:anchorId="2D387732" wp14:editId="4AD450A1">
            <wp:simplePos x="0" y="0"/>
            <wp:positionH relativeFrom="column">
              <wp:posOffset>2419350</wp:posOffset>
            </wp:positionH>
            <wp:positionV relativeFrom="paragraph">
              <wp:posOffset>10160</wp:posOffset>
            </wp:positionV>
            <wp:extent cx="2025319" cy="2447925"/>
            <wp:effectExtent l="0" t="0" r="0" b="0"/>
            <wp:wrapNone/>
            <wp:docPr id="8" name="Picture 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2025319" cy="2447925"/>
                    </a:xfrm>
                    <a:prstGeom prst="rect">
                      <a:avLst/>
                    </a:prstGeom>
                  </pic:spPr>
                </pic:pic>
              </a:graphicData>
            </a:graphic>
            <wp14:sizeRelH relativeFrom="margin">
              <wp14:pctWidth>0</wp14:pctWidth>
            </wp14:sizeRelH>
            <wp14:sizeRelV relativeFrom="margin">
              <wp14:pctHeight>0</wp14:pctHeight>
            </wp14:sizeRelV>
          </wp:anchor>
        </w:drawing>
      </w:r>
    </w:p>
    <w:p w14:paraId="602888BB" w14:textId="1F84A791" w:rsidR="00012A5E" w:rsidRDefault="00012A5E" w:rsidP="00012A5E">
      <w:pPr>
        <w:ind w:left="0" w:firstLine="0"/>
      </w:pPr>
    </w:p>
    <w:p w14:paraId="1BC5FF61" w14:textId="15E2DDC5" w:rsidR="007835EF" w:rsidRDefault="007835EF" w:rsidP="00012A5E">
      <w:pPr>
        <w:ind w:left="0" w:firstLine="0"/>
      </w:pPr>
    </w:p>
    <w:p w14:paraId="3B628484" w14:textId="4D828D66" w:rsidR="007835EF" w:rsidRDefault="007835EF" w:rsidP="00012A5E">
      <w:pPr>
        <w:ind w:left="0" w:firstLine="0"/>
      </w:pPr>
    </w:p>
    <w:p w14:paraId="24776CE8" w14:textId="1499B482" w:rsidR="007835EF" w:rsidRDefault="007835EF" w:rsidP="00012A5E">
      <w:pPr>
        <w:ind w:left="0" w:firstLine="0"/>
      </w:pPr>
    </w:p>
    <w:p w14:paraId="67AEA9DA" w14:textId="32B70D1A" w:rsidR="007835EF" w:rsidRDefault="007835EF" w:rsidP="00012A5E">
      <w:pPr>
        <w:ind w:left="0" w:firstLine="0"/>
      </w:pPr>
    </w:p>
    <w:p w14:paraId="337E706B" w14:textId="14AB87C6" w:rsidR="007835EF" w:rsidRDefault="007835EF" w:rsidP="00012A5E">
      <w:pPr>
        <w:ind w:left="0" w:firstLine="0"/>
      </w:pPr>
    </w:p>
    <w:p w14:paraId="138474AC" w14:textId="5B7CB7BC" w:rsidR="007835EF" w:rsidRDefault="007835EF" w:rsidP="00012A5E">
      <w:pPr>
        <w:ind w:left="0" w:firstLine="0"/>
      </w:pPr>
    </w:p>
    <w:p w14:paraId="5AA18B8D" w14:textId="749D2298" w:rsidR="007835EF" w:rsidRDefault="007835EF" w:rsidP="00012A5E">
      <w:pPr>
        <w:ind w:left="0" w:firstLine="0"/>
      </w:pPr>
    </w:p>
    <w:p w14:paraId="4B45083F" w14:textId="37E8B017" w:rsidR="007835EF" w:rsidRDefault="007835EF" w:rsidP="00012A5E">
      <w:pPr>
        <w:ind w:left="0" w:firstLine="0"/>
      </w:pPr>
    </w:p>
    <w:p w14:paraId="74B83CCB" w14:textId="5B011ACD" w:rsidR="007835EF" w:rsidRDefault="007835EF" w:rsidP="00012A5E">
      <w:pPr>
        <w:ind w:left="0" w:firstLine="0"/>
      </w:pPr>
    </w:p>
    <w:p w14:paraId="546E0968" w14:textId="1C6BB9F1" w:rsidR="007835EF" w:rsidRDefault="007835EF" w:rsidP="00012A5E">
      <w:pPr>
        <w:ind w:left="0" w:firstLine="0"/>
      </w:pPr>
    </w:p>
    <w:p w14:paraId="6BC92040" w14:textId="77777777" w:rsidR="007835EF" w:rsidRDefault="007835EF" w:rsidP="00012A5E">
      <w:pPr>
        <w:ind w:left="0" w:firstLine="0"/>
      </w:pPr>
    </w:p>
    <w:p w14:paraId="23524729" w14:textId="77777777" w:rsidR="007835EF" w:rsidRPr="006E48F2" w:rsidRDefault="007835EF" w:rsidP="007835EF">
      <w:pPr>
        <w:pBdr>
          <w:top w:val="single" w:sz="18" w:space="1" w:color="auto"/>
        </w:pBdr>
        <w:ind w:left="0" w:firstLine="0"/>
      </w:pPr>
    </w:p>
    <w:p w14:paraId="057D78CF" w14:textId="77777777" w:rsidR="007835EF" w:rsidRDefault="007835EF" w:rsidP="007835EF">
      <w:pPr>
        <w:pStyle w:val="ListParagraph"/>
        <w:numPr>
          <w:ilvl w:val="0"/>
          <w:numId w:val="11"/>
        </w:numPr>
      </w:pPr>
      <w:r w:rsidRPr="007835EF">
        <w:t>Locate HFGPAMG and isolate switch by closing lockable valve.</w:t>
      </w:r>
      <w:r>
        <w:t xml:space="preserve"> </w:t>
      </w:r>
    </w:p>
    <w:p w14:paraId="3D9B3809" w14:textId="3F44D731" w:rsidR="007835EF" w:rsidRDefault="007835EF" w:rsidP="007835EF">
      <w:pPr>
        <w:pStyle w:val="ListParagraph"/>
        <w:numPr>
          <w:ilvl w:val="0"/>
          <w:numId w:val="11"/>
        </w:numPr>
      </w:pPr>
      <w:r w:rsidRPr="007835EF">
        <w:t>Connect pump/pressure gage setup to test port. Slowly pressurize the switch until alarm activates. Record pressure at which alarm activates.</w:t>
      </w:r>
    </w:p>
    <w:p w14:paraId="4F0056E8" w14:textId="77777777" w:rsidR="007835EF" w:rsidRDefault="007835EF" w:rsidP="007835EF">
      <w:pPr>
        <w:pStyle w:val="ListParagraph"/>
        <w:ind w:firstLine="0"/>
      </w:pPr>
    </w:p>
    <w:p w14:paraId="233657E6" w14:textId="10FC1E38" w:rsidR="00012A5E" w:rsidRDefault="00012A5E" w:rsidP="00012A5E">
      <w:pPr>
        <w:pBdr>
          <w:top w:val="single" w:sz="18" w:space="1" w:color="auto"/>
        </w:pBdr>
        <w:spacing w:after="57" w:line="259" w:lineRule="auto"/>
        <w:ind w:left="0" w:firstLine="0"/>
      </w:pPr>
    </w:p>
    <w:p w14:paraId="332006E3" w14:textId="6EB5034F" w:rsidR="007835EF" w:rsidRDefault="007835EF">
      <w:pPr>
        <w:spacing w:after="160" w:line="259" w:lineRule="auto"/>
        <w:ind w:left="0" w:firstLine="0"/>
      </w:pPr>
      <w:r>
        <w:br w:type="page"/>
      </w:r>
    </w:p>
    <w:p w14:paraId="314CED87" w14:textId="77777777" w:rsidR="007835EF" w:rsidRPr="006E48F2" w:rsidRDefault="007835EF" w:rsidP="00012A5E">
      <w:pPr>
        <w:pBdr>
          <w:top w:val="single" w:sz="18" w:space="1" w:color="auto"/>
        </w:pBdr>
        <w:spacing w:after="57" w:line="259" w:lineRule="auto"/>
        <w:ind w:left="0" w:firstLine="0"/>
      </w:pPr>
    </w:p>
    <w:tbl>
      <w:tblPr>
        <w:tblStyle w:val="TableGrid"/>
        <w:tblW w:w="10080" w:type="dxa"/>
        <w:jc w:val="center"/>
        <w:tblInd w:w="0" w:type="dxa"/>
        <w:tblCellMar>
          <w:top w:w="5" w:type="dxa"/>
          <w:left w:w="5" w:type="dxa"/>
          <w:right w:w="5" w:type="dxa"/>
        </w:tblCellMar>
        <w:tblLook w:val="04A0" w:firstRow="1" w:lastRow="0" w:firstColumn="1" w:lastColumn="0" w:noHBand="0" w:noVBand="1"/>
      </w:tblPr>
      <w:tblGrid>
        <w:gridCol w:w="6052"/>
        <w:gridCol w:w="1997"/>
        <w:gridCol w:w="2031"/>
      </w:tblGrid>
      <w:tr w:rsidR="00012A5E" w:rsidRPr="006E48F2" w14:paraId="53C116E7" w14:textId="77777777" w:rsidTr="007835EF">
        <w:trPr>
          <w:trHeight w:val="286"/>
          <w:jc w:val="center"/>
        </w:trPr>
        <w:tc>
          <w:tcPr>
            <w:tcW w:w="6052" w:type="dxa"/>
            <w:tcBorders>
              <w:top w:val="single" w:sz="4" w:space="0" w:color="000000"/>
              <w:left w:val="single" w:sz="4" w:space="0" w:color="000000"/>
              <w:bottom w:val="single" w:sz="4" w:space="0" w:color="000000"/>
              <w:right w:val="single" w:sz="4" w:space="0" w:color="000000"/>
            </w:tcBorders>
          </w:tcPr>
          <w:p w14:paraId="56EC847E" w14:textId="77777777" w:rsidR="00012A5E" w:rsidRPr="006E48F2" w:rsidRDefault="00012A5E" w:rsidP="00010E0A">
            <w:pPr>
              <w:spacing w:after="0" w:line="259" w:lineRule="auto"/>
              <w:ind w:left="0" w:firstLine="0"/>
              <w:jc w:val="center"/>
            </w:pPr>
            <w:r w:rsidRPr="006E48F2">
              <w:rPr>
                <w:b/>
              </w:rPr>
              <w:t xml:space="preserve">Result </w:t>
            </w:r>
          </w:p>
        </w:tc>
        <w:tc>
          <w:tcPr>
            <w:tcW w:w="1997" w:type="dxa"/>
            <w:tcBorders>
              <w:top w:val="single" w:sz="4" w:space="0" w:color="000000"/>
              <w:left w:val="single" w:sz="4" w:space="0" w:color="000000"/>
              <w:bottom w:val="single" w:sz="4" w:space="0" w:color="000000"/>
              <w:right w:val="single" w:sz="4" w:space="0" w:color="000000"/>
            </w:tcBorders>
          </w:tcPr>
          <w:p w14:paraId="4AA3C664" w14:textId="77777777" w:rsidR="00012A5E" w:rsidRPr="006E48F2" w:rsidRDefault="00012A5E" w:rsidP="00010E0A">
            <w:pPr>
              <w:spacing w:after="0" w:line="259" w:lineRule="auto"/>
              <w:ind w:left="0" w:firstLine="0"/>
              <w:jc w:val="center"/>
            </w:pPr>
            <w:r w:rsidRPr="006E48F2">
              <w:rPr>
                <w:b/>
              </w:rPr>
              <w:t xml:space="preserve">Y/N </w:t>
            </w:r>
          </w:p>
        </w:tc>
        <w:tc>
          <w:tcPr>
            <w:tcW w:w="2031" w:type="dxa"/>
            <w:tcBorders>
              <w:top w:val="single" w:sz="4" w:space="0" w:color="000000"/>
              <w:left w:val="single" w:sz="4" w:space="0" w:color="000000"/>
              <w:bottom w:val="single" w:sz="4" w:space="0" w:color="000000"/>
              <w:right w:val="single" w:sz="4" w:space="0" w:color="000000"/>
            </w:tcBorders>
          </w:tcPr>
          <w:p w14:paraId="07FEC465" w14:textId="77777777" w:rsidR="00012A5E" w:rsidRPr="006E48F2" w:rsidRDefault="00012A5E" w:rsidP="00010E0A">
            <w:pPr>
              <w:spacing w:after="0" w:line="259" w:lineRule="auto"/>
              <w:ind w:left="0" w:firstLine="0"/>
              <w:jc w:val="center"/>
            </w:pPr>
            <w:r w:rsidRPr="006E48F2">
              <w:rPr>
                <w:b/>
              </w:rPr>
              <w:t xml:space="preserve">Switch Trip Point </w:t>
            </w:r>
          </w:p>
        </w:tc>
      </w:tr>
      <w:tr w:rsidR="00012A5E" w:rsidRPr="006E48F2" w14:paraId="75B3ED88" w14:textId="77777777" w:rsidTr="007835EF">
        <w:trPr>
          <w:trHeight w:val="360"/>
          <w:jc w:val="center"/>
        </w:trPr>
        <w:tc>
          <w:tcPr>
            <w:tcW w:w="6052" w:type="dxa"/>
            <w:tcBorders>
              <w:top w:val="single" w:sz="4" w:space="0" w:color="000000"/>
              <w:left w:val="single" w:sz="4" w:space="0" w:color="000000"/>
              <w:bottom w:val="single" w:sz="4" w:space="0" w:color="000000"/>
              <w:right w:val="single" w:sz="4" w:space="0" w:color="000000"/>
            </w:tcBorders>
          </w:tcPr>
          <w:p w14:paraId="31988F4F" w14:textId="3C11C695" w:rsidR="00012A5E" w:rsidRPr="006E48F2" w:rsidRDefault="00012A5E" w:rsidP="00010E0A">
            <w:pPr>
              <w:spacing w:after="0" w:line="259" w:lineRule="auto"/>
              <w:ind w:left="0" w:firstLine="0"/>
            </w:pPr>
            <w:r w:rsidRPr="006E48F2">
              <w:t xml:space="preserve">Correct location? </w:t>
            </w:r>
            <w:r w:rsidR="007835EF" w:rsidRPr="007835EF">
              <w:t>Is LOOP Valve and test port in place?</w:t>
            </w:r>
          </w:p>
        </w:tc>
        <w:tc>
          <w:tcPr>
            <w:tcW w:w="1997" w:type="dxa"/>
            <w:tcBorders>
              <w:top w:val="single" w:sz="4" w:space="0" w:color="000000"/>
              <w:left w:val="single" w:sz="4" w:space="0" w:color="000000"/>
              <w:bottom w:val="single" w:sz="4" w:space="0" w:color="000000"/>
              <w:right w:val="single" w:sz="4" w:space="0" w:color="000000"/>
            </w:tcBorders>
          </w:tcPr>
          <w:p w14:paraId="44BE990C" w14:textId="2A57CF55" w:rsidR="00012A5E" w:rsidRPr="006E48F2" w:rsidRDefault="00012A5E" w:rsidP="00010E0A">
            <w:pPr>
              <w:jc w:val="center"/>
            </w:pPr>
            <w:r w:rsidRPr="000C07A3">
              <w:t>$hfgp</w:t>
            </w:r>
            <w:r w:rsidR="007835EF">
              <w:t>amg</w:t>
            </w:r>
            <w:r w:rsidRPr="000C07A3">
              <w:t>_result_1$</w:t>
            </w:r>
          </w:p>
        </w:tc>
        <w:tc>
          <w:tcPr>
            <w:tcW w:w="2031"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5F0248E9" w14:textId="77777777" w:rsidR="00012A5E" w:rsidRPr="006E48F2" w:rsidRDefault="00012A5E" w:rsidP="00010E0A">
            <w:pPr>
              <w:jc w:val="center"/>
            </w:pPr>
          </w:p>
        </w:tc>
      </w:tr>
      <w:tr w:rsidR="00012A5E" w:rsidRPr="006E48F2" w14:paraId="66AA0B3F" w14:textId="77777777" w:rsidTr="007835EF">
        <w:trPr>
          <w:trHeight w:val="360"/>
          <w:jc w:val="center"/>
        </w:trPr>
        <w:tc>
          <w:tcPr>
            <w:tcW w:w="6052" w:type="dxa"/>
            <w:tcBorders>
              <w:top w:val="single" w:sz="4" w:space="0" w:color="000000"/>
              <w:left w:val="single" w:sz="4" w:space="0" w:color="000000"/>
              <w:bottom w:val="single" w:sz="4" w:space="0" w:color="000000"/>
              <w:right w:val="single" w:sz="4" w:space="0" w:color="000000"/>
            </w:tcBorders>
          </w:tcPr>
          <w:p w14:paraId="12AC60E9" w14:textId="77777777" w:rsidR="00012A5E" w:rsidRPr="006E48F2" w:rsidRDefault="00012A5E" w:rsidP="00010E0A">
            <w:pPr>
              <w:spacing w:after="0" w:line="259" w:lineRule="auto"/>
              <w:ind w:left="0" w:firstLine="0"/>
            </w:pPr>
            <w:r w:rsidRPr="006E48F2">
              <w:t xml:space="preserve">Did switch work correctly?   Record Pressure </w:t>
            </w:r>
          </w:p>
        </w:tc>
        <w:tc>
          <w:tcPr>
            <w:tcW w:w="1997" w:type="dxa"/>
            <w:tcBorders>
              <w:top w:val="single" w:sz="4" w:space="0" w:color="000000"/>
              <w:left w:val="single" w:sz="4" w:space="0" w:color="000000"/>
              <w:bottom w:val="single" w:sz="4" w:space="0" w:color="000000"/>
              <w:right w:val="single" w:sz="4" w:space="0" w:color="000000"/>
            </w:tcBorders>
          </w:tcPr>
          <w:p w14:paraId="7A0E90B3" w14:textId="4EB8C4A0" w:rsidR="00012A5E" w:rsidRPr="006E48F2" w:rsidRDefault="00012A5E" w:rsidP="00010E0A">
            <w:pPr>
              <w:jc w:val="center"/>
            </w:pPr>
            <w:r w:rsidRPr="000C07A3">
              <w:t>$hfgp</w:t>
            </w:r>
            <w:r w:rsidR="007835EF">
              <w:t>amg</w:t>
            </w:r>
            <w:r w:rsidRPr="000C07A3">
              <w:t>_result_</w:t>
            </w:r>
            <w:r>
              <w:t>2</w:t>
            </w:r>
            <w:r w:rsidRPr="000C07A3">
              <w:t>$</w:t>
            </w:r>
          </w:p>
        </w:tc>
        <w:tc>
          <w:tcPr>
            <w:tcW w:w="2031" w:type="dxa"/>
            <w:tcBorders>
              <w:top w:val="single" w:sz="4" w:space="0" w:color="000000"/>
              <w:left w:val="single" w:sz="4" w:space="0" w:color="000000"/>
              <w:bottom w:val="single" w:sz="4" w:space="0" w:color="000000"/>
              <w:right w:val="single" w:sz="4" w:space="0" w:color="000000"/>
            </w:tcBorders>
          </w:tcPr>
          <w:p w14:paraId="1BD21CDD" w14:textId="60382FD6" w:rsidR="00012A5E" w:rsidRPr="006E48F2" w:rsidRDefault="00012A5E" w:rsidP="00010E0A">
            <w:pPr>
              <w:jc w:val="center"/>
            </w:pPr>
            <w:r w:rsidRPr="000C07A3">
              <w:t>$hfgp</w:t>
            </w:r>
            <w:r w:rsidR="007835EF">
              <w:t>amg</w:t>
            </w:r>
            <w:r w:rsidRPr="000C07A3">
              <w:t>_result_</w:t>
            </w:r>
            <w:r>
              <w:t>3</w:t>
            </w:r>
            <w:r w:rsidRPr="000C07A3">
              <w:t>$</w:t>
            </w:r>
          </w:p>
        </w:tc>
      </w:tr>
      <w:tr w:rsidR="00012A5E" w:rsidRPr="006E48F2" w14:paraId="612D5E51" w14:textId="77777777" w:rsidTr="007835EF">
        <w:trPr>
          <w:trHeight w:val="288"/>
          <w:jc w:val="center"/>
        </w:trPr>
        <w:tc>
          <w:tcPr>
            <w:tcW w:w="6052" w:type="dxa"/>
            <w:tcBorders>
              <w:top w:val="single" w:sz="4" w:space="0" w:color="000000"/>
              <w:left w:val="single" w:sz="4" w:space="0" w:color="000000"/>
              <w:bottom w:val="single" w:sz="4" w:space="0" w:color="000000"/>
              <w:right w:val="single" w:sz="4" w:space="0" w:color="000000"/>
            </w:tcBorders>
          </w:tcPr>
          <w:p w14:paraId="247E5C3C" w14:textId="77777777" w:rsidR="00012A5E" w:rsidRPr="006E48F2" w:rsidRDefault="00012A5E" w:rsidP="00010E0A">
            <w:pPr>
              <w:spacing w:after="0" w:line="259" w:lineRule="auto"/>
              <w:ind w:left="0" w:firstLine="0"/>
            </w:pPr>
            <w:r w:rsidRPr="006E48F2">
              <w:t>Is switch trip point 120% or less of regulated pressure?</w:t>
            </w:r>
          </w:p>
        </w:tc>
        <w:tc>
          <w:tcPr>
            <w:tcW w:w="1997" w:type="dxa"/>
            <w:tcBorders>
              <w:top w:val="single" w:sz="4" w:space="0" w:color="000000"/>
              <w:left w:val="single" w:sz="4" w:space="0" w:color="000000"/>
              <w:bottom w:val="single" w:sz="4" w:space="0" w:color="000000"/>
              <w:right w:val="single" w:sz="4" w:space="0" w:color="000000"/>
            </w:tcBorders>
          </w:tcPr>
          <w:p w14:paraId="1EA5364D" w14:textId="1ACF4D57" w:rsidR="00012A5E" w:rsidRPr="006E48F2" w:rsidRDefault="00012A5E" w:rsidP="00010E0A">
            <w:pPr>
              <w:jc w:val="center"/>
            </w:pPr>
            <w:r w:rsidRPr="000C07A3">
              <w:t>$hfgp</w:t>
            </w:r>
            <w:r w:rsidR="007835EF">
              <w:t>amg</w:t>
            </w:r>
            <w:r w:rsidRPr="000C07A3">
              <w:t>_result_</w:t>
            </w:r>
            <w:r>
              <w:t>4</w:t>
            </w:r>
            <w:r w:rsidRPr="000C07A3">
              <w:t>$</w:t>
            </w:r>
          </w:p>
        </w:tc>
        <w:tc>
          <w:tcPr>
            <w:tcW w:w="2031"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4320ECE8" w14:textId="77777777" w:rsidR="00012A5E" w:rsidRPr="006E48F2" w:rsidRDefault="00012A5E" w:rsidP="00010E0A">
            <w:pPr>
              <w:jc w:val="center"/>
            </w:pPr>
          </w:p>
        </w:tc>
      </w:tr>
      <w:tr w:rsidR="007835EF" w:rsidRPr="006E48F2" w14:paraId="2146C8CA" w14:textId="77777777" w:rsidTr="007835EF">
        <w:trPr>
          <w:trHeight w:val="288"/>
          <w:jc w:val="center"/>
        </w:trPr>
        <w:tc>
          <w:tcPr>
            <w:tcW w:w="6052" w:type="dxa"/>
            <w:tcBorders>
              <w:top w:val="single" w:sz="4" w:space="0" w:color="000000"/>
              <w:left w:val="single" w:sz="4" w:space="0" w:color="000000"/>
              <w:bottom w:val="single" w:sz="4" w:space="0" w:color="000000"/>
              <w:right w:val="single" w:sz="4" w:space="0" w:color="000000"/>
            </w:tcBorders>
          </w:tcPr>
          <w:p w14:paraId="11B4A498" w14:textId="4A98D0B6" w:rsidR="007835EF" w:rsidRPr="006E48F2" w:rsidRDefault="007835EF" w:rsidP="007835EF">
            <w:pPr>
              <w:spacing w:after="0" w:line="259" w:lineRule="auto"/>
              <w:ind w:left="0" w:firstLine="0"/>
            </w:pPr>
            <w:r>
              <w:t>Did alarm activate and annunciate properly?</w:t>
            </w:r>
          </w:p>
        </w:tc>
        <w:tc>
          <w:tcPr>
            <w:tcW w:w="1997" w:type="dxa"/>
            <w:tcBorders>
              <w:top w:val="single" w:sz="4" w:space="0" w:color="000000"/>
              <w:left w:val="single" w:sz="4" w:space="0" w:color="000000"/>
              <w:bottom w:val="single" w:sz="4" w:space="0" w:color="000000"/>
              <w:right w:val="single" w:sz="4" w:space="0" w:color="000000"/>
            </w:tcBorders>
          </w:tcPr>
          <w:p w14:paraId="5A1B0BD9" w14:textId="6580D0D1" w:rsidR="007835EF" w:rsidRPr="000C07A3" w:rsidRDefault="007835EF" w:rsidP="007835EF">
            <w:pPr>
              <w:jc w:val="center"/>
            </w:pPr>
            <w:r w:rsidRPr="000C07A3">
              <w:t>$hfgp</w:t>
            </w:r>
            <w:r>
              <w:t>amg</w:t>
            </w:r>
            <w:r w:rsidRPr="000C07A3">
              <w:t>_result_</w:t>
            </w:r>
            <w:r>
              <w:t>5</w:t>
            </w:r>
            <w:r w:rsidRPr="000C07A3">
              <w:t>$</w:t>
            </w:r>
          </w:p>
        </w:tc>
        <w:tc>
          <w:tcPr>
            <w:tcW w:w="2031"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5AA25940" w14:textId="77777777" w:rsidR="007835EF" w:rsidRPr="006E48F2" w:rsidRDefault="007835EF" w:rsidP="007835EF">
            <w:pPr>
              <w:jc w:val="center"/>
            </w:pPr>
          </w:p>
        </w:tc>
      </w:tr>
    </w:tbl>
    <w:p w14:paraId="248821B1" w14:textId="77777777" w:rsidR="00012A5E" w:rsidRPr="006E48F2" w:rsidRDefault="00012A5E" w:rsidP="00012A5E">
      <w:pPr>
        <w:spacing w:after="60" w:line="259" w:lineRule="auto"/>
        <w:ind w:left="0" w:firstLine="0"/>
        <w:rPr>
          <w:rFonts w:eastAsia="Calibri"/>
          <w:noProof/>
          <w:sz w:val="22"/>
        </w:rPr>
      </w:pPr>
    </w:p>
    <w:p w14:paraId="15815C18" w14:textId="77777777" w:rsidR="00012A5E" w:rsidRPr="006E48F2" w:rsidRDefault="00012A5E" w:rsidP="00012A5E">
      <w:pPr>
        <w:pBdr>
          <w:top w:val="single" w:sz="18" w:space="1" w:color="auto"/>
        </w:pBdr>
        <w:spacing w:after="60" w:line="259" w:lineRule="auto"/>
        <w:ind w:left="0" w:firstLine="0"/>
      </w:pPr>
    </w:p>
    <w:p w14:paraId="1EB6C190" w14:textId="0299B59B" w:rsidR="00012A5E" w:rsidRPr="006E48F2" w:rsidRDefault="00012A5E" w:rsidP="00012A5E">
      <w:pPr>
        <w:ind w:left="0" w:firstLine="0"/>
        <w:rPr>
          <w:b/>
        </w:rPr>
      </w:pPr>
      <w:r w:rsidRPr="006E48F2">
        <w:rPr>
          <w:b/>
        </w:rPr>
        <w:t>Did the device fail or pass the 3 Question Criteria (section 1.3.1)?</w:t>
      </w:r>
      <w:r>
        <w:rPr>
          <w:b/>
        </w:rPr>
        <w:t xml:space="preserve">  [</w:t>
      </w:r>
      <w:r w:rsidRPr="002C41CD">
        <w:rPr>
          <w:b/>
        </w:rPr>
        <w:t>$</w:t>
      </w:r>
      <w:proofErr w:type="spellStart"/>
      <w:r w:rsidRPr="002C41CD">
        <w:rPr>
          <w:b/>
        </w:rPr>
        <w:t>hfgp</w:t>
      </w:r>
      <w:r w:rsidR="002C3461">
        <w:rPr>
          <w:b/>
        </w:rPr>
        <w:t>amg</w:t>
      </w:r>
      <w:r w:rsidRPr="002C41CD">
        <w:rPr>
          <w:b/>
        </w:rPr>
        <w:t>_result_status</w:t>
      </w:r>
      <w:proofErr w:type="spellEnd"/>
      <w:r w:rsidRPr="002C41CD">
        <w:rPr>
          <w:b/>
        </w:rPr>
        <w:t>$</w:t>
      </w:r>
      <w:r>
        <w:rPr>
          <w:b/>
        </w:rPr>
        <w:t>]</w:t>
      </w:r>
    </w:p>
    <w:p w14:paraId="642C77AB" w14:textId="77777777" w:rsidR="00012A5E" w:rsidRPr="00B25CE3" w:rsidRDefault="00012A5E" w:rsidP="00012A5E">
      <w:pPr>
        <w:ind w:left="0" w:firstLine="0"/>
      </w:pPr>
      <w:r>
        <w:t>If boiler is to be operated with failed safety device, a properly approved ISM is required</w:t>
      </w:r>
      <w:r w:rsidRPr="00B25CE3">
        <w:t>.</w:t>
      </w:r>
      <w:r>
        <w:br/>
        <w:t>Describe safety device failure/remedy in Appendix F.</w:t>
      </w:r>
      <w:r w:rsidRPr="00B25CE3">
        <w:t xml:space="preserve"> </w:t>
      </w:r>
    </w:p>
    <w:p w14:paraId="132FEABC" w14:textId="4FD9E346" w:rsidR="00F83A2D" w:rsidRDefault="00F83A2D">
      <w:pPr>
        <w:spacing w:after="160" w:line="259" w:lineRule="auto"/>
        <w:ind w:left="0" w:firstLine="0"/>
        <w:rPr>
          <w:b/>
          <w:sz w:val="28"/>
        </w:rPr>
      </w:pPr>
      <w:r>
        <w:rPr>
          <w:b/>
          <w:sz w:val="28"/>
        </w:rPr>
        <w:br w:type="page"/>
      </w:r>
    </w:p>
    <w:p w14:paraId="54CA02E0" w14:textId="53D4B9D9" w:rsidR="00F83A2D" w:rsidRPr="006E48F2" w:rsidRDefault="00F83A2D" w:rsidP="00F83A2D">
      <w:pPr>
        <w:pStyle w:val="Heading1"/>
        <w:spacing w:after="0" w:line="259" w:lineRule="auto"/>
        <w:ind w:left="0" w:firstLine="0"/>
      </w:pPr>
      <w:bookmarkStart w:id="16" w:name="_Toc164530545"/>
      <w:bookmarkStart w:id="17" w:name="_Toc164749784"/>
      <w:r>
        <w:lastRenderedPageBreak/>
        <w:t>16</w:t>
      </w:r>
      <w:r w:rsidRPr="006E48F2">
        <w:t xml:space="preserve">. </w:t>
      </w:r>
      <w:r w:rsidRPr="00DA5C6F">
        <w:t xml:space="preserve">High Fuel Gas Pressure Alarm on </w:t>
      </w:r>
      <w:r>
        <w:t>Propane</w:t>
      </w:r>
      <w:r w:rsidRPr="00DA5C6F">
        <w:t xml:space="preserve"> Line </w:t>
      </w:r>
      <w:r w:rsidRPr="006E48F2">
        <w:t>[</w:t>
      </w:r>
      <w:r w:rsidRPr="002C41CD">
        <w:t>$</w:t>
      </w:r>
      <w:proofErr w:type="spellStart"/>
      <w:r w:rsidRPr="002C41CD">
        <w:t>hfgp</w:t>
      </w:r>
      <w:r>
        <w:t>alp</w:t>
      </w:r>
      <w:r w:rsidRPr="002C41CD">
        <w:t>_result_status</w:t>
      </w:r>
      <w:proofErr w:type="spellEnd"/>
      <w:r w:rsidRPr="002C41CD">
        <w:t>$</w:t>
      </w:r>
      <w:r w:rsidRPr="006E48F2">
        <w:t>]</w:t>
      </w:r>
      <w:bookmarkEnd w:id="16"/>
      <w:bookmarkEnd w:id="17"/>
    </w:p>
    <w:p w14:paraId="64DD35B2" w14:textId="77777777" w:rsidR="00F83A2D" w:rsidRPr="006E48F2" w:rsidRDefault="00F83A2D" w:rsidP="00F83A2D">
      <w:r w:rsidRPr="006E48F2">
        <w:t>(</w:t>
      </w:r>
      <w:r w:rsidRPr="00DA5C6F">
        <w:t>HFGPA</w:t>
      </w:r>
      <w:r>
        <w:t>LP</w:t>
      </w:r>
      <w:r w:rsidRPr="006E48F2">
        <w:t xml:space="preserve">) </w:t>
      </w:r>
    </w:p>
    <w:p w14:paraId="1561E434" w14:textId="77777777" w:rsidR="00F83A2D" w:rsidRPr="006E48F2" w:rsidRDefault="00F83A2D" w:rsidP="00F83A2D"/>
    <w:tbl>
      <w:tblPr>
        <w:tblStyle w:val="TableGrid"/>
        <w:tblW w:w="9756" w:type="dxa"/>
        <w:jc w:val="center"/>
        <w:tblInd w:w="0" w:type="dxa"/>
        <w:tblCellMar>
          <w:top w:w="7" w:type="dxa"/>
          <w:left w:w="5" w:type="dxa"/>
          <w:right w:w="7" w:type="dxa"/>
        </w:tblCellMar>
        <w:tblLook w:val="04A0" w:firstRow="1" w:lastRow="0" w:firstColumn="1" w:lastColumn="0" w:noHBand="0" w:noVBand="1"/>
      </w:tblPr>
      <w:tblGrid>
        <w:gridCol w:w="1375"/>
        <w:gridCol w:w="2438"/>
        <w:gridCol w:w="2452"/>
        <w:gridCol w:w="1439"/>
        <w:gridCol w:w="2052"/>
      </w:tblGrid>
      <w:tr w:rsidR="00F83A2D" w:rsidRPr="006E48F2" w14:paraId="438D7AD7" w14:textId="77777777" w:rsidTr="00416C88">
        <w:trPr>
          <w:trHeight w:val="838"/>
          <w:jc w:val="center"/>
        </w:trPr>
        <w:tc>
          <w:tcPr>
            <w:tcW w:w="1375" w:type="dxa"/>
            <w:tcBorders>
              <w:top w:val="single" w:sz="4" w:space="0" w:color="000000"/>
              <w:left w:val="single" w:sz="4" w:space="0" w:color="000000"/>
              <w:bottom w:val="single" w:sz="4" w:space="0" w:color="000000"/>
              <w:right w:val="single" w:sz="4" w:space="0" w:color="000000"/>
            </w:tcBorders>
          </w:tcPr>
          <w:p w14:paraId="677C6000" w14:textId="77777777" w:rsidR="00F83A2D" w:rsidRPr="006E48F2" w:rsidRDefault="00F83A2D" w:rsidP="00416C88">
            <w:pPr>
              <w:spacing w:after="0" w:line="259" w:lineRule="auto"/>
              <w:ind w:left="0" w:firstLine="0"/>
              <w:jc w:val="center"/>
            </w:pPr>
            <w:r w:rsidRPr="006E48F2">
              <w:rPr>
                <w:b/>
              </w:rPr>
              <w:t xml:space="preserve">Item </w:t>
            </w:r>
          </w:p>
        </w:tc>
        <w:tc>
          <w:tcPr>
            <w:tcW w:w="2438" w:type="dxa"/>
            <w:tcBorders>
              <w:top w:val="single" w:sz="4" w:space="0" w:color="000000"/>
              <w:left w:val="single" w:sz="4" w:space="0" w:color="000000"/>
              <w:bottom w:val="single" w:sz="4" w:space="0" w:color="000000"/>
              <w:right w:val="single" w:sz="4" w:space="0" w:color="000000"/>
            </w:tcBorders>
          </w:tcPr>
          <w:p w14:paraId="297BDA49" w14:textId="77777777" w:rsidR="00F83A2D" w:rsidRPr="006E48F2" w:rsidRDefault="00F83A2D" w:rsidP="00416C88">
            <w:pPr>
              <w:spacing w:after="0" w:line="259" w:lineRule="auto"/>
              <w:ind w:left="0" w:firstLine="0"/>
              <w:jc w:val="center"/>
            </w:pPr>
            <w:r w:rsidRPr="006E48F2">
              <w:rPr>
                <w:b/>
              </w:rPr>
              <w:t xml:space="preserve">Make </w:t>
            </w:r>
          </w:p>
        </w:tc>
        <w:tc>
          <w:tcPr>
            <w:tcW w:w="2452" w:type="dxa"/>
            <w:tcBorders>
              <w:top w:val="single" w:sz="4" w:space="0" w:color="000000"/>
              <w:left w:val="single" w:sz="4" w:space="0" w:color="000000"/>
              <w:bottom w:val="single" w:sz="4" w:space="0" w:color="000000"/>
              <w:right w:val="single" w:sz="4" w:space="0" w:color="000000"/>
            </w:tcBorders>
          </w:tcPr>
          <w:p w14:paraId="0F71E6C8" w14:textId="77777777" w:rsidR="00F83A2D" w:rsidRPr="006E48F2" w:rsidRDefault="00F83A2D" w:rsidP="00416C88">
            <w:pPr>
              <w:spacing w:after="0" w:line="259" w:lineRule="auto"/>
              <w:ind w:left="0" w:firstLine="0"/>
              <w:jc w:val="center"/>
            </w:pPr>
            <w:r w:rsidRPr="006E48F2">
              <w:rPr>
                <w:b/>
              </w:rPr>
              <w:t xml:space="preserve">Range </w:t>
            </w:r>
          </w:p>
          <w:p w14:paraId="1FAF4C58" w14:textId="77777777" w:rsidR="00F83A2D" w:rsidRPr="006E48F2" w:rsidRDefault="00F83A2D" w:rsidP="00416C88">
            <w:pPr>
              <w:spacing w:after="0" w:line="259" w:lineRule="auto"/>
              <w:ind w:left="0" w:firstLine="0"/>
              <w:jc w:val="center"/>
            </w:pPr>
            <w:r w:rsidRPr="006E48F2">
              <w:rPr>
                <w:b/>
              </w:rPr>
              <w:t>(</w:t>
            </w:r>
            <w:proofErr w:type="spellStart"/>
            <w:r w:rsidRPr="006E48F2">
              <w:rPr>
                <w:b/>
              </w:rPr>
              <w:t>inwc</w:t>
            </w:r>
            <w:proofErr w:type="spellEnd"/>
            <w:r w:rsidRPr="006E48F2">
              <w:rPr>
                <w:b/>
              </w:rPr>
              <w:t xml:space="preserve">/psi) </w:t>
            </w:r>
          </w:p>
        </w:tc>
        <w:tc>
          <w:tcPr>
            <w:tcW w:w="1439" w:type="dxa"/>
            <w:tcBorders>
              <w:top w:val="single" w:sz="4" w:space="0" w:color="000000"/>
              <w:left w:val="single" w:sz="4" w:space="0" w:color="000000"/>
              <w:bottom w:val="single" w:sz="4" w:space="0" w:color="000000"/>
              <w:right w:val="single" w:sz="4" w:space="0" w:color="000000"/>
            </w:tcBorders>
          </w:tcPr>
          <w:p w14:paraId="23107C99" w14:textId="77777777" w:rsidR="00F83A2D" w:rsidRPr="006E48F2" w:rsidRDefault="00F83A2D" w:rsidP="00416C88">
            <w:pPr>
              <w:spacing w:after="0" w:line="259" w:lineRule="auto"/>
              <w:ind w:left="0" w:firstLine="0"/>
              <w:jc w:val="center"/>
            </w:pPr>
            <w:r w:rsidRPr="006E48F2">
              <w:rPr>
                <w:b/>
              </w:rPr>
              <w:t xml:space="preserve">Switch </w:t>
            </w:r>
          </w:p>
          <w:p w14:paraId="4A88CF00" w14:textId="77777777" w:rsidR="00F83A2D" w:rsidRPr="006E48F2" w:rsidRDefault="00F83A2D" w:rsidP="00416C88">
            <w:pPr>
              <w:spacing w:after="0" w:line="259" w:lineRule="auto"/>
              <w:ind w:left="0" w:firstLine="0"/>
              <w:jc w:val="center"/>
            </w:pPr>
            <w:r w:rsidRPr="006E48F2">
              <w:rPr>
                <w:b/>
              </w:rPr>
              <w:t xml:space="preserve">Setpoint </w:t>
            </w:r>
          </w:p>
          <w:p w14:paraId="7D7A0F88" w14:textId="77777777" w:rsidR="00F83A2D" w:rsidRPr="006E48F2" w:rsidRDefault="00F83A2D" w:rsidP="00416C88">
            <w:pPr>
              <w:spacing w:after="0" w:line="259" w:lineRule="auto"/>
              <w:ind w:left="0" w:firstLine="0"/>
              <w:jc w:val="center"/>
            </w:pPr>
            <w:r w:rsidRPr="006E48F2">
              <w:rPr>
                <w:b/>
              </w:rPr>
              <w:t>(</w:t>
            </w:r>
            <w:proofErr w:type="spellStart"/>
            <w:r w:rsidRPr="006E48F2">
              <w:rPr>
                <w:b/>
              </w:rPr>
              <w:t>inwc</w:t>
            </w:r>
            <w:proofErr w:type="spellEnd"/>
            <w:r w:rsidRPr="006E48F2">
              <w:rPr>
                <w:b/>
              </w:rPr>
              <w:t>/psi)</w:t>
            </w:r>
          </w:p>
        </w:tc>
        <w:tc>
          <w:tcPr>
            <w:tcW w:w="2052" w:type="dxa"/>
            <w:tcBorders>
              <w:top w:val="single" w:sz="4" w:space="0" w:color="000000"/>
              <w:left w:val="single" w:sz="4" w:space="0" w:color="000000"/>
              <w:bottom w:val="single" w:sz="4" w:space="0" w:color="000000"/>
              <w:right w:val="single" w:sz="4" w:space="0" w:color="000000"/>
            </w:tcBorders>
          </w:tcPr>
          <w:p w14:paraId="4EB2E11F" w14:textId="77777777" w:rsidR="00F83A2D" w:rsidRPr="006E48F2" w:rsidRDefault="00F83A2D" w:rsidP="00416C88">
            <w:pPr>
              <w:spacing w:after="0" w:line="238" w:lineRule="auto"/>
              <w:ind w:left="0" w:firstLine="0"/>
              <w:jc w:val="center"/>
            </w:pPr>
            <w:r w:rsidRPr="006E48F2">
              <w:rPr>
                <w:b/>
              </w:rPr>
              <w:t xml:space="preserve">Regulated Pressure </w:t>
            </w:r>
          </w:p>
          <w:p w14:paraId="3F7340E6" w14:textId="77777777" w:rsidR="00F83A2D" w:rsidRPr="006E48F2" w:rsidRDefault="00F83A2D" w:rsidP="00416C88">
            <w:pPr>
              <w:spacing w:after="0" w:line="259" w:lineRule="auto"/>
              <w:ind w:left="0" w:firstLine="0"/>
              <w:jc w:val="center"/>
            </w:pPr>
            <w:r w:rsidRPr="006E48F2">
              <w:rPr>
                <w:b/>
              </w:rPr>
              <w:t>(</w:t>
            </w:r>
            <w:proofErr w:type="spellStart"/>
            <w:r w:rsidRPr="006E48F2">
              <w:rPr>
                <w:b/>
              </w:rPr>
              <w:t>inwc</w:t>
            </w:r>
            <w:proofErr w:type="spellEnd"/>
            <w:r w:rsidRPr="006E48F2">
              <w:rPr>
                <w:b/>
              </w:rPr>
              <w:t xml:space="preserve">/psi) </w:t>
            </w:r>
          </w:p>
        </w:tc>
      </w:tr>
      <w:tr w:rsidR="00F83A2D" w:rsidRPr="006E48F2" w14:paraId="18E11C5C" w14:textId="77777777" w:rsidTr="00416C88">
        <w:trPr>
          <w:trHeight w:val="286"/>
          <w:jc w:val="center"/>
        </w:trPr>
        <w:tc>
          <w:tcPr>
            <w:tcW w:w="1375" w:type="dxa"/>
            <w:tcBorders>
              <w:top w:val="single" w:sz="4" w:space="0" w:color="000000"/>
              <w:left w:val="single" w:sz="4" w:space="0" w:color="000000"/>
              <w:bottom w:val="single" w:sz="4" w:space="0" w:color="000000"/>
              <w:right w:val="single" w:sz="4" w:space="0" w:color="000000"/>
            </w:tcBorders>
          </w:tcPr>
          <w:p w14:paraId="25AE684B" w14:textId="77777777" w:rsidR="00F83A2D" w:rsidRPr="006E48F2" w:rsidRDefault="00F83A2D" w:rsidP="00416C88">
            <w:pPr>
              <w:jc w:val="center"/>
            </w:pPr>
            <w:r w:rsidRPr="006E48F2">
              <w:t>HFGP</w:t>
            </w:r>
            <w:r>
              <w:t>ALP</w:t>
            </w:r>
          </w:p>
        </w:tc>
        <w:tc>
          <w:tcPr>
            <w:tcW w:w="2438" w:type="dxa"/>
            <w:tcBorders>
              <w:top w:val="single" w:sz="4" w:space="0" w:color="000000"/>
              <w:left w:val="single" w:sz="4" w:space="0" w:color="000000"/>
              <w:bottom w:val="single" w:sz="4" w:space="0" w:color="000000"/>
              <w:right w:val="single" w:sz="4" w:space="0" w:color="000000"/>
            </w:tcBorders>
          </w:tcPr>
          <w:p w14:paraId="2EE3C516" w14:textId="77777777" w:rsidR="00F83A2D" w:rsidRPr="006E48F2" w:rsidRDefault="00F83A2D" w:rsidP="00416C88">
            <w:pPr>
              <w:jc w:val="center"/>
            </w:pPr>
            <w:r w:rsidRPr="000C07A3">
              <w:t>$</w:t>
            </w:r>
            <w:proofErr w:type="spellStart"/>
            <w:r w:rsidRPr="000C07A3">
              <w:t>hfgp</w:t>
            </w:r>
            <w:r>
              <w:t>alp</w:t>
            </w:r>
            <w:r w:rsidRPr="000C07A3">
              <w:t>_make</w:t>
            </w:r>
            <w:proofErr w:type="spellEnd"/>
            <w:r w:rsidRPr="000C07A3">
              <w:t>$</w:t>
            </w:r>
          </w:p>
        </w:tc>
        <w:tc>
          <w:tcPr>
            <w:tcW w:w="2452" w:type="dxa"/>
            <w:tcBorders>
              <w:top w:val="single" w:sz="4" w:space="0" w:color="000000"/>
              <w:left w:val="single" w:sz="4" w:space="0" w:color="000000"/>
              <w:bottom w:val="single" w:sz="4" w:space="0" w:color="000000"/>
              <w:right w:val="single" w:sz="4" w:space="0" w:color="000000"/>
            </w:tcBorders>
          </w:tcPr>
          <w:p w14:paraId="730CAD8A" w14:textId="77777777" w:rsidR="00F83A2D" w:rsidRPr="006E48F2" w:rsidRDefault="00F83A2D" w:rsidP="00416C88">
            <w:pPr>
              <w:jc w:val="center"/>
            </w:pPr>
            <w:r w:rsidRPr="000C07A3">
              <w:t>$</w:t>
            </w:r>
            <w:proofErr w:type="spellStart"/>
            <w:r w:rsidRPr="000C07A3">
              <w:t>hfgp</w:t>
            </w:r>
            <w:r>
              <w:t>alp</w:t>
            </w:r>
            <w:r w:rsidRPr="000C07A3">
              <w:t>_range</w:t>
            </w:r>
            <w:proofErr w:type="spellEnd"/>
            <w:r w:rsidRPr="000C07A3">
              <w:t>$</w:t>
            </w:r>
          </w:p>
        </w:tc>
        <w:tc>
          <w:tcPr>
            <w:tcW w:w="1439" w:type="dxa"/>
            <w:tcBorders>
              <w:top w:val="single" w:sz="4" w:space="0" w:color="000000"/>
              <w:left w:val="single" w:sz="4" w:space="0" w:color="000000"/>
              <w:bottom w:val="single" w:sz="4" w:space="0" w:color="000000"/>
              <w:right w:val="single" w:sz="4" w:space="0" w:color="000000"/>
            </w:tcBorders>
          </w:tcPr>
          <w:p w14:paraId="486A6B16" w14:textId="77777777" w:rsidR="00F83A2D" w:rsidRPr="006E48F2" w:rsidRDefault="00F83A2D" w:rsidP="00416C88">
            <w:pPr>
              <w:jc w:val="center"/>
            </w:pPr>
            <w:r w:rsidRPr="000C07A3">
              <w:t>$</w:t>
            </w:r>
            <w:proofErr w:type="spellStart"/>
            <w:r w:rsidRPr="000C07A3">
              <w:t>hfgp</w:t>
            </w:r>
            <w:r>
              <w:t>alp</w:t>
            </w:r>
            <w:r w:rsidRPr="000C07A3">
              <w:t>_sp</w:t>
            </w:r>
            <w:proofErr w:type="spellEnd"/>
            <w:r w:rsidRPr="000C07A3">
              <w:t>$</w:t>
            </w:r>
          </w:p>
        </w:tc>
        <w:tc>
          <w:tcPr>
            <w:tcW w:w="2052" w:type="dxa"/>
            <w:vMerge w:val="restart"/>
            <w:tcBorders>
              <w:top w:val="single" w:sz="4" w:space="0" w:color="000000"/>
              <w:left w:val="single" w:sz="4" w:space="0" w:color="000000"/>
              <w:bottom w:val="single" w:sz="4" w:space="0" w:color="000000"/>
              <w:right w:val="single" w:sz="4" w:space="0" w:color="000000"/>
            </w:tcBorders>
          </w:tcPr>
          <w:p w14:paraId="359B10D2" w14:textId="77777777" w:rsidR="00F83A2D" w:rsidRPr="006E48F2" w:rsidRDefault="00F83A2D" w:rsidP="00416C88">
            <w:pPr>
              <w:jc w:val="center"/>
            </w:pPr>
            <w:r w:rsidRPr="000C07A3">
              <w:t>$</w:t>
            </w:r>
            <w:proofErr w:type="spellStart"/>
            <w:r w:rsidRPr="000C07A3">
              <w:t>hfgp</w:t>
            </w:r>
            <w:r>
              <w:t>alp</w:t>
            </w:r>
            <w:r w:rsidRPr="000C07A3">
              <w:t>_reg_pres</w:t>
            </w:r>
            <w:proofErr w:type="spellEnd"/>
            <w:r w:rsidRPr="000C07A3">
              <w:t>$</w:t>
            </w:r>
          </w:p>
        </w:tc>
      </w:tr>
      <w:tr w:rsidR="00F83A2D" w:rsidRPr="006E48F2" w14:paraId="077161A7" w14:textId="77777777" w:rsidTr="00416C88">
        <w:trPr>
          <w:trHeight w:val="288"/>
          <w:jc w:val="center"/>
        </w:trPr>
        <w:tc>
          <w:tcPr>
            <w:tcW w:w="1375" w:type="dxa"/>
            <w:tcBorders>
              <w:top w:val="single" w:sz="4" w:space="0" w:color="000000"/>
              <w:left w:val="single" w:sz="4" w:space="0" w:color="000000"/>
              <w:bottom w:val="single" w:sz="4" w:space="0" w:color="000000"/>
              <w:right w:val="single" w:sz="4" w:space="0" w:color="000000"/>
            </w:tcBorders>
          </w:tcPr>
          <w:p w14:paraId="0F09C79F" w14:textId="77777777" w:rsidR="00F83A2D" w:rsidRPr="006E48F2" w:rsidRDefault="00F83A2D" w:rsidP="00416C88">
            <w:pPr>
              <w:jc w:val="center"/>
            </w:pPr>
            <w:r w:rsidRPr="006E48F2">
              <w:t>Pressure Gauge</w:t>
            </w:r>
          </w:p>
        </w:tc>
        <w:tc>
          <w:tcPr>
            <w:tcW w:w="2438" w:type="dxa"/>
            <w:tcBorders>
              <w:top w:val="single" w:sz="4" w:space="0" w:color="000000"/>
              <w:left w:val="single" w:sz="4" w:space="0" w:color="000000"/>
              <w:bottom w:val="single" w:sz="4" w:space="0" w:color="000000"/>
              <w:right w:val="single" w:sz="4" w:space="0" w:color="000000"/>
            </w:tcBorders>
          </w:tcPr>
          <w:p w14:paraId="053BDC35" w14:textId="77777777" w:rsidR="00F83A2D" w:rsidRPr="006E48F2" w:rsidRDefault="00F83A2D" w:rsidP="00416C88">
            <w:pPr>
              <w:jc w:val="center"/>
            </w:pPr>
            <w:r w:rsidRPr="000C07A3">
              <w:t>$</w:t>
            </w:r>
            <w:proofErr w:type="spellStart"/>
            <w:r w:rsidRPr="000C07A3">
              <w:t>hfgp</w:t>
            </w:r>
            <w:r>
              <w:t>alp</w:t>
            </w:r>
            <w:r w:rsidRPr="000C07A3">
              <w:t>_gauge_make</w:t>
            </w:r>
            <w:proofErr w:type="spellEnd"/>
            <w:r w:rsidRPr="000C07A3">
              <w:t>$</w:t>
            </w:r>
          </w:p>
        </w:tc>
        <w:tc>
          <w:tcPr>
            <w:tcW w:w="2452" w:type="dxa"/>
            <w:tcBorders>
              <w:top w:val="single" w:sz="4" w:space="0" w:color="000000"/>
              <w:left w:val="single" w:sz="4" w:space="0" w:color="000000"/>
              <w:bottom w:val="single" w:sz="4" w:space="0" w:color="000000"/>
              <w:right w:val="single" w:sz="4" w:space="0" w:color="000000"/>
            </w:tcBorders>
          </w:tcPr>
          <w:p w14:paraId="647B8EA1" w14:textId="77777777" w:rsidR="00F83A2D" w:rsidRPr="006E48F2" w:rsidRDefault="00F83A2D" w:rsidP="00416C88">
            <w:pPr>
              <w:jc w:val="center"/>
            </w:pPr>
            <w:r w:rsidRPr="000C07A3">
              <w:t>$</w:t>
            </w:r>
            <w:proofErr w:type="spellStart"/>
            <w:r w:rsidRPr="000C07A3">
              <w:t>hfgp</w:t>
            </w:r>
            <w:r>
              <w:t>alp</w:t>
            </w:r>
            <w:r w:rsidRPr="000C07A3">
              <w:t>_gauge_range</w:t>
            </w:r>
            <w:proofErr w:type="spellEnd"/>
            <w:r w:rsidRPr="000C07A3">
              <w:t>$</w:t>
            </w:r>
          </w:p>
        </w:tc>
        <w:tc>
          <w:tcPr>
            <w:tcW w:w="1439"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731BAB39" w14:textId="77777777" w:rsidR="00F83A2D" w:rsidRPr="006E48F2" w:rsidRDefault="00F83A2D" w:rsidP="00416C88">
            <w:pPr>
              <w:jc w:val="center"/>
            </w:pPr>
          </w:p>
        </w:tc>
        <w:tc>
          <w:tcPr>
            <w:tcW w:w="0" w:type="auto"/>
            <w:vMerge/>
            <w:tcBorders>
              <w:top w:val="nil"/>
              <w:left w:val="single" w:sz="4" w:space="0" w:color="000000"/>
              <w:bottom w:val="single" w:sz="4" w:space="0" w:color="000000"/>
              <w:right w:val="single" w:sz="4" w:space="0" w:color="000000"/>
            </w:tcBorders>
          </w:tcPr>
          <w:p w14:paraId="0784A9C3" w14:textId="77777777" w:rsidR="00F83A2D" w:rsidRPr="006E48F2" w:rsidRDefault="00F83A2D" w:rsidP="00416C88">
            <w:pPr>
              <w:spacing w:after="160" w:line="259" w:lineRule="auto"/>
              <w:ind w:left="0" w:firstLine="0"/>
            </w:pPr>
          </w:p>
        </w:tc>
      </w:tr>
    </w:tbl>
    <w:p w14:paraId="23BC05E8" w14:textId="77777777" w:rsidR="00F83A2D" w:rsidRPr="006E48F2" w:rsidRDefault="00F83A2D" w:rsidP="00F83A2D">
      <w:pPr>
        <w:ind w:left="0" w:firstLine="0"/>
      </w:pPr>
    </w:p>
    <w:p w14:paraId="7F3B5EA2" w14:textId="77777777" w:rsidR="00F83A2D" w:rsidRDefault="00F83A2D" w:rsidP="00F83A2D">
      <w:pPr>
        <w:spacing w:after="79" w:line="259" w:lineRule="auto"/>
        <w:ind w:left="0" w:firstLine="0"/>
      </w:pPr>
      <w:r w:rsidRPr="006C51C2">
        <w:t>A high gas pressure alarm is required on the main gas line coming into the boiler plant. Switch must be located downstream of utility gas regulator and upstream of all boilers. Switch must activate an audible alarm and properly annunciate at a setpoint of 120% of regulated main gas pressure serving all boilers. A lockable only isolation valve and test port must be installed to facilitate testing.</w:t>
      </w:r>
    </w:p>
    <w:p w14:paraId="23AA6663" w14:textId="77777777" w:rsidR="00F83A2D" w:rsidRDefault="00F83A2D" w:rsidP="00F83A2D">
      <w:pPr>
        <w:spacing w:after="79" w:line="259" w:lineRule="auto"/>
        <w:ind w:left="0" w:firstLine="0"/>
      </w:pPr>
      <w:r w:rsidRPr="006C51C2">
        <w:rPr>
          <w:noProof/>
        </w:rPr>
        <w:drawing>
          <wp:anchor distT="0" distB="0" distL="114300" distR="114300" simplePos="0" relativeHeight="251697152" behindDoc="0" locked="0" layoutInCell="1" allowOverlap="1" wp14:anchorId="51065FFF" wp14:editId="7C9D8A1B">
            <wp:simplePos x="0" y="0"/>
            <wp:positionH relativeFrom="column">
              <wp:posOffset>1908292</wp:posOffset>
            </wp:positionH>
            <wp:positionV relativeFrom="paragraph">
              <wp:posOffset>3839</wp:posOffset>
            </wp:positionV>
            <wp:extent cx="2731460" cy="3331596"/>
            <wp:effectExtent l="0" t="0" r="0" b="2540"/>
            <wp:wrapNone/>
            <wp:docPr id="9" name="Picture 9" descr="A drawing of a circular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drawing of a circular object&#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2740606" cy="3342752"/>
                    </a:xfrm>
                    <a:prstGeom prst="rect">
                      <a:avLst/>
                    </a:prstGeom>
                  </pic:spPr>
                </pic:pic>
              </a:graphicData>
            </a:graphic>
            <wp14:sizeRelH relativeFrom="margin">
              <wp14:pctWidth>0</wp14:pctWidth>
            </wp14:sizeRelH>
            <wp14:sizeRelV relativeFrom="margin">
              <wp14:pctHeight>0</wp14:pctHeight>
            </wp14:sizeRelV>
          </wp:anchor>
        </w:drawing>
      </w:r>
    </w:p>
    <w:p w14:paraId="5B26AF6B" w14:textId="77777777" w:rsidR="00F83A2D" w:rsidRDefault="00F83A2D" w:rsidP="00F83A2D">
      <w:pPr>
        <w:spacing w:after="79" w:line="259" w:lineRule="auto"/>
        <w:ind w:left="0" w:firstLine="0"/>
      </w:pPr>
    </w:p>
    <w:p w14:paraId="76247256" w14:textId="77777777" w:rsidR="00F83A2D" w:rsidRDefault="00F83A2D" w:rsidP="00F83A2D">
      <w:pPr>
        <w:spacing w:after="79" w:line="259" w:lineRule="auto"/>
        <w:ind w:left="0" w:firstLine="0"/>
      </w:pPr>
    </w:p>
    <w:p w14:paraId="6F433E9B" w14:textId="77777777" w:rsidR="00F83A2D" w:rsidRDefault="00F83A2D" w:rsidP="00F83A2D">
      <w:pPr>
        <w:tabs>
          <w:tab w:val="left" w:pos="7300"/>
        </w:tabs>
        <w:spacing w:after="79" w:line="259" w:lineRule="auto"/>
        <w:ind w:left="0" w:firstLine="0"/>
      </w:pPr>
      <w:r>
        <w:tab/>
      </w:r>
    </w:p>
    <w:p w14:paraId="01C5B9C5" w14:textId="77777777" w:rsidR="00F83A2D" w:rsidRDefault="00F83A2D" w:rsidP="00F83A2D">
      <w:pPr>
        <w:spacing w:after="79" w:line="259" w:lineRule="auto"/>
        <w:ind w:left="0" w:firstLine="0"/>
      </w:pPr>
    </w:p>
    <w:p w14:paraId="19747EFB" w14:textId="77777777" w:rsidR="00F83A2D" w:rsidRDefault="00F83A2D" w:rsidP="00F83A2D">
      <w:pPr>
        <w:spacing w:after="79" w:line="259" w:lineRule="auto"/>
        <w:ind w:left="0" w:firstLine="0"/>
      </w:pPr>
    </w:p>
    <w:p w14:paraId="25381072" w14:textId="77777777" w:rsidR="00F83A2D" w:rsidRDefault="00F83A2D" w:rsidP="00F83A2D">
      <w:pPr>
        <w:spacing w:after="79" w:line="259" w:lineRule="auto"/>
        <w:ind w:left="0" w:firstLine="0"/>
      </w:pPr>
    </w:p>
    <w:p w14:paraId="72DBA4CD" w14:textId="77777777" w:rsidR="00F83A2D" w:rsidRDefault="00F83A2D" w:rsidP="00F83A2D">
      <w:pPr>
        <w:spacing w:after="79" w:line="259" w:lineRule="auto"/>
        <w:ind w:left="0" w:firstLine="0"/>
      </w:pPr>
    </w:p>
    <w:p w14:paraId="6F4E3FEF" w14:textId="77777777" w:rsidR="00F83A2D" w:rsidRDefault="00F83A2D" w:rsidP="00F83A2D">
      <w:pPr>
        <w:spacing w:after="79" w:line="259" w:lineRule="auto"/>
        <w:ind w:left="0" w:firstLine="0"/>
      </w:pPr>
    </w:p>
    <w:p w14:paraId="27F7B095" w14:textId="77777777" w:rsidR="00F83A2D" w:rsidRDefault="00F83A2D" w:rsidP="00F83A2D">
      <w:pPr>
        <w:spacing w:after="79" w:line="259" w:lineRule="auto"/>
        <w:ind w:left="0" w:firstLine="0"/>
      </w:pPr>
    </w:p>
    <w:p w14:paraId="643E083D" w14:textId="77777777" w:rsidR="00F83A2D" w:rsidRDefault="00F83A2D" w:rsidP="00F83A2D">
      <w:pPr>
        <w:spacing w:after="79" w:line="259" w:lineRule="auto"/>
        <w:ind w:left="0" w:firstLine="0"/>
      </w:pPr>
    </w:p>
    <w:p w14:paraId="3ACEEA45" w14:textId="77777777" w:rsidR="00F83A2D" w:rsidRDefault="00F83A2D" w:rsidP="00F83A2D">
      <w:pPr>
        <w:spacing w:after="79" w:line="259" w:lineRule="auto"/>
        <w:ind w:left="0" w:firstLine="0"/>
      </w:pPr>
    </w:p>
    <w:p w14:paraId="2EFE384D" w14:textId="77777777" w:rsidR="00F83A2D" w:rsidRDefault="00F83A2D" w:rsidP="00F83A2D">
      <w:pPr>
        <w:spacing w:after="79" w:line="259" w:lineRule="auto"/>
        <w:ind w:left="0" w:firstLine="0"/>
      </w:pPr>
    </w:p>
    <w:p w14:paraId="69C2B6A4" w14:textId="77777777" w:rsidR="00F83A2D" w:rsidRPr="006E48F2" w:rsidRDefault="00F83A2D" w:rsidP="00F83A2D">
      <w:pPr>
        <w:spacing w:after="79" w:line="259" w:lineRule="auto"/>
        <w:ind w:left="0" w:firstLine="0"/>
      </w:pPr>
    </w:p>
    <w:p w14:paraId="6DE59528" w14:textId="77777777" w:rsidR="00F83A2D" w:rsidRPr="006E48F2" w:rsidRDefault="00F83A2D" w:rsidP="00F83A2D">
      <w:pPr>
        <w:pBdr>
          <w:top w:val="single" w:sz="18" w:space="1" w:color="auto"/>
        </w:pBdr>
        <w:ind w:left="0" w:firstLine="0"/>
      </w:pPr>
    </w:p>
    <w:p w14:paraId="1B9808BC" w14:textId="77777777" w:rsidR="00F83A2D" w:rsidRDefault="00F83A2D" w:rsidP="00F83A2D">
      <w:pPr>
        <w:pStyle w:val="ListParagraph"/>
        <w:numPr>
          <w:ilvl w:val="0"/>
          <w:numId w:val="20"/>
        </w:numPr>
        <w:spacing w:after="57" w:line="259" w:lineRule="auto"/>
      </w:pPr>
      <w:r>
        <w:t>Locate HFGPALP and isolate switch by closing lockable valve.</w:t>
      </w:r>
    </w:p>
    <w:p w14:paraId="3293C8AC" w14:textId="77777777" w:rsidR="00F83A2D" w:rsidRDefault="00F83A2D" w:rsidP="00F83A2D">
      <w:pPr>
        <w:pStyle w:val="ListParagraph"/>
        <w:numPr>
          <w:ilvl w:val="0"/>
          <w:numId w:val="20"/>
        </w:numPr>
        <w:spacing w:after="57" w:line="259" w:lineRule="auto"/>
      </w:pPr>
      <w:r>
        <w:t>Connect pump/pressure gage setup to test port. Slowly pressurize the switch until the alarm activates. Record pressure at which alarm activates.</w:t>
      </w:r>
    </w:p>
    <w:p w14:paraId="6A86470C" w14:textId="77777777" w:rsidR="00F83A2D" w:rsidRPr="006E48F2" w:rsidRDefault="00F83A2D" w:rsidP="00F83A2D">
      <w:pPr>
        <w:spacing w:after="57" w:line="259" w:lineRule="auto"/>
      </w:pPr>
    </w:p>
    <w:p w14:paraId="3C608C06" w14:textId="77777777" w:rsidR="00F83A2D" w:rsidRPr="006E48F2" w:rsidRDefault="00F83A2D" w:rsidP="00F83A2D">
      <w:pPr>
        <w:pBdr>
          <w:top w:val="single" w:sz="18" w:space="1" w:color="auto"/>
        </w:pBdr>
        <w:spacing w:after="57" w:line="259" w:lineRule="auto"/>
        <w:ind w:left="0" w:firstLine="0"/>
      </w:pPr>
    </w:p>
    <w:p w14:paraId="5EE894E6" w14:textId="77777777" w:rsidR="00F83A2D" w:rsidRPr="006E48F2" w:rsidRDefault="00F83A2D" w:rsidP="00F83A2D">
      <w:pPr>
        <w:pBdr>
          <w:top w:val="single" w:sz="18" w:space="1" w:color="auto"/>
        </w:pBdr>
        <w:spacing w:after="57" w:line="259" w:lineRule="auto"/>
        <w:ind w:left="0" w:firstLine="0"/>
      </w:pPr>
    </w:p>
    <w:p w14:paraId="1BA529C7" w14:textId="77777777" w:rsidR="00F83A2D" w:rsidRPr="006E48F2" w:rsidRDefault="00F83A2D" w:rsidP="00F83A2D">
      <w:pPr>
        <w:pBdr>
          <w:top w:val="single" w:sz="18" w:space="1" w:color="auto"/>
        </w:pBdr>
        <w:spacing w:after="57" w:line="259" w:lineRule="auto"/>
        <w:ind w:left="0" w:firstLine="0"/>
      </w:pPr>
    </w:p>
    <w:p w14:paraId="7FBB3D85" w14:textId="22EA9339" w:rsidR="00F83A2D" w:rsidRDefault="00F83A2D">
      <w:pPr>
        <w:spacing w:after="160" w:line="259" w:lineRule="auto"/>
        <w:ind w:left="0" w:firstLine="0"/>
      </w:pPr>
      <w:r>
        <w:br w:type="page"/>
      </w:r>
    </w:p>
    <w:p w14:paraId="1C1EBFEF" w14:textId="77777777" w:rsidR="00F83A2D" w:rsidRPr="00D44DA8" w:rsidRDefault="00F83A2D" w:rsidP="00F83A2D"/>
    <w:tbl>
      <w:tblPr>
        <w:tblStyle w:val="TableGrid"/>
        <w:tblW w:w="10080" w:type="dxa"/>
        <w:jc w:val="center"/>
        <w:tblInd w:w="0" w:type="dxa"/>
        <w:tblCellMar>
          <w:top w:w="5" w:type="dxa"/>
          <w:left w:w="5" w:type="dxa"/>
          <w:right w:w="5" w:type="dxa"/>
        </w:tblCellMar>
        <w:tblLook w:val="04A0" w:firstRow="1" w:lastRow="0" w:firstColumn="1" w:lastColumn="0" w:noHBand="0" w:noVBand="1"/>
      </w:tblPr>
      <w:tblGrid>
        <w:gridCol w:w="6161"/>
        <w:gridCol w:w="1877"/>
        <w:gridCol w:w="2042"/>
      </w:tblGrid>
      <w:tr w:rsidR="00F83A2D" w:rsidRPr="006E48F2" w14:paraId="05486DBD" w14:textId="77777777" w:rsidTr="00416C88">
        <w:trPr>
          <w:trHeight w:val="286"/>
          <w:jc w:val="center"/>
        </w:trPr>
        <w:tc>
          <w:tcPr>
            <w:tcW w:w="7195" w:type="dxa"/>
            <w:tcBorders>
              <w:top w:val="single" w:sz="4" w:space="0" w:color="000000"/>
              <w:left w:val="single" w:sz="4" w:space="0" w:color="000000"/>
              <w:bottom w:val="single" w:sz="4" w:space="0" w:color="000000"/>
              <w:right w:val="single" w:sz="4" w:space="0" w:color="000000"/>
            </w:tcBorders>
          </w:tcPr>
          <w:p w14:paraId="4D34060F" w14:textId="77777777" w:rsidR="00F83A2D" w:rsidRPr="006E48F2" w:rsidRDefault="00F83A2D" w:rsidP="00416C88">
            <w:pPr>
              <w:spacing w:after="0" w:line="259" w:lineRule="auto"/>
              <w:ind w:left="0" w:firstLine="0"/>
              <w:jc w:val="center"/>
            </w:pPr>
            <w:r w:rsidRPr="006E48F2">
              <w:rPr>
                <w:b/>
              </w:rPr>
              <w:t xml:space="preserve">Result </w:t>
            </w:r>
          </w:p>
        </w:tc>
        <w:tc>
          <w:tcPr>
            <w:tcW w:w="810" w:type="dxa"/>
            <w:tcBorders>
              <w:top w:val="single" w:sz="4" w:space="0" w:color="000000"/>
              <w:left w:val="single" w:sz="4" w:space="0" w:color="000000"/>
              <w:bottom w:val="single" w:sz="4" w:space="0" w:color="000000"/>
              <w:right w:val="single" w:sz="4" w:space="0" w:color="000000"/>
            </w:tcBorders>
          </w:tcPr>
          <w:p w14:paraId="5FD95945" w14:textId="77777777" w:rsidR="00F83A2D" w:rsidRPr="006E48F2" w:rsidRDefault="00F83A2D" w:rsidP="00416C88">
            <w:pPr>
              <w:spacing w:after="0" w:line="259" w:lineRule="auto"/>
              <w:ind w:left="0" w:firstLine="0"/>
              <w:jc w:val="center"/>
            </w:pPr>
            <w:r w:rsidRPr="006E48F2">
              <w:rPr>
                <w:b/>
              </w:rPr>
              <w:t xml:space="preserve">Y/N </w:t>
            </w:r>
          </w:p>
        </w:tc>
        <w:tc>
          <w:tcPr>
            <w:tcW w:w="2075" w:type="dxa"/>
            <w:tcBorders>
              <w:top w:val="single" w:sz="4" w:space="0" w:color="000000"/>
              <w:left w:val="single" w:sz="4" w:space="0" w:color="000000"/>
              <w:bottom w:val="single" w:sz="4" w:space="0" w:color="000000"/>
              <w:right w:val="single" w:sz="4" w:space="0" w:color="000000"/>
            </w:tcBorders>
          </w:tcPr>
          <w:p w14:paraId="30429485" w14:textId="77777777" w:rsidR="00F83A2D" w:rsidRPr="006E48F2" w:rsidRDefault="00F83A2D" w:rsidP="00416C88">
            <w:pPr>
              <w:spacing w:after="0" w:line="259" w:lineRule="auto"/>
              <w:ind w:left="0" w:firstLine="0"/>
              <w:jc w:val="center"/>
            </w:pPr>
            <w:r w:rsidRPr="006E48F2">
              <w:rPr>
                <w:b/>
              </w:rPr>
              <w:t xml:space="preserve">Switch Trip Point </w:t>
            </w:r>
          </w:p>
        </w:tc>
      </w:tr>
      <w:tr w:rsidR="00F83A2D" w:rsidRPr="006E48F2" w14:paraId="76DD438A" w14:textId="77777777" w:rsidTr="00416C88">
        <w:trPr>
          <w:trHeight w:val="360"/>
          <w:jc w:val="center"/>
        </w:trPr>
        <w:tc>
          <w:tcPr>
            <w:tcW w:w="7195" w:type="dxa"/>
            <w:tcBorders>
              <w:top w:val="single" w:sz="4" w:space="0" w:color="000000"/>
              <w:left w:val="single" w:sz="4" w:space="0" w:color="000000"/>
              <w:bottom w:val="single" w:sz="4" w:space="0" w:color="000000"/>
              <w:right w:val="single" w:sz="4" w:space="0" w:color="000000"/>
            </w:tcBorders>
          </w:tcPr>
          <w:p w14:paraId="46A6A0B6" w14:textId="77777777" w:rsidR="00F83A2D" w:rsidRPr="006E48F2" w:rsidRDefault="00F83A2D" w:rsidP="00416C88">
            <w:pPr>
              <w:spacing w:after="0" w:line="259" w:lineRule="auto"/>
              <w:ind w:left="0" w:firstLine="0"/>
            </w:pPr>
            <w:r w:rsidRPr="006E48F2">
              <w:t xml:space="preserve">Correct location? </w:t>
            </w:r>
            <w:r w:rsidRPr="00F53BB2">
              <w:t>Is LOOP Valve and test port in place?</w:t>
            </w:r>
          </w:p>
        </w:tc>
        <w:tc>
          <w:tcPr>
            <w:tcW w:w="810" w:type="dxa"/>
            <w:tcBorders>
              <w:top w:val="single" w:sz="4" w:space="0" w:color="000000"/>
              <w:left w:val="single" w:sz="4" w:space="0" w:color="000000"/>
              <w:bottom w:val="single" w:sz="4" w:space="0" w:color="000000"/>
              <w:right w:val="single" w:sz="4" w:space="0" w:color="000000"/>
            </w:tcBorders>
          </w:tcPr>
          <w:p w14:paraId="017030AD" w14:textId="77777777" w:rsidR="00F83A2D" w:rsidRPr="006E48F2" w:rsidRDefault="00F83A2D" w:rsidP="00416C88">
            <w:pPr>
              <w:jc w:val="center"/>
            </w:pPr>
            <w:r w:rsidRPr="000C07A3">
              <w:t>$hfgp</w:t>
            </w:r>
            <w:r>
              <w:t>alp</w:t>
            </w:r>
            <w:r w:rsidRPr="000C07A3">
              <w:t>_result_1$</w:t>
            </w:r>
          </w:p>
        </w:tc>
        <w:tc>
          <w:tcPr>
            <w:tcW w:w="2075"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4808060F" w14:textId="77777777" w:rsidR="00F83A2D" w:rsidRPr="006E48F2" w:rsidRDefault="00F83A2D" w:rsidP="00416C88">
            <w:pPr>
              <w:jc w:val="center"/>
            </w:pPr>
          </w:p>
        </w:tc>
      </w:tr>
      <w:tr w:rsidR="00F83A2D" w:rsidRPr="006E48F2" w14:paraId="4C629093" w14:textId="77777777" w:rsidTr="00416C88">
        <w:trPr>
          <w:trHeight w:val="360"/>
          <w:jc w:val="center"/>
        </w:trPr>
        <w:tc>
          <w:tcPr>
            <w:tcW w:w="7195" w:type="dxa"/>
            <w:tcBorders>
              <w:top w:val="single" w:sz="4" w:space="0" w:color="000000"/>
              <w:left w:val="single" w:sz="4" w:space="0" w:color="000000"/>
              <w:bottom w:val="single" w:sz="4" w:space="0" w:color="000000"/>
              <w:right w:val="single" w:sz="4" w:space="0" w:color="000000"/>
            </w:tcBorders>
          </w:tcPr>
          <w:p w14:paraId="2175057D" w14:textId="77777777" w:rsidR="00F83A2D" w:rsidRPr="006E48F2" w:rsidRDefault="00F83A2D" w:rsidP="00416C88">
            <w:pPr>
              <w:spacing w:after="0" w:line="259" w:lineRule="auto"/>
              <w:ind w:left="0" w:firstLine="0"/>
            </w:pPr>
            <w:r w:rsidRPr="006E48F2">
              <w:t xml:space="preserve">Did switch work correctly?   Record Pressure </w:t>
            </w:r>
          </w:p>
        </w:tc>
        <w:tc>
          <w:tcPr>
            <w:tcW w:w="810" w:type="dxa"/>
            <w:tcBorders>
              <w:top w:val="single" w:sz="4" w:space="0" w:color="000000"/>
              <w:left w:val="single" w:sz="4" w:space="0" w:color="000000"/>
              <w:bottom w:val="single" w:sz="4" w:space="0" w:color="000000"/>
              <w:right w:val="single" w:sz="4" w:space="0" w:color="000000"/>
            </w:tcBorders>
          </w:tcPr>
          <w:p w14:paraId="216045BC" w14:textId="77777777" w:rsidR="00F83A2D" w:rsidRPr="006E48F2" w:rsidRDefault="00F83A2D" w:rsidP="00416C88">
            <w:pPr>
              <w:jc w:val="center"/>
            </w:pPr>
            <w:r w:rsidRPr="000C07A3">
              <w:t>$hfgp</w:t>
            </w:r>
            <w:r>
              <w:t>alp</w:t>
            </w:r>
            <w:r w:rsidRPr="000C07A3">
              <w:t>_result_</w:t>
            </w:r>
            <w:r>
              <w:t>2</w:t>
            </w:r>
            <w:r w:rsidRPr="000C07A3">
              <w:t>$</w:t>
            </w:r>
          </w:p>
        </w:tc>
        <w:tc>
          <w:tcPr>
            <w:tcW w:w="2075" w:type="dxa"/>
            <w:tcBorders>
              <w:top w:val="single" w:sz="4" w:space="0" w:color="000000"/>
              <w:left w:val="single" w:sz="4" w:space="0" w:color="000000"/>
              <w:bottom w:val="single" w:sz="4" w:space="0" w:color="000000"/>
              <w:right w:val="single" w:sz="4" w:space="0" w:color="000000"/>
            </w:tcBorders>
          </w:tcPr>
          <w:p w14:paraId="055FEF0E" w14:textId="77777777" w:rsidR="00F83A2D" w:rsidRPr="006E48F2" w:rsidRDefault="00F83A2D" w:rsidP="00416C88">
            <w:pPr>
              <w:jc w:val="center"/>
            </w:pPr>
            <w:r w:rsidRPr="000C07A3">
              <w:t>$hfgp</w:t>
            </w:r>
            <w:r>
              <w:t>alp</w:t>
            </w:r>
            <w:r w:rsidRPr="000C07A3">
              <w:t>_result_</w:t>
            </w:r>
            <w:r>
              <w:t>3</w:t>
            </w:r>
            <w:r w:rsidRPr="000C07A3">
              <w:t>$</w:t>
            </w:r>
          </w:p>
        </w:tc>
      </w:tr>
      <w:tr w:rsidR="00F83A2D" w:rsidRPr="006E48F2" w14:paraId="37662155" w14:textId="77777777" w:rsidTr="00416C88">
        <w:trPr>
          <w:trHeight w:val="288"/>
          <w:jc w:val="center"/>
        </w:trPr>
        <w:tc>
          <w:tcPr>
            <w:tcW w:w="7195" w:type="dxa"/>
            <w:tcBorders>
              <w:top w:val="single" w:sz="4" w:space="0" w:color="000000"/>
              <w:left w:val="single" w:sz="4" w:space="0" w:color="000000"/>
              <w:bottom w:val="single" w:sz="4" w:space="0" w:color="000000"/>
              <w:right w:val="single" w:sz="4" w:space="0" w:color="000000"/>
            </w:tcBorders>
          </w:tcPr>
          <w:p w14:paraId="7C5142D9" w14:textId="77777777" w:rsidR="00F83A2D" w:rsidRPr="006E48F2" w:rsidRDefault="00F83A2D" w:rsidP="00416C88">
            <w:pPr>
              <w:spacing w:after="0" w:line="259" w:lineRule="auto"/>
              <w:ind w:left="0" w:firstLine="0"/>
            </w:pPr>
            <w:r w:rsidRPr="006E48F2">
              <w:t>Is switch trip point 120% or less of regulated pressure?</w:t>
            </w:r>
          </w:p>
        </w:tc>
        <w:tc>
          <w:tcPr>
            <w:tcW w:w="810" w:type="dxa"/>
            <w:tcBorders>
              <w:top w:val="single" w:sz="4" w:space="0" w:color="000000"/>
              <w:left w:val="single" w:sz="4" w:space="0" w:color="000000"/>
              <w:bottom w:val="single" w:sz="4" w:space="0" w:color="000000"/>
              <w:right w:val="single" w:sz="4" w:space="0" w:color="000000"/>
            </w:tcBorders>
          </w:tcPr>
          <w:p w14:paraId="547E6ACE" w14:textId="77777777" w:rsidR="00F83A2D" w:rsidRPr="006E48F2" w:rsidRDefault="00F83A2D" w:rsidP="00416C88">
            <w:pPr>
              <w:jc w:val="center"/>
            </w:pPr>
            <w:r w:rsidRPr="000C07A3">
              <w:t>$hfgp</w:t>
            </w:r>
            <w:r>
              <w:t>alp</w:t>
            </w:r>
            <w:r w:rsidRPr="000C07A3">
              <w:t>_result_</w:t>
            </w:r>
            <w:r>
              <w:t>4</w:t>
            </w:r>
            <w:r w:rsidRPr="000C07A3">
              <w:t>$</w:t>
            </w:r>
          </w:p>
        </w:tc>
        <w:tc>
          <w:tcPr>
            <w:tcW w:w="2075"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10D430F0" w14:textId="77777777" w:rsidR="00F83A2D" w:rsidRPr="006E48F2" w:rsidRDefault="00F83A2D" w:rsidP="00416C88">
            <w:pPr>
              <w:jc w:val="center"/>
            </w:pPr>
          </w:p>
        </w:tc>
      </w:tr>
      <w:tr w:rsidR="00F83A2D" w:rsidRPr="006E48F2" w14:paraId="57955954" w14:textId="77777777" w:rsidTr="00416C88">
        <w:trPr>
          <w:trHeight w:val="288"/>
          <w:jc w:val="center"/>
        </w:trPr>
        <w:tc>
          <w:tcPr>
            <w:tcW w:w="7195" w:type="dxa"/>
            <w:tcBorders>
              <w:top w:val="single" w:sz="4" w:space="0" w:color="000000"/>
              <w:left w:val="single" w:sz="4" w:space="0" w:color="000000"/>
              <w:bottom w:val="single" w:sz="4" w:space="0" w:color="000000"/>
              <w:right w:val="single" w:sz="4" w:space="0" w:color="000000"/>
            </w:tcBorders>
          </w:tcPr>
          <w:p w14:paraId="641991EB" w14:textId="77777777" w:rsidR="00F83A2D" w:rsidRPr="006E48F2" w:rsidRDefault="00F83A2D" w:rsidP="00416C88">
            <w:pPr>
              <w:spacing w:after="0" w:line="259" w:lineRule="auto"/>
              <w:ind w:left="0" w:firstLine="0"/>
            </w:pPr>
            <w:r w:rsidRPr="006C51C2">
              <w:t>Did alarm activate and annunciate properly?</w:t>
            </w:r>
          </w:p>
        </w:tc>
        <w:tc>
          <w:tcPr>
            <w:tcW w:w="810" w:type="dxa"/>
            <w:tcBorders>
              <w:top w:val="single" w:sz="4" w:space="0" w:color="000000"/>
              <w:left w:val="single" w:sz="4" w:space="0" w:color="000000"/>
              <w:bottom w:val="single" w:sz="4" w:space="0" w:color="000000"/>
              <w:right w:val="single" w:sz="4" w:space="0" w:color="000000"/>
            </w:tcBorders>
          </w:tcPr>
          <w:p w14:paraId="43FFCE9F" w14:textId="77777777" w:rsidR="00F83A2D" w:rsidRPr="000C07A3" w:rsidRDefault="00F83A2D" w:rsidP="00416C88">
            <w:pPr>
              <w:jc w:val="center"/>
            </w:pPr>
            <w:r w:rsidRPr="000C07A3">
              <w:t>$hfgp</w:t>
            </w:r>
            <w:r>
              <w:t>alp</w:t>
            </w:r>
            <w:r w:rsidRPr="000C07A3">
              <w:t>_result_</w:t>
            </w:r>
            <w:r>
              <w:t>5</w:t>
            </w:r>
            <w:r w:rsidRPr="000C07A3">
              <w:t>$</w:t>
            </w:r>
          </w:p>
        </w:tc>
        <w:tc>
          <w:tcPr>
            <w:tcW w:w="2075"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47A672F7" w14:textId="77777777" w:rsidR="00F83A2D" w:rsidRPr="006E48F2" w:rsidRDefault="00F83A2D" w:rsidP="00416C88">
            <w:pPr>
              <w:jc w:val="center"/>
            </w:pPr>
          </w:p>
        </w:tc>
      </w:tr>
    </w:tbl>
    <w:p w14:paraId="1790BF10" w14:textId="77777777" w:rsidR="00F83A2D" w:rsidRPr="006E48F2" w:rsidRDefault="00F83A2D" w:rsidP="00F83A2D">
      <w:pPr>
        <w:spacing w:after="60" w:line="259" w:lineRule="auto"/>
        <w:ind w:left="0" w:firstLine="0"/>
        <w:rPr>
          <w:rFonts w:eastAsia="Calibri"/>
          <w:noProof/>
          <w:sz w:val="22"/>
        </w:rPr>
      </w:pPr>
    </w:p>
    <w:p w14:paraId="26FE9098" w14:textId="77777777" w:rsidR="00F83A2D" w:rsidRPr="006E48F2" w:rsidRDefault="00F83A2D" w:rsidP="00F83A2D">
      <w:pPr>
        <w:pBdr>
          <w:top w:val="single" w:sz="18" w:space="1" w:color="auto"/>
        </w:pBdr>
        <w:spacing w:after="60" w:line="259" w:lineRule="auto"/>
        <w:ind w:left="0" w:firstLine="0"/>
      </w:pPr>
    </w:p>
    <w:p w14:paraId="0EFDF183" w14:textId="77777777" w:rsidR="00F83A2D" w:rsidRPr="006E48F2" w:rsidRDefault="00F83A2D" w:rsidP="00F83A2D">
      <w:pPr>
        <w:ind w:left="0" w:firstLine="0"/>
        <w:rPr>
          <w:b/>
        </w:rPr>
      </w:pPr>
      <w:r w:rsidRPr="006E48F2">
        <w:rPr>
          <w:b/>
        </w:rPr>
        <w:t>Did the device fail or pass the 3 Question Criteria (section 1.3.1)?</w:t>
      </w:r>
      <w:r>
        <w:rPr>
          <w:b/>
        </w:rPr>
        <w:t xml:space="preserve">  [</w:t>
      </w:r>
      <w:r w:rsidRPr="002C41CD">
        <w:rPr>
          <w:b/>
        </w:rPr>
        <w:t>$</w:t>
      </w:r>
      <w:proofErr w:type="spellStart"/>
      <w:r w:rsidRPr="002C41CD">
        <w:rPr>
          <w:b/>
        </w:rPr>
        <w:t>hfgp</w:t>
      </w:r>
      <w:r>
        <w:rPr>
          <w:b/>
        </w:rPr>
        <w:t>alp</w:t>
      </w:r>
      <w:r w:rsidRPr="002C41CD">
        <w:rPr>
          <w:b/>
        </w:rPr>
        <w:t>_result_status</w:t>
      </w:r>
      <w:proofErr w:type="spellEnd"/>
      <w:r w:rsidRPr="002C41CD">
        <w:rPr>
          <w:b/>
        </w:rPr>
        <w:t>$</w:t>
      </w:r>
      <w:r>
        <w:rPr>
          <w:b/>
        </w:rPr>
        <w:t>]</w:t>
      </w:r>
    </w:p>
    <w:p w14:paraId="3F26DD58" w14:textId="77777777" w:rsidR="00F83A2D" w:rsidRPr="00B25CE3" w:rsidRDefault="00F83A2D" w:rsidP="00F83A2D">
      <w:pPr>
        <w:ind w:left="0" w:firstLine="0"/>
      </w:pPr>
      <w:r>
        <w:t>If boiler is to be operated with failed safety device, a properly approved ISM is required</w:t>
      </w:r>
      <w:r w:rsidRPr="00B25CE3">
        <w:t>.</w:t>
      </w:r>
      <w:r>
        <w:br/>
        <w:t>Describe safety device failure/remedy in Appendix F.</w:t>
      </w:r>
      <w:r w:rsidRPr="00B25CE3">
        <w:t xml:space="preserve"> </w:t>
      </w:r>
    </w:p>
    <w:p w14:paraId="74F0CBDE" w14:textId="77777777" w:rsidR="00012A5E" w:rsidRPr="00B25CE3" w:rsidRDefault="00012A5E" w:rsidP="00D6011D">
      <w:pPr>
        <w:spacing w:after="0" w:line="259" w:lineRule="auto"/>
        <w:ind w:left="0" w:firstLine="0"/>
        <w:rPr>
          <w:b/>
          <w:sz w:val="28"/>
        </w:rPr>
      </w:pPr>
    </w:p>
    <w:p w14:paraId="5E13474A" w14:textId="24A2D1AE" w:rsidR="00555A2C" w:rsidRPr="00B25CE3" w:rsidRDefault="00555A2C">
      <w:pPr>
        <w:spacing w:after="160" w:line="259" w:lineRule="auto"/>
        <w:ind w:left="0" w:firstLine="0"/>
        <w:rPr>
          <w:b/>
          <w:sz w:val="28"/>
        </w:rPr>
      </w:pPr>
      <w:r w:rsidRPr="00B25CE3">
        <w:rPr>
          <w:b/>
          <w:sz w:val="28"/>
        </w:rPr>
        <w:br w:type="page"/>
      </w:r>
    </w:p>
    <w:p w14:paraId="1643E03F" w14:textId="315819F5" w:rsidR="00884C61" w:rsidRPr="00B25CE3" w:rsidRDefault="00884C61" w:rsidP="00884C61">
      <w:pPr>
        <w:pStyle w:val="Heading1"/>
      </w:pPr>
      <w:bookmarkStart w:id="18" w:name="_Toc164749785"/>
      <w:r w:rsidRPr="00B25CE3">
        <w:lastRenderedPageBreak/>
        <w:t xml:space="preserve">Appendix </w:t>
      </w:r>
      <w:r>
        <w:t>E</w:t>
      </w:r>
      <w:r w:rsidRPr="00B25CE3">
        <w:t xml:space="preserve">: </w:t>
      </w:r>
      <w:r>
        <w:t>Checklist for General Plant Safety and Reliability</w:t>
      </w:r>
      <w:bookmarkEnd w:id="18"/>
    </w:p>
    <w:p w14:paraId="44FE943F" w14:textId="77777777" w:rsidR="00884C61" w:rsidRDefault="00884C61" w:rsidP="00884C61">
      <w:pPr>
        <w:spacing w:after="160" w:line="259" w:lineRule="auto"/>
        <w:ind w:left="0" w:firstLine="0"/>
      </w:pPr>
    </w:p>
    <w:p w14:paraId="758A1A09" w14:textId="77777777" w:rsidR="00884C61" w:rsidRDefault="00884C61" w:rsidP="00884C61">
      <w:pPr>
        <w:spacing w:after="160" w:line="259" w:lineRule="auto"/>
        <w:ind w:left="0" w:firstLine="0"/>
      </w:pPr>
      <w:r>
        <w:t>Most of the questions below are related to reliability. However, a decrease in reliability inevitably leads to increased safety risk.</w:t>
      </w:r>
    </w:p>
    <w:p w14:paraId="4E15D3B7" w14:textId="77777777" w:rsidR="00884C61" w:rsidRDefault="00884C61" w:rsidP="00884C61">
      <w:pPr>
        <w:spacing w:after="160" w:line="259" w:lineRule="auto"/>
        <w:ind w:left="0" w:firstLine="0"/>
      </w:pPr>
      <w:r>
        <w:t xml:space="preserve">The following questions </w:t>
      </w:r>
      <w:proofErr w:type="spellStart"/>
      <w:r>
        <w:t>my</w:t>
      </w:r>
      <w:proofErr w:type="spellEnd"/>
      <w:r>
        <w:t xml:space="preserve"> be answered </w:t>
      </w:r>
      <w:proofErr w:type="spellStart"/>
      <w:r>
        <w:t>base</w:t>
      </w:r>
      <w:proofErr w:type="spellEnd"/>
      <w:r>
        <w:t xml:space="preserve"> on actual experience and knowledge.</w:t>
      </w:r>
    </w:p>
    <w:tbl>
      <w:tblPr>
        <w:tblStyle w:val="TableGrid0"/>
        <w:tblW w:w="0" w:type="auto"/>
        <w:tblLook w:val="04A0" w:firstRow="1" w:lastRow="0" w:firstColumn="1" w:lastColumn="0" w:noHBand="0" w:noVBand="1"/>
      </w:tblPr>
      <w:tblGrid>
        <w:gridCol w:w="535"/>
        <w:gridCol w:w="8460"/>
        <w:gridCol w:w="1795"/>
      </w:tblGrid>
      <w:tr w:rsidR="00884C61" w14:paraId="0505F647" w14:textId="77777777" w:rsidTr="00010E0A">
        <w:tc>
          <w:tcPr>
            <w:tcW w:w="535" w:type="dxa"/>
          </w:tcPr>
          <w:p w14:paraId="3667E47B" w14:textId="77777777" w:rsidR="00884C61" w:rsidRDefault="00884C61" w:rsidP="00010E0A">
            <w:pPr>
              <w:spacing w:after="160" w:line="259" w:lineRule="auto"/>
              <w:ind w:left="0" w:firstLine="0"/>
            </w:pPr>
          </w:p>
        </w:tc>
        <w:tc>
          <w:tcPr>
            <w:tcW w:w="8460" w:type="dxa"/>
          </w:tcPr>
          <w:p w14:paraId="4AB503B9" w14:textId="77777777" w:rsidR="00884C61" w:rsidRPr="005F38D3" w:rsidRDefault="00884C61" w:rsidP="00010E0A">
            <w:pPr>
              <w:spacing w:after="160" w:line="259" w:lineRule="auto"/>
              <w:ind w:left="0" w:firstLine="0"/>
              <w:rPr>
                <w:b/>
                <w:bCs/>
              </w:rPr>
            </w:pPr>
            <w:r w:rsidRPr="005F38D3">
              <w:rPr>
                <w:b/>
                <w:bCs/>
              </w:rPr>
              <w:t>Result:</w:t>
            </w:r>
          </w:p>
        </w:tc>
        <w:tc>
          <w:tcPr>
            <w:tcW w:w="1795" w:type="dxa"/>
          </w:tcPr>
          <w:p w14:paraId="1D5C9D29" w14:textId="77777777" w:rsidR="00884C61" w:rsidRPr="005F38D3" w:rsidRDefault="00884C61" w:rsidP="00010E0A">
            <w:pPr>
              <w:spacing w:after="160" w:line="259" w:lineRule="auto"/>
              <w:ind w:left="0" w:firstLine="0"/>
              <w:jc w:val="center"/>
              <w:rPr>
                <w:b/>
                <w:bCs/>
              </w:rPr>
            </w:pPr>
            <w:r w:rsidRPr="005F38D3">
              <w:rPr>
                <w:b/>
                <w:bCs/>
              </w:rPr>
              <w:t>PASS/FAIL</w:t>
            </w:r>
          </w:p>
        </w:tc>
      </w:tr>
      <w:tr w:rsidR="00884C61" w14:paraId="14793E36" w14:textId="77777777" w:rsidTr="00010E0A">
        <w:tc>
          <w:tcPr>
            <w:tcW w:w="535" w:type="dxa"/>
          </w:tcPr>
          <w:p w14:paraId="50C5C71A" w14:textId="77777777" w:rsidR="00884C61" w:rsidRDefault="00884C61" w:rsidP="00010E0A">
            <w:pPr>
              <w:spacing w:after="160" w:line="259" w:lineRule="auto"/>
              <w:ind w:left="0" w:firstLine="0"/>
              <w:jc w:val="center"/>
            </w:pPr>
            <w:r>
              <w:t>1.</w:t>
            </w:r>
          </w:p>
        </w:tc>
        <w:tc>
          <w:tcPr>
            <w:tcW w:w="8460" w:type="dxa"/>
          </w:tcPr>
          <w:p w14:paraId="4E740AF5" w14:textId="77777777" w:rsidR="00884C61" w:rsidRDefault="00884C61" w:rsidP="00010E0A">
            <w:pPr>
              <w:spacing w:after="160" w:line="259" w:lineRule="auto"/>
              <w:ind w:left="0" w:firstLine="0"/>
            </w:pPr>
            <w:r>
              <w:t>Is there a deaerator tank bypass?</w:t>
            </w:r>
          </w:p>
        </w:tc>
        <w:tc>
          <w:tcPr>
            <w:tcW w:w="1795" w:type="dxa"/>
          </w:tcPr>
          <w:p w14:paraId="54D54307" w14:textId="77777777" w:rsidR="00884C61" w:rsidRDefault="00884C61" w:rsidP="00010E0A">
            <w:pPr>
              <w:spacing w:after="160" w:line="259" w:lineRule="auto"/>
              <w:ind w:left="0" w:firstLine="0"/>
              <w:jc w:val="center"/>
            </w:pPr>
            <w:r>
              <w:t>$gpsr_result_1$</w:t>
            </w:r>
          </w:p>
        </w:tc>
      </w:tr>
      <w:tr w:rsidR="00884C61" w14:paraId="752B1AC3" w14:textId="77777777" w:rsidTr="00010E0A">
        <w:tc>
          <w:tcPr>
            <w:tcW w:w="535" w:type="dxa"/>
          </w:tcPr>
          <w:p w14:paraId="0A5448DB" w14:textId="77777777" w:rsidR="00884C61" w:rsidRDefault="00884C61" w:rsidP="00010E0A">
            <w:pPr>
              <w:spacing w:after="160" w:line="259" w:lineRule="auto"/>
              <w:ind w:left="0" w:firstLine="0"/>
              <w:jc w:val="center"/>
            </w:pPr>
            <w:r>
              <w:t>2.</w:t>
            </w:r>
          </w:p>
        </w:tc>
        <w:tc>
          <w:tcPr>
            <w:tcW w:w="8460" w:type="dxa"/>
          </w:tcPr>
          <w:p w14:paraId="5E7BA59D" w14:textId="77777777" w:rsidR="00884C61" w:rsidRDefault="00884C61" w:rsidP="00010E0A">
            <w:pPr>
              <w:spacing w:after="160" w:line="259" w:lineRule="auto"/>
              <w:ind w:left="0" w:firstLine="0"/>
            </w:pPr>
            <w:r>
              <w:t>Is there a condensate tank bypass?</w:t>
            </w:r>
          </w:p>
        </w:tc>
        <w:tc>
          <w:tcPr>
            <w:tcW w:w="1795" w:type="dxa"/>
          </w:tcPr>
          <w:p w14:paraId="488D70BF" w14:textId="77777777" w:rsidR="00884C61" w:rsidRDefault="00884C61" w:rsidP="00010E0A">
            <w:pPr>
              <w:spacing w:after="160" w:line="259" w:lineRule="auto"/>
              <w:ind w:left="0" w:firstLine="0"/>
              <w:jc w:val="center"/>
            </w:pPr>
            <w:r>
              <w:t>$gpsr_result_2$</w:t>
            </w:r>
          </w:p>
        </w:tc>
      </w:tr>
      <w:tr w:rsidR="00884C61" w14:paraId="496B58B9" w14:textId="77777777" w:rsidTr="00010E0A">
        <w:tc>
          <w:tcPr>
            <w:tcW w:w="535" w:type="dxa"/>
          </w:tcPr>
          <w:p w14:paraId="11AEA0B5" w14:textId="77777777" w:rsidR="00884C61" w:rsidRDefault="00884C61" w:rsidP="00010E0A">
            <w:pPr>
              <w:spacing w:after="160" w:line="259" w:lineRule="auto"/>
              <w:ind w:left="0" w:firstLine="0"/>
              <w:jc w:val="center"/>
            </w:pPr>
            <w:r>
              <w:t>3.</w:t>
            </w:r>
          </w:p>
        </w:tc>
        <w:tc>
          <w:tcPr>
            <w:tcW w:w="8460" w:type="dxa"/>
          </w:tcPr>
          <w:p w14:paraId="7357E896" w14:textId="77777777" w:rsidR="00884C61" w:rsidRDefault="00884C61" w:rsidP="00010E0A">
            <w:pPr>
              <w:spacing w:after="160" w:line="259" w:lineRule="auto"/>
              <w:ind w:left="0" w:firstLine="0"/>
            </w:pPr>
            <w:r>
              <w:t>Is there a softener bypass?</w:t>
            </w:r>
          </w:p>
        </w:tc>
        <w:tc>
          <w:tcPr>
            <w:tcW w:w="1795" w:type="dxa"/>
          </w:tcPr>
          <w:p w14:paraId="0E82C279" w14:textId="77777777" w:rsidR="00884C61" w:rsidRDefault="00884C61" w:rsidP="00010E0A">
            <w:pPr>
              <w:spacing w:after="160" w:line="259" w:lineRule="auto"/>
              <w:ind w:left="0" w:firstLine="0"/>
              <w:jc w:val="center"/>
            </w:pPr>
            <w:r>
              <w:t>$gpsr_result_3$</w:t>
            </w:r>
          </w:p>
        </w:tc>
      </w:tr>
      <w:tr w:rsidR="00884C61" w14:paraId="012E2314" w14:textId="77777777" w:rsidTr="00010E0A">
        <w:tc>
          <w:tcPr>
            <w:tcW w:w="535" w:type="dxa"/>
          </w:tcPr>
          <w:p w14:paraId="363796F6" w14:textId="77777777" w:rsidR="00884C61" w:rsidRDefault="00884C61" w:rsidP="00010E0A">
            <w:pPr>
              <w:spacing w:after="160" w:line="259" w:lineRule="auto"/>
              <w:ind w:left="0" w:firstLine="0"/>
              <w:jc w:val="center"/>
            </w:pPr>
            <w:r>
              <w:t>4.</w:t>
            </w:r>
          </w:p>
        </w:tc>
        <w:tc>
          <w:tcPr>
            <w:tcW w:w="8460" w:type="dxa"/>
          </w:tcPr>
          <w:p w14:paraId="0DA72879" w14:textId="77777777" w:rsidR="00884C61" w:rsidRDefault="00884C61" w:rsidP="00010E0A">
            <w:pPr>
              <w:spacing w:after="160" w:line="259" w:lineRule="auto"/>
              <w:ind w:left="0" w:firstLine="0"/>
            </w:pPr>
            <w:r>
              <w:t>Is there auxiliary makeup to deaerator?</w:t>
            </w:r>
          </w:p>
        </w:tc>
        <w:tc>
          <w:tcPr>
            <w:tcW w:w="1795" w:type="dxa"/>
          </w:tcPr>
          <w:p w14:paraId="60C859E9" w14:textId="77777777" w:rsidR="00884C61" w:rsidRDefault="00884C61" w:rsidP="00010E0A">
            <w:pPr>
              <w:spacing w:after="160" w:line="259" w:lineRule="auto"/>
              <w:ind w:left="0" w:firstLine="0"/>
              <w:jc w:val="center"/>
            </w:pPr>
            <w:r>
              <w:t>$gpsr_result_4$</w:t>
            </w:r>
          </w:p>
        </w:tc>
      </w:tr>
      <w:tr w:rsidR="00884C61" w14:paraId="02DB7C61" w14:textId="77777777" w:rsidTr="00010E0A">
        <w:tc>
          <w:tcPr>
            <w:tcW w:w="535" w:type="dxa"/>
          </w:tcPr>
          <w:p w14:paraId="62046B2A" w14:textId="77777777" w:rsidR="00884C61" w:rsidRDefault="00884C61" w:rsidP="00010E0A">
            <w:pPr>
              <w:spacing w:after="160" w:line="259" w:lineRule="auto"/>
              <w:ind w:left="0" w:firstLine="0"/>
              <w:jc w:val="center"/>
            </w:pPr>
            <w:r>
              <w:t>5.</w:t>
            </w:r>
          </w:p>
        </w:tc>
        <w:tc>
          <w:tcPr>
            <w:tcW w:w="8460" w:type="dxa"/>
          </w:tcPr>
          <w:p w14:paraId="5E900D3D" w14:textId="77777777" w:rsidR="00884C61" w:rsidRDefault="00884C61" w:rsidP="00010E0A">
            <w:pPr>
              <w:spacing w:after="160" w:line="259" w:lineRule="auto"/>
              <w:ind w:left="0" w:firstLine="0"/>
            </w:pPr>
            <w:r>
              <w:t>Is there an adequate supply of emergency water available for boilers?</w:t>
            </w:r>
          </w:p>
        </w:tc>
        <w:tc>
          <w:tcPr>
            <w:tcW w:w="1795" w:type="dxa"/>
          </w:tcPr>
          <w:p w14:paraId="5758C070" w14:textId="77777777" w:rsidR="00884C61" w:rsidRDefault="00884C61" w:rsidP="00010E0A">
            <w:pPr>
              <w:spacing w:after="160" w:line="259" w:lineRule="auto"/>
              <w:ind w:left="0" w:firstLine="0"/>
              <w:jc w:val="center"/>
            </w:pPr>
            <w:r>
              <w:t>$gpsr_result_5$</w:t>
            </w:r>
          </w:p>
        </w:tc>
      </w:tr>
      <w:tr w:rsidR="00884C61" w14:paraId="68A8C683" w14:textId="77777777" w:rsidTr="00010E0A">
        <w:tc>
          <w:tcPr>
            <w:tcW w:w="535" w:type="dxa"/>
          </w:tcPr>
          <w:p w14:paraId="393F5A19" w14:textId="77777777" w:rsidR="00884C61" w:rsidRDefault="00884C61" w:rsidP="00010E0A">
            <w:pPr>
              <w:spacing w:after="160" w:line="259" w:lineRule="auto"/>
              <w:ind w:left="0" w:firstLine="0"/>
              <w:jc w:val="center"/>
            </w:pPr>
            <w:r>
              <w:t>6.</w:t>
            </w:r>
          </w:p>
        </w:tc>
        <w:tc>
          <w:tcPr>
            <w:tcW w:w="8460" w:type="dxa"/>
          </w:tcPr>
          <w:p w14:paraId="4E704827" w14:textId="77777777" w:rsidR="00884C61" w:rsidRDefault="00884C61" w:rsidP="00010E0A">
            <w:pPr>
              <w:spacing w:after="160" w:line="259" w:lineRule="auto"/>
              <w:ind w:left="0" w:firstLine="0"/>
            </w:pPr>
            <w:r>
              <w:t>Is there a high oil alarm on oil tanks?</w:t>
            </w:r>
          </w:p>
        </w:tc>
        <w:tc>
          <w:tcPr>
            <w:tcW w:w="1795" w:type="dxa"/>
          </w:tcPr>
          <w:p w14:paraId="448CCD32" w14:textId="77777777" w:rsidR="00884C61" w:rsidRDefault="00884C61" w:rsidP="00010E0A">
            <w:pPr>
              <w:spacing w:after="160" w:line="259" w:lineRule="auto"/>
              <w:ind w:left="0" w:firstLine="0"/>
              <w:jc w:val="center"/>
            </w:pPr>
            <w:r>
              <w:t>$gpsr_result_6$</w:t>
            </w:r>
          </w:p>
        </w:tc>
      </w:tr>
      <w:tr w:rsidR="00884C61" w14:paraId="16E88FDC" w14:textId="77777777" w:rsidTr="00010E0A">
        <w:tc>
          <w:tcPr>
            <w:tcW w:w="535" w:type="dxa"/>
          </w:tcPr>
          <w:p w14:paraId="2DD47724" w14:textId="77777777" w:rsidR="00884C61" w:rsidRDefault="00884C61" w:rsidP="00010E0A">
            <w:pPr>
              <w:spacing w:after="160" w:line="259" w:lineRule="auto"/>
              <w:ind w:left="0" w:firstLine="0"/>
              <w:jc w:val="center"/>
            </w:pPr>
            <w:r>
              <w:t>7.</w:t>
            </w:r>
          </w:p>
        </w:tc>
        <w:tc>
          <w:tcPr>
            <w:tcW w:w="8460" w:type="dxa"/>
          </w:tcPr>
          <w:p w14:paraId="4AEB7AF7" w14:textId="77777777" w:rsidR="00884C61" w:rsidRDefault="00884C61" w:rsidP="00010E0A">
            <w:pPr>
              <w:spacing w:after="160" w:line="259" w:lineRule="auto"/>
              <w:ind w:left="0" w:firstLine="0"/>
            </w:pPr>
            <w:r>
              <w:t>Is there a high gas pressure alarm on main gas line entering boiler?</w:t>
            </w:r>
          </w:p>
        </w:tc>
        <w:tc>
          <w:tcPr>
            <w:tcW w:w="1795" w:type="dxa"/>
          </w:tcPr>
          <w:p w14:paraId="46D93C3B" w14:textId="77777777" w:rsidR="00884C61" w:rsidRDefault="00884C61" w:rsidP="00010E0A">
            <w:pPr>
              <w:spacing w:after="160" w:line="259" w:lineRule="auto"/>
              <w:ind w:left="0" w:firstLine="0"/>
              <w:jc w:val="center"/>
            </w:pPr>
            <w:r>
              <w:t>$gpsr_result_7$</w:t>
            </w:r>
          </w:p>
        </w:tc>
      </w:tr>
      <w:tr w:rsidR="00884C61" w14:paraId="261D423B" w14:textId="77777777" w:rsidTr="00010E0A">
        <w:tc>
          <w:tcPr>
            <w:tcW w:w="535" w:type="dxa"/>
          </w:tcPr>
          <w:p w14:paraId="72E39807" w14:textId="77777777" w:rsidR="00884C61" w:rsidRDefault="00884C61" w:rsidP="00010E0A">
            <w:pPr>
              <w:spacing w:after="160" w:line="259" w:lineRule="auto"/>
              <w:ind w:left="0" w:firstLine="0"/>
              <w:jc w:val="center"/>
            </w:pPr>
            <w:r>
              <w:t>8.</w:t>
            </w:r>
          </w:p>
        </w:tc>
        <w:tc>
          <w:tcPr>
            <w:tcW w:w="8460" w:type="dxa"/>
          </w:tcPr>
          <w:p w14:paraId="204C2BB9" w14:textId="77777777" w:rsidR="00884C61" w:rsidRDefault="00884C61" w:rsidP="00010E0A">
            <w:pPr>
              <w:spacing w:after="160" w:line="259" w:lineRule="auto"/>
              <w:ind w:left="0" w:firstLine="0"/>
            </w:pPr>
            <w:r>
              <w:t>Is there an emergency kill switch (</w:t>
            </w:r>
            <w:r w:rsidRPr="005F38D3">
              <w:rPr>
                <w:b/>
                <w:bCs/>
                <w:u w:val="single"/>
              </w:rPr>
              <w:t>oil and gas</w:t>
            </w:r>
            <w:r>
              <w:t>) in office an all points of egress?</w:t>
            </w:r>
          </w:p>
        </w:tc>
        <w:tc>
          <w:tcPr>
            <w:tcW w:w="1795" w:type="dxa"/>
          </w:tcPr>
          <w:p w14:paraId="25361055" w14:textId="77777777" w:rsidR="00884C61" w:rsidRDefault="00884C61" w:rsidP="00010E0A">
            <w:pPr>
              <w:spacing w:after="160" w:line="259" w:lineRule="auto"/>
              <w:ind w:left="0" w:firstLine="0"/>
              <w:jc w:val="center"/>
            </w:pPr>
            <w:r>
              <w:t>$gpsr_result_8$</w:t>
            </w:r>
          </w:p>
        </w:tc>
      </w:tr>
    </w:tbl>
    <w:p w14:paraId="4B82917F" w14:textId="77777777" w:rsidR="00884C61" w:rsidRPr="00B25CE3" w:rsidRDefault="00884C61" w:rsidP="00884C61">
      <w:pPr>
        <w:spacing w:after="160" w:line="259" w:lineRule="auto"/>
        <w:ind w:left="0" w:firstLine="0"/>
      </w:pPr>
    </w:p>
    <w:p w14:paraId="094E273C" w14:textId="77777777" w:rsidR="00884C61" w:rsidRDefault="00884C61">
      <w:pPr>
        <w:spacing w:after="160" w:line="259" w:lineRule="auto"/>
        <w:ind w:left="0" w:firstLine="0"/>
        <w:rPr>
          <w:b/>
          <w:sz w:val="28"/>
        </w:rPr>
      </w:pPr>
      <w:r>
        <w:br w:type="page"/>
      </w:r>
    </w:p>
    <w:p w14:paraId="5E07C7A9" w14:textId="15BCDBEF" w:rsidR="00E1055A" w:rsidRPr="00B25CE3" w:rsidRDefault="008B577D" w:rsidP="003A2820">
      <w:pPr>
        <w:pStyle w:val="Heading1"/>
      </w:pPr>
      <w:bookmarkStart w:id="19" w:name="_Toc164749786"/>
      <w:r w:rsidRPr="00B25CE3">
        <w:lastRenderedPageBreak/>
        <w:t xml:space="preserve">Appendix </w:t>
      </w:r>
      <w:r w:rsidR="002C3461">
        <w:t>F</w:t>
      </w:r>
      <w:r w:rsidRPr="00B25CE3">
        <w:t xml:space="preserve">: </w:t>
      </w:r>
      <w:r w:rsidR="002C3461">
        <w:t>Comments</w:t>
      </w:r>
      <w:bookmarkEnd w:id="19"/>
      <w:r w:rsidR="000501D5" w:rsidRPr="00B25CE3">
        <w:t xml:space="preserve"> </w:t>
      </w:r>
    </w:p>
    <w:p w14:paraId="66A7F47D" w14:textId="77777777" w:rsidR="00A76927" w:rsidRPr="00B25CE3" w:rsidRDefault="00A76927" w:rsidP="00157461">
      <w:pPr>
        <w:ind w:left="0" w:firstLine="0"/>
      </w:pPr>
    </w:p>
    <w:p w14:paraId="545B5126" w14:textId="77777777" w:rsidR="00A76927" w:rsidRPr="00B25CE3" w:rsidRDefault="00A76927" w:rsidP="00157461">
      <w:pPr>
        <w:ind w:left="0" w:firstLine="0"/>
      </w:pPr>
    </w:p>
    <w:tbl>
      <w:tblPr>
        <w:tblStyle w:val="TableGrid0"/>
        <w:tblW w:w="0" w:type="auto"/>
        <w:tblInd w:w="144" w:type="dxa"/>
        <w:tblLook w:val="04A0" w:firstRow="1" w:lastRow="0" w:firstColumn="1" w:lastColumn="0" w:noHBand="0" w:noVBand="1"/>
      </w:tblPr>
      <w:tblGrid>
        <w:gridCol w:w="656"/>
        <w:gridCol w:w="8815"/>
      </w:tblGrid>
      <w:tr w:rsidR="008810D9" w:rsidRPr="00B25CE3" w14:paraId="3D432AA8" w14:textId="77777777" w:rsidTr="00F15838">
        <w:trPr>
          <w:trHeight w:val="318"/>
        </w:trPr>
        <w:tc>
          <w:tcPr>
            <w:tcW w:w="656" w:type="dxa"/>
          </w:tcPr>
          <w:p w14:paraId="51CBA2B9" w14:textId="1EA4CF66" w:rsidR="008810D9" w:rsidRPr="00B25CE3" w:rsidRDefault="008810D9" w:rsidP="000B3CEF">
            <w:pPr>
              <w:ind w:left="0" w:firstLine="0"/>
              <w:jc w:val="center"/>
              <w:rPr>
                <w:b/>
                <w:bCs/>
              </w:rPr>
            </w:pPr>
            <w:r w:rsidRPr="00B25CE3">
              <w:rPr>
                <w:b/>
                <w:bCs/>
              </w:rPr>
              <w:t>Test</w:t>
            </w:r>
          </w:p>
        </w:tc>
        <w:tc>
          <w:tcPr>
            <w:tcW w:w="8815" w:type="dxa"/>
          </w:tcPr>
          <w:p w14:paraId="0C874A89" w14:textId="3B42A6FE" w:rsidR="008810D9" w:rsidRPr="00B25CE3" w:rsidRDefault="002C3461" w:rsidP="000B3CEF">
            <w:pPr>
              <w:ind w:left="0" w:firstLine="0"/>
              <w:rPr>
                <w:b/>
                <w:bCs/>
              </w:rPr>
            </w:pPr>
            <w:r>
              <w:rPr>
                <w:b/>
                <w:bCs/>
              </w:rPr>
              <w:t>Comments</w:t>
            </w:r>
            <w:r w:rsidR="008810D9" w:rsidRPr="00B25CE3">
              <w:rPr>
                <w:b/>
                <w:bCs/>
              </w:rPr>
              <w:t>:</w:t>
            </w:r>
          </w:p>
        </w:tc>
      </w:tr>
      <w:tr w:rsidR="008810D9" w:rsidRPr="00B25CE3" w14:paraId="76BA1F2E" w14:textId="77777777" w:rsidTr="00F15838">
        <w:trPr>
          <w:trHeight w:val="318"/>
        </w:trPr>
        <w:tc>
          <w:tcPr>
            <w:tcW w:w="656" w:type="dxa"/>
          </w:tcPr>
          <w:p w14:paraId="6EEBB691" w14:textId="19440607" w:rsidR="008810D9" w:rsidRPr="00B25CE3" w:rsidRDefault="008810D9" w:rsidP="000B3CEF">
            <w:pPr>
              <w:ind w:left="0" w:firstLine="0"/>
              <w:jc w:val="center"/>
            </w:pPr>
            <w:r w:rsidRPr="00B25CE3">
              <w:t>1</w:t>
            </w:r>
          </w:p>
        </w:tc>
        <w:tc>
          <w:tcPr>
            <w:tcW w:w="8815" w:type="dxa"/>
          </w:tcPr>
          <w:p w14:paraId="549F1A20" w14:textId="6EA6D61E" w:rsidR="008810D9" w:rsidRPr="00B25CE3" w:rsidRDefault="008810D9" w:rsidP="000B3CEF">
            <w:pPr>
              <w:ind w:left="0" w:firstLine="0"/>
            </w:pPr>
            <w:r w:rsidRPr="008810D9">
              <w:rPr>
                <w:color w:val="auto"/>
              </w:rPr>
              <w:t xml:space="preserve">HWACT </w:t>
            </w:r>
            <w:r w:rsidRPr="00B25CE3">
              <w:rPr>
                <w:color w:val="auto"/>
              </w:rPr>
              <w:t>[</w:t>
            </w:r>
            <w:r w:rsidRPr="008810D9">
              <w:rPr>
                <w:color w:val="auto"/>
              </w:rPr>
              <w:t>$</w:t>
            </w:r>
            <w:proofErr w:type="spellStart"/>
            <w:r w:rsidRPr="008810D9">
              <w:rPr>
                <w:color w:val="auto"/>
              </w:rPr>
              <w:t>hwact_result_status</w:t>
            </w:r>
            <w:proofErr w:type="spellEnd"/>
            <w:r w:rsidRPr="008810D9">
              <w:rPr>
                <w:color w:val="auto"/>
              </w:rPr>
              <w:t>$</w:t>
            </w:r>
            <w:r w:rsidRPr="00B25CE3">
              <w:rPr>
                <w:color w:val="auto"/>
              </w:rPr>
              <w:t xml:space="preserve">] </w:t>
            </w:r>
            <w:r>
              <w:rPr>
                <w:color w:val="auto"/>
              </w:rPr>
              <w:t xml:space="preserve">- </w:t>
            </w:r>
            <w:r w:rsidRPr="008810D9">
              <w:rPr>
                <w:color w:val="auto"/>
              </w:rPr>
              <w:t>$</w:t>
            </w:r>
            <w:proofErr w:type="spellStart"/>
            <w:r w:rsidRPr="008810D9">
              <w:rPr>
                <w:color w:val="auto"/>
              </w:rPr>
              <w:t>hwact_result_comments</w:t>
            </w:r>
            <w:proofErr w:type="spellEnd"/>
            <w:r w:rsidRPr="008810D9">
              <w:rPr>
                <w:color w:val="auto"/>
              </w:rPr>
              <w:t>$</w:t>
            </w:r>
          </w:p>
        </w:tc>
      </w:tr>
      <w:tr w:rsidR="008810D9" w:rsidRPr="00B25CE3" w14:paraId="65C95460" w14:textId="77777777" w:rsidTr="00F15838">
        <w:trPr>
          <w:trHeight w:val="318"/>
        </w:trPr>
        <w:tc>
          <w:tcPr>
            <w:tcW w:w="656" w:type="dxa"/>
          </w:tcPr>
          <w:p w14:paraId="7091261E" w14:textId="57E27AB8" w:rsidR="008810D9" w:rsidRPr="00B25CE3" w:rsidRDefault="008810D9" w:rsidP="000B3CEF">
            <w:pPr>
              <w:ind w:left="0" w:firstLine="0"/>
              <w:jc w:val="center"/>
            </w:pPr>
            <w:r w:rsidRPr="00B25CE3">
              <w:t>2</w:t>
            </w:r>
          </w:p>
        </w:tc>
        <w:tc>
          <w:tcPr>
            <w:tcW w:w="8815" w:type="dxa"/>
          </w:tcPr>
          <w:p w14:paraId="6E44F073" w14:textId="08707887" w:rsidR="008810D9" w:rsidRPr="00B25CE3" w:rsidRDefault="00BA5BA5" w:rsidP="000B3CEF">
            <w:pPr>
              <w:ind w:left="0" w:firstLine="0"/>
            </w:pPr>
            <w:r w:rsidRPr="00BA5BA5">
              <w:rPr>
                <w:color w:val="auto"/>
              </w:rPr>
              <w:t>LWACT</w:t>
            </w:r>
            <w:r w:rsidR="008810D9">
              <w:rPr>
                <w:color w:val="auto"/>
              </w:rPr>
              <w:t xml:space="preserve"> </w:t>
            </w:r>
            <w:r w:rsidR="008810D9" w:rsidRPr="00B25CE3">
              <w:rPr>
                <w:color w:val="auto"/>
              </w:rPr>
              <w:t>[</w:t>
            </w:r>
            <w:r w:rsidRPr="00BA5BA5">
              <w:rPr>
                <w:color w:val="auto"/>
              </w:rPr>
              <w:t>$</w:t>
            </w:r>
            <w:proofErr w:type="spellStart"/>
            <w:r w:rsidRPr="00BA5BA5">
              <w:rPr>
                <w:color w:val="auto"/>
              </w:rPr>
              <w:t>lwact_result_status</w:t>
            </w:r>
            <w:proofErr w:type="spellEnd"/>
            <w:r w:rsidRPr="00BA5BA5">
              <w:rPr>
                <w:color w:val="auto"/>
              </w:rPr>
              <w:t>$</w:t>
            </w:r>
            <w:r w:rsidR="008810D9" w:rsidRPr="00B25CE3">
              <w:rPr>
                <w:color w:val="auto"/>
              </w:rPr>
              <w:t xml:space="preserve">] </w:t>
            </w:r>
            <w:r w:rsidR="008810D9">
              <w:rPr>
                <w:color w:val="auto"/>
              </w:rPr>
              <w:t>-</w:t>
            </w:r>
            <w:r w:rsidRPr="00BA5BA5">
              <w:rPr>
                <w:color w:val="auto"/>
              </w:rPr>
              <w:t>$</w:t>
            </w:r>
            <w:proofErr w:type="spellStart"/>
            <w:r w:rsidRPr="00BA5BA5">
              <w:rPr>
                <w:color w:val="auto"/>
              </w:rPr>
              <w:t>lwact_result_comments</w:t>
            </w:r>
            <w:proofErr w:type="spellEnd"/>
            <w:r w:rsidRPr="00BA5BA5">
              <w:rPr>
                <w:color w:val="auto"/>
              </w:rPr>
              <w:t>$</w:t>
            </w:r>
          </w:p>
        </w:tc>
      </w:tr>
      <w:tr w:rsidR="008810D9" w:rsidRPr="00B25CE3" w14:paraId="17C5AC7D" w14:textId="77777777" w:rsidTr="00F15838">
        <w:trPr>
          <w:trHeight w:val="318"/>
        </w:trPr>
        <w:tc>
          <w:tcPr>
            <w:tcW w:w="656" w:type="dxa"/>
          </w:tcPr>
          <w:p w14:paraId="6A9438D9" w14:textId="7CDFD036" w:rsidR="008810D9" w:rsidRPr="00B25CE3" w:rsidRDefault="008810D9" w:rsidP="008810D9">
            <w:pPr>
              <w:ind w:left="0" w:firstLine="0"/>
              <w:jc w:val="center"/>
            </w:pPr>
            <w:r w:rsidRPr="00B25CE3">
              <w:t>3</w:t>
            </w:r>
          </w:p>
        </w:tc>
        <w:tc>
          <w:tcPr>
            <w:tcW w:w="8815" w:type="dxa"/>
          </w:tcPr>
          <w:p w14:paraId="1FFF1497" w14:textId="629D6CAD" w:rsidR="008810D9" w:rsidRPr="00B25CE3" w:rsidRDefault="004D0EB3" w:rsidP="008810D9">
            <w:pPr>
              <w:ind w:left="0" w:firstLine="0"/>
            </w:pPr>
            <w:r w:rsidRPr="004D0EB3">
              <w:rPr>
                <w:color w:val="auto"/>
              </w:rPr>
              <w:t>HWADT</w:t>
            </w:r>
            <w:r w:rsidR="008810D9" w:rsidRPr="006A2252">
              <w:rPr>
                <w:color w:val="auto"/>
              </w:rPr>
              <w:t xml:space="preserve"> [</w:t>
            </w:r>
            <w:r w:rsidRPr="004D0EB3">
              <w:rPr>
                <w:color w:val="auto"/>
              </w:rPr>
              <w:t>$</w:t>
            </w:r>
            <w:proofErr w:type="spellStart"/>
            <w:r w:rsidRPr="004D0EB3">
              <w:rPr>
                <w:color w:val="auto"/>
              </w:rPr>
              <w:t>hwadt_result_status</w:t>
            </w:r>
            <w:proofErr w:type="spellEnd"/>
            <w:r w:rsidRPr="004D0EB3">
              <w:rPr>
                <w:color w:val="auto"/>
              </w:rPr>
              <w:t>$</w:t>
            </w:r>
            <w:r w:rsidR="008810D9" w:rsidRPr="006A2252">
              <w:rPr>
                <w:color w:val="auto"/>
              </w:rPr>
              <w:t>] -</w:t>
            </w:r>
            <w:r>
              <w:rPr>
                <w:color w:val="auto"/>
              </w:rPr>
              <w:t xml:space="preserve"> </w:t>
            </w:r>
            <w:r w:rsidRPr="004D0EB3">
              <w:rPr>
                <w:color w:val="auto"/>
              </w:rPr>
              <w:t>$</w:t>
            </w:r>
            <w:proofErr w:type="spellStart"/>
            <w:r w:rsidRPr="004D0EB3">
              <w:rPr>
                <w:color w:val="auto"/>
              </w:rPr>
              <w:t>hwadt_result_comments</w:t>
            </w:r>
            <w:proofErr w:type="spellEnd"/>
            <w:r w:rsidRPr="004D0EB3">
              <w:rPr>
                <w:color w:val="auto"/>
              </w:rPr>
              <w:t>$</w:t>
            </w:r>
          </w:p>
        </w:tc>
      </w:tr>
      <w:tr w:rsidR="008810D9" w:rsidRPr="00B25CE3" w14:paraId="1DC168DB" w14:textId="77777777" w:rsidTr="00F15838">
        <w:trPr>
          <w:trHeight w:val="318"/>
        </w:trPr>
        <w:tc>
          <w:tcPr>
            <w:tcW w:w="656" w:type="dxa"/>
          </w:tcPr>
          <w:p w14:paraId="7401C17F" w14:textId="10D3E869" w:rsidR="008810D9" w:rsidRPr="00B25CE3" w:rsidRDefault="008810D9" w:rsidP="008810D9">
            <w:pPr>
              <w:ind w:left="0" w:firstLine="0"/>
              <w:jc w:val="center"/>
            </w:pPr>
            <w:r w:rsidRPr="00B25CE3">
              <w:t>4</w:t>
            </w:r>
          </w:p>
        </w:tc>
        <w:tc>
          <w:tcPr>
            <w:tcW w:w="8815" w:type="dxa"/>
          </w:tcPr>
          <w:p w14:paraId="12B3FB6E" w14:textId="25BBBE5F" w:rsidR="008810D9" w:rsidRPr="00B25CE3" w:rsidRDefault="00CD2815" w:rsidP="008810D9">
            <w:pPr>
              <w:ind w:left="0" w:firstLine="0"/>
            </w:pPr>
            <w:r w:rsidRPr="00CD2815">
              <w:rPr>
                <w:color w:val="auto"/>
              </w:rPr>
              <w:t>LWADT</w:t>
            </w:r>
            <w:r w:rsidR="008810D9" w:rsidRPr="006A2252">
              <w:rPr>
                <w:color w:val="auto"/>
              </w:rPr>
              <w:t xml:space="preserve"> [</w:t>
            </w:r>
            <w:r w:rsidRPr="00CD2815">
              <w:rPr>
                <w:color w:val="auto"/>
              </w:rPr>
              <w:t>$</w:t>
            </w:r>
            <w:proofErr w:type="spellStart"/>
            <w:r w:rsidRPr="00CD2815">
              <w:rPr>
                <w:color w:val="auto"/>
              </w:rPr>
              <w:t>lwadt_result_status</w:t>
            </w:r>
            <w:proofErr w:type="spellEnd"/>
            <w:r w:rsidRPr="00CD2815">
              <w:rPr>
                <w:color w:val="auto"/>
              </w:rPr>
              <w:t>$</w:t>
            </w:r>
            <w:r w:rsidR="008810D9" w:rsidRPr="006A2252">
              <w:rPr>
                <w:color w:val="auto"/>
              </w:rPr>
              <w:t>] -</w:t>
            </w:r>
            <w:r w:rsidR="004D0EB3">
              <w:rPr>
                <w:color w:val="auto"/>
              </w:rPr>
              <w:t xml:space="preserve"> </w:t>
            </w:r>
            <w:r w:rsidRPr="00CD2815">
              <w:rPr>
                <w:color w:val="auto"/>
              </w:rPr>
              <w:t>$</w:t>
            </w:r>
            <w:proofErr w:type="spellStart"/>
            <w:r w:rsidRPr="00CD2815">
              <w:rPr>
                <w:color w:val="auto"/>
              </w:rPr>
              <w:t>lwadt_result_comments</w:t>
            </w:r>
            <w:proofErr w:type="spellEnd"/>
            <w:r w:rsidRPr="00CD2815">
              <w:rPr>
                <w:color w:val="auto"/>
              </w:rPr>
              <w:t>$</w:t>
            </w:r>
          </w:p>
        </w:tc>
      </w:tr>
      <w:tr w:rsidR="008810D9" w:rsidRPr="00B25CE3" w14:paraId="61247374" w14:textId="77777777" w:rsidTr="00F15838">
        <w:trPr>
          <w:trHeight w:val="318"/>
        </w:trPr>
        <w:tc>
          <w:tcPr>
            <w:tcW w:w="656" w:type="dxa"/>
          </w:tcPr>
          <w:p w14:paraId="7CC47CE3" w14:textId="317EE5F7" w:rsidR="008810D9" w:rsidRPr="00B25CE3" w:rsidRDefault="008810D9" w:rsidP="008810D9">
            <w:pPr>
              <w:ind w:left="0" w:firstLine="0"/>
              <w:jc w:val="center"/>
            </w:pPr>
            <w:r w:rsidRPr="00B25CE3">
              <w:t>5</w:t>
            </w:r>
          </w:p>
        </w:tc>
        <w:tc>
          <w:tcPr>
            <w:tcW w:w="8815" w:type="dxa"/>
          </w:tcPr>
          <w:p w14:paraId="7FB86C6C" w14:textId="7CC9098E" w:rsidR="008810D9" w:rsidRPr="00B25CE3" w:rsidRDefault="00580B52" w:rsidP="008810D9">
            <w:pPr>
              <w:ind w:left="0" w:firstLine="0"/>
            </w:pPr>
            <w:r w:rsidRPr="00580B52">
              <w:rPr>
                <w:color w:val="auto"/>
              </w:rPr>
              <w:t>DAODS</w:t>
            </w:r>
            <w:r w:rsidR="008810D9" w:rsidRPr="006A2252">
              <w:rPr>
                <w:color w:val="auto"/>
              </w:rPr>
              <w:t xml:space="preserve"> [</w:t>
            </w:r>
            <w:r w:rsidRPr="00580B52">
              <w:rPr>
                <w:color w:val="auto"/>
              </w:rPr>
              <w:t>$</w:t>
            </w:r>
            <w:proofErr w:type="spellStart"/>
            <w:r w:rsidRPr="00580B52">
              <w:rPr>
                <w:color w:val="auto"/>
              </w:rPr>
              <w:t>daods_result_status</w:t>
            </w:r>
            <w:proofErr w:type="spellEnd"/>
            <w:r w:rsidRPr="00580B52">
              <w:rPr>
                <w:color w:val="auto"/>
              </w:rPr>
              <w:t>$</w:t>
            </w:r>
            <w:r w:rsidR="008810D9" w:rsidRPr="006A2252">
              <w:rPr>
                <w:color w:val="auto"/>
              </w:rPr>
              <w:t>] -</w:t>
            </w:r>
            <w:r w:rsidR="004D0EB3">
              <w:rPr>
                <w:color w:val="auto"/>
              </w:rPr>
              <w:t xml:space="preserve"> </w:t>
            </w:r>
            <w:r w:rsidRPr="00580B52">
              <w:rPr>
                <w:color w:val="auto"/>
              </w:rPr>
              <w:t>$</w:t>
            </w:r>
            <w:proofErr w:type="spellStart"/>
            <w:r w:rsidRPr="00580B52">
              <w:rPr>
                <w:color w:val="auto"/>
              </w:rPr>
              <w:t>daods_result_comments</w:t>
            </w:r>
            <w:proofErr w:type="spellEnd"/>
            <w:r w:rsidRPr="00580B52">
              <w:rPr>
                <w:color w:val="auto"/>
              </w:rPr>
              <w:t>$</w:t>
            </w:r>
          </w:p>
        </w:tc>
      </w:tr>
      <w:tr w:rsidR="008810D9" w:rsidRPr="00B25CE3" w14:paraId="34F2C66C" w14:textId="77777777" w:rsidTr="00F15838">
        <w:trPr>
          <w:trHeight w:val="318"/>
        </w:trPr>
        <w:tc>
          <w:tcPr>
            <w:tcW w:w="656" w:type="dxa"/>
          </w:tcPr>
          <w:p w14:paraId="761D1371" w14:textId="3687D4A4" w:rsidR="008810D9" w:rsidRPr="00B25CE3" w:rsidRDefault="008810D9" w:rsidP="008810D9">
            <w:pPr>
              <w:ind w:left="0" w:firstLine="0"/>
              <w:jc w:val="center"/>
            </w:pPr>
            <w:r w:rsidRPr="00B25CE3">
              <w:t>6</w:t>
            </w:r>
          </w:p>
        </w:tc>
        <w:tc>
          <w:tcPr>
            <w:tcW w:w="8815" w:type="dxa"/>
          </w:tcPr>
          <w:p w14:paraId="46513889" w14:textId="44D07BE0" w:rsidR="008810D9" w:rsidRPr="00B25CE3" w:rsidRDefault="006A6706" w:rsidP="008810D9">
            <w:pPr>
              <w:ind w:left="0" w:firstLine="0"/>
            </w:pPr>
            <w:r w:rsidRPr="006A6706">
              <w:rPr>
                <w:color w:val="auto"/>
              </w:rPr>
              <w:t>DASV</w:t>
            </w:r>
            <w:r w:rsidR="008810D9" w:rsidRPr="006A2252">
              <w:rPr>
                <w:color w:val="auto"/>
              </w:rPr>
              <w:t xml:space="preserve"> [</w:t>
            </w:r>
            <w:r w:rsidRPr="006A6706">
              <w:rPr>
                <w:color w:val="auto"/>
              </w:rPr>
              <w:t>$</w:t>
            </w:r>
            <w:proofErr w:type="spellStart"/>
            <w:r w:rsidRPr="006A6706">
              <w:rPr>
                <w:color w:val="auto"/>
              </w:rPr>
              <w:t>dasv_result_status</w:t>
            </w:r>
            <w:proofErr w:type="spellEnd"/>
            <w:r w:rsidRPr="006A6706">
              <w:rPr>
                <w:color w:val="auto"/>
              </w:rPr>
              <w:t>$</w:t>
            </w:r>
            <w:r w:rsidR="008810D9" w:rsidRPr="006A2252">
              <w:rPr>
                <w:color w:val="auto"/>
              </w:rPr>
              <w:t>] -</w:t>
            </w:r>
            <w:r w:rsidR="004D0EB3">
              <w:rPr>
                <w:color w:val="auto"/>
              </w:rPr>
              <w:t xml:space="preserve"> </w:t>
            </w:r>
            <w:r w:rsidRPr="006A6706">
              <w:rPr>
                <w:color w:val="auto"/>
              </w:rPr>
              <w:t>$</w:t>
            </w:r>
            <w:proofErr w:type="spellStart"/>
            <w:r w:rsidRPr="006A6706">
              <w:rPr>
                <w:color w:val="auto"/>
              </w:rPr>
              <w:t>dasv_result_comments</w:t>
            </w:r>
            <w:proofErr w:type="spellEnd"/>
            <w:r w:rsidRPr="006A6706">
              <w:rPr>
                <w:color w:val="auto"/>
              </w:rPr>
              <w:t>$</w:t>
            </w:r>
          </w:p>
        </w:tc>
      </w:tr>
      <w:tr w:rsidR="008810D9" w:rsidRPr="00B25CE3" w14:paraId="71CF08E4" w14:textId="77777777" w:rsidTr="00F15838">
        <w:trPr>
          <w:trHeight w:val="318"/>
        </w:trPr>
        <w:tc>
          <w:tcPr>
            <w:tcW w:w="656" w:type="dxa"/>
          </w:tcPr>
          <w:p w14:paraId="3F2F3F5F" w14:textId="27498344" w:rsidR="008810D9" w:rsidRPr="00B25CE3" w:rsidRDefault="008810D9" w:rsidP="008810D9">
            <w:pPr>
              <w:ind w:left="0" w:firstLine="0"/>
              <w:jc w:val="center"/>
            </w:pPr>
            <w:r w:rsidRPr="00B25CE3">
              <w:t>7</w:t>
            </w:r>
          </w:p>
        </w:tc>
        <w:tc>
          <w:tcPr>
            <w:tcW w:w="8815" w:type="dxa"/>
          </w:tcPr>
          <w:p w14:paraId="768BF1FA" w14:textId="6E68D8D0" w:rsidR="008810D9" w:rsidRPr="00B25CE3" w:rsidRDefault="00435677" w:rsidP="008810D9">
            <w:pPr>
              <w:ind w:left="0" w:firstLine="0"/>
            </w:pPr>
            <w:r w:rsidRPr="00435677">
              <w:rPr>
                <w:color w:val="auto"/>
              </w:rPr>
              <w:t>SVFPRV</w:t>
            </w:r>
            <w:r w:rsidR="008810D9" w:rsidRPr="006A2252">
              <w:rPr>
                <w:color w:val="auto"/>
              </w:rPr>
              <w:t xml:space="preserve"> [</w:t>
            </w:r>
            <w:r w:rsidRPr="00435677">
              <w:rPr>
                <w:color w:val="auto"/>
              </w:rPr>
              <w:t>$</w:t>
            </w:r>
            <w:proofErr w:type="spellStart"/>
            <w:r w:rsidRPr="00435677">
              <w:rPr>
                <w:color w:val="auto"/>
              </w:rPr>
              <w:t>svfprv_result_status</w:t>
            </w:r>
            <w:proofErr w:type="spellEnd"/>
            <w:r w:rsidRPr="00435677">
              <w:rPr>
                <w:color w:val="auto"/>
              </w:rPr>
              <w:t>$</w:t>
            </w:r>
            <w:r w:rsidR="008810D9" w:rsidRPr="006A2252">
              <w:rPr>
                <w:color w:val="auto"/>
              </w:rPr>
              <w:t>] -</w:t>
            </w:r>
            <w:r w:rsidR="004D0EB3">
              <w:rPr>
                <w:color w:val="auto"/>
              </w:rPr>
              <w:t xml:space="preserve"> </w:t>
            </w:r>
            <w:r w:rsidRPr="00435677">
              <w:rPr>
                <w:color w:val="auto"/>
              </w:rPr>
              <w:t>$</w:t>
            </w:r>
            <w:proofErr w:type="spellStart"/>
            <w:r w:rsidRPr="00435677">
              <w:rPr>
                <w:color w:val="auto"/>
              </w:rPr>
              <w:t>svfprv_result_comments</w:t>
            </w:r>
            <w:proofErr w:type="spellEnd"/>
            <w:r w:rsidRPr="00435677">
              <w:rPr>
                <w:color w:val="auto"/>
              </w:rPr>
              <w:t>$</w:t>
            </w:r>
          </w:p>
        </w:tc>
      </w:tr>
      <w:tr w:rsidR="008810D9" w:rsidRPr="00B25CE3" w14:paraId="47BC2C51" w14:textId="77777777" w:rsidTr="00F15838">
        <w:trPr>
          <w:trHeight w:val="318"/>
        </w:trPr>
        <w:tc>
          <w:tcPr>
            <w:tcW w:w="656" w:type="dxa"/>
          </w:tcPr>
          <w:p w14:paraId="77627535" w14:textId="693D471A" w:rsidR="008810D9" w:rsidRPr="00B25CE3" w:rsidRDefault="008810D9" w:rsidP="008810D9">
            <w:pPr>
              <w:ind w:left="0" w:firstLine="0"/>
              <w:jc w:val="center"/>
            </w:pPr>
            <w:r w:rsidRPr="00B25CE3">
              <w:t>8</w:t>
            </w:r>
          </w:p>
        </w:tc>
        <w:tc>
          <w:tcPr>
            <w:tcW w:w="8815" w:type="dxa"/>
          </w:tcPr>
          <w:p w14:paraId="4554227F" w14:textId="0064E4C7" w:rsidR="008810D9" w:rsidRPr="00B25CE3" w:rsidRDefault="005A0E45" w:rsidP="008810D9">
            <w:pPr>
              <w:ind w:left="0" w:firstLine="0"/>
            </w:pPr>
            <w:r w:rsidRPr="00435677">
              <w:rPr>
                <w:color w:val="auto"/>
              </w:rPr>
              <w:t>SVFPRV</w:t>
            </w:r>
            <w:r>
              <w:rPr>
                <w:color w:val="auto"/>
              </w:rPr>
              <w:t xml:space="preserve"> (Other)</w:t>
            </w:r>
            <w:r w:rsidRPr="006A2252">
              <w:rPr>
                <w:color w:val="auto"/>
              </w:rPr>
              <w:t xml:space="preserve"> [</w:t>
            </w:r>
            <w:r w:rsidRPr="00435677">
              <w:rPr>
                <w:color w:val="auto"/>
              </w:rPr>
              <w:t>$svfprv</w:t>
            </w:r>
            <w:r>
              <w:rPr>
                <w:color w:val="auto"/>
              </w:rPr>
              <w:t>2</w:t>
            </w:r>
            <w:r w:rsidRPr="00435677">
              <w:rPr>
                <w:color w:val="auto"/>
              </w:rPr>
              <w:t>_result_status$</w:t>
            </w:r>
            <w:r w:rsidRPr="006A2252">
              <w:rPr>
                <w:color w:val="auto"/>
              </w:rPr>
              <w:t>] -</w:t>
            </w:r>
            <w:r>
              <w:rPr>
                <w:color w:val="auto"/>
              </w:rPr>
              <w:t xml:space="preserve"> </w:t>
            </w:r>
            <w:r w:rsidRPr="00435677">
              <w:rPr>
                <w:color w:val="auto"/>
              </w:rPr>
              <w:t>$svfprv</w:t>
            </w:r>
            <w:r>
              <w:rPr>
                <w:color w:val="auto"/>
              </w:rPr>
              <w:t>2</w:t>
            </w:r>
            <w:r w:rsidRPr="00435677">
              <w:rPr>
                <w:color w:val="auto"/>
              </w:rPr>
              <w:t>_result_comments$</w:t>
            </w:r>
          </w:p>
        </w:tc>
      </w:tr>
      <w:tr w:rsidR="008810D9" w:rsidRPr="00B25CE3" w14:paraId="42D6598D" w14:textId="77777777" w:rsidTr="00F15838">
        <w:trPr>
          <w:trHeight w:val="318"/>
        </w:trPr>
        <w:tc>
          <w:tcPr>
            <w:tcW w:w="656" w:type="dxa"/>
          </w:tcPr>
          <w:p w14:paraId="43C24161" w14:textId="19C4B5FE" w:rsidR="008810D9" w:rsidRPr="00B25CE3" w:rsidRDefault="008810D9" w:rsidP="008810D9">
            <w:pPr>
              <w:ind w:left="0" w:firstLine="0"/>
              <w:jc w:val="center"/>
            </w:pPr>
            <w:r w:rsidRPr="00B25CE3">
              <w:t>9</w:t>
            </w:r>
          </w:p>
        </w:tc>
        <w:tc>
          <w:tcPr>
            <w:tcW w:w="8815" w:type="dxa"/>
          </w:tcPr>
          <w:p w14:paraId="232AFA70" w14:textId="2286D1D8" w:rsidR="008810D9" w:rsidRPr="00B25CE3" w:rsidRDefault="005A0E45" w:rsidP="008810D9">
            <w:pPr>
              <w:ind w:left="0" w:firstLine="0"/>
            </w:pPr>
            <w:r w:rsidRPr="00C92DB2">
              <w:rPr>
                <w:color w:val="auto"/>
              </w:rPr>
              <w:t>LRVOPS</w:t>
            </w:r>
            <w:r w:rsidRPr="006A2252">
              <w:rPr>
                <w:color w:val="auto"/>
              </w:rPr>
              <w:t xml:space="preserve"> [</w:t>
            </w:r>
            <w:r w:rsidRPr="00C92DB2">
              <w:rPr>
                <w:color w:val="auto"/>
              </w:rPr>
              <w:t>$</w:t>
            </w:r>
            <w:proofErr w:type="spellStart"/>
            <w:r w:rsidRPr="00C92DB2">
              <w:rPr>
                <w:color w:val="auto"/>
              </w:rPr>
              <w:t>lrvops_result_status</w:t>
            </w:r>
            <w:proofErr w:type="spellEnd"/>
            <w:r w:rsidRPr="00C92DB2">
              <w:rPr>
                <w:color w:val="auto"/>
              </w:rPr>
              <w:t>$</w:t>
            </w:r>
            <w:r w:rsidRPr="006A2252">
              <w:rPr>
                <w:color w:val="auto"/>
              </w:rPr>
              <w:t>] -</w:t>
            </w:r>
            <w:r>
              <w:rPr>
                <w:color w:val="auto"/>
              </w:rPr>
              <w:t xml:space="preserve"> </w:t>
            </w:r>
            <w:r w:rsidRPr="00C92DB2">
              <w:rPr>
                <w:color w:val="auto"/>
              </w:rPr>
              <w:t>$</w:t>
            </w:r>
            <w:proofErr w:type="spellStart"/>
            <w:r w:rsidRPr="00C92DB2">
              <w:rPr>
                <w:color w:val="auto"/>
              </w:rPr>
              <w:t>lrvops_result_comments</w:t>
            </w:r>
            <w:proofErr w:type="spellEnd"/>
            <w:r w:rsidRPr="00C92DB2">
              <w:rPr>
                <w:color w:val="auto"/>
              </w:rPr>
              <w:t>$</w:t>
            </w:r>
          </w:p>
        </w:tc>
      </w:tr>
      <w:tr w:rsidR="00A16E8D" w:rsidRPr="00B25CE3" w14:paraId="669A1E50" w14:textId="77777777" w:rsidTr="00F15838">
        <w:trPr>
          <w:trHeight w:val="318"/>
        </w:trPr>
        <w:tc>
          <w:tcPr>
            <w:tcW w:w="656" w:type="dxa"/>
          </w:tcPr>
          <w:p w14:paraId="4F45B65C" w14:textId="5E628198" w:rsidR="00A16E8D" w:rsidRPr="00B25CE3" w:rsidRDefault="00A16E8D" w:rsidP="008810D9">
            <w:pPr>
              <w:ind w:left="0" w:firstLine="0"/>
              <w:jc w:val="center"/>
            </w:pPr>
            <w:r>
              <w:t>10</w:t>
            </w:r>
          </w:p>
        </w:tc>
        <w:tc>
          <w:tcPr>
            <w:tcW w:w="8815" w:type="dxa"/>
          </w:tcPr>
          <w:p w14:paraId="4071BE30" w14:textId="546F4714" w:rsidR="00A16E8D" w:rsidRPr="00A16E8D" w:rsidRDefault="005A0E45" w:rsidP="008810D9">
            <w:pPr>
              <w:ind w:left="0" w:firstLine="0"/>
              <w:rPr>
                <w:color w:val="auto"/>
              </w:rPr>
            </w:pPr>
            <w:r w:rsidRPr="00C92DB2">
              <w:rPr>
                <w:color w:val="auto"/>
              </w:rPr>
              <w:t>COCGA</w:t>
            </w:r>
            <w:r w:rsidRPr="006A2252">
              <w:rPr>
                <w:color w:val="auto"/>
              </w:rPr>
              <w:t xml:space="preserve"> [</w:t>
            </w:r>
            <w:r w:rsidRPr="00C92DB2">
              <w:rPr>
                <w:color w:val="auto"/>
              </w:rPr>
              <w:t>$</w:t>
            </w:r>
            <w:proofErr w:type="spellStart"/>
            <w:r w:rsidRPr="00C92DB2">
              <w:rPr>
                <w:color w:val="auto"/>
              </w:rPr>
              <w:t>cocga_result_status</w:t>
            </w:r>
            <w:proofErr w:type="spellEnd"/>
            <w:r w:rsidRPr="00C92DB2">
              <w:rPr>
                <w:color w:val="auto"/>
              </w:rPr>
              <w:t>$</w:t>
            </w:r>
            <w:r w:rsidRPr="006A2252">
              <w:rPr>
                <w:color w:val="auto"/>
              </w:rPr>
              <w:t>] -</w:t>
            </w:r>
            <w:r>
              <w:rPr>
                <w:color w:val="auto"/>
              </w:rPr>
              <w:t xml:space="preserve"> </w:t>
            </w:r>
            <w:r w:rsidRPr="00C92DB2">
              <w:rPr>
                <w:color w:val="auto"/>
              </w:rPr>
              <w:t>$</w:t>
            </w:r>
            <w:proofErr w:type="spellStart"/>
            <w:r w:rsidRPr="00C92DB2">
              <w:rPr>
                <w:color w:val="auto"/>
              </w:rPr>
              <w:t>cocga_result_comments</w:t>
            </w:r>
            <w:proofErr w:type="spellEnd"/>
            <w:r w:rsidRPr="00C92DB2">
              <w:rPr>
                <w:color w:val="auto"/>
              </w:rPr>
              <w:t>$</w:t>
            </w:r>
          </w:p>
        </w:tc>
      </w:tr>
      <w:tr w:rsidR="008810D9" w:rsidRPr="00B25CE3" w14:paraId="302291D3" w14:textId="77777777" w:rsidTr="00F15838">
        <w:trPr>
          <w:trHeight w:val="318"/>
        </w:trPr>
        <w:tc>
          <w:tcPr>
            <w:tcW w:w="656" w:type="dxa"/>
          </w:tcPr>
          <w:p w14:paraId="1ED4BDCC" w14:textId="56C25CDE" w:rsidR="008810D9" w:rsidRPr="00B25CE3" w:rsidRDefault="008810D9" w:rsidP="008810D9">
            <w:pPr>
              <w:ind w:left="0" w:firstLine="0"/>
              <w:jc w:val="center"/>
            </w:pPr>
            <w:r w:rsidRPr="00B25CE3">
              <w:t>1</w:t>
            </w:r>
            <w:r w:rsidR="00A16E8D">
              <w:t>1</w:t>
            </w:r>
          </w:p>
        </w:tc>
        <w:tc>
          <w:tcPr>
            <w:tcW w:w="8815" w:type="dxa"/>
          </w:tcPr>
          <w:p w14:paraId="2EC7555D" w14:textId="13431A1B" w:rsidR="008810D9" w:rsidRPr="00B25CE3" w:rsidRDefault="005A0E45" w:rsidP="008810D9">
            <w:pPr>
              <w:ind w:left="0" w:firstLine="0"/>
            </w:pPr>
            <w:r w:rsidRPr="00A16E8D">
              <w:rPr>
                <w:color w:val="auto"/>
              </w:rPr>
              <w:t xml:space="preserve">CAPI </w:t>
            </w:r>
            <w:r w:rsidRPr="00A16E8D">
              <w:t>[$</w:t>
            </w:r>
            <w:proofErr w:type="spellStart"/>
            <w:r w:rsidRPr="00A16E8D">
              <w:t>capi_result_status</w:t>
            </w:r>
            <w:proofErr w:type="spellEnd"/>
            <w:r w:rsidRPr="00A16E8D">
              <w:t>$] - $</w:t>
            </w:r>
            <w:proofErr w:type="spellStart"/>
            <w:r w:rsidRPr="00A16E8D">
              <w:t>capi_result_comments</w:t>
            </w:r>
            <w:proofErr w:type="spellEnd"/>
            <w:r w:rsidRPr="00A16E8D">
              <w:t>$</w:t>
            </w:r>
          </w:p>
        </w:tc>
      </w:tr>
      <w:tr w:rsidR="007835EF" w:rsidRPr="00B25CE3" w14:paraId="153021F2" w14:textId="77777777" w:rsidTr="00F15838">
        <w:trPr>
          <w:trHeight w:val="318"/>
        </w:trPr>
        <w:tc>
          <w:tcPr>
            <w:tcW w:w="656" w:type="dxa"/>
          </w:tcPr>
          <w:p w14:paraId="30D1B824" w14:textId="0CA4DBC2" w:rsidR="007835EF" w:rsidRPr="00B25CE3" w:rsidRDefault="007835EF" w:rsidP="008810D9">
            <w:pPr>
              <w:ind w:left="0" w:firstLine="0"/>
              <w:jc w:val="center"/>
            </w:pPr>
            <w:r>
              <w:t>12</w:t>
            </w:r>
          </w:p>
        </w:tc>
        <w:tc>
          <w:tcPr>
            <w:tcW w:w="8815" w:type="dxa"/>
          </w:tcPr>
          <w:p w14:paraId="78920754" w14:textId="52D1861D" w:rsidR="007835EF" w:rsidRPr="007835EF" w:rsidRDefault="005A0E45" w:rsidP="008810D9">
            <w:pPr>
              <w:ind w:left="0" w:firstLine="0"/>
              <w:rPr>
                <w:color w:val="auto"/>
              </w:rPr>
            </w:pPr>
            <w:r>
              <w:rPr>
                <w:color w:val="auto"/>
              </w:rPr>
              <w:t>OADIA</w:t>
            </w:r>
            <w:r w:rsidRPr="00A16E8D">
              <w:rPr>
                <w:color w:val="auto"/>
              </w:rPr>
              <w:t xml:space="preserve"> </w:t>
            </w:r>
            <w:r w:rsidRPr="00A16E8D">
              <w:t>[$</w:t>
            </w:r>
            <w:proofErr w:type="spellStart"/>
            <w:r>
              <w:t>oadia</w:t>
            </w:r>
            <w:r w:rsidRPr="00A16E8D">
              <w:t>_result_status</w:t>
            </w:r>
            <w:proofErr w:type="spellEnd"/>
            <w:r w:rsidRPr="00A16E8D">
              <w:t>$] - $</w:t>
            </w:r>
            <w:proofErr w:type="spellStart"/>
            <w:r>
              <w:t>oadia</w:t>
            </w:r>
            <w:r w:rsidRPr="00A16E8D">
              <w:t>_result_comments</w:t>
            </w:r>
            <w:proofErr w:type="spellEnd"/>
            <w:r w:rsidRPr="00A16E8D">
              <w:t>$</w:t>
            </w:r>
          </w:p>
        </w:tc>
      </w:tr>
      <w:tr w:rsidR="005A0E45" w:rsidRPr="00B25CE3" w14:paraId="22B6DB51" w14:textId="77777777" w:rsidTr="00F15838">
        <w:trPr>
          <w:trHeight w:val="318"/>
        </w:trPr>
        <w:tc>
          <w:tcPr>
            <w:tcW w:w="656" w:type="dxa"/>
          </w:tcPr>
          <w:p w14:paraId="4A7AA682" w14:textId="1DE135F2" w:rsidR="005A0E45" w:rsidRDefault="005A0E45" w:rsidP="005A0E45">
            <w:pPr>
              <w:ind w:left="0" w:firstLine="0"/>
              <w:jc w:val="center"/>
            </w:pPr>
            <w:r>
              <w:t>13</w:t>
            </w:r>
          </w:p>
        </w:tc>
        <w:tc>
          <w:tcPr>
            <w:tcW w:w="8815" w:type="dxa"/>
          </w:tcPr>
          <w:p w14:paraId="5E529F51" w14:textId="27301AA6" w:rsidR="005A0E45" w:rsidRPr="007835EF" w:rsidRDefault="005A0E45" w:rsidP="008810D9">
            <w:pPr>
              <w:ind w:left="0" w:firstLine="0"/>
              <w:rPr>
                <w:color w:val="auto"/>
              </w:rPr>
            </w:pPr>
            <w:r>
              <w:rPr>
                <w:color w:val="auto"/>
              </w:rPr>
              <w:t>OAMUIA</w:t>
            </w:r>
            <w:r w:rsidRPr="00A16E8D">
              <w:rPr>
                <w:color w:val="auto"/>
              </w:rPr>
              <w:t xml:space="preserve"> </w:t>
            </w:r>
            <w:r w:rsidRPr="00A16E8D">
              <w:t>[$</w:t>
            </w:r>
            <w:proofErr w:type="spellStart"/>
            <w:r>
              <w:t>oamuia</w:t>
            </w:r>
            <w:r w:rsidRPr="00A16E8D">
              <w:t>_result_status</w:t>
            </w:r>
            <w:proofErr w:type="spellEnd"/>
            <w:r w:rsidRPr="00A16E8D">
              <w:t>$] - $</w:t>
            </w:r>
            <w:proofErr w:type="spellStart"/>
            <w:r>
              <w:t>oamuia</w:t>
            </w:r>
            <w:r w:rsidRPr="00A16E8D">
              <w:t>_result_comments</w:t>
            </w:r>
            <w:proofErr w:type="spellEnd"/>
            <w:r w:rsidRPr="00A16E8D">
              <w:t>$</w:t>
            </w:r>
          </w:p>
        </w:tc>
      </w:tr>
      <w:tr w:rsidR="005A0E45" w:rsidRPr="00B25CE3" w14:paraId="402A3D2F" w14:textId="77777777" w:rsidTr="00F15838">
        <w:trPr>
          <w:trHeight w:val="318"/>
        </w:trPr>
        <w:tc>
          <w:tcPr>
            <w:tcW w:w="656" w:type="dxa"/>
          </w:tcPr>
          <w:p w14:paraId="189D3621" w14:textId="09C1B51E" w:rsidR="005A0E45" w:rsidRDefault="005A0E45" w:rsidP="008810D9">
            <w:pPr>
              <w:ind w:left="0" w:firstLine="0"/>
              <w:jc w:val="center"/>
            </w:pPr>
            <w:r>
              <w:t>14</w:t>
            </w:r>
          </w:p>
        </w:tc>
        <w:tc>
          <w:tcPr>
            <w:tcW w:w="8815" w:type="dxa"/>
          </w:tcPr>
          <w:p w14:paraId="6232566B" w14:textId="613F95D1" w:rsidR="005A0E45" w:rsidRPr="007835EF" w:rsidRDefault="005A0E45" w:rsidP="008810D9">
            <w:pPr>
              <w:ind w:left="0" w:firstLine="0"/>
              <w:rPr>
                <w:color w:val="auto"/>
              </w:rPr>
            </w:pPr>
            <w:r w:rsidRPr="00C92DB2">
              <w:rPr>
                <w:color w:val="auto"/>
              </w:rPr>
              <w:t>ESPB</w:t>
            </w:r>
            <w:r w:rsidRPr="006A2252">
              <w:rPr>
                <w:color w:val="auto"/>
              </w:rPr>
              <w:t xml:space="preserve"> [</w:t>
            </w:r>
            <w:r w:rsidRPr="00C92DB2">
              <w:rPr>
                <w:color w:val="auto"/>
              </w:rPr>
              <w:t>$</w:t>
            </w:r>
            <w:proofErr w:type="spellStart"/>
            <w:r w:rsidRPr="00C92DB2">
              <w:rPr>
                <w:color w:val="auto"/>
              </w:rPr>
              <w:t>espb_result_status</w:t>
            </w:r>
            <w:proofErr w:type="spellEnd"/>
            <w:r w:rsidRPr="00C92DB2">
              <w:rPr>
                <w:color w:val="auto"/>
              </w:rPr>
              <w:t>$</w:t>
            </w:r>
            <w:r w:rsidRPr="006A2252">
              <w:rPr>
                <w:color w:val="auto"/>
              </w:rPr>
              <w:t>] -</w:t>
            </w:r>
            <w:r>
              <w:rPr>
                <w:color w:val="auto"/>
              </w:rPr>
              <w:t xml:space="preserve"> </w:t>
            </w:r>
            <w:r w:rsidRPr="00C92DB2">
              <w:rPr>
                <w:color w:val="auto"/>
              </w:rPr>
              <w:t>$</w:t>
            </w:r>
            <w:proofErr w:type="spellStart"/>
            <w:r w:rsidRPr="00C92DB2">
              <w:rPr>
                <w:color w:val="auto"/>
              </w:rPr>
              <w:t>espb_result_comments</w:t>
            </w:r>
            <w:proofErr w:type="spellEnd"/>
            <w:r w:rsidRPr="00C92DB2">
              <w:rPr>
                <w:color w:val="auto"/>
              </w:rPr>
              <w:t>$</w:t>
            </w:r>
          </w:p>
        </w:tc>
      </w:tr>
      <w:tr w:rsidR="005A0E45" w:rsidRPr="00B25CE3" w14:paraId="527490AA" w14:textId="77777777" w:rsidTr="00F15838">
        <w:trPr>
          <w:trHeight w:val="318"/>
        </w:trPr>
        <w:tc>
          <w:tcPr>
            <w:tcW w:w="656" w:type="dxa"/>
          </w:tcPr>
          <w:p w14:paraId="125C3C79" w14:textId="6043A2B3" w:rsidR="005A0E45" w:rsidRDefault="005A0E45" w:rsidP="008810D9">
            <w:pPr>
              <w:ind w:left="0" w:firstLine="0"/>
              <w:jc w:val="center"/>
            </w:pPr>
            <w:r>
              <w:t>15</w:t>
            </w:r>
          </w:p>
        </w:tc>
        <w:tc>
          <w:tcPr>
            <w:tcW w:w="8815" w:type="dxa"/>
          </w:tcPr>
          <w:p w14:paraId="7788B429" w14:textId="251CA9A9" w:rsidR="005A0E45" w:rsidRPr="00C92DB2" w:rsidRDefault="005A0E45" w:rsidP="008810D9">
            <w:pPr>
              <w:ind w:left="0" w:firstLine="0"/>
              <w:rPr>
                <w:color w:val="auto"/>
              </w:rPr>
            </w:pPr>
            <w:r w:rsidRPr="007835EF">
              <w:rPr>
                <w:color w:val="auto"/>
              </w:rPr>
              <w:t xml:space="preserve">HFGPAMG </w:t>
            </w:r>
            <w:r w:rsidRPr="007835EF">
              <w:t>[$</w:t>
            </w:r>
            <w:proofErr w:type="spellStart"/>
            <w:r w:rsidRPr="007835EF">
              <w:t>hfgp</w:t>
            </w:r>
            <w:r w:rsidR="00F83A2D">
              <w:t>amg</w:t>
            </w:r>
            <w:r w:rsidRPr="007835EF">
              <w:t>_result_status</w:t>
            </w:r>
            <w:proofErr w:type="spellEnd"/>
            <w:r w:rsidRPr="007835EF">
              <w:t>$] - $</w:t>
            </w:r>
            <w:proofErr w:type="spellStart"/>
            <w:r w:rsidRPr="007835EF">
              <w:t>hfgp</w:t>
            </w:r>
            <w:r w:rsidR="00F83A2D">
              <w:t>amg</w:t>
            </w:r>
            <w:r w:rsidRPr="007835EF">
              <w:t>_result_comments</w:t>
            </w:r>
            <w:proofErr w:type="spellEnd"/>
            <w:r w:rsidRPr="007835EF">
              <w:t>$</w:t>
            </w:r>
          </w:p>
        </w:tc>
      </w:tr>
      <w:tr w:rsidR="00F83A2D" w:rsidRPr="00B25CE3" w14:paraId="129992FD" w14:textId="77777777" w:rsidTr="00F15838">
        <w:trPr>
          <w:trHeight w:val="318"/>
        </w:trPr>
        <w:tc>
          <w:tcPr>
            <w:tcW w:w="656" w:type="dxa"/>
          </w:tcPr>
          <w:p w14:paraId="46FC05E8" w14:textId="6C15B102" w:rsidR="00F83A2D" w:rsidRDefault="00F83A2D" w:rsidP="008810D9">
            <w:pPr>
              <w:ind w:left="0" w:firstLine="0"/>
              <w:jc w:val="center"/>
            </w:pPr>
            <w:r>
              <w:t>16</w:t>
            </w:r>
          </w:p>
        </w:tc>
        <w:tc>
          <w:tcPr>
            <w:tcW w:w="8815" w:type="dxa"/>
          </w:tcPr>
          <w:p w14:paraId="4D7B69E0" w14:textId="0C84AD3F" w:rsidR="00F83A2D" w:rsidRPr="007835EF" w:rsidRDefault="00F83A2D" w:rsidP="008810D9">
            <w:pPr>
              <w:ind w:left="0" w:firstLine="0"/>
              <w:rPr>
                <w:color w:val="auto"/>
              </w:rPr>
            </w:pPr>
            <w:r w:rsidRPr="007835EF">
              <w:rPr>
                <w:color w:val="auto"/>
              </w:rPr>
              <w:t>HFGPA</w:t>
            </w:r>
            <w:r>
              <w:rPr>
                <w:color w:val="auto"/>
              </w:rPr>
              <w:t>LP</w:t>
            </w:r>
            <w:r w:rsidRPr="007835EF">
              <w:rPr>
                <w:color w:val="auto"/>
              </w:rPr>
              <w:t xml:space="preserve"> </w:t>
            </w:r>
            <w:r w:rsidRPr="007835EF">
              <w:t>[$</w:t>
            </w:r>
            <w:proofErr w:type="spellStart"/>
            <w:r w:rsidRPr="007835EF">
              <w:t>hfgp</w:t>
            </w:r>
            <w:r>
              <w:t>alp</w:t>
            </w:r>
            <w:r w:rsidRPr="007835EF">
              <w:t>_result_status</w:t>
            </w:r>
            <w:proofErr w:type="spellEnd"/>
            <w:r w:rsidRPr="007835EF">
              <w:t>$] - $</w:t>
            </w:r>
            <w:proofErr w:type="spellStart"/>
            <w:r w:rsidRPr="007835EF">
              <w:t>hfgp</w:t>
            </w:r>
            <w:r>
              <w:t>alp</w:t>
            </w:r>
            <w:r w:rsidRPr="007835EF">
              <w:t>_result_comments</w:t>
            </w:r>
            <w:proofErr w:type="spellEnd"/>
            <w:r w:rsidRPr="007835EF">
              <w:t>$</w:t>
            </w:r>
          </w:p>
        </w:tc>
      </w:tr>
      <w:tr w:rsidR="008810D9" w:rsidRPr="00B25CE3" w14:paraId="03180E4E" w14:textId="77777777" w:rsidTr="00F15838">
        <w:trPr>
          <w:trHeight w:val="318"/>
        </w:trPr>
        <w:tc>
          <w:tcPr>
            <w:tcW w:w="656" w:type="dxa"/>
          </w:tcPr>
          <w:p w14:paraId="685B5C67" w14:textId="6F34580F" w:rsidR="008810D9" w:rsidRPr="00B25CE3" w:rsidRDefault="008810D9" w:rsidP="000B3CEF">
            <w:pPr>
              <w:ind w:left="0" w:firstLine="0"/>
              <w:jc w:val="center"/>
            </w:pPr>
          </w:p>
        </w:tc>
        <w:tc>
          <w:tcPr>
            <w:tcW w:w="8815" w:type="dxa"/>
          </w:tcPr>
          <w:p w14:paraId="31B18A6C" w14:textId="67E4626F" w:rsidR="008810D9" w:rsidRPr="00B25CE3" w:rsidRDefault="008810D9" w:rsidP="000B3CEF">
            <w:pPr>
              <w:ind w:left="0" w:firstLine="0"/>
            </w:pPr>
            <w:r w:rsidRPr="00B25CE3">
              <w:rPr>
                <w:color w:val="auto"/>
              </w:rPr>
              <w:t xml:space="preserve">General Notes: </w:t>
            </w:r>
            <w:r w:rsidR="002C3461">
              <w:rPr>
                <w:color w:val="auto"/>
              </w:rPr>
              <w:t>[$</w:t>
            </w:r>
            <w:proofErr w:type="spellStart"/>
            <w:r w:rsidR="00884C61" w:rsidRPr="00D00B26">
              <w:rPr>
                <w:color w:val="auto"/>
              </w:rPr>
              <w:t>inspection_comments</w:t>
            </w:r>
            <w:proofErr w:type="spellEnd"/>
            <w:r w:rsidR="002C3461">
              <w:rPr>
                <w:color w:val="auto"/>
              </w:rPr>
              <w:t>$]</w:t>
            </w:r>
          </w:p>
        </w:tc>
      </w:tr>
    </w:tbl>
    <w:p w14:paraId="5D4B1495" w14:textId="7FD2B3FC" w:rsidR="00A76927" w:rsidRPr="00B25CE3" w:rsidRDefault="00A76927" w:rsidP="00157461">
      <w:pPr>
        <w:ind w:left="0" w:firstLine="0"/>
      </w:pPr>
    </w:p>
    <w:p w14:paraId="514FC966" w14:textId="107B6A73" w:rsidR="00173D0F" w:rsidRDefault="00173D0F">
      <w:pPr>
        <w:spacing w:after="160" w:line="259" w:lineRule="auto"/>
        <w:ind w:left="0" w:firstLine="0"/>
      </w:pPr>
    </w:p>
    <w:sectPr w:rsidR="00173D0F" w:rsidSect="009446C5">
      <w:headerReference w:type="default" r:id="rId22"/>
      <w:footerReference w:type="even" r:id="rId23"/>
      <w:footerReference w:type="default" r:id="rId24"/>
      <w:footerReference w:type="first" r:id="rId25"/>
      <w:pgSz w:w="12240" w:h="15840"/>
      <w:pgMar w:top="144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81D669" w14:textId="77777777" w:rsidR="00D60306" w:rsidRDefault="00D60306">
      <w:pPr>
        <w:spacing w:after="0" w:line="240" w:lineRule="auto"/>
      </w:pPr>
      <w:r>
        <w:separator/>
      </w:r>
    </w:p>
  </w:endnote>
  <w:endnote w:type="continuationSeparator" w:id="0">
    <w:p w14:paraId="15140902" w14:textId="77777777" w:rsidR="00D60306" w:rsidRDefault="00D603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2F4891" w14:textId="7C2E699E" w:rsidR="00010E0A" w:rsidRDefault="00010E0A">
    <w:pPr>
      <w:pStyle w:val="Footer"/>
      <w:jc w:val="center"/>
      <w:rPr>
        <w:color w:val="4472C4" w:themeColor="accent1"/>
      </w:rPr>
    </w:pPr>
  </w:p>
  <w:p w14:paraId="6F01D028" w14:textId="2DF9A12F" w:rsidR="00010E0A" w:rsidRPr="00F616BB" w:rsidRDefault="00010E0A" w:rsidP="00F616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3009240"/>
      <w:docPartObj>
        <w:docPartGallery w:val="Page Numbers (Bottom of Page)"/>
        <w:docPartUnique/>
      </w:docPartObj>
    </w:sdtPr>
    <w:sdtEndPr>
      <w:rPr>
        <w:noProof/>
      </w:rPr>
    </w:sdtEndPr>
    <w:sdtContent>
      <w:p w14:paraId="0984E0A2" w14:textId="2EDE6074" w:rsidR="00010E0A" w:rsidRDefault="00010E0A">
        <w:pPr>
          <w:pStyle w:val="Footer"/>
          <w:jc w:val="center"/>
        </w:pPr>
        <w:r>
          <w:rPr>
            <w:noProof/>
          </w:rPr>
          <mc:AlternateContent>
            <mc:Choice Requires="wps">
              <w:drawing>
                <wp:inline distT="0" distB="0" distL="0" distR="0" wp14:anchorId="5A98DEE2" wp14:editId="3FD33ABE">
                  <wp:extent cx="5467350" cy="45085"/>
                  <wp:effectExtent l="0" t="9525" r="0" b="2540"/>
                  <wp:docPr id="5" name="Flowchart: Decision 5"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oel="http://schemas.microsoft.com/office/2019/extlst">
              <w:pict>
                <v:shapetype w14:anchorId="08C76FEA" id="_x0000_t110" coordsize="21600,21600" o:spt="110" path="m10800,l,10800,10800,21600,21600,10800xe">
                  <v:stroke joinstyle="miter"/>
                  <v:path gradientshapeok="t" o:connecttype="rect" textboxrect="5400,5400,16200,16200"/>
                </v:shapetype>
                <v:shape id="Flowchart: Decision 5"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" fillcolor="black" stroked="f">
                  <v:fill r:id="rId1" o:title="" type="pattern"/>
                  <w10:anchorlock/>
                </v:shape>
              </w:pict>
            </mc:Fallback>
          </mc:AlternateContent>
        </w:r>
      </w:p>
      <w:p w14:paraId="49AA5934" w14:textId="6E46D821" w:rsidR="00010E0A" w:rsidRDefault="00010E0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71CC06" w14:textId="626AD176" w:rsidR="00010E0A" w:rsidRDefault="00010E0A">
    <w:pPr>
      <w:tabs>
        <w:tab w:val="center" w:pos="452"/>
        <w:tab w:val="center" w:pos="5132"/>
      </w:tabs>
      <w:spacing w:after="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6FBBBD" w14:textId="77777777" w:rsidR="00010E0A" w:rsidRDefault="00010E0A">
    <w:pPr>
      <w:tabs>
        <w:tab w:val="center" w:pos="452"/>
        <w:tab w:val="center" w:pos="5132"/>
      </w:tabs>
      <w:spacing w:after="0" w:line="259" w:lineRule="auto"/>
      <w:ind w:left="0" w:firstLine="0"/>
    </w:pPr>
    <w:r>
      <w:rPr>
        <w:rFonts w:ascii="Calibri" w:eastAsia="Calibri" w:hAnsi="Calibri" w:cs="Calibri"/>
        <w:sz w:val="22"/>
      </w:rPr>
      <w:tab/>
    </w:r>
    <w:r>
      <w:t xml:space="preserve"> </w:t>
    </w:r>
    <w:r>
      <w:tab/>
    </w:r>
    <w:r>
      <w:fldChar w:fldCharType="begin"/>
    </w:r>
    <w:r>
      <w:instrText xml:space="preserve"> PAGE   \* MERGEFORMAT </w:instrText>
    </w:r>
    <w:r>
      <w:fldChar w:fldCharType="separate"/>
    </w:r>
    <w:r>
      <w:t>78</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23E4E2" w14:textId="77777777" w:rsidR="00D60306" w:rsidRDefault="00D60306">
      <w:pPr>
        <w:spacing w:after="0" w:line="240" w:lineRule="auto"/>
      </w:pPr>
      <w:r>
        <w:separator/>
      </w:r>
    </w:p>
  </w:footnote>
  <w:footnote w:type="continuationSeparator" w:id="0">
    <w:p w14:paraId="63E1873D" w14:textId="77777777" w:rsidR="00D60306" w:rsidRDefault="00D603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8FED98" w14:textId="785C4154" w:rsidR="00010E0A" w:rsidRDefault="00010E0A" w:rsidP="00B25CE3">
    <w:pPr>
      <w:pStyle w:val="Header"/>
      <w:jc w:val="center"/>
    </w:pPr>
    <w:r>
      <w:rPr>
        <w:noProof/>
      </w:rPr>
      <w:drawing>
        <wp:inline distT="0" distB="0" distL="0" distR="0" wp14:anchorId="06433166" wp14:editId="5ACACF86">
          <wp:extent cx="971550" cy="374650"/>
          <wp:effectExtent l="0" t="0" r="0" b="6350"/>
          <wp:docPr id="12" name="Picture 12" descr="A picture containing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2963 white small.jpg"/>
                  <pic:cNvPicPr/>
                </pic:nvPicPr>
                <pic:blipFill>
                  <a:blip r:embed="rId1">
                    <a:extLst>
                      <a:ext uri="{28A0092B-C50C-407E-A947-70E740481C1C}">
                        <a14:useLocalDpi xmlns:a14="http://schemas.microsoft.com/office/drawing/2010/main" val="0"/>
                      </a:ext>
                    </a:extLst>
                  </a:blip>
                  <a:stretch>
                    <a:fillRect/>
                  </a:stretch>
                </pic:blipFill>
                <pic:spPr>
                  <a:xfrm>
                    <a:off x="0" y="0"/>
                    <a:ext cx="971550" cy="3746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42D5B"/>
    <w:multiLevelType w:val="hybridMultilevel"/>
    <w:tmpl w:val="79621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C12D94"/>
    <w:multiLevelType w:val="hybridMultilevel"/>
    <w:tmpl w:val="3DE26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776FE1"/>
    <w:multiLevelType w:val="hybridMultilevel"/>
    <w:tmpl w:val="A6743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1F7C7D"/>
    <w:multiLevelType w:val="hybridMultilevel"/>
    <w:tmpl w:val="4F68D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8722B1"/>
    <w:multiLevelType w:val="hybridMultilevel"/>
    <w:tmpl w:val="47CE1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4F7326"/>
    <w:multiLevelType w:val="hybridMultilevel"/>
    <w:tmpl w:val="DB944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610EE2"/>
    <w:multiLevelType w:val="hybridMultilevel"/>
    <w:tmpl w:val="5F4EC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D0307A"/>
    <w:multiLevelType w:val="hybridMultilevel"/>
    <w:tmpl w:val="004EF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8065178"/>
    <w:multiLevelType w:val="hybridMultilevel"/>
    <w:tmpl w:val="62E08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288658B"/>
    <w:multiLevelType w:val="hybridMultilevel"/>
    <w:tmpl w:val="7F74F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4080275"/>
    <w:multiLevelType w:val="hybridMultilevel"/>
    <w:tmpl w:val="EE468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40309BE"/>
    <w:multiLevelType w:val="hybridMultilevel"/>
    <w:tmpl w:val="FB3E1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6E645C8"/>
    <w:multiLevelType w:val="hybridMultilevel"/>
    <w:tmpl w:val="BC580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C4A2601"/>
    <w:multiLevelType w:val="hybridMultilevel"/>
    <w:tmpl w:val="97B8F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E185351"/>
    <w:multiLevelType w:val="hybridMultilevel"/>
    <w:tmpl w:val="023AA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0E269B8"/>
    <w:multiLevelType w:val="hybridMultilevel"/>
    <w:tmpl w:val="17126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805330B"/>
    <w:multiLevelType w:val="hybridMultilevel"/>
    <w:tmpl w:val="253CD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82B66B3"/>
    <w:multiLevelType w:val="hybridMultilevel"/>
    <w:tmpl w:val="6BBC8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9760359"/>
    <w:multiLevelType w:val="hybridMultilevel"/>
    <w:tmpl w:val="5D807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BCC01A6"/>
    <w:multiLevelType w:val="hybridMultilevel"/>
    <w:tmpl w:val="F4E21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18"/>
  </w:num>
  <w:num w:numId="3">
    <w:abstractNumId w:val="12"/>
  </w:num>
  <w:num w:numId="4">
    <w:abstractNumId w:val="9"/>
  </w:num>
  <w:num w:numId="5">
    <w:abstractNumId w:val="19"/>
  </w:num>
  <w:num w:numId="6">
    <w:abstractNumId w:val="3"/>
  </w:num>
  <w:num w:numId="7">
    <w:abstractNumId w:val="1"/>
  </w:num>
  <w:num w:numId="8">
    <w:abstractNumId w:val="7"/>
  </w:num>
  <w:num w:numId="9">
    <w:abstractNumId w:val="5"/>
  </w:num>
  <w:num w:numId="10">
    <w:abstractNumId w:val="8"/>
  </w:num>
  <w:num w:numId="11">
    <w:abstractNumId w:val="6"/>
  </w:num>
  <w:num w:numId="12">
    <w:abstractNumId w:val="17"/>
  </w:num>
  <w:num w:numId="13">
    <w:abstractNumId w:val="0"/>
  </w:num>
  <w:num w:numId="14">
    <w:abstractNumId w:val="2"/>
  </w:num>
  <w:num w:numId="15">
    <w:abstractNumId w:val="16"/>
  </w:num>
  <w:num w:numId="16">
    <w:abstractNumId w:val="10"/>
  </w:num>
  <w:num w:numId="17">
    <w:abstractNumId w:val="15"/>
  </w:num>
  <w:num w:numId="18">
    <w:abstractNumId w:val="11"/>
  </w:num>
  <w:num w:numId="19">
    <w:abstractNumId w:val="4"/>
  </w:num>
  <w:num w:numId="20">
    <w:abstractNumId w:val="1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7A00"/>
    <w:rsid w:val="00010C53"/>
    <w:rsid w:val="00010E0A"/>
    <w:rsid w:val="00012A5E"/>
    <w:rsid w:val="000133EA"/>
    <w:rsid w:val="000211C3"/>
    <w:rsid w:val="00026018"/>
    <w:rsid w:val="00030806"/>
    <w:rsid w:val="0003134A"/>
    <w:rsid w:val="00034B2C"/>
    <w:rsid w:val="00043612"/>
    <w:rsid w:val="0004584C"/>
    <w:rsid w:val="0004743F"/>
    <w:rsid w:val="000501D5"/>
    <w:rsid w:val="00051C68"/>
    <w:rsid w:val="00052D38"/>
    <w:rsid w:val="000543A5"/>
    <w:rsid w:val="00076419"/>
    <w:rsid w:val="00077898"/>
    <w:rsid w:val="000827D8"/>
    <w:rsid w:val="00082862"/>
    <w:rsid w:val="000841B0"/>
    <w:rsid w:val="000841F6"/>
    <w:rsid w:val="00086282"/>
    <w:rsid w:val="00091EFB"/>
    <w:rsid w:val="000A1ACC"/>
    <w:rsid w:val="000B22A2"/>
    <w:rsid w:val="000B3B8A"/>
    <w:rsid w:val="000B3CEF"/>
    <w:rsid w:val="000B5BA1"/>
    <w:rsid w:val="000C0176"/>
    <w:rsid w:val="000C4559"/>
    <w:rsid w:val="000C6F5F"/>
    <w:rsid w:val="000F31A7"/>
    <w:rsid w:val="000F3F9A"/>
    <w:rsid w:val="00110A73"/>
    <w:rsid w:val="00112403"/>
    <w:rsid w:val="00114C0F"/>
    <w:rsid w:val="001161C4"/>
    <w:rsid w:val="00135704"/>
    <w:rsid w:val="001376CF"/>
    <w:rsid w:val="00140B5F"/>
    <w:rsid w:val="00152780"/>
    <w:rsid w:val="00154FB2"/>
    <w:rsid w:val="00157461"/>
    <w:rsid w:val="001645B9"/>
    <w:rsid w:val="00173D0F"/>
    <w:rsid w:val="00185E3D"/>
    <w:rsid w:val="00186D16"/>
    <w:rsid w:val="00195E63"/>
    <w:rsid w:val="001961D4"/>
    <w:rsid w:val="001A3432"/>
    <w:rsid w:val="001A6122"/>
    <w:rsid w:val="001A7B00"/>
    <w:rsid w:val="001B2607"/>
    <w:rsid w:val="001B67D5"/>
    <w:rsid w:val="001C343B"/>
    <w:rsid w:val="001D5A74"/>
    <w:rsid w:val="001F6E99"/>
    <w:rsid w:val="00210AEA"/>
    <w:rsid w:val="00212DA4"/>
    <w:rsid w:val="00214F75"/>
    <w:rsid w:val="00216353"/>
    <w:rsid w:val="002305E7"/>
    <w:rsid w:val="0023441E"/>
    <w:rsid w:val="002368EC"/>
    <w:rsid w:val="00237A44"/>
    <w:rsid w:val="00242FE6"/>
    <w:rsid w:val="00244DD5"/>
    <w:rsid w:val="0026369B"/>
    <w:rsid w:val="0026493D"/>
    <w:rsid w:val="00265947"/>
    <w:rsid w:val="00284F23"/>
    <w:rsid w:val="002856A5"/>
    <w:rsid w:val="002918FE"/>
    <w:rsid w:val="00296A3D"/>
    <w:rsid w:val="002A60E6"/>
    <w:rsid w:val="002A79DE"/>
    <w:rsid w:val="002B30FF"/>
    <w:rsid w:val="002B56D8"/>
    <w:rsid w:val="002B5727"/>
    <w:rsid w:val="002B5D83"/>
    <w:rsid w:val="002B6043"/>
    <w:rsid w:val="002B7D95"/>
    <w:rsid w:val="002C336A"/>
    <w:rsid w:val="002C3461"/>
    <w:rsid w:val="002C4576"/>
    <w:rsid w:val="002D49A7"/>
    <w:rsid w:val="002D4BA1"/>
    <w:rsid w:val="002E2E71"/>
    <w:rsid w:val="002E594B"/>
    <w:rsid w:val="002E5F00"/>
    <w:rsid w:val="00317558"/>
    <w:rsid w:val="003335FC"/>
    <w:rsid w:val="00336F41"/>
    <w:rsid w:val="00336FF7"/>
    <w:rsid w:val="0034086A"/>
    <w:rsid w:val="003415DA"/>
    <w:rsid w:val="0035465A"/>
    <w:rsid w:val="003579CA"/>
    <w:rsid w:val="00360EFB"/>
    <w:rsid w:val="00362B0E"/>
    <w:rsid w:val="00371793"/>
    <w:rsid w:val="00375278"/>
    <w:rsid w:val="00390EA3"/>
    <w:rsid w:val="00397E4E"/>
    <w:rsid w:val="003A2820"/>
    <w:rsid w:val="003B438E"/>
    <w:rsid w:val="003C1236"/>
    <w:rsid w:val="003C1ACB"/>
    <w:rsid w:val="003C2E20"/>
    <w:rsid w:val="003C49D6"/>
    <w:rsid w:val="003C50D0"/>
    <w:rsid w:val="003C77FB"/>
    <w:rsid w:val="003E5A3A"/>
    <w:rsid w:val="003E5D1C"/>
    <w:rsid w:val="003F7FB9"/>
    <w:rsid w:val="004031E0"/>
    <w:rsid w:val="004106C2"/>
    <w:rsid w:val="004151B8"/>
    <w:rsid w:val="00425A01"/>
    <w:rsid w:val="00435677"/>
    <w:rsid w:val="00447690"/>
    <w:rsid w:val="004540D2"/>
    <w:rsid w:val="0045571D"/>
    <w:rsid w:val="004633EB"/>
    <w:rsid w:val="00470195"/>
    <w:rsid w:val="00484170"/>
    <w:rsid w:val="00485041"/>
    <w:rsid w:val="0048627C"/>
    <w:rsid w:val="00492861"/>
    <w:rsid w:val="004A01DB"/>
    <w:rsid w:val="004A0644"/>
    <w:rsid w:val="004A7750"/>
    <w:rsid w:val="004B61AD"/>
    <w:rsid w:val="004B7085"/>
    <w:rsid w:val="004D0EB3"/>
    <w:rsid w:val="004D270C"/>
    <w:rsid w:val="004D61D4"/>
    <w:rsid w:val="004E514D"/>
    <w:rsid w:val="004E5739"/>
    <w:rsid w:val="004F0D42"/>
    <w:rsid w:val="004F1D0F"/>
    <w:rsid w:val="004F2D31"/>
    <w:rsid w:val="004F6C4A"/>
    <w:rsid w:val="00511191"/>
    <w:rsid w:val="00511A4E"/>
    <w:rsid w:val="0051284F"/>
    <w:rsid w:val="005134D8"/>
    <w:rsid w:val="005218A4"/>
    <w:rsid w:val="00523F79"/>
    <w:rsid w:val="0053381F"/>
    <w:rsid w:val="005420DC"/>
    <w:rsid w:val="00543C19"/>
    <w:rsid w:val="00550552"/>
    <w:rsid w:val="00551184"/>
    <w:rsid w:val="00555A2C"/>
    <w:rsid w:val="005632F5"/>
    <w:rsid w:val="00573E77"/>
    <w:rsid w:val="00580B52"/>
    <w:rsid w:val="00595A2D"/>
    <w:rsid w:val="005A0E45"/>
    <w:rsid w:val="005A4F00"/>
    <w:rsid w:val="005B2266"/>
    <w:rsid w:val="005B7532"/>
    <w:rsid w:val="005C14F6"/>
    <w:rsid w:val="005D0403"/>
    <w:rsid w:val="005D2D69"/>
    <w:rsid w:val="005D5AAC"/>
    <w:rsid w:val="005E01F4"/>
    <w:rsid w:val="005E2352"/>
    <w:rsid w:val="005E6FF1"/>
    <w:rsid w:val="005F38D3"/>
    <w:rsid w:val="0060456C"/>
    <w:rsid w:val="00605CE4"/>
    <w:rsid w:val="00613C9B"/>
    <w:rsid w:val="006140A1"/>
    <w:rsid w:val="00614B81"/>
    <w:rsid w:val="00631057"/>
    <w:rsid w:val="0063625B"/>
    <w:rsid w:val="00636551"/>
    <w:rsid w:val="00637539"/>
    <w:rsid w:val="00644A8B"/>
    <w:rsid w:val="00650781"/>
    <w:rsid w:val="00660AB8"/>
    <w:rsid w:val="006623FE"/>
    <w:rsid w:val="00670C16"/>
    <w:rsid w:val="006761F0"/>
    <w:rsid w:val="00691602"/>
    <w:rsid w:val="0069233E"/>
    <w:rsid w:val="00695D40"/>
    <w:rsid w:val="006A24F3"/>
    <w:rsid w:val="006A4F31"/>
    <w:rsid w:val="006A6706"/>
    <w:rsid w:val="006A671D"/>
    <w:rsid w:val="006A78B5"/>
    <w:rsid w:val="006B03C8"/>
    <w:rsid w:val="006B2A86"/>
    <w:rsid w:val="006C085E"/>
    <w:rsid w:val="006D0C37"/>
    <w:rsid w:val="006D4211"/>
    <w:rsid w:val="006F2F18"/>
    <w:rsid w:val="006F47C2"/>
    <w:rsid w:val="006F6120"/>
    <w:rsid w:val="006F7EEA"/>
    <w:rsid w:val="0070044A"/>
    <w:rsid w:val="00700997"/>
    <w:rsid w:val="00700BFD"/>
    <w:rsid w:val="00710C24"/>
    <w:rsid w:val="007178AA"/>
    <w:rsid w:val="00737F89"/>
    <w:rsid w:val="007456BB"/>
    <w:rsid w:val="00747012"/>
    <w:rsid w:val="00750925"/>
    <w:rsid w:val="00761526"/>
    <w:rsid w:val="00764F15"/>
    <w:rsid w:val="007670AB"/>
    <w:rsid w:val="00767C8E"/>
    <w:rsid w:val="00767E03"/>
    <w:rsid w:val="007705EC"/>
    <w:rsid w:val="0077394B"/>
    <w:rsid w:val="007769C9"/>
    <w:rsid w:val="0077790E"/>
    <w:rsid w:val="007811B6"/>
    <w:rsid w:val="007835EF"/>
    <w:rsid w:val="007A2014"/>
    <w:rsid w:val="007A21AB"/>
    <w:rsid w:val="007A2637"/>
    <w:rsid w:val="007A62FD"/>
    <w:rsid w:val="007B61BB"/>
    <w:rsid w:val="007C04D7"/>
    <w:rsid w:val="007D3649"/>
    <w:rsid w:val="007D3D87"/>
    <w:rsid w:val="007D5B04"/>
    <w:rsid w:val="007D6EDB"/>
    <w:rsid w:val="007F0431"/>
    <w:rsid w:val="007F38A7"/>
    <w:rsid w:val="008131AA"/>
    <w:rsid w:val="00821C57"/>
    <w:rsid w:val="00821E23"/>
    <w:rsid w:val="008238E2"/>
    <w:rsid w:val="00825EC7"/>
    <w:rsid w:val="008279E9"/>
    <w:rsid w:val="00831870"/>
    <w:rsid w:val="00846BBF"/>
    <w:rsid w:val="00857AFB"/>
    <w:rsid w:val="00861CE6"/>
    <w:rsid w:val="00867162"/>
    <w:rsid w:val="008750D3"/>
    <w:rsid w:val="008810D9"/>
    <w:rsid w:val="0088128A"/>
    <w:rsid w:val="0088319D"/>
    <w:rsid w:val="00884C61"/>
    <w:rsid w:val="0089318A"/>
    <w:rsid w:val="008B577D"/>
    <w:rsid w:val="008C7C06"/>
    <w:rsid w:val="008D0537"/>
    <w:rsid w:val="008D0B08"/>
    <w:rsid w:val="008D7CE6"/>
    <w:rsid w:val="008E1147"/>
    <w:rsid w:val="008E128F"/>
    <w:rsid w:val="008E427C"/>
    <w:rsid w:val="008E704A"/>
    <w:rsid w:val="0091097A"/>
    <w:rsid w:val="00916D66"/>
    <w:rsid w:val="0091727C"/>
    <w:rsid w:val="009261C8"/>
    <w:rsid w:val="009337C5"/>
    <w:rsid w:val="00933B66"/>
    <w:rsid w:val="00935A0B"/>
    <w:rsid w:val="0094461B"/>
    <w:rsid w:val="009446C5"/>
    <w:rsid w:val="00945562"/>
    <w:rsid w:val="00953B65"/>
    <w:rsid w:val="00954E38"/>
    <w:rsid w:val="0097391D"/>
    <w:rsid w:val="009761BC"/>
    <w:rsid w:val="0098182D"/>
    <w:rsid w:val="00986971"/>
    <w:rsid w:val="0099761D"/>
    <w:rsid w:val="009B24C6"/>
    <w:rsid w:val="009B4508"/>
    <w:rsid w:val="009B6ED0"/>
    <w:rsid w:val="009B7AFE"/>
    <w:rsid w:val="009B7E2D"/>
    <w:rsid w:val="009C0CB1"/>
    <w:rsid w:val="009E197A"/>
    <w:rsid w:val="009E556E"/>
    <w:rsid w:val="009F45C8"/>
    <w:rsid w:val="009F5AB1"/>
    <w:rsid w:val="009F631E"/>
    <w:rsid w:val="00A04053"/>
    <w:rsid w:val="00A16206"/>
    <w:rsid w:val="00A16E8D"/>
    <w:rsid w:val="00A1718F"/>
    <w:rsid w:val="00A2317E"/>
    <w:rsid w:val="00A255F4"/>
    <w:rsid w:val="00A3009D"/>
    <w:rsid w:val="00A55618"/>
    <w:rsid w:val="00A55E00"/>
    <w:rsid w:val="00A57C23"/>
    <w:rsid w:val="00A64FB2"/>
    <w:rsid w:val="00A7473B"/>
    <w:rsid w:val="00A76927"/>
    <w:rsid w:val="00A815B8"/>
    <w:rsid w:val="00A81F31"/>
    <w:rsid w:val="00A83CEC"/>
    <w:rsid w:val="00A87683"/>
    <w:rsid w:val="00AA1AB2"/>
    <w:rsid w:val="00AB7168"/>
    <w:rsid w:val="00AB77A6"/>
    <w:rsid w:val="00AC1D3D"/>
    <w:rsid w:val="00AC35DD"/>
    <w:rsid w:val="00AD3144"/>
    <w:rsid w:val="00AE0DC1"/>
    <w:rsid w:val="00AE2F60"/>
    <w:rsid w:val="00AE341A"/>
    <w:rsid w:val="00AE5DA7"/>
    <w:rsid w:val="00AF4907"/>
    <w:rsid w:val="00B03E7F"/>
    <w:rsid w:val="00B04B95"/>
    <w:rsid w:val="00B07076"/>
    <w:rsid w:val="00B11F60"/>
    <w:rsid w:val="00B15675"/>
    <w:rsid w:val="00B1704E"/>
    <w:rsid w:val="00B17CF8"/>
    <w:rsid w:val="00B259CA"/>
    <w:rsid w:val="00B25CE3"/>
    <w:rsid w:val="00B26107"/>
    <w:rsid w:val="00B30FEE"/>
    <w:rsid w:val="00B32B80"/>
    <w:rsid w:val="00B342B6"/>
    <w:rsid w:val="00B37C19"/>
    <w:rsid w:val="00B52D3F"/>
    <w:rsid w:val="00B5389D"/>
    <w:rsid w:val="00B61E98"/>
    <w:rsid w:val="00B63672"/>
    <w:rsid w:val="00B82097"/>
    <w:rsid w:val="00B83A5D"/>
    <w:rsid w:val="00BA5BA5"/>
    <w:rsid w:val="00BB24A4"/>
    <w:rsid w:val="00BB3C0C"/>
    <w:rsid w:val="00BC08E8"/>
    <w:rsid w:val="00BD0821"/>
    <w:rsid w:val="00BD4C39"/>
    <w:rsid w:val="00BD72E6"/>
    <w:rsid w:val="00BE21AF"/>
    <w:rsid w:val="00BE5659"/>
    <w:rsid w:val="00BE7887"/>
    <w:rsid w:val="00BF00DE"/>
    <w:rsid w:val="00BF0AA4"/>
    <w:rsid w:val="00BF2850"/>
    <w:rsid w:val="00C0570A"/>
    <w:rsid w:val="00C17002"/>
    <w:rsid w:val="00C22A5D"/>
    <w:rsid w:val="00C26C51"/>
    <w:rsid w:val="00C35729"/>
    <w:rsid w:val="00C466A5"/>
    <w:rsid w:val="00C517F3"/>
    <w:rsid w:val="00C546DC"/>
    <w:rsid w:val="00C56127"/>
    <w:rsid w:val="00C64732"/>
    <w:rsid w:val="00C67B1C"/>
    <w:rsid w:val="00C73118"/>
    <w:rsid w:val="00C906D2"/>
    <w:rsid w:val="00C92DB2"/>
    <w:rsid w:val="00CB32F1"/>
    <w:rsid w:val="00CB49B9"/>
    <w:rsid w:val="00CC0D69"/>
    <w:rsid w:val="00CC116E"/>
    <w:rsid w:val="00CD0849"/>
    <w:rsid w:val="00CD2815"/>
    <w:rsid w:val="00CD7BF7"/>
    <w:rsid w:val="00CE5DCE"/>
    <w:rsid w:val="00CE7D8E"/>
    <w:rsid w:val="00CF12B8"/>
    <w:rsid w:val="00CF2741"/>
    <w:rsid w:val="00CF3265"/>
    <w:rsid w:val="00D1428C"/>
    <w:rsid w:val="00D15B43"/>
    <w:rsid w:val="00D1681E"/>
    <w:rsid w:val="00D2060B"/>
    <w:rsid w:val="00D20950"/>
    <w:rsid w:val="00D26A61"/>
    <w:rsid w:val="00D26EBE"/>
    <w:rsid w:val="00D31341"/>
    <w:rsid w:val="00D3151C"/>
    <w:rsid w:val="00D32B7C"/>
    <w:rsid w:val="00D402DF"/>
    <w:rsid w:val="00D41E3B"/>
    <w:rsid w:val="00D46A41"/>
    <w:rsid w:val="00D52794"/>
    <w:rsid w:val="00D53053"/>
    <w:rsid w:val="00D554C1"/>
    <w:rsid w:val="00D57529"/>
    <w:rsid w:val="00D6011D"/>
    <w:rsid w:val="00D60306"/>
    <w:rsid w:val="00D6506A"/>
    <w:rsid w:val="00D651AF"/>
    <w:rsid w:val="00D676D4"/>
    <w:rsid w:val="00D81A88"/>
    <w:rsid w:val="00D920FA"/>
    <w:rsid w:val="00D95C9E"/>
    <w:rsid w:val="00D97029"/>
    <w:rsid w:val="00DB4E4F"/>
    <w:rsid w:val="00DB52D3"/>
    <w:rsid w:val="00DC68CD"/>
    <w:rsid w:val="00DD062F"/>
    <w:rsid w:val="00DE7A00"/>
    <w:rsid w:val="00DE7BBC"/>
    <w:rsid w:val="00E0096C"/>
    <w:rsid w:val="00E048F0"/>
    <w:rsid w:val="00E06C22"/>
    <w:rsid w:val="00E1055A"/>
    <w:rsid w:val="00E1073B"/>
    <w:rsid w:val="00E218DD"/>
    <w:rsid w:val="00E2529E"/>
    <w:rsid w:val="00E30662"/>
    <w:rsid w:val="00E41086"/>
    <w:rsid w:val="00E438AD"/>
    <w:rsid w:val="00E4616E"/>
    <w:rsid w:val="00E462EF"/>
    <w:rsid w:val="00E47A85"/>
    <w:rsid w:val="00E518FF"/>
    <w:rsid w:val="00E554B7"/>
    <w:rsid w:val="00E624C3"/>
    <w:rsid w:val="00E67A93"/>
    <w:rsid w:val="00E80749"/>
    <w:rsid w:val="00E84B0A"/>
    <w:rsid w:val="00EA30A2"/>
    <w:rsid w:val="00EA5CE5"/>
    <w:rsid w:val="00EB081F"/>
    <w:rsid w:val="00EB2400"/>
    <w:rsid w:val="00EB296E"/>
    <w:rsid w:val="00EC3D19"/>
    <w:rsid w:val="00ED196A"/>
    <w:rsid w:val="00EF1B6D"/>
    <w:rsid w:val="00EF3611"/>
    <w:rsid w:val="00EF7351"/>
    <w:rsid w:val="00F054C7"/>
    <w:rsid w:val="00F107CA"/>
    <w:rsid w:val="00F15838"/>
    <w:rsid w:val="00F15B12"/>
    <w:rsid w:val="00F17566"/>
    <w:rsid w:val="00F40914"/>
    <w:rsid w:val="00F432CC"/>
    <w:rsid w:val="00F5202D"/>
    <w:rsid w:val="00F546BB"/>
    <w:rsid w:val="00F616BB"/>
    <w:rsid w:val="00F818EA"/>
    <w:rsid w:val="00F83A2D"/>
    <w:rsid w:val="00F87814"/>
    <w:rsid w:val="00FB4CA3"/>
    <w:rsid w:val="00FC137F"/>
    <w:rsid w:val="00FC54C9"/>
    <w:rsid w:val="00FD3B61"/>
    <w:rsid w:val="00FD5FC5"/>
    <w:rsid w:val="00FE1814"/>
    <w:rsid w:val="00FF18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78B1E0"/>
  <w15:docId w15:val="{DF2803AE-645E-4E0D-9AE8-B945D9924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7351"/>
    <w:pPr>
      <w:spacing w:after="5" w:line="250" w:lineRule="auto"/>
      <w:ind w:left="14" w:hanging="14"/>
    </w:pPr>
    <w:rPr>
      <w:rFonts w:ascii="Times New Roman" w:eastAsia="Times New Roman" w:hAnsi="Times New Roman" w:cs="Times New Roman"/>
      <w:color w:val="000000"/>
      <w:sz w:val="24"/>
    </w:rPr>
  </w:style>
  <w:style w:type="paragraph" w:styleId="Heading1">
    <w:name w:val="heading 1"/>
    <w:next w:val="Normal"/>
    <w:link w:val="Heading1Char"/>
    <w:uiPriority w:val="9"/>
    <w:qFormat/>
    <w:rsid w:val="00EF7351"/>
    <w:pPr>
      <w:keepNext/>
      <w:keepLines/>
      <w:pBdr>
        <w:bottom w:val="single" w:sz="18" w:space="1" w:color="auto"/>
      </w:pBdr>
      <w:spacing w:after="13" w:line="247" w:lineRule="auto"/>
      <w:ind w:left="14" w:hanging="14"/>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13" w:line="248" w:lineRule="auto"/>
      <w:ind w:left="2408" w:hanging="10"/>
      <w:jc w:val="center"/>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13" w:line="248" w:lineRule="auto"/>
      <w:ind w:left="2408" w:hanging="10"/>
      <w:jc w:val="center"/>
      <w:outlineLvl w:val="2"/>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EF735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F520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202D"/>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F520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202D"/>
    <w:rPr>
      <w:rFonts w:ascii="Times New Roman" w:eastAsia="Times New Roman" w:hAnsi="Times New Roman" w:cs="Times New Roman"/>
      <w:color w:val="000000"/>
      <w:sz w:val="24"/>
    </w:rPr>
  </w:style>
  <w:style w:type="table" w:styleId="TableGrid0">
    <w:name w:val="Table Grid"/>
    <w:basedOn w:val="TableNormal"/>
    <w:uiPriority w:val="59"/>
    <w:rsid w:val="004B61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msonormal">
    <w:name w:val="x_msonormal"/>
    <w:basedOn w:val="Normal"/>
    <w:rsid w:val="00D95C9E"/>
    <w:pPr>
      <w:spacing w:after="0" w:line="240" w:lineRule="auto"/>
      <w:ind w:left="0" w:firstLine="0"/>
    </w:pPr>
    <w:rPr>
      <w:rFonts w:ascii="Calibri" w:eastAsiaTheme="minorHAnsi" w:hAnsi="Calibri" w:cs="Calibri"/>
      <w:color w:val="auto"/>
      <w:sz w:val="22"/>
    </w:rPr>
  </w:style>
  <w:style w:type="paragraph" w:styleId="ListParagraph">
    <w:name w:val="List Paragraph"/>
    <w:basedOn w:val="Normal"/>
    <w:uiPriority w:val="34"/>
    <w:qFormat/>
    <w:rsid w:val="00C26C51"/>
    <w:pPr>
      <w:ind w:left="720"/>
      <w:contextualSpacing/>
    </w:pPr>
  </w:style>
  <w:style w:type="paragraph" w:styleId="TOCHeading">
    <w:name w:val="TOC Heading"/>
    <w:basedOn w:val="Heading1"/>
    <w:next w:val="Normal"/>
    <w:uiPriority w:val="39"/>
    <w:unhideWhenUsed/>
    <w:qFormat/>
    <w:rsid w:val="00EF7351"/>
    <w:pPr>
      <w:spacing w:before="240" w:after="0" w:line="259" w:lineRule="auto"/>
      <w:ind w:left="0" w:firstLine="0"/>
      <w:outlineLvl w:val="9"/>
    </w:pPr>
    <w:rPr>
      <w:rFonts w:asciiTheme="majorHAnsi" w:eastAsiaTheme="majorEastAsia" w:hAnsiTheme="majorHAnsi" w:cstheme="majorBidi"/>
      <w:b w:val="0"/>
      <w:color w:val="2F5496" w:themeColor="accent1" w:themeShade="BF"/>
      <w:sz w:val="32"/>
      <w:szCs w:val="32"/>
    </w:rPr>
  </w:style>
  <w:style w:type="paragraph" w:styleId="TOC1">
    <w:name w:val="toc 1"/>
    <w:basedOn w:val="Normal"/>
    <w:next w:val="Normal"/>
    <w:autoRedefine/>
    <w:uiPriority w:val="39"/>
    <w:unhideWhenUsed/>
    <w:rsid w:val="00EF7351"/>
    <w:pPr>
      <w:tabs>
        <w:tab w:val="right" w:leader="dot" w:pos="10070"/>
      </w:tabs>
      <w:spacing w:after="100"/>
      <w:ind w:left="0"/>
    </w:pPr>
  </w:style>
  <w:style w:type="paragraph" w:styleId="TOC2">
    <w:name w:val="toc 2"/>
    <w:basedOn w:val="Normal"/>
    <w:next w:val="Normal"/>
    <w:autoRedefine/>
    <w:uiPriority w:val="39"/>
    <w:unhideWhenUsed/>
    <w:rsid w:val="00EF7351"/>
    <w:pPr>
      <w:spacing w:after="100"/>
      <w:ind w:left="240"/>
    </w:pPr>
  </w:style>
  <w:style w:type="paragraph" w:styleId="TOC3">
    <w:name w:val="toc 3"/>
    <w:basedOn w:val="Normal"/>
    <w:next w:val="Normal"/>
    <w:autoRedefine/>
    <w:uiPriority w:val="39"/>
    <w:unhideWhenUsed/>
    <w:rsid w:val="00EF7351"/>
    <w:pPr>
      <w:spacing w:after="100"/>
      <w:ind w:left="480"/>
    </w:pPr>
  </w:style>
  <w:style w:type="character" w:styleId="Hyperlink">
    <w:name w:val="Hyperlink"/>
    <w:basedOn w:val="DefaultParagraphFont"/>
    <w:uiPriority w:val="99"/>
    <w:unhideWhenUsed/>
    <w:rsid w:val="00EF735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30381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3.gif"/></Relationships>
</file>

<file path=word/_rels/header1.xml.rels><?xml version="1.0" encoding="UTF-8" standalone="yes"?>
<Relationships xmlns="http://schemas.openxmlformats.org/package/2006/relationships"><Relationship Id="rId1" Type="http://schemas.openxmlformats.org/officeDocument/2006/relationships/image" Target="media/image15.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OneDrive\1-Work\1-Customers\Caldaia\VA%20Hospitals\Adobe%20files\Boiler%20Safety%20Checklis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1D460B-10B3-40E7-9BF6-B140309F52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Boiler Safety Checklist.dotx</Template>
  <TotalTime>2040</TotalTime>
  <Pages>35</Pages>
  <Words>5191</Words>
  <Characters>29593</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Boiler Safety Checklist</vt:lpstr>
    </vt:vector>
  </TitlesOfParts>
  <Company/>
  <LinksUpToDate>false</LinksUpToDate>
  <CharactersWithSpaces>34715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Boiler Safety Checklist</dc:title>
  <dc:subject/>
  <dc:creator>Admin</dc:creator>
  <cp:keywords/>
  <dc:description/>
  <cp:lastModifiedBy>Michael Slater</cp:lastModifiedBy>
  <cp:revision>21</cp:revision>
  <cp:lastPrinted>2020-01-28T22:41:00Z</cp:lastPrinted>
  <dcterms:created xsi:type="dcterms:W3CDTF">2022-11-12T17:31:00Z</dcterms:created>
  <dcterms:modified xsi:type="dcterms:W3CDTF">2024-04-23T11:29:00Z</dcterms:modified>
</cp:coreProperties>
</file>