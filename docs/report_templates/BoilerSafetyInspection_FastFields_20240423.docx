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80DA40" w14:textId="37605722" w:rsidR="00E1055A" w:rsidRPr="004665B7" w:rsidRDefault="00AF642F" w:rsidP="00157461">
      <w:pPr>
        <w:spacing w:after="0" w:line="259" w:lineRule="auto"/>
        <w:ind w:left="0" w:firstLine="0"/>
        <w:jc w:val="center"/>
        <w:rPr>
          <w:rFonts w:eastAsia="Tahoma"/>
          <w:b/>
          <w:sz w:val="32"/>
          <w:szCs w:val="28"/>
        </w:rPr>
      </w:pPr>
      <w:r>
        <w:rPr>
          <w:rFonts w:eastAsia="Tahoma"/>
          <w:b/>
          <w:sz w:val="32"/>
          <w:szCs w:val="28"/>
        </w:rPr>
        <w:t>Table A.3.1 Basic Information</w:t>
      </w:r>
    </w:p>
    <w:p w14:paraId="03359C20" w14:textId="77777777" w:rsidR="004665B7" w:rsidRPr="006E48F2" w:rsidRDefault="004665B7" w:rsidP="00157461">
      <w:pPr>
        <w:spacing w:after="0" w:line="259" w:lineRule="auto"/>
        <w:ind w:left="0" w:firstLine="0"/>
        <w:jc w:val="center"/>
      </w:pPr>
    </w:p>
    <w:tbl>
      <w:tblPr>
        <w:tblStyle w:val="TableGrid"/>
        <w:tblW w:w="9352" w:type="dxa"/>
        <w:tblInd w:w="612" w:type="dxa"/>
        <w:tblCellMar>
          <w:top w:w="59" w:type="dxa"/>
          <w:left w:w="108" w:type="dxa"/>
          <w:right w:w="124" w:type="dxa"/>
        </w:tblCellMar>
        <w:tblLook w:val="04A0" w:firstRow="1" w:lastRow="0" w:firstColumn="1" w:lastColumn="0" w:noHBand="0" w:noVBand="1"/>
      </w:tblPr>
      <w:tblGrid>
        <w:gridCol w:w="3596"/>
        <w:gridCol w:w="5756"/>
      </w:tblGrid>
      <w:tr w:rsidR="002958DF" w:rsidRPr="006E48F2" w14:paraId="5C19E94D" w14:textId="77777777" w:rsidTr="002958DF">
        <w:trPr>
          <w:trHeight w:val="370"/>
        </w:trPr>
        <w:tc>
          <w:tcPr>
            <w:tcW w:w="9352" w:type="dxa"/>
            <w:gridSpan w:val="2"/>
            <w:tcBorders>
              <w:top w:val="single" w:sz="4" w:space="0" w:color="000000"/>
              <w:left w:val="single" w:sz="4" w:space="0" w:color="000000"/>
              <w:bottom w:val="single" w:sz="4" w:space="0" w:color="000000"/>
              <w:right w:val="single" w:sz="4" w:space="0" w:color="000000"/>
            </w:tcBorders>
          </w:tcPr>
          <w:p w14:paraId="2AF38AA0" w14:textId="77777777" w:rsidR="002958DF" w:rsidRPr="004665B7" w:rsidRDefault="002958DF" w:rsidP="002958DF">
            <w:pPr>
              <w:spacing w:after="0" w:line="259" w:lineRule="auto"/>
              <w:ind w:left="0" w:firstLine="0"/>
              <w:jc w:val="center"/>
              <w:rPr>
                <w:sz w:val="22"/>
              </w:rPr>
            </w:pPr>
            <w:r w:rsidRPr="004665B7">
              <w:rPr>
                <w:rFonts w:eastAsia="Tahoma"/>
                <w:b/>
                <w:sz w:val="22"/>
              </w:rPr>
              <w:t>SITE INFORMATION</w:t>
            </w:r>
          </w:p>
        </w:tc>
      </w:tr>
      <w:tr w:rsidR="002958DF" w:rsidRPr="006E48F2" w14:paraId="0C0C0F29" w14:textId="77777777" w:rsidTr="002958DF">
        <w:trPr>
          <w:trHeight w:val="183"/>
        </w:trPr>
        <w:tc>
          <w:tcPr>
            <w:tcW w:w="3596" w:type="dxa"/>
            <w:tcBorders>
              <w:top w:val="single" w:sz="4" w:space="0" w:color="000000"/>
              <w:left w:val="single" w:sz="4" w:space="0" w:color="000000"/>
              <w:bottom w:val="single" w:sz="4" w:space="0" w:color="000000"/>
              <w:right w:val="single" w:sz="4" w:space="0" w:color="000000"/>
            </w:tcBorders>
          </w:tcPr>
          <w:p w14:paraId="69180C42" w14:textId="77777777" w:rsidR="002958DF" w:rsidRPr="004665B7" w:rsidRDefault="002958DF" w:rsidP="002958DF">
            <w:pPr>
              <w:spacing w:after="0" w:line="259" w:lineRule="auto"/>
              <w:ind w:left="0" w:firstLine="0"/>
              <w:rPr>
                <w:sz w:val="22"/>
              </w:rPr>
            </w:pPr>
            <w:r w:rsidRPr="004665B7">
              <w:rPr>
                <w:rFonts w:eastAsia="Tahoma"/>
                <w:b/>
                <w:sz w:val="22"/>
              </w:rPr>
              <w:t xml:space="preserve">VISN </w:t>
            </w:r>
          </w:p>
        </w:tc>
        <w:tc>
          <w:tcPr>
            <w:tcW w:w="5756" w:type="dxa"/>
            <w:tcBorders>
              <w:top w:val="single" w:sz="4" w:space="0" w:color="000000"/>
              <w:left w:val="single" w:sz="4" w:space="0" w:color="000000"/>
              <w:bottom w:val="single" w:sz="4" w:space="0" w:color="000000"/>
              <w:right w:val="single" w:sz="4" w:space="0" w:color="000000"/>
            </w:tcBorders>
          </w:tcPr>
          <w:p w14:paraId="5A9B1F49" w14:textId="77777777" w:rsidR="002958DF" w:rsidRPr="004665B7" w:rsidRDefault="002958DF" w:rsidP="002958DF">
            <w:pPr>
              <w:spacing w:after="160" w:line="259" w:lineRule="auto"/>
              <w:ind w:left="0" w:firstLine="0"/>
              <w:rPr>
                <w:sz w:val="22"/>
              </w:rPr>
            </w:pPr>
            <w:r w:rsidRPr="004665B7">
              <w:rPr>
                <w:bCs/>
                <w:sz w:val="22"/>
              </w:rPr>
              <w:t>$</w:t>
            </w:r>
            <w:proofErr w:type="spellStart"/>
            <w:r w:rsidRPr="004665B7">
              <w:rPr>
                <w:bCs/>
                <w:sz w:val="22"/>
              </w:rPr>
              <w:t>job_num</w:t>
            </w:r>
            <w:proofErr w:type="spellEnd"/>
            <w:r w:rsidRPr="004665B7">
              <w:rPr>
                <w:bCs/>
                <w:sz w:val="22"/>
              </w:rPr>
              <w:t>$</w:t>
            </w:r>
          </w:p>
        </w:tc>
      </w:tr>
      <w:tr w:rsidR="002958DF" w:rsidRPr="006E48F2" w14:paraId="1ED4E344" w14:textId="77777777" w:rsidTr="002958DF">
        <w:trPr>
          <w:trHeight w:val="381"/>
        </w:trPr>
        <w:tc>
          <w:tcPr>
            <w:tcW w:w="3596" w:type="dxa"/>
            <w:tcBorders>
              <w:top w:val="single" w:sz="4" w:space="0" w:color="000000"/>
              <w:left w:val="single" w:sz="4" w:space="0" w:color="000000"/>
              <w:bottom w:val="single" w:sz="4" w:space="0" w:color="000000"/>
              <w:right w:val="single" w:sz="4" w:space="0" w:color="000000"/>
            </w:tcBorders>
          </w:tcPr>
          <w:p w14:paraId="45AE50FD" w14:textId="77777777" w:rsidR="002958DF" w:rsidRPr="004665B7" w:rsidRDefault="002958DF" w:rsidP="002958DF">
            <w:pPr>
              <w:spacing w:after="0" w:line="259" w:lineRule="auto"/>
              <w:ind w:left="0" w:firstLine="0"/>
              <w:rPr>
                <w:sz w:val="22"/>
              </w:rPr>
            </w:pPr>
            <w:r w:rsidRPr="004665B7">
              <w:rPr>
                <w:rFonts w:eastAsia="Tahoma"/>
                <w:b/>
                <w:sz w:val="22"/>
              </w:rPr>
              <w:t xml:space="preserve">VA Medical Center Location </w:t>
            </w:r>
          </w:p>
        </w:tc>
        <w:tc>
          <w:tcPr>
            <w:tcW w:w="5756" w:type="dxa"/>
            <w:tcBorders>
              <w:top w:val="single" w:sz="4" w:space="0" w:color="000000"/>
              <w:left w:val="single" w:sz="4" w:space="0" w:color="000000"/>
              <w:bottom w:val="single" w:sz="4" w:space="0" w:color="000000"/>
              <w:right w:val="single" w:sz="4" w:space="0" w:color="000000"/>
            </w:tcBorders>
          </w:tcPr>
          <w:p w14:paraId="4B65E37C" w14:textId="77777777" w:rsidR="002958DF" w:rsidRPr="004665B7" w:rsidRDefault="002958DF" w:rsidP="002958DF">
            <w:pPr>
              <w:spacing w:after="160" w:line="259" w:lineRule="auto"/>
              <w:ind w:left="0" w:firstLine="0"/>
              <w:rPr>
                <w:sz w:val="22"/>
              </w:rPr>
            </w:pPr>
            <w:r w:rsidRPr="004665B7">
              <w:rPr>
                <w:bCs/>
                <w:sz w:val="22"/>
              </w:rPr>
              <w:t>$</w:t>
            </w:r>
            <w:proofErr w:type="spellStart"/>
            <w:r w:rsidRPr="004665B7">
              <w:rPr>
                <w:bCs/>
                <w:sz w:val="22"/>
              </w:rPr>
              <w:t>va_loc</w:t>
            </w:r>
            <w:proofErr w:type="spellEnd"/>
            <w:r w:rsidRPr="004665B7">
              <w:rPr>
                <w:bCs/>
                <w:sz w:val="22"/>
              </w:rPr>
              <w:t>$</w:t>
            </w:r>
          </w:p>
        </w:tc>
      </w:tr>
      <w:tr w:rsidR="002958DF" w:rsidRPr="006E48F2" w14:paraId="6E9919EF" w14:textId="77777777" w:rsidTr="002958DF">
        <w:trPr>
          <w:trHeight w:val="471"/>
        </w:trPr>
        <w:tc>
          <w:tcPr>
            <w:tcW w:w="3596" w:type="dxa"/>
            <w:tcBorders>
              <w:top w:val="single" w:sz="4" w:space="0" w:color="000000"/>
              <w:left w:val="single" w:sz="4" w:space="0" w:color="000000"/>
              <w:bottom w:val="single" w:sz="4" w:space="0" w:color="000000"/>
              <w:right w:val="single" w:sz="4" w:space="0" w:color="000000"/>
            </w:tcBorders>
          </w:tcPr>
          <w:p w14:paraId="681F6BA9" w14:textId="77777777" w:rsidR="002958DF" w:rsidRPr="004665B7" w:rsidRDefault="002958DF" w:rsidP="002958DF">
            <w:pPr>
              <w:spacing w:after="0" w:line="259" w:lineRule="auto"/>
              <w:ind w:left="0" w:firstLine="0"/>
              <w:rPr>
                <w:sz w:val="22"/>
              </w:rPr>
            </w:pPr>
            <w:r w:rsidRPr="004665B7">
              <w:rPr>
                <w:rFonts w:eastAsia="Tahoma"/>
                <w:b/>
                <w:sz w:val="22"/>
              </w:rPr>
              <w:t xml:space="preserve">Contact Information </w:t>
            </w:r>
          </w:p>
        </w:tc>
        <w:tc>
          <w:tcPr>
            <w:tcW w:w="5756" w:type="dxa"/>
            <w:tcBorders>
              <w:top w:val="single" w:sz="4" w:space="0" w:color="000000"/>
              <w:left w:val="single" w:sz="4" w:space="0" w:color="000000"/>
              <w:bottom w:val="single" w:sz="4" w:space="0" w:color="000000"/>
              <w:right w:val="single" w:sz="4" w:space="0" w:color="000000"/>
            </w:tcBorders>
          </w:tcPr>
          <w:p w14:paraId="187228EF" w14:textId="77777777" w:rsidR="002958DF" w:rsidRPr="004665B7" w:rsidRDefault="002958DF" w:rsidP="002958DF">
            <w:pPr>
              <w:pStyle w:val="xmsonormal"/>
              <w:rPr>
                <w:rFonts w:ascii="Times New Roman" w:hAnsi="Times New Roman" w:cs="Times New Roman"/>
              </w:rPr>
            </w:pPr>
            <w:r w:rsidRPr="004665B7">
              <w:rPr>
                <w:rFonts w:ascii="Times New Roman" w:hAnsi="Times New Roman" w:cs="Times New Roman"/>
                <w:bCs/>
              </w:rPr>
              <w:t>$</w:t>
            </w:r>
            <w:proofErr w:type="spellStart"/>
            <w:r w:rsidRPr="004665B7">
              <w:rPr>
                <w:rFonts w:ascii="Times New Roman" w:hAnsi="Times New Roman" w:cs="Times New Roman"/>
                <w:bCs/>
              </w:rPr>
              <w:t>va_contact</w:t>
            </w:r>
            <w:proofErr w:type="spellEnd"/>
            <w:r w:rsidRPr="004665B7">
              <w:rPr>
                <w:rFonts w:ascii="Times New Roman" w:hAnsi="Times New Roman" w:cs="Times New Roman"/>
                <w:bCs/>
              </w:rPr>
              <w:t>$</w:t>
            </w:r>
          </w:p>
        </w:tc>
      </w:tr>
      <w:tr w:rsidR="002958DF" w:rsidRPr="006E48F2" w14:paraId="287EA603" w14:textId="77777777" w:rsidTr="002958DF">
        <w:trPr>
          <w:trHeight w:val="298"/>
        </w:trPr>
        <w:tc>
          <w:tcPr>
            <w:tcW w:w="3596" w:type="dxa"/>
            <w:tcBorders>
              <w:top w:val="single" w:sz="4" w:space="0" w:color="000000"/>
              <w:left w:val="single" w:sz="4" w:space="0" w:color="000000"/>
              <w:bottom w:val="single" w:sz="4" w:space="0" w:color="000000"/>
              <w:right w:val="single" w:sz="4" w:space="0" w:color="000000"/>
            </w:tcBorders>
          </w:tcPr>
          <w:p w14:paraId="0284E01C" w14:textId="77777777" w:rsidR="002958DF" w:rsidRPr="004665B7" w:rsidRDefault="002958DF" w:rsidP="002958DF">
            <w:pPr>
              <w:spacing w:after="0" w:line="259" w:lineRule="auto"/>
              <w:ind w:left="0" w:firstLine="0"/>
              <w:rPr>
                <w:sz w:val="22"/>
              </w:rPr>
            </w:pPr>
            <w:r w:rsidRPr="004665B7">
              <w:rPr>
                <w:rFonts w:eastAsia="Tahoma"/>
                <w:b/>
                <w:sz w:val="22"/>
              </w:rPr>
              <w:t xml:space="preserve">Phone </w:t>
            </w:r>
          </w:p>
        </w:tc>
        <w:tc>
          <w:tcPr>
            <w:tcW w:w="5756" w:type="dxa"/>
            <w:tcBorders>
              <w:top w:val="single" w:sz="4" w:space="0" w:color="000000"/>
              <w:left w:val="single" w:sz="4" w:space="0" w:color="000000"/>
              <w:bottom w:val="single" w:sz="4" w:space="0" w:color="000000"/>
              <w:right w:val="single" w:sz="4" w:space="0" w:color="000000"/>
            </w:tcBorders>
          </w:tcPr>
          <w:p w14:paraId="3E96566F" w14:textId="77777777" w:rsidR="002958DF" w:rsidRPr="004665B7" w:rsidRDefault="002958DF" w:rsidP="002958DF">
            <w:pPr>
              <w:spacing w:after="160" w:line="259" w:lineRule="auto"/>
              <w:ind w:left="0" w:firstLine="0"/>
              <w:rPr>
                <w:sz w:val="22"/>
              </w:rPr>
            </w:pPr>
            <w:r w:rsidRPr="004665B7">
              <w:rPr>
                <w:bCs/>
                <w:sz w:val="22"/>
              </w:rPr>
              <w:t>$</w:t>
            </w:r>
            <w:proofErr w:type="spellStart"/>
            <w:r w:rsidRPr="004665B7">
              <w:rPr>
                <w:bCs/>
                <w:sz w:val="22"/>
              </w:rPr>
              <w:t>va_contact_phone</w:t>
            </w:r>
            <w:proofErr w:type="spellEnd"/>
            <w:r w:rsidRPr="004665B7">
              <w:rPr>
                <w:bCs/>
                <w:sz w:val="22"/>
              </w:rPr>
              <w:t>$</w:t>
            </w:r>
          </w:p>
        </w:tc>
      </w:tr>
      <w:tr w:rsidR="002958DF" w:rsidRPr="006E48F2" w14:paraId="51F6644F" w14:textId="77777777" w:rsidTr="002958DF">
        <w:trPr>
          <w:trHeight w:val="301"/>
        </w:trPr>
        <w:tc>
          <w:tcPr>
            <w:tcW w:w="3596" w:type="dxa"/>
            <w:tcBorders>
              <w:top w:val="single" w:sz="4" w:space="0" w:color="000000"/>
              <w:left w:val="single" w:sz="4" w:space="0" w:color="000000"/>
              <w:bottom w:val="single" w:sz="4" w:space="0" w:color="000000"/>
              <w:right w:val="single" w:sz="4" w:space="0" w:color="000000"/>
            </w:tcBorders>
          </w:tcPr>
          <w:p w14:paraId="1DB388B9" w14:textId="77777777" w:rsidR="002958DF" w:rsidRPr="004665B7" w:rsidRDefault="002958DF" w:rsidP="002958DF">
            <w:pPr>
              <w:spacing w:after="0" w:line="259" w:lineRule="auto"/>
              <w:ind w:left="0" w:firstLine="0"/>
              <w:rPr>
                <w:sz w:val="22"/>
              </w:rPr>
            </w:pPr>
            <w:r w:rsidRPr="004665B7">
              <w:rPr>
                <w:rFonts w:eastAsia="Tahoma"/>
                <w:b/>
                <w:sz w:val="22"/>
              </w:rPr>
              <w:t xml:space="preserve">Email </w:t>
            </w:r>
          </w:p>
        </w:tc>
        <w:tc>
          <w:tcPr>
            <w:tcW w:w="5756" w:type="dxa"/>
            <w:tcBorders>
              <w:top w:val="single" w:sz="4" w:space="0" w:color="000000"/>
              <w:left w:val="single" w:sz="4" w:space="0" w:color="000000"/>
              <w:bottom w:val="single" w:sz="4" w:space="0" w:color="000000"/>
              <w:right w:val="single" w:sz="4" w:space="0" w:color="000000"/>
            </w:tcBorders>
          </w:tcPr>
          <w:p w14:paraId="0B90ED90" w14:textId="77777777" w:rsidR="002958DF" w:rsidRPr="004665B7" w:rsidRDefault="002958DF" w:rsidP="002958DF">
            <w:pPr>
              <w:spacing w:after="160" w:line="259" w:lineRule="auto"/>
              <w:ind w:left="0" w:firstLine="0"/>
              <w:rPr>
                <w:sz w:val="22"/>
              </w:rPr>
            </w:pPr>
            <w:r w:rsidRPr="004665B7">
              <w:rPr>
                <w:bCs/>
                <w:sz w:val="22"/>
              </w:rPr>
              <w:t>$</w:t>
            </w:r>
            <w:proofErr w:type="spellStart"/>
            <w:r w:rsidRPr="004665B7">
              <w:rPr>
                <w:bCs/>
                <w:sz w:val="22"/>
              </w:rPr>
              <w:t>va_contact_email</w:t>
            </w:r>
            <w:proofErr w:type="spellEnd"/>
            <w:r w:rsidRPr="004665B7">
              <w:rPr>
                <w:bCs/>
                <w:sz w:val="22"/>
              </w:rPr>
              <w:t>$</w:t>
            </w:r>
          </w:p>
        </w:tc>
      </w:tr>
      <w:tr w:rsidR="002958DF" w:rsidRPr="006E48F2" w14:paraId="451BA913" w14:textId="77777777" w:rsidTr="002958DF">
        <w:trPr>
          <w:trHeight w:val="300"/>
        </w:trPr>
        <w:tc>
          <w:tcPr>
            <w:tcW w:w="3596" w:type="dxa"/>
            <w:tcBorders>
              <w:top w:val="single" w:sz="4" w:space="0" w:color="000000"/>
              <w:left w:val="single" w:sz="4" w:space="0" w:color="000000"/>
              <w:bottom w:val="single" w:sz="4" w:space="0" w:color="000000"/>
              <w:right w:val="single" w:sz="4" w:space="0" w:color="000000"/>
            </w:tcBorders>
          </w:tcPr>
          <w:p w14:paraId="747310F9" w14:textId="77777777" w:rsidR="002958DF" w:rsidRPr="004665B7" w:rsidRDefault="002958DF" w:rsidP="002958DF">
            <w:pPr>
              <w:spacing w:after="0" w:line="259" w:lineRule="auto"/>
              <w:ind w:left="0" w:firstLine="0"/>
              <w:rPr>
                <w:sz w:val="22"/>
              </w:rPr>
            </w:pPr>
            <w:r w:rsidRPr="004665B7">
              <w:rPr>
                <w:rFonts w:eastAsia="Tahoma"/>
                <w:b/>
                <w:sz w:val="22"/>
              </w:rPr>
              <w:t xml:space="preserve">Evaluators </w:t>
            </w:r>
          </w:p>
        </w:tc>
        <w:tc>
          <w:tcPr>
            <w:tcW w:w="5756" w:type="dxa"/>
            <w:tcBorders>
              <w:top w:val="single" w:sz="4" w:space="0" w:color="000000"/>
              <w:left w:val="single" w:sz="4" w:space="0" w:color="000000"/>
              <w:bottom w:val="single" w:sz="4" w:space="0" w:color="000000"/>
              <w:right w:val="single" w:sz="4" w:space="0" w:color="000000"/>
            </w:tcBorders>
          </w:tcPr>
          <w:p w14:paraId="7D5F1E55" w14:textId="77777777" w:rsidR="002958DF" w:rsidRPr="004665B7" w:rsidRDefault="002958DF" w:rsidP="002958DF">
            <w:pPr>
              <w:spacing w:after="160" w:line="259" w:lineRule="auto"/>
              <w:ind w:left="0" w:firstLine="0"/>
              <w:rPr>
                <w:bCs/>
                <w:sz w:val="22"/>
              </w:rPr>
            </w:pPr>
            <w:r w:rsidRPr="004665B7">
              <w:rPr>
                <w:bCs/>
                <w:sz w:val="22"/>
              </w:rPr>
              <w:t>$evaluators$</w:t>
            </w:r>
          </w:p>
        </w:tc>
      </w:tr>
      <w:tr w:rsidR="002958DF" w:rsidRPr="006E48F2" w14:paraId="238E4D20" w14:textId="77777777" w:rsidTr="002958DF">
        <w:trPr>
          <w:trHeight w:val="300"/>
        </w:trPr>
        <w:tc>
          <w:tcPr>
            <w:tcW w:w="3596" w:type="dxa"/>
            <w:tcBorders>
              <w:top w:val="single" w:sz="4" w:space="0" w:color="000000"/>
              <w:left w:val="single" w:sz="4" w:space="0" w:color="000000"/>
              <w:bottom w:val="single" w:sz="4" w:space="0" w:color="000000"/>
              <w:right w:val="single" w:sz="4" w:space="0" w:color="000000"/>
            </w:tcBorders>
          </w:tcPr>
          <w:p w14:paraId="51322407" w14:textId="77777777" w:rsidR="002958DF" w:rsidRPr="004665B7" w:rsidRDefault="002958DF" w:rsidP="002958DF">
            <w:pPr>
              <w:spacing w:after="0" w:line="259" w:lineRule="auto"/>
              <w:ind w:left="0" w:firstLine="0"/>
              <w:rPr>
                <w:sz w:val="22"/>
              </w:rPr>
            </w:pPr>
            <w:r w:rsidRPr="004665B7">
              <w:rPr>
                <w:rFonts w:eastAsia="Tahoma"/>
                <w:b/>
                <w:sz w:val="22"/>
              </w:rPr>
              <w:t xml:space="preserve">Date </w:t>
            </w:r>
          </w:p>
        </w:tc>
        <w:tc>
          <w:tcPr>
            <w:tcW w:w="5756" w:type="dxa"/>
            <w:tcBorders>
              <w:top w:val="single" w:sz="4" w:space="0" w:color="000000"/>
              <w:left w:val="single" w:sz="4" w:space="0" w:color="000000"/>
              <w:bottom w:val="single" w:sz="4" w:space="0" w:color="000000"/>
              <w:right w:val="single" w:sz="4" w:space="0" w:color="000000"/>
            </w:tcBorders>
          </w:tcPr>
          <w:p w14:paraId="0B9D107D" w14:textId="77777777" w:rsidR="002958DF" w:rsidRPr="004665B7" w:rsidRDefault="002958DF" w:rsidP="002958DF">
            <w:pPr>
              <w:spacing w:after="160" w:line="259" w:lineRule="auto"/>
              <w:ind w:left="0" w:firstLine="0"/>
              <w:rPr>
                <w:sz w:val="22"/>
              </w:rPr>
            </w:pPr>
            <w:r w:rsidRPr="004665B7">
              <w:rPr>
                <w:bCs/>
                <w:sz w:val="22"/>
              </w:rPr>
              <w:t>$</w:t>
            </w:r>
            <w:proofErr w:type="spellStart"/>
            <w:r w:rsidRPr="004665B7">
              <w:rPr>
                <w:bCs/>
                <w:sz w:val="22"/>
              </w:rPr>
              <w:t>insp_date</w:t>
            </w:r>
            <w:proofErr w:type="spellEnd"/>
            <w:r w:rsidRPr="004665B7">
              <w:rPr>
                <w:bCs/>
                <w:sz w:val="22"/>
              </w:rPr>
              <w:t>$</w:t>
            </w:r>
          </w:p>
        </w:tc>
      </w:tr>
      <w:tr w:rsidR="002958DF" w:rsidRPr="006E48F2" w14:paraId="77911B54" w14:textId="77777777" w:rsidTr="002958DF">
        <w:trPr>
          <w:trHeight w:val="300"/>
        </w:trPr>
        <w:tc>
          <w:tcPr>
            <w:tcW w:w="9352" w:type="dxa"/>
            <w:gridSpan w:val="2"/>
            <w:tcBorders>
              <w:top w:val="single" w:sz="4" w:space="0" w:color="000000"/>
              <w:left w:val="single" w:sz="4" w:space="0" w:color="000000"/>
              <w:bottom w:val="single" w:sz="4" w:space="0" w:color="000000"/>
              <w:right w:val="single" w:sz="4" w:space="0" w:color="000000"/>
            </w:tcBorders>
          </w:tcPr>
          <w:p w14:paraId="25318391" w14:textId="77777777" w:rsidR="002958DF" w:rsidRPr="004665B7" w:rsidRDefault="002958DF" w:rsidP="002958DF">
            <w:pPr>
              <w:spacing w:after="0" w:line="259" w:lineRule="auto"/>
              <w:ind w:left="0" w:firstLine="0"/>
              <w:jc w:val="center"/>
              <w:rPr>
                <w:sz w:val="22"/>
              </w:rPr>
            </w:pPr>
            <w:r w:rsidRPr="004665B7">
              <w:rPr>
                <w:rFonts w:eastAsia="Tahoma"/>
                <w:b/>
                <w:sz w:val="22"/>
              </w:rPr>
              <w:t>BOILER DESCRIPTION</w:t>
            </w:r>
          </w:p>
        </w:tc>
      </w:tr>
      <w:tr w:rsidR="002958DF" w:rsidRPr="006E48F2" w14:paraId="5B70491F" w14:textId="77777777" w:rsidTr="002958DF">
        <w:trPr>
          <w:trHeight w:val="300"/>
        </w:trPr>
        <w:tc>
          <w:tcPr>
            <w:tcW w:w="3596" w:type="dxa"/>
            <w:tcBorders>
              <w:top w:val="single" w:sz="4" w:space="0" w:color="000000"/>
              <w:left w:val="single" w:sz="4" w:space="0" w:color="000000"/>
              <w:bottom w:val="single" w:sz="4" w:space="0" w:color="000000"/>
              <w:right w:val="single" w:sz="4" w:space="0" w:color="000000"/>
            </w:tcBorders>
          </w:tcPr>
          <w:p w14:paraId="14D25490" w14:textId="77777777" w:rsidR="002958DF" w:rsidRPr="004665B7" w:rsidRDefault="002958DF" w:rsidP="002958DF">
            <w:pPr>
              <w:spacing w:after="0" w:line="259" w:lineRule="auto"/>
              <w:ind w:left="0" w:firstLine="0"/>
              <w:rPr>
                <w:sz w:val="22"/>
              </w:rPr>
            </w:pPr>
            <w:r w:rsidRPr="004665B7">
              <w:rPr>
                <w:rFonts w:eastAsia="Tahoma"/>
                <w:b/>
                <w:sz w:val="22"/>
              </w:rPr>
              <w:t xml:space="preserve">Boiler # </w:t>
            </w:r>
          </w:p>
        </w:tc>
        <w:tc>
          <w:tcPr>
            <w:tcW w:w="5756" w:type="dxa"/>
            <w:tcBorders>
              <w:top w:val="single" w:sz="4" w:space="0" w:color="000000"/>
              <w:left w:val="single" w:sz="4" w:space="0" w:color="000000"/>
              <w:bottom w:val="single" w:sz="4" w:space="0" w:color="000000"/>
              <w:right w:val="single" w:sz="4" w:space="0" w:color="000000"/>
            </w:tcBorders>
          </w:tcPr>
          <w:p w14:paraId="6402D347" w14:textId="77777777" w:rsidR="002958DF" w:rsidRPr="004665B7" w:rsidRDefault="002958DF" w:rsidP="002958DF">
            <w:pPr>
              <w:spacing w:after="160" w:line="259" w:lineRule="auto"/>
              <w:ind w:left="0" w:firstLine="0"/>
              <w:rPr>
                <w:sz w:val="22"/>
              </w:rPr>
            </w:pPr>
            <w:r w:rsidRPr="004665B7">
              <w:rPr>
                <w:bCs/>
                <w:sz w:val="22"/>
              </w:rPr>
              <w:t>$</w:t>
            </w:r>
            <w:proofErr w:type="spellStart"/>
            <w:r w:rsidRPr="004665B7">
              <w:rPr>
                <w:bCs/>
                <w:sz w:val="22"/>
              </w:rPr>
              <w:t>boiler_num</w:t>
            </w:r>
            <w:proofErr w:type="spellEnd"/>
            <w:r w:rsidRPr="004665B7">
              <w:rPr>
                <w:bCs/>
                <w:sz w:val="22"/>
              </w:rPr>
              <w:t>$</w:t>
            </w:r>
          </w:p>
        </w:tc>
      </w:tr>
      <w:tr w:rsidR="002958DF" w:rsidRPr="006E48F2" w14:paraId="4BAF1583" w14:textId="77777777" w:rsidTr="002958DF">
        <w:trPr>
          <w:trHeight w:val="300"/>
        </w:trPr>
        <w:tc>
          <w:tcPr>
            <w:tcW w:w="3596" w:type="dxa"/>
            <w:tcBorders>
              <w:top w:val="single" w:sz="4" w:space="0" w:color="000000"/>
              <w:left w:val="single" w:sz="4" w:space="0" w:color="000000"/>
              <w:bottom w:val="single" w:sz="4" w:space="0" w:color="000000"/>
              <w:right w:val="single" w:sz="4" w:space="0" w:color="000000"/>
            </w:tcBorders>
          </w:tcPr>
          <w:p w14:paraId="7DB20D8A" w14:textId="77777777" w:rsidR="002958DF" w:rsidRPr="004665B7" w:rsidRDefault="002958DF" w:rsidP="002958DF">
            <w:pPr>
              <w:spacing w:after="0" w:line="259" w:lineRule="auto"/>
              <w:ind w:left="0" w:firstLine="0"/>
              <w:rPr>
                <w:sz w:val="22"/>
              </w:rPr>
            </w:pPr>
            <w:r w:rsidRPr="004665B7">
              <w:rPr>
                <w:rFonts w:eastAsia="Tahoma"/>
                <w:b/>
                <w:sz w:val="22"/>
              </w:rPr>
              <w:t xml:space="preserve">Manufacturer </w:t>
            </w:r>
          </w:p>
        </w:tc>
        <w:tc>
          <w:tcPr>
            <w:tcW w:w="5756" w:type="dxa"/>
            <w:tcBorders>
              <w:top w:val="single" w:sz="4" w:space="0" w:color="000000"/>
              <w:left w:val="single" w:sz="4" w:space="0" w:color="000000"/>
              <w:bottom w:val="single" w:sz="4" w:space="0" w:color="000000"/>
              <w:right w:val="single" w:sz="4" w:space="0" w:color="000000"/>
            </w:tcBorders>
          </w:tcPr>
          <w:p w14:paraId="32BE5AD3" w14:textId="77777777" w:rsidR="002958DF" w:rsidRPr="004665B7" w:rsidRDefault="002958DF" w:rsidP="002958DF">
            <w:pPr>
              <w:spacing w:after="160" w:line="259" w:lineRule="auto"/>
              <w:ind w:left="0" w:firstLine="0"/>
              <w:rPr>
                <w:sz w:val="22"/>
              </w:rPr>
            </w:pPr>
            <w:r w:rsidRPr="004665B7">
              <w:rPr>
                <w:bCs/>
                <w:sz w:val="22"/>
              </w:rPr>
              <w:t>$</w:t>
            </w:r>
            <w:proofErr w:type="spellStart"/>
            <w:r w:rsidRPr="004665B7">
              <w:rPr>
                <w:bCs/>
                <w:sz w:val="22"/>
              </w:rPr>
              <w:t>boiler_mfr</w:t>
            </w:r>
            <w:proofErr w:type="spellEnd"/>
            <w:r w:rsidRPr="004665B7">
              <w:rPr>
                <w:bCs/>
                <w:sz w:val="22"/>
              </w:rPr>
              <w:t>$</w:t>
            </w:r>
          </w:p>
        </w:tc>
      </w:tr>
      <w:tr w:rsidR="002958DF" w:rsidRPr="006E48F2" w14:paraId="7C2DC748" w14:textId="77777777" w:rsidTr="002958DF">
        <w:trPr>
          <w:trHeight w:val="300"/>
        </w:trPr>
        <w:tc>
          <w:tcPr>
            <w:tcW w:w="3596" w:type="dxa"/>
            <w:tcBorders>
              <w:top w:val="single" w:sz="4" w:space="0" w:color="000000"/>
              <w:left w:val="single" w:sz="4" w:space="0" w:color="000000"/>
              <w:bottom w:val="single" w:sz="4" w:space="0" w:color="000000"/>
              <w:right w:val="single" w:sz="4" w:space="0" w:color="000000"/>
            </w:tcBorders>
          </w:tcPr>
          <w:p w14:paraId="16D919A9" w14:textId="77777777" w:rsidR="002958DF" w:rsidRPr="004665B7" w:rsidRDefault="002958DF" w:rsidP="002958DF">
            <w:pPr>
              <w:spacing w:after="0" w:line="259" w:lineRule="auto"/>
              <w:ind w:left="0" w:firstLine="0"/>
              <w:rPr>
                <w:sz w:val="22"/>
              </w:rPr>
            </w:pPr>
            <w:r w:rsidRPr="004665B7">
              <w:rPr>
                <w:rFonts w:eastAsia="Tahoma"/>
                <w:b/>
                <w:sz w:val="22"/>
              </w:rPr>
              <w:t xml:space="preserve">Model and Capacity </w:t>
            </w:r>
          </w:p>
        </w:tc>
        <w:tc>
          <w:tcPr>
            <w:tcW w:w="5756" w:type="dxa"/>
            <w:tcBorders>
              <w:top w:val="single" w:sz="4" w:space="0" w:color="000000"/>
              <w:left w:val="single" w:sz="4" w:space="0" w:color="000000"/>
              <w:bottom w:val="single" w:sz="4" w:space="0" w:color="000000"/>
              <w:right w:val="single" w:sz="4" w:space="0" w:color="000000"/>
            </w:tcBorders>
          </w:tcPr>
          <w:p w14:paraId="21BA1E6C" w14:textId="77777777" w:rsidR="002958DF" w:rsidRPr="004665B7" w:rsidRDefault="002958DF" w:rsidP="002958DF">
            <w:pPr>
              <w:spacing w:after="160" w:line="259" w:lineRule="auto"/>
              <w:ind w:left="0" w:firstLine="0"/>
              <w:rPr>
                <w:sz w:val="22"/>
              </w:rPr>
            </w:pPr>
            <w:r w:rsidRPr="004665B7">
              <w:rPr>
                <w:bCs/>
                <w:sz w:val="22"/>
              </w:rPr>
              <w:t>$</w:t>
            </w:r>
            <w:proofErr w:type="spellStart"/>
            <w:r w:rsidRPr="004665B7">
              <w:rPr>
                <w:bCs/>
                <w:sz w:val="22"/>
              </w:rPr>
              <w:t>boiler_model</w:t>
            </w:r>
            <w:proofErr w:type="spellEnd"/>
            <w:r w:rsidRPr="004665B7">
              <w:rPr>
                <w:bCs/>
                <w:sz w:val="22"/>
              </w:rPr>
              <w:t>$</w:t>
            </w:r>
          </w:p>
        </w:tc>
      </w:tr>
      <w:tr w:rsidR="002958DF" w:rsidRPr="006E48F2" w14:paraId="3F3B432D" w14:textId="77777777" w:rsidTr="002958DF">
        <w:trPr>
          <w:trHeight w:val="298"/>
        </w:trPr>
        <w:tc>
          <w:tcPr>
            <w:tcW w:w="3596" w:type="dxa"/>
            <w:tcBorders>
              <w:top w:val="single" w:sz="4" w:space="0" w:color="000000"/>
              <w:left w:val="single" w:sz="4" w:space="0" w:color="000000"/>
              <w:bottom w:val="single" w:sz="4" w:space="0" w:color="000000"/>
              <w:right w:val="single" w:sz="4" w:space="0" w:color="000000"/>
            </w:tcBorders>
          </w:tcPr>
          <w:p w14:paraId="03432240" w14:textId="77777777" w:rsidR="002958DF" w:rsidRPr="004665B7" w:rsidRDefault="002958DF" w:rsidP="002958DF">
            <w:pPr>
              <w:spacing w:after="0" w:line="259" w:lineRule="auto"/>
              <w:ind w:left="0" w:firstLine="0"/>
              <w:rPr>
                <w:sz w:val="22"/>
              </w:rPr>
            </w:pPr>
            <w:r w:rsidRPr="004665B7">
              <w:rPr>
                <w:rFonts w:eastAsia="Tahoma"/>
                <w:b/>
                <w:sz w:val="22"/>
              </w:rPr>
              <w:t xml:space="preserve">Serial #: National Board # </w:t>
            </w:r>
          </w:p>
        </w:tc>
        <w:tc>
          <w:tcPr>
            <w:tcW w:w="5756" w:type="dxa"/>
            <w:tcBorders>
              <w:top w:val="single" w:sz="4" w:space="0" w:color="000000"/>
              <w:left w:val="single" w:sz="4" w:space="0" w:color="000000"/>
              <w:bottom w:val="single" w:sz="4" w:space="0" w:color="000000"/>
              <w:right w:val="single" w:sz="4" w:space="0" w:color="000000"/>
            </w:tcBorders>
          </w:tcPr>
          <w:p w14:paraId="4185A5ED" w14:textId="77777777" w:rsidR="002958DF" w:rsidRPr="004665B7" w:rsidRDefault="002958DF" w:rsidP="002958DF">
            <w:pPr>
              <w:spacing w:after="160" w:line="259" w:lineRule="auto"/>
              <w:ind w:left="0" w:firstLine="0"/>
              <w:rPr>
                <w:sz w:val="22"/>
              </w:rPr>
            </w:pPr>
            <w:r w:rsidRPr="004665B7">
              <w:rPr>
                <w:sz w:val="22"/>
              </w:rPr>
              <w:t>$</w:t>
            </w:r>
            <w:proofErr w:type="spellStart"/>
            <w:r w:rsidRPr="004665B7">
              <w:rPr>
                <w:sz w:val="22"/>
              </w:rPr>
              <w:t>boiler_sn</w:t>
            </w:r>
            <w:proofErr w:type="spellEnd"/>
            <w:r w:rsidRPr="004665B7">
              <w:rPr>
                <w:sz w:val="22"/>
              </w:rPr>
              <w:t>$</w:t>
            </w:r>
          </w:p>
        </w:tc>
      </w:tr>
      <w:tr w:rsidR="002958DF" w:rsidRPr="006E48F2" w14:paraId="707512E2" w14:textId="77777777" w:rsidTr="002958DF">
        <w:trPr>
          <w:trHeight w:val="300"/>
        </w:trPr>
        <w:tc>
          <w:tcPr>
            <w:tcW w:w="3596" w:type="dxa"/>
            <w:tcBorders>
              <w:top w:val="single" w:sz="4" w:space="0" w:color="000000"/>
              <w:left w:val="single" w:sz="4" w:space="0" w:color="000000"/>
              <w:bottom w:val="single" w:sz="4" w:space="0" w:color="000000"/>
              <w:right w:val="single" w:sz="4" w:space="0" w:color="000000"/>
            </w:tcBorders>
          </w:tcPr>
          <w:p w14:paraId="5F8CEA2A" w14:textId="77777777" w:rsidR="002958DF" w:rsidRPr="004665B7" w:rsidRDefault="002958DF" w:rsidP="002958DF">
            <w:pPr>
              <w:spacing w:after="0" w:line="259" w:lineRule="auto"/>
              <w:ind w:left="0" w:firstLine="0"/>
              <w:rPr>
                <w:sz w:val="22"/>
              </w:rPr>
            </w:pPr>
            <w:r w:rsidRPr="004665B7">
              <w:rPr>
                <w:rFonts w:eastAsia="Tahoma"/>
                <w:b/>
                <w:sz w:val="22"/>
              </w:rPr>
              <w:t xml:space="preserve">Typical Operating Pressure </w:t>
            </w:r>
          </w:p>
        </w:tc>
        <w:tc>
          <w:tcPr>
            <w:tcW w:w="5756" w:type="dxa"/>
            <w:tcBorders>
              <w:top w:val="single" w:sz="4" w:space="0" w:color="000000"/>
              <w:left w:val="single" w:sz="4" w:space="0" w:color="000000"/>
              <w:bottom w:val="single" w:sz="4" w:space="0" w:color="000000"/>
              <w:right w:val="single" w:sz="4" w:space="0" w:color="000000"/>
            </w:tcBorders>
          </w:tcPr>
          <w:p w14:paraId="3C003EC6" w14:textId="77777777" w:rsidR="002958DF" w:rsidRPr="004665B7" w:rsidRDefault="002958DF" w:rsidP="002958DF">
            <w:pPr>
              <w:spacing w:after="160" w:line="259" w:lineRule="auto"/>
              <w:ind w:left="0" w:firstLine="0"/>
              <w:rPr>
                <w:sz w:val="22"/>
              </w:rPr>
            </w:pPr>
            <w:r w:rsidRPr="004665B7">
              <w:rPr>
                <w:sz w:val="22"/>
              </w:rPr>
              <w:t>$</w:t>
            </w:r>
            <w:proofErr w:type="spellStart"/>
            <w:r w:rsidRPr="004665B7">
              <w:rPr>
                <w:sz w:val="22"/>
              </w:rPr>
              <w:t>boiler_op_press</w:t>
            </w:r>
            <w:proofErr w:type="spellEnd"/>
            <w:r w:rsidRPr="004665B7">
              <w:rPr>
                <w:sz w:val="22"/>
              </w:rPr>
              <w:t>$</w:t>
            </w:r>
          </w:p>
        </w:tc>
      </w:tr>
      <w:tr w:rsidR="002958DF" w:rsidRPr="006E48F2" w14:paraId="225C0195" w14:textId="77777777" w:rsidTr="002958DF">
        <w:trPr>
          <w:trHeight w:val="300"/>
        </w:trPr>
        <w:tc>
          <w:tcPr>
            <w:tcW w:w="3596" w:type="dxa"/>
            <w:tcBorders>
              <w:top w:val="single" w:sz="4" w:space="0" w:color="000000"/>
              <w:left w:val="single" w:sz="4" w:space="0" w:color="000000"/>
              <w:bottom w:val="single" w:sz="4" w:space="0" w:color="000000"/>
              <w:right w:val="single" w:sz="4" w:space="0" w:color="000000"/>
            </w:tcBorders>
          </w:tcPr>
          <w:p w14:paraId="566269F4" w14:textId="77777777" w:rsidR="002958DF" w:rsidRPr="004665B7" w:rsidRDefault="002958DF" w:rsidP="002958DF">
            <w:pPr>
              <w:spacing w:after="0" w:line="259" w:lineRule="auto"/>
              <w:ind w:left="0" w:firstLine="0"/>
              <w:rPr>
                <w:sz w:val="22"/>
              </w:rPr>
            </w:pPr>
            <w:r w:rsidRPr="004665B7">
              <w:rPr>
                <w:rFonts w:eastAsia="Tahoma"/>
                <w:b/>
                <w:sz w:val="22"/>
              </w:rPr>
              <w:t xml:space="preserve">Design Pressure </w:t>
            </w:r>
          </w:p>
        </w:tc>
        <w:tc>
          <w:tcPr>
            <w:tcW w:w="5756" w:type="dxa"/>
            <w:tcBorders>
              <w:top w:val="single" w:sz="4" w:space="0" w:color="000000"/>
              <w:left w:val="single" w:sz="4" w:space="0" w:color="000000"/>
              <w:bottom w:val="single" w:sz="4" w:space="0" w:color="000000"/>
              <w:right w:val="single" w:sz="4" w:space="0" w:color="000000"/>
            </w:tcBorders>
          </w:tcPr>
          <w:p w14:paraId="1887873E" w14:textId="77777777" w:rsidR="002958DF" w:rsidRPr="004665B7" w:rsidRDefault="002958DF" w:rsidP="002958DF">
            <w:pPr>
              <w:spacing w:after="160" w:line="259" w:lineRule="auto"/>
              <w:ind w:left="0" w:firstLine="0"/>
              <w:rPr>
                <w:sz w:val="22"/>
              </w:rPr>
            </w:pPr>
            <w:r w:rsidRPr="004665B7">
              <w:rPr>
                <w:sz w:val="22"/>
              </w:rPr>
              <w:t>$</w:t>
            </w:r>
            <w:proofErr w:type="spellStart"/>
            <w:r w:rsidRPr="004665B7">
              <w:rPr>
                <w:sz w:val="22"/>
              </w:rPr>
              <w:t>boiler_dgn_press</w:t>
            </w:r>
            <w:proofErr w:type="spellEnd"/>
            <w:r w:rsidRPr="004665B7">
              <w:rPr>
                <w:sz w:val="22"/>
              </w:rPr>
              <w:t>$</w:t>
            </w:r>
          </w:p>
        </w:tc>
      </w:tr>
      <w:tr w:rsidR="002958DF" w:rsidRPr="006E48F2" w14:paraId="0D7E6488" w14:textId="77777777" w:rsidTr="002958DF">
        <w:trPr>
          <w:trHeight w:val="300"/>
        </w:trPr>
        <w:tc>
          <w:tcPr>
            <w:tcW w:w="3596" w:type="dxa"/>
            <w:tcBorders>
              <w:top w:val="single" w:sz="4" w:space="0" w:color="000000"/>
              <w:left w:val="single" w:sz="4" w:space="0" w:color="000000"/>
              <w:bottom w:val="single" w:sz="4" w:space="0" w:color="000000"/>
              <w:right w:val="single" w:sz="4" w:space="0" w:color="000000"/>
            </w:tcBorders>
          </w:tcPr>
          <w:p w14:paraId="3EB5837A" w14:textId="77777777" w:rsidR="002958DF" w:rsidRPr="004665B7" w:rsidRDefault="002958DF" w:rsidP="002958DF">
            <w:pPr>
              <w:spacing w:after="0" w:line="259" w:lineRule="auto"/>
              <w:ind w:left="0" w:firstLine="0"/>
              <w:rPr>
                <w:sz w:val="22"/>
              </w:rPr>
            </w:pPr>
            <w:r w:rsidRPr="004665B7">
              <w:rPr>
                <w:rFonts w:eastAsia="Tahoma"/>
                <w:b/>
                <w:sz w:val="22"/>
              </w:rPr>
              <w:t xml:space="preserve">Date of Manufacture </w:t>
            </w:r>
          </w:p>
        </w:tc>
        <w:tc>
          <w:tcPr>
            <w:tcW w:w="5756" w:type="dxa"/>
            <w:tcBorders>
              <w:top w:val="single" w:sz="4" w:space="0" w:color="000000"/>
              <w:left w:val="single" w:sz="4" w:space="0" w:color="000000"/>
              <w:bottom w:val="single" w:sz="4" w:space="0" w:color="000000"/>
              <w:right w:val="single" w:sz="4" w:space="0" w:color="000000"/>
            </w:tcBorders>
          </w:tcPr>
          <w:p w14:paraId="5481AAB2" w14:textId="77777777" w:rsidR="002958DF" w:rsidRPr="004665B7" w:rsidRDefault="002958DF" w:rsidP="002958DF">
            <w:pPr>
              <w:spacing w:after="160" w:line="259" w:lineRule="auto"/>
              <w:ind w:left="0" w:firstLine="0"/>
              <w:rPr>
                <w:sz w:val="22"/>
              </w:rPr>
            </w:pPr>
            <w:r w:rsidRPr="004665B7">
              <w:rPr>
                <w:sz w:val="22"/>
              </w:rPr>
              <w:t>$</w:t>
            </w:r>
            <w:proofErr w:type="spellStart"/>
            <w:r w:rsidRPr="004665B7">
              <w:rPr>
                <w:sz w:val="22"/>
              </w:rPr>
              <w:t>boiler_mfr_date</w:t>
            </w:r>
            <w:proofErr w:type="spellEnd"/>
            <w:r w:rsidRPr="004665B7">
              <w:rPr>
                <w:sz w:val="22"/>
              </w:rPr>
              <w:t>$</w:t>
            </w:r>
          </w:p>
        </w:tc>
      </w:tr>
      <w:tr w:rsidR="002958DF" w:rsidRPr="006E48F2" w14:paraId="61A06A44" w14:textId="77777777" w:rsidTr="002958DF">
        <w:trPr>
          <w:trHeight w:val="300"/>
        </w:trPr>
        <w:tc>
          <w:tcPr>
            <w:tcW w:w="9352" w:type="dxa"/>
            <w:gridSpan w:val="2"/>
            <w:tcBorders>
              <w:top w:val="single" w:sz="4" w:space="0" w:color="000000"/>
              <w:left w:val="single" w:sz="4" w:space="0" w:color="000000"/>
              <w:bottom w:val="single" w:sz="4" w:space="0" w:color="000000"/>
              <w:right w:val="single" w:sz="4" w:space="0" w:color="000000"/>
            </w:tcBorders>
          </w:tcPr>
          <w:p w14:paraId="44E35E2B" w14:textId="77777777" w:rsidR="002958DF" w:rsidRPr="004665B7" w:rsidRDefault="002958DF" w:rsidP="002958DF">
            <w:pPr>
              <w:spacing w:after="0" w:line="259" w:lineRule="auto"/>
              <w:ind w:left="0" w:firstLine="0"/>
              <w:jc w:val="center"/>
              <w:rPr>
                <w:sz w:val="22"/>
              </w:rPr>
            </w:pPr>
            <w:r w:rsidRPr="004665B7">
              <w:rPr>
                <w:rFonts w:eastAsia="Tahoma"/>
                <w:b/>
                <w:sz w:val="22"/>
              </w:rPr>
              <w:t>BOILER CONTROL DESCRIPTION</w:t>
            </w:r>
          </w:p>
        </w:tc>
      </w:tr>
      <w:tr w:rsidR="002958DF" w:rsidRPr="006E48F2" w14:paraId="66978F70" w14:textId="77777777" w:rsidTr="002958DF">
        <w:trPr>
          <w:trHeight w:val="300"/>
        </w:trPr>
        <w:tc>
          <w:tcPr>
            <w:tcW w:w="3596" w:type="dxa"/>
            <w:tcBorders>
              <w:top w:val="single" w:sz="4" w:space="0" w:color="000000"/>
              <w:left w:val="single" w:sz="4" w:space="0" w:color="000000"/>
              <w:bottom w:val="single" w:sz="4" w:space="0" w:color="000000"/>
              <w:right w:val="single" w:sz="4" w:space="0" w:color="000000"/>
            </w:tcBorders>
          </w:tcPr>
          <w:p w14:paraId="621999F4" w14:textId="77777777" w:rsidR="002958DF" w:rsidRPr="004665B7" w:rsidRDefault="002958DF" w:rsidP="002958DF">
            <w:pPr>
              <w:spacing w:after="0" w:line="259" w:lineRule="auto"/>
              <w:ind w:left="0" w:firstLine="0"/>
              <w:rPr>
                <w:sz w:val="22"/>
              </w:rPr>
            </w:pPr>
            <w:r w:rsidRPr="004665B7">
              <w:rPr>
                <w:rFonts w:eastAsia="Tahoma"/>
                <w:b/>
                <w:sz w:val="22"/>
              </w:rPr>
              <w:t xml:space="preserve">Manufacturer </w:t>
            </w:r>
          </w:p>
        </w:tc>
        <w:tc>
          <w:tcPr>
            <w:tcW w:w="5756" w:type="dxa"/>
            <w:tcBorders>
              <w:top w:val="single" w:sz="4" w:space="0" w:color="000000"/>
              <w:left w:val="single" w:sz="4" w:space="0" w:color="000000"/>
              <w:bottom w:val="single" w:sz="4" w:space="0" w:color="000000"/>
              <w:right w:val="single" w:sz="4" w:space="0" w:color="000000"/>
            </w:tcBorders>
          </w:tcPr>
          <w:p w14:paraId="0B340B06" w14:textId="77777777" w:rsidR="002958DF" w:rsidRPr="004665B7" w:rsidRDefault="002958DF" w:rsidP="002958DF">
            <w:pPr>
              <w:spacing w:after="160" w:line="259" w:lineRule="auto"/>
              <w:ind w:left="0" w:firstLine="0"/>
              <w:rPr>
                <w:sz w:val="22"/>
              </w:rPr>
            </w:pPr>
            <w:r w:rsidRPr="004665B7">
              <w:rPr>
                <w:bCs/>
                <w:sz w:val="22"/>
              </w:rPr>
              <w:t>$</w:t>
            </w:r>
            <w:proofErr w:type="spellStart"/>
            <w:r w:rsidRPr="004665B7">
              <w:rPr>
                <w:bCs/>
                <w:sz w:val="22"/>
              </w:rPr>
              <w:t>boiler_ctl_mfr</w:t>
            </w:r>
            <w:proofErr w:type="spellEnd"/>
            <w:r w:rsidRPr="004665B7">
              <w:rPr>
                <w:bCs/>
                <w:sz w:val="22"/>
              </w:rPr>
              <w:t>$</w:t>
            </w:r>
          </w:p>
        </w:tc>
      </w:tr>
      <w:tr w:rsidR="002958DF" w:rsidRPr="006E48F2" w14:paraId="6333EDF0" w14:textId="77777777" w:rsidTr="002958DF">
        <w:trPr>
          <w:trHeight w:val="300"/>
        </w:trPr>
        <w:tc>
          <w:tcPr>
            <w:tcW w:w="3596" w:type="dxa"/>
            <w:tcBorders>
              <w:top w:val="single" w:sz="4" w:space="0" w:color="000000"/>
              <w:left w:val="single" w:sz="4" w:space="0" w:color="000000"/>
              <w:bottom w:val="single" w:sz="4" w:space="0" w:color="000000"/>
              <w:right w:val="single" w:sz="4" w:space="0" w:color="000000"/>
            </w:tcBorders>
          </w:tcPr>
          <w:p w14:paraId="5F66A69C" w14:textId="77777777" w:rsidR="002958DF" w:rsidRPr="004665B7" w:rsidRDefault="002958DF" w:rsidP="002958DF">
            <w:pPr>
              <w:spacing w:after="0" w:line="259" w:lineRule="auto"/>
              <w:ind w:left="0" w:firstLine="0"/>
              <w:rPr>
                <w:sz w:val="22"/>
              </w:rPr>
            </w:pPr>
            <w:r w:rsidRPr="004665B7">
              <w:rPr>
                <w:rFonts w:eastAsia="Tahoma"/>
                <w:b/>
                <w:sz w:val="22"/>
              </w:rPr>
              <w:t xml:space="preserve">Model </w:t>
            </w:r>
          </w:p>
        </w:tc>
        <w:tc>
          <w:tcPr>
            <w:tcW w:w="5756" w:type="dxa"/>
            <w:tcBorders>
              <w:top w:val="single" w:sz="4" w:space="0" w:color="000000"/>
              <w:left w:val="single" w:sz="4" w:space="0" w:color="000000"/>
              <w:bottom w:val="single" w:sz="4" w:space="0" w:color="000000"/>
              <w:right w:val="single" w:sz="4" w:space="0" w:color="000000"/>
            </w:tcBorders>
          </w:tcPr>
          <w:p w14:paraId="0012903C" w14:textId="77777777" w:rsidR="002958DF" w:rsidRPr="004665B7" w:rsidRDefault="002958DF" w:rsidP="002958DF">
            <w:pPr>
              <w:spacing w:after="160" w:line="259" w:lineRule="auto"/>
              <w:ind w:left="0" w:firstLine="0"/>
              <w:rPr>
                <w:sz w:val="22"/>
              </w:rPr>
            </w:pPr>
            <w:r w:rsidRPr="004665B7">
              <w:rPr>
                <w:bCs/>
                <w:sz w:val="22"/>
              </w:rPr>
              <w:t>$</w:t>
            </w:r>
            <w:proofErr w:type="spellStart"/>
            <w:r w:rsidRPr="004665B7">
              <w:rPr>
                <w:bCs/>
                <w:sz w:val="22"/>
              </w:rPr>
              <w:t>boiler_ctl_model</w:t>
            </w:r>
            <w:proofErr w:type="spellEnd"/>
            <w:r w:rsidRPr="004665B7">
              <w:rPr>
                <w:bCs/>
                <w:sz w:val="22"/>
              </w:rPr>
              <w:t>$</w:t>
            </w:r>
          </w:p>
        </w:tc>
      </w:tr>
      <w:tr w:rsidR="002958DF" w:rsidRPr="006E48F2" w14:paraId="6B04461D" w14:textId="77777777" w:rsidTr="002958DF">
        <w:trPr>
          <w:trHeight w:val="300"/>
        </w:trPr>
        <w:tc>
          <w:tcPr>
            <w:tcW w:w="3596" w:type="dxa"/>
            <w:tcBorders>
              <w:top w:val="single" w:sz="4" w:space="0" w:color="000000"/>
              <w:left w:val="single" w:sz="4" w:space="0" w:color="000000"/>
              <w:bottom w:val="single" w:sz="4" w:space="0" w:color="000000"/>
              <w:right w:val="single" w:sz="4" w:space="0" w:color="000000"/>
            </w:tcBorders>
          </w:tcPr>
          <w:p w14:paraId="5A3C0D78" w14:textId="77777777" w:rsidR="002958DF" w:rsidRPr="004665B7" w:rsidRDefault="002958DF" w:rsidP="002958DF">
            <w:pPr>
              <w:spacing w:after="0" w:line="259" w:lineRule="auto"/>
              <w:ind w:left="0" w:firstLine="0"/>
              <w:rPr>
                <w:sz w:val="22"/>
              </w:rPr>
            </w:pPr>
            <w:r w:rsidRPr="004665B7">
              <w:rPr>
                <w:rFonts w:eastAsia="Tahoma"/>
                <w:b/>
                <w:sz w:val="22"/>
              </w:rPr>
              <w:t xml:space="preserve">Date of Manufacture </w:t>
            </w:r>
          </w:p>
        </w:tc>
        <w:tc>
          <w:tcPr>
            <w:tcW w:w="5756" w:type="dxa"/>
            <w:tcBorders>
              <w:top w:val="single" w:sz="4" w:space="0" w:color="000000"/>
              <w:left w:val="single" w:sz="4" w:space="0" w:color="000000"/>
              <w:bottom w:val="single" w:sz="4" w:space="0" w:color="000000"/>
              <w:right w:val="single" w:sz="4" w:space="0" w:color="000000"/>
            </w:tcBorders>
          </w:tcPr>
          <w:p w14:paraId="4CDD90AE" w14:textId="77777777" w:rsidR="002958DF" w:rsidRPr="004665B7" w:rsidRDefault="002958DF" w:rsidP="002958DF">
            <w:pPr>
              <w:spacing w:after="160" w:line="259" w:lineRule="auto"/>
              <w:ind w:left="0" w:firstLine="0"/>
              <w:rPr>
                <w:sz w:val="22"/>
              </w:rPr>
            </w:pPr>
            <w:r w:rsidRPr="004665B7">
              <w:rPr>
                <w:bCs/>
                <w:sz w:val="22"/>
              </w:rPr>
              <w:t>$</w:t>
            </w:r>
            <w:proofErr w:type="spellStart"/>
            <w:r w:rsidRPr="004665B7">
              <w:rPr>
                <w:bCs/>
                <w:sz w:val="22"/>
              </w:rPr>
              <w:t>boiler_ctl_mfr_date</w:t>
            </w:r>
            <w:proofErr w:type="spellEnd"/>
            <w:r w:rsidRPr="004665B7">
              <w:rPr>
                <w:bCs/>
                <w:sz w:val="22"/>
              </w:rPr>
              <w:t>$</w:t>
            </w:r>
          </w:p>
        </w:tc>
      </w:tr>
      <w:tr w:rsidR="002958DF" w:rsidRPr="006E48F2" w14:paraId="6A3621EC" w14:textId="77777777" w:rsidTr="002958DF">
        <w:trPr>
          <w:trHeight w:val="298"/>
        </w:trPr>
        <w:tc>
          <w:tcPr>
            <w:tcW w:w="9352" w:type="dxa"/>
            <w:gridSpan w:val="2"/>
            <w:tcBorders>
              <w:top w:val="single" w:sz="4" w:space="0" w:color="000000"/>
              <w:left w:val="single" w:sz="4" w:space="0" w:color="000000"/>
              <w:bottom w:val="single" w:sz="4" w:space="0" w:color="000000"/>
              <w:right w:val="single" w:sz="4" w:space="0" w:color="000000"/>
            </w:tcBorders>
          </w:tcPr>
          <w:p w14:paraId="1E02BDC0" w14:textId="77777777" w:rsidR="002958DF" w:rsidRPr="004665B7" w:rsidRDefault="002958DF" w:rsidP="002958DF">
            <w:pPr>
              <w:spacing w:after="0" w:line="259" w:lineRule="auto"/>
              <w:ind w:left="0" w:firstLine="0"/>
              <w:jc w:val="center"/>
              <w:rPr>
                <w:sz w:val="22"/>
              </w:rPr>
            </w:pPr>
            <w:r w:rsidRPr="004665B7">
              <w:rPr>
                <w:rFonts w:eastAsia="Tahoma"/>
                <w:b/>
                <w:sz w:val="22"/>
              </w:rPr>
              <w:t>BURNER DESCRIPTION</w:t>
            </w:r>
          </w:p>
        </w:tc>
      </w:tr>
      <w:tr w:rsidR="002958DF" w:rsidRPr="006E48F2" w14:paraId="1495F5ED" w14:textId="77777777" w:rsidTr="002958DF">
        <w:trPr>
          <w:trHeight w:val="300"/>
        </w:trPr>
        <w:tc>
          <w:tcPr>
            <w:tcW w:w="3596" w:type="dxa"/>
            <w:tcBorders>
              <w:top w:val="single" w:sz="4" w:space="0" w:color="000000"/>
              <w:left w:val="single" w:sz="4" w:space="0" w:color="000000"/>
              <w:bottom w:val="single" w:sz="4" w:space="0" w:color="000000"/>
              <w:right w:val="single" w:sz="4" w:space="0" w:color="000000"/>
            </w:tcBorders>
          </w:tcPr>
          <w:p w14:paraId="39C05D43" w14:textId="77777777" w:rsidR="002958DF" w:rsidRPr="004665B7" w:rsidRDefault="002958DF" w:rsidP="002958DF">
            <w:pPr>
              <w:spacing w:after="0" w:line="259" w:lineRule="auto"/>
              <w:ind w:left="0" w:firstLine="0"/>
              <w:rPr>
                <w:sz w:val="22"/>
              </w:rPr>
            </w:pPr>
            <w:r w:rsidRPr="004665B7">
              <w:rPr>
                <w:rFonts w:eastAsia="Tahoma"/>
                <w:b/>
                <w:sz w:val="22"/>
              </w:rPr>
              <w:t xml:space="preserve">Manufacturer </w:t>
            </w:r>
          </w:p>
        </w:tc>
        <w:tc>
          <w:tcPr>
            <w:tcW w:w="5756" w:type="dxa"/>
            <w:tcBorders>
              <w:top w:val="single" w:sz="4" w:space="0" w:color="000000"/>
              <w:left w:val="single" w:sz="4" w:space="0" w:color="000000"/>
              <w:bottom w:val="single" w:sz="4" w:space="0" w:color="000000"/>
              <w:right w:val="single" w:sz="4" w:space="0" w:color="000000"/>
            </w:tcBorders>
          </w:tcPr>
          <w:p w14:paraId="23C696DA" w14:textId="77777777" w:rsidR="002958DF" w:rsidRPr="004665B7" w:rsidRDefault="002958DF" w:rsidP="002958DF">
            <w:pPr>
              <w:spacing w:after="160" w:line="259" w:lineRule="auto"/>
              <w:ind w:left="0" w:firstLine="0"/>
              <w:rPr>
                <w:sz w:val="22"/>
              </w:rPr>
            </w:pPr>
            <w:r w:rsidRPr="004665B7">
              <w:rPr>
                <w:bCs/>
                <w:sz w:val="22"/>
              </w:rPr>
              <w:t>$</w:t>
            </w:r>
            <w:proofErr w:type="spellStart"/>
            <w:r w:rsidRPr="004665B7">
              <w:rPr>
                <w:bCs/>
                <w:sz w:val="22"/>
              </w:rPr>
              <w:t>boiler_burner_mfr</w:t>
            </w:r>
            <w:proofErr w:type="spellEnd"/>
            <w:r w:rsidRPr="004665B7">
              <w:rPr>
                <w:bCs/>
                <w:sz w:val="22"/>
              </w:rPr>
              <w:t>$</w:t>
            </w:r>
          </w:p>
        </w:tc>
      </w:tr>
      <w:tr w:rsidR="002958DF" w:rsidRPr="006E48F2" w14:paraId="1ABA7F4B" w14:textId="77777777" w:rsidTr="002958DF">
        <w:trPr>
          <w:trHeight w:val="300"/>
        </w:trPr>
        <w:tc>
          <w:tcPr>
            <w:tcW w:w="3596" w:type="dxa"/>
            <w:tcBorders>
              <w:top w:val="single" w:sz="4" w:space="0" w:color="000000"/>
              <w:left w:val="single" w:sz="4" w:space="0" w:color="000000"/>
              <w:bottom w:val="single" w:sz="4" w:space="0" w:color="000000"/>
              <w:right w:val="single" w:sz="4" w:space="0" w:color="000000"/>
            </w:tcBorders>
          </w:tcPr>
          <w:p w14:paraId="58083892" w14:textId="77777777" w:rsidR="002958DF" w:rsidRPr="004665B7" w:rsidRDefault="002958DF" w:rsidP="002958DF">
            <w:pPr>
              <w:spacing w:after="0" w:line="259" w:lineRule="auto"/>
              <w:ind w:left="0" w:firstLine="0"/>
              <w:rPr>
                <w:sz w:val="22"/>
              </w:rPr>
            </w:pPr>
            <w:r w:rsidRPr="004665B7">
              <w:rPr>
                <w:rFonts w:eastAsia="Tahoma"/>
                <w:b/>
                <w:sz w:val="22"/>
              </w:rPr>
              <w:t xml:space="preserve">Model # </w:t>
            </w:r>
          </w:p>
        </w:tc>
        <w:tc>
          <w:tcPr>
            <w:tcW w:w="5756" w:type="dxa"/>
            <w:tcBorders>
              <w:top w:val="single" w:sz="4" w:space="0" w:color="000000"/>
              <w:left w:val="single" w:sz="4" w:space="0" w:color="000000"/>
              <w:bottom w:val="single" w:sz="4" w:space="0" w:color="000000"/>
              <w:right w:val="single" w:sz="4" w:space="0" w:color="000000"/>
            </w:tcBorders>
          </w:tcPr>
          <w:p w14:paraId="4E6F3113" w14:textId="77777777" w:rsidR="002958DF" w:rsidRPr="004665B7" w:rsidRDefault="002958DF" w:rsidP="002958DF">
            <w:pPr>
              <w:spacing w:after="160" w:line="259" w:lineRule="auto"/>
              <w:ind w:left="0" w:firstLine="0"/>
              <w:rPr>
                <w:sz w:val="22"/>
              </w:rPr>
            </w:pPr>
            <w:r w:rsidRPr="004665B7">
              <w:rPr>
                <w:bCs/>
                <w:sz w:val="22"/>
              </w:rPr>
              <w:t>$</w:t>
            </w:r>
            <w:proofErr w:type="spellStart"/>
            <w:r w:rsidRPr="004665B7">
              <w:rPr>
                <w:bCs/>
                <w:sz w:val="22"/>
              </w:rPr>
              <w:t>boiler_burner_model</w:t>
            </w:r>
            <w:proofErr w:type="spellEnd"/>
            <w:r w:rsidRPr="004665B7">
              <w:rPr>
                <w:bCs/>
                <w:sz w:val="22"/>
              </w:rPr>
              <w:t>$</w:t>
            </w:r>
          </w:p>
        </w:tc>
      </w:tr>
      <w:tr w:rsidR="002958DF" w:rsidRPr="006E48F2" w14:paraId="2D6E492C" w14:textId="77777777" w:rsidTr="002958DF">
        <w:trPr>
          <w:trHeight w:val="300"/>
        </w:trPr>
        <w:tc>
          <w:tcPr>
            <w:tcW w:w="3596" w:type="dxa"/>
            <w:tcBorders>
              <w:top w:val="single" w:sz="4" w:space="0" w:color="000000"/>
              <w:left w:val="single" w:sz="4" w:space="0" w:color="000000"/>
              <w:bottom w:val="single" w:sz="4" w:space="0" w:color="000000"/>
              <w:right w:val="single" w:sz="4" w:space="0" w:color="000000"/>
            </w:tcBorders>
          </w:tcPr>
          <w:p w14:paraId="7FB22E78" w14:textId="77777777" w:rsidR="002958DF" w:rsidRPr="004665B7" w:rsidRDefault="002958DF" w:rsidP="002958DF">
            <w:pPr>
              <w:spacing w:after="0" w:line="259" w:lineRule="auto"/>
              <w:ind w:left="0" w:firstLine="0"/>
              <w:rPr>
                <w:sz w:val="22"/>
              </w:rPr>
            </w:pPr>
            <w:r w:rsidRPr="004665B7">
              <w:rPr>
                <w:rFonts w:eastAsia="Tahoma"/>
                <w:b/>
                <w:sz w:val="22"/>
              </w:rPr>
              <w:t xml:space="preserve">Fuels </w:t>
            </w:r>
          </w:p>
        </w:tc>
        <w:tc>
          <w:tcPr>
            <w:tcW w:w="5756" w:type="dxa"/>
            <w:tcBorders>
              <w:top w:val="single" w:sz="4" w:space="0" w:color="000000"/>
              <w:left w:val="single" w:sz="4" w:space="0" w:color="000000"/>
              <w:bottom w:val="single" w:sz="4" w:space="0" w:color="000000"/>
              <w:right w:val="single" w:sz="4" w:space="0" w:color="000000"/>
            </w:tcBorders>
          </w:tcPr>
          <w:p w14:paraId="71ADA3B5" w14:textId="77777777" w:rsidR="002958DF" w:rsidRPr="004665B7" w:rsidRDefault="002958DF" w:rsidP="002958DF">
            <w:pPr>
              <w:spacing w:after="160" w:line="259" w:lineRule="auto"/>
              <w:ind w:left="0" w:firstLine="0"/>
              <w:rPr>
                <w:sz w:val="22"/>
              </w:rPr>
            </w:pPr>
            <w:r w:rsidRPr="004665B7">
              <w:rPr>
                <w:bCs/>
                <w:sz w:val="22"/>
              </w:rPr>
              <w:t>$</w:t>
            </w:r>
            <w:proofErr w:type="spellStart"/>
            <w:r w:rsidRPr="004665B7">
              <w:rPr>
                <w:bCs/>
                <w:sz w:val="22"/>
              </w:rPr>
              <w:t>boiler_burner_fuels</w:t>
            </w:r>
            <w:proofErr w:type="spellEnd"/>
            <w:r w:rsidRPr="004665B7">
              <w:rPr>
                <w:bCs/>
                <w:sz w:val="22"/>
              </w:rPr>
              <w:t>$</w:t>
            </w:r>
          </w:p>
        </w:tc>
      </w:tr>
      <w:tr w:rsidR="002958DF" w:rsidRPr="006E48F2" w14:paraId="24A01B1E" w14:textId="77777777" w:rsidTr="002958DF">
        <w:trPr>
          <w:trHeight w:val="300"/>
        </w:trPr>
        <w:tc>
          <w:tcPr>
            <w:tcW w:w="3596" w:type="dxa"/>
            <w:tcBorders>
              <w:top w:val="single" w:sz="4" w:space="0" w:color="000000"/>
              <w:left w:val="single" w:sz="4" w:space="0" w:color="000000"/>
              <w:bottom w:val="single" w:sz="4" w:space="0" w:color="000000"/>
              <w:right w:val="single" w:sz="4" w:space="0" w:color="000000"/>
            </w:tcBorders>
          </w:tcPr>
          <w:p w14:paraId="7AF9DE8B" w14:textId="77777777" w:rsidR="002958DF" w:rsidRPr="004665B7" w:rsidRDefault="002958DF" w:rsidP="002958DF">
            <w:pPr>
              <w:spacing w:after="0" w:line="259" w:lineRule="auto"/>
              <w:ind w:left="0" w:firstLine="0"/>
              <w:rPr>
                <w:sz w:val="22"/>
              </w:rPr>
            </w:pPr>
            <w:r w:rsidRPr="004665B7">
              <w:rPr>
                <w:rFonts w:eastAsia="Tahoma"/>
                <w:b/>
                <w:sz w:val="22"/>
              </w:rPr>
              <w:t xml:space="preserve">Date of Manufacture </w:t>
            </w:r>
          </w:p>
        </w:tc>
        <w:tc>
          <w:tcPr>
            <w:tcW w:w="5756" w:type="dxa"/>
            <w:tcBorders>
              <w:top w:val="single" w:sz="4" w:space="0" w:color="000000"/>
              <w:left w:val="single" w:sz="4" w:space="0" w:color="000000"/>
              <w:bottom w:val="single" w:sz="4" w:space="0" w:color="000000"/>
              <w:right w:val="single" w:sz="4" w:space="0" w:color="000000"/>
            </w:tcBorders>
          </w:tcPr>
          <w:p w14:paraId="5EDB7839" w14:textId="77777777" w:rsidR="002958DF" w:rsidRPr="004665B7" w:rsidRDefault="002958DF" w:rsidP="002958DF">
            <w:pPr>
              <w:spacing w:after="160" w:line="259" w:lineRule="auto"/>
              <w:ind w:left="0" w:firstLine="0"/>
              <w:rPr>
                <w:sz w:val="22"/>
              </w:rPr>
            </w:pPr>
            <w:r w:rsidRPr="004665B7">
              <w:rPr>
                <w:bCs/>
                <w:sz w:val="22"/>
              </w:rPr>
              <w:t>$</w:t>
            </w:r>
            <w:proofErr w:type="spellStart"/>
            <w:r w:rsidRPr="004665B7">
              <w:rPr>
                <w:bCs/>
                <w:sz w:val="22"/>
              </w:rPr>
              <w:t>boiler_burner_mfr_date</w:t>
            </w:r>
            <w:proofErr w:type="spellEnd"/>
            <w:r w:rsidRPr="004665B7">
              <w:rPr>
                <w:bCs/>
                <w:sz w:val="22"/>
              </w:rPr>
              <w:t>$</w:t>
            </w:r>
          </w:p>
        </w:tc>
      </w:tr>
    </w:tbl>
    <w:p w14:paraId="0482C625" w14:textId="77777777" w:rsidR="00F5202D" w:rsidRPr="006E48F2" w:rsidRDefault="00F5202D" w:rsidP="00157461">
      <w:pPr>
        <w:spacing w:after="11" w:line="248" w:lineRule="auto"/>
        <w:ind w:left="0" w:firstLine="0"/>
        <w:rPr>
          <w:rFonts w:eastAsia="Tahoma"/>
          <w:b/>
          <w:sz w:val="22"/>
        </w:rPr>
      </w:pPr>
    </w:p>
    <w:p w14:paraId="42A55F69" w14:textId="0E29B929" w:rsidR="00EC1F89" w:rsidRDefault="00EC1F89">
      <w:pPr>
        <w:spacing w:after="160" w:line="259" w:lineRule="auto"/>
        <w:ind w:left="0" w:firstLine="0"/>
        <w:rPr>
          <w:szCs w:val="24"/>
        </w:rPr>
      </w:pPr>
      <w:r>
        <w:rPr>
          <w:szCs w:val="24"/>
        </w:rPr>
        <w:br w:type="page"/>
      </w:r>
    </w:p>
    <w:tbl>
      <w:tblPr>
        <w:tblStyle w:val="TableGrid0"/>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035"/>
      </w:tblGrid>
      <w:tr w:rsidR="00EC1F89" w14:paraId="7F02960B" w14:textId="77777777" w:rsidTr="00EC1F89">
        <w:tc>
          <w:tcPr>
            <w:tcW w:w="5035" w:type="dxa"/>
            <w:shd w:val="clear" w:color="auto" w:fill="E7E6E6" w:themeFill="background2"/>
          </w:tcPr>
          <w:p w14:paraId="2112D311" w14:textId="77777777" w:rsidR="00EC1F89" w:rsidRDefault="00EC1F89" w:rsidP="00EC1F89">
            <w:r w:rsidRPr="00A14397">
              <w:rPr>
                <w:szCs w:val="24"/>
              </w:rPr>
              <w:lastRenderedPageBreak/>
              <w:t>$</w:t>
            </w:r>
            <w:proofErr w:type="spellStart"/>
            <w:r w:rsidRPr="00A14397">
              <w:rPr>
                <w:szCs w:val="24"/>
              </w:rPr>
              <w:t>va_loc</w:t>
            </w:r>
            <w:proofErr w:type="spellEnd"/>
            <w:r w:rsidRPr="00A14397">
              <w:rPr>
                <w:szCs w:val="24"/>
              </w:rPr>
              <w:t>$</w:t>
            </w:r>
          </w:p>
        </w:tc>
        <w:tc>
          <w:tcPr>
            <w:tcW w:w="5035" w:type="dxa"/>
            <w:shd w:val="clear" w:color="auto" w:fill="E7E6E6" w:themeFill="background2"/>
          </w:tcPr>
          <w:p w14:paraId="6A37F017" w14:textId="77777777" w:rsidR="00EC1F89" w:rsidRDefault="00EC1F89" w:rsidP="00EC1F89">
            <w:pPr>
              <w:jc w:val="right"/>
            </w:pPr>
            <w:r w:rsidRPr="00A14397">
              <w:rPr>
                <w:szCs w:val="24"/>
              </w:rPr>
              <w:t>Boiler $</w:t>
            </w:r>
            <w:proofErr w:type="spellStart"/>
            <w:r w:rsidRPr="00A14397">
              <w:rPr>
                <w:szCs w:val="24"/>
              </w:rPr>
              <w:t>boiler_num</w:t>
            </w:r>
            <w:proofErr w:type="spellEnd"/>
            <w:r w:rsidRPr="00A14397">
              <w:rPr>
                <w:szCs w:val="24"/>
              </w:rPr>
              <w:t>$</w:t>
            </w:r>
          </w:p>
        </w:tc>
      </w:tr>
    </w:tbl>
    <w:p w14:paraId="71B10640" w14:textId="76F62237" w:rsidR="00C7715F" w:rsidRDefault="00C7715F" w:rsidP="00C7715F">
      <w:pPr>
        <w:rPr>
          <w:szCs w:val="24"/>
        </w:rPr>
      </w:pPr>
    </w:p>
    <w:p w14:paraId="5B8B95C9" w14:textId="43FC7AE5" w:rsidR="00EC1F89" w:rsidRDefault="00EC1F89" w:rsidP="00EC1F89">
      <w:pPr>
        <w:pStyle w:val="Heading1"/>
      </w:pPr>
      <w:bookmarkStart w:id="0" w:name="_Toc164750201"/>
      <w:r>
        <w:t>REPORT CERTIFICATION</w:t>
      </w:r>
      <w:r w:rsidR="00A15A4C">
        <w:t xml:space="preserve"> (All Pass)</w:t>
      </w:r>
      <w:bookmarkEnd w:id="0"/>
    </w:p>
    <w:p w14:paraId="17D2C2A6" w14:textId="0B8227B6" w:rsidR="00EC1F89" w:rsidRDefault="00EC1F89" w:rsidP="00C7715F">
      <w:pPr>
        <w:rPr>
          <w:szCs w:val="24"/>
        </w:rPr>
      </w:pPr>
    </w:p>
    <w:p w14:paraId="1B3A1695" w14:textId="02FD7EB3" w:rsidR="00EC1F89" w:rsidRDefault="00EC1F89" w:rsidP="00C7715F">
      <w:pPr>
        <w:rPr>
          <w:bCs/>
          <w:sz w:val="22"/>
        </w:rPr>
      </w:pPr>
      <w:r>
        <w:rPr>
          <w:szCs w:val="24"/>
        </w:rPr>
        <w:t>I certify that I have properly tested all applicable safety devices listed in this report for boiler #</w:t>
      </w:r>
      <w:r w:rsidRPr="004665B7">
        <w:rPr>
          <w:bCs/>
          <w:sz w:val="22"/>
        </w:rPr>
        <w:t>$boiler_num$</w:t>
      </w:r>
      <w:r>
        <w:rPr>
          <w:bCs/>
          <w:sz w:val="22"/>
        </w:rPr>
        <w:t xml:space="preserve"> and its associated equipment and I certify that </w:t>
      </w:r>
      <w:proofErr w:type="gramStart"/>
      <w:r>
        <w:rPr>
          <w:bCs/>
          <w:sz w:val="22"/>
        </w:rPr>
        <w:t>all of</w:t>
      </w:r>
      <w:proofErr w:type="gramEnd"/>
      <w:r>
        <w:rPr>
          <w:bCs/>
          <w:sz w:val="22"/>
        </w:rPr>
        <w:t xml:space="preserve"> these tests confirm that every device tested “passed” as defined by the following question: Did the device fail or pas the 3 question criteria?</w:t>
      </w:r>
    </w:p>
    <w:p w14:paraId="51F25472" w14:textId="589E74D4" w:rsidR="00EC1F89" w:rsidRDefault="00EC1F89" w:rsidP="00C7715F">
      <w:pPr>
        <w:rPr>
          <w:szCs w:val="24"/>
        </w:rPr>
      </w:pPr>
    </w:p>
    <w:tbl>
      <w:tblPr>
        <w:tblStyle w:val="TableGrid0"/>
        <w:tblW w:w="0" w:type="auto"/>
        <w:tblInd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1"/>
        <w:gridCol w:w="270"/>
        <w:gridCol w:w="3870"/>
        <w:gridCol w:w="270"/>
        <w:gridCol w:w="2245"/>
      </w:tblGrid>
      <w:tr w:rsidR="002A633E" w14:paraId="0475ED43" w14:textId="77777777" w:rsidTr="002A633E">
        <w:tc>
          <w:tcPr>
            <w:tcW w:w="3401" w:type="dxa"/>
            <w:tcBorders>
              <w:bottom w:val="single" w:sz="8" w:space="0" w:color="auto"/>
            </w:tcBorders>
          </w:tcPr>
          <w:p w14:paraId="3B9826E0" w14:textId="1489A8AA" w:rsidR="002A633E" w:rsidRDefault="00047AD2" w:rsidP="002A633E">
            <w:pPr>
              <w:ind w:left="0" w:firstLine="0"/>
              <w:jc w:val="center"/>
              <w:rPr>
                <w:szCs w:val="24"/>
              </w:rPr>
            </w:pPr>
            <w:r w:rsidRPr="004665B7">
              <w:rPr>
                <w:bCs/>
                <w:sz w:val="22"/>
              </w:rPr>
              <w:t>$</w:t>
            </w:r>
            <w:proofErr w:type="spellStart"/>
            <w:r w:rsidRPr="004665B7">
              <w:rPr>
                <w:bCs/>
                <w:sz w:val="22"/>
              </w:rPr>
              <w:t>evaluator</w:t>
            </w:r>
            <w:r>
              <w:rPr>
                <w:bCs/>
                <w:sz w:val="22"/>
              </w:rPr>
              <w:t>_lead</w:t>
            </w:r>
            <w:proofErr w:type="spellEnd"/>
            <w:r w:rsidRPr="004665B7">
              <w:rPr>
                <w:bCs/>
                <w:sz w:val="22"/>
              </w:rPr>
              <w:t>$</w:t>
            </w:r>
          </w:p>
        </w:tc>
        <w:tc>
          <w:tcPr>
            <w:tcW w:w="270" w:type="dxa"/>
          </w:tcPr>
          <w:p w14:paraId="571843B4" w14:textId="77777777" w:rsidR="002A633E" w:rsidRDefault="002A633E" w:rsidP="002A633E">
            <w:pPr>
              <w:ind w:left="0" w:firstLine="0"/>
              <w:jc w:val="center"/>
              <w:rPr>
                <w:szCs w:val="24"/>
              </w:rPr>
            </w:pPr>
          </w:p>
        </w:tc>
        <w:tc>
          <w:tcPr>
            <w:tcW w:w="3870" w:type="dxa"/>
            <w:tcBorders>
              <w:bottom w:val="single" w:sz="8" w:space="0" w:color="auto"/>
            </w:tcBorders>
          </w:tcPr>
          <w:p w14:paraId="58EA328C" w14:textId="77777777" w:rsidR="002A633E" w:rsidRDefault="002A633E" w:rsidP="002A633E">
            <w:pPr>
              <w:ind w:left="0" w:firstLine="0"/>
              <w:jc w:val="center"/>
              <w:rPr>
                <w:szCs w:val="24"/>
              </w:rPr>
            </w:pPr>
          </w:p>
        </w:tc>
        <w:tc>
          <w:tcPr>
            <w:tcW w:w="270" w:type="dxa"/>
          </w:tcPr>
          <w:p w14:paraId="2BA1FCC0" w14:textId="77777777" w:rsidR="002A633E" w:rsidRDefault="002A633E" w:rsidP="002A633E">
            <w:pPr>
              <w:ind w:left="0" w:firstLine="0"/>
              <w:jc w:val="center"/>
              <w:rPr>
                <w:szCs w:val="24"/>
              </w:rPr>
            </w:pPr>
          </w:p>
        </w:tc>
        <w:tc>
          <w:tcPr>
            <w:tcW w:w="2245" w:type="dxa"/>
            <w:tcBorders>
              <w:bottom w:val="single" w:sz="8" w:space="0" w:color="auto"/>
            </w:tcBorders>
          </w:tcPr>
          <w:p w14:paraId="006A2E11" w14:textId="77777777" w:rsidR="002A633E" w:rsidRDefault="002A633E" w:rsidP="002A633E">
            <w:pPr>
              <w:ind w:left="0" w:firstLine="0"/>
              <w:jc w:val="center"/>
              <w:rPr>
                <w:szCs w:val="24"/>
              </w:rPr>
            </w:pPr>
          </w:p>
        </w:tc>
      </w:tr>
      <w:tr w:rsidR="002A633E" w14:paraId="1FB072DF" w14:textId="77777777" w:rsidTr="002A633E">
        <w:tc>
          <w:tcPr>
            <w:tcW w:w="3401" w:type="dxa"/>
            <w:tcBorders>
              <w:top w:val="single" w:sz="8" w:space="0" w:color="auto"/>
            </w:tcBorders>
          </w:tcPr>
          <w:p w14:paraId="3B1BE7D3" w14:textId="4F32D712" w:rsidR="002A633E" w:rsidRDefault="002A633E" w:rsidP="002A633E">
            <w:pPr>
              <w:ind w:left="0" w:firstLine="0"/>
              <w:jc w:val="center"/>
              <w:rPr>
                <w:szCs w:val="24"/>
              </w:rPr>
            </w:pPr>
            <w:r>
              <w:rPr>
                <w:szCs w:val="24"/>
              </w:rPr>
              <w:t>PRINTED NAME</w:t>
            </w:r>
          </w:p>
        </w:tc>
        <w:tc>
          <w:tcPr>
            <w:tcW w:w="270" w:type="dxa"/>
          </w:tcPr>
          <w:p w14:paraId="38996FBD" w14:textId="77777777" w:rsidR="002A633E" w:rsidRDefault="002A633E" w:rsidP="002A633E">
            <w:pPr>
              <w:ind w:left="0" w:firstLine="0"/>
              <w:jc w:val="center"/>
              <w:rPr>
                <w:szCs w:val="24"/>
              </w:rPr>
            </w:pPr>
          </w:p>
        </w:tc>
        <w:tc>
          <w:tcPr>
            <w:tcW w:w="3870" w:type="dxa"/>
            <w:tcBorders>
              <w:top w:val="single" w:sz="8" w:space="0" w:color="auto"/>
            </w:tcBorders>
          </w:tcPr>
          <w:p w14:paraId="71607754" w14:textId="20AF049B" w:rsidR="002A633E" w:rsidRDefault="002A633E" w:rsidP="002A633E">
            <w:pPr>
              <w:ind w:left="0" w:firstLine="0"/>
              <w:jc w:val="center"/>
              <w:rPr>
                <w:szCs w:val="24"/>
              </w:rPr>
            </w:pPr>
            <w:r>
              <w:rPr>
                <w:szCs w:val="24"/>
              </w:rPr>
              <w:t>SIGNATURE</w:t>
            </w:r>
          </w:p>
        </w:tc>
        <w:tc>
          <w:tcPr>
            <w:tcW w:w="270" w:type="dxa"/>
          </w:tcPr>
          <w:p w14:paraId="1CCED145" w14:textId="23681BB2" w:rsidR="002A633E" w:rsidRDefault="002A633E" w:rsidP="002A633E">
            <w:pPr>
              <w:ind w:left="0" w:firstLine="0"/>
              <w:jc w:val="center"/>
              <w:rPr>
                <w:szCs w:val="24"/>
              </w:rPr>
            </w:pPr>
          </w:p>
        </w:tc>
        <w:tc>
          <w:tcPr>
            <w:tcW w:w="2245" w:type="dxa"/>
            <w:tcBorders>
              <w:top w:val="single" w:sz="8" w:space="0" w:color="auto"/>
            </w:tcBorders>
          </w:tcPr>
          <w:p w14:paraId="453F125E" w14:textId="09601CEF" w:rsidR="002A633E" w:rsidRDefault="002A633E" w:rsidP="002A633E">
            <w:pPr>
              <w:ind w:left="0" w:firstLine="0"/>
              <w:jc w:val="center"/>
              <w:rPr>
                <w:szCs w:val="24"/>
              </w:rPr>
            </w:pPr>
            <w:r>
              <w:rPr>
                <w:szCs w:val="24"/>
              </w:rPr>
              <w:t>DATE</w:t>
            </w:r>
          </w:p>
        </w:tc>
      </w:tr>
      <w:tr w:rsidR="002A633E" w14:paraId="3AF40CDF" w14:textId="77777777" w:rsidTr="002A633E">
        <w:tc>
          <w:tcPr>
            <w:tcW w:w="3401" w:type="dxa"/>
          </w:tcPr>
          <w:p w14:paraId="577DBBE3" w14:textId="77777777" w:rsidR="002A633E" w:rsidRDefault="002A633E" w:rsidP="002A633E">
            <w:pPr>
              <w:ind w:left="0" w:firstLine="0"/>
              <w:jc w:val="center"/>
              <w:rPr>
                <w:szCs w:val="24"/>
              </w:rPr>
            </w:pPr>
          </w:p>
        </w:tc>
        <w:tc>
          <w:tcPr>
            <w:tcW w:w="270" w:type="dxa"/>
          </w:tcPr>
          <w:p w14:paraId="0D9DC896" w14:textId="77777777" w:rsidR="002A633E" w:rsidRDefault="002A633E" w:rsidP="002A633E">
            <w:pPr>
              <w:ind w:left="0" w:firstLine="0"/>
              <w:jc w:val="center"/>
              <w:rPr>
                <w:szCs w:val="24"/>
              </w:rPr>
            </w:pPr>
          </w:p>
        </w:tc>
        <w:tc>
          <w:tcPr>
            <w:tcW w:w="3870" w:type="dxa"/>
          </w:tcPr>
          <w:p w14:paraId="7924E327" w14:textId="77777777" w:rsidR="002A633E" w:rsidRDefault="002A633E" w:rsidP="002A633E">
            <w:pPr>
              <w:ind w:left="0" w:firstLine="0"/>
              <w:jc w:val="center"/>
              <w:rPr>
                <w:szCs w:val="24"/>
              </w:rPr>
            </w:pPr>
          </w:p>
        </w:tc>
        <w:tc>
          <w:tcPr>
            <w:tcW w:w="270" w:type="dxa"/>
          </w:tcPr>
          <w:p w14:paraId="172B4602" w14:textId="77777777" w:rsidR="002A633E" w:rsidRDefault="002A633E" w:rsidP="002A633E">
            <w:pPr>
              <w:ind w:left="0" w:firstLine="0"/>
              <w:jc w:val="center"/>
              <w:rPr>
                <w:szCs w:val="24"/>
              </w:rPr>
            </w:pPr>
          </w:p>
        </w:tc>
        <w:tc>
          <w:tcPr>
            <w:tcW w:w="2245" w:type="dxa"/>
          </w:tcPr>
          <w:p w14:paraId="7229717F" w14:textId="77777777" w:rsidR="002A633E" w:rsidRDefault="002A633E" w:rsidP="002A633E">
            <w:pPr>
              <w:ind w:left="0" w:firstLine="0"/>
              <w:jc w:val="center"/>
              <w:rPr>
                <w:szCs w:val="24"/>
              </w:rPr>
            </w:pPr>
          </w:p>
        </w:tc>
      </w:tr>
      <w:tr w:rsidR="002A633E" w14:paraId="76EA4A46" w14:textId="77777777" w:rsidTr="002A633E">
        <w:tc>
          <w:tcPr>
            <w:tcW w:w="3401" w:type="dxa"/>
            <w:tcBorders>
              <w:bottom w:val="single" w:sz="8" w:space="0" w:color="auto"/>
            </w:tcBorders>
          </w:tcPr>
          <w:p w14:paraId="4F339CDE" w14:textId="4FF99C45" w:rsidR="002A633E" w:rsidRDefault="00047AD2" w:rsidP="002A633E">
            <w:pPr>
              <w:ind w:left="0" w:firstLine="0"/>
              <w:jc w:val="center"/>
              <w:rPr>
                <w:szCs w:val="24"/>
              </w:rPr>
            </w:pPr>
            <w:r w:rsidRPr="004665B7">
              <w:rPr>
                <w:bCs/>
                <w:sz w:val="22"/>
              </w:rPr>
              <w:t>$</w:t>
            </w:r>
            <w:proofErr w:type="spellStart"/>
            <w:r w:rsidRPr="004665B7">
              <w:rPr>
                <w:bCs/>
                <w:sz w:val="22"/>
              </w:rPr>
              <w:t>evaluator</w:t>
            </w:r>
            <w:r>
              <w:rPr>
                <w:bCs/>
                <w:sz w:val="22"/>
              </w:rPr>
              <w:t>_lead_title</w:t>
            </w:r>
            <w:proofErr w:type="spellEnd"/>
            <w:r w:rsidRPr="004665B7">
              <w:rPr>
                <w:bCs/>
                <w:sz w:val="22"/>
              </w:rPr>
              <w:t>$</w:t>
            </w:r>
          </w:p>
        </w:tc>
        <w:tc>
          <w:tcPr>
            <w:tcW w:w="270" w:type="dxa"/>
          </w:tcPr>
          <w:p w14:paraId="0A15D1E9" w14:textId="77777777" w:rsidR="002A633E" w:rsidRDefault="002A633E" w:rsidP="002A633E">
            <w:pPr>
              <w:ind w:left="0" w:firstLine="0"/>
              <w:jc w:val="center"/>
              <w:rPr>
                <w:szCs w:val="24"/>
              </w:rPr>
            </w:pPr>
          </w:p>
        </w:tc>
        <w:tc>
          <w:tcPr>
            <w:tcW w:w="3870" w:type="dxa"/>
            <w:tcBorders>
              <w:bottom w:val="single" w:sz="8" w:space="0" w:color="auto"/>
            </w:tcBorders>
          </w:tcPr>
          <w:p w14:paraId="02228248" w14:textId="16AD1A3A" w:rsidR="002A633E" w:rsidRDefault="00047AD2" w:rsidP="002A633E">
            <w:pPr>
              <w:ind w:left="0" w:firstLine="0"/>
              <w:jc w:val="center"/>
              <w:rPr>
                <w:szCs w:val="24"/>
              </w:rPr>
            </w:pPr>
            <w:r>
              <w:rPr>
                <w:szCs w:val="24"/>
              </w:rPr>
              <w:t>Caldaia Controls, LLC</w:t>
            </w:r>
          </w:p>
        </w:tc>
        <w:tc>
          <w:tcPr>
            <w:tcW w:w="270" w:type="dxa"/>
          </w:tcPr>
          <w:p w14:paraId="00ECC533" w14:textId="77777777" w:rsidR="002A633E" w:rsidRDefault="002A633E" w:rsidP="002A633E">
            <w:pPr>
              <w:ind w:left="0" w:firstLine="0"/>
              <w:jc w:val="center"/>
              <w:rPr>
                <w:szCs w:val="24"/>
              </w:rPr>
            </w:pPr>
          </w:p>
        </w:tc>
        <w:tc>
          <w:tcPr>
            <w:tcW w:w="2245" w:type="dxa"/>
          </w:tcPr>
          <w:p w14:paraId="1655DC1F" w14:textId="77777777" w:rsidR="002A633E" w:rsidRDefault="002A633E" w:rsidP="002A633E">
            <w:pPr>
              <w:ind w:left="0" w:firstLine="0"/>
              <w:jc w:val="center"/>
              <w:rPr>
                <w:szCs w:val="24"/>
              </w:rPr>
            </w:pPr>
          </w:p>
        </w:tc>
      </w:tr>
      <w:tr w:rsidR="002A633E" w14:paraId="0BEA0A03" w14:textId="77777777" w:rsidTr="002A633E">
        <w:tc>
          <w:tcPr>
            <w:tcW w:w="3401" w:type="dxa"/>
            <w:tcBorders>
              <w:top w:val="single" w:sz="8" w:space="0" w:color="auto"/>
            </w:tcBorders>
          </w:tcPr>
          <w:p w14:paraId="15305547" w14:textId="4D89AAEA" w:rsidR="002A633E" w:rsidRDefault="002A633E" w:rsidP="002A633E">
            <w:pPr>
              <w:ind w:left="0" w:firstLine="0"/>
              <w:jc w:val="center"/>
              <w:rPr>
                <w:szCs w:val="24"/>
              </w:rPr>
            </w:pPr>
            <w:r>
              <w:rPr>
                <w:szCs w:val="24"/>
              </w:rPr>
              <w:t>Position Title</w:t>
            </w:r>
          </w:p>
        </w:tc>
        <w:tc>
          <w:tcPr>
            <w:tcW w:w="270" w:type="dxa"/>
          </w:tcPr>
          <w:p w14:paraId="7A44356B" w14:textId="77777777" w:rsidR="002A633E" w:rsidRDefault="002A633E" w:rsidP="002A633E">
            <w:pPr>
              <w:ind w:left="0" w:firstLine="0"/>
              <w:jc w:val="center"/>
              <w:rPr>
                <w:szCs w:val="24"/>
              </w:rPr>
            </w:pPr>
          </w:p>
        </w:tc>
        <w:tc>
          <w:tcPr>
            <w:tcW w:w="3870" w:type="dxa"/>
            <w:tcBorders>
              <w:top w:val="single" w:sz="8" w:space="0" w:color="auto"/>
            </w:tcBorders>
          </w:tcPr>
          <w:p w14:paraId="25C245A8" w14:textId="7820CBA9" w:rsidR="002A633E" w:rsidRDefault="002A633E" w:rsidP="002A633E">
            <w:pPr>
              <w:ind w:left="0" w:firstLine="0"/>
              <w:jc w:val="center"/>
              <w:rPr>
                <w:szCs w:val="24"/>
              </w:rPr>
            </w:pPr>
            <w:r>
              <w:rPr>
                <w:szCs w:val="24"/>
              </w:rPr>
              <w:t>Company</w:t>
            </w:r>
          </w:p>
        </w:tc>
        <w:tc>
          <w:tcPr>
            <w:tcW w:w="270" w:type="dxa"/>
          </w:tcPr>
          <w:p w14:paraId="28F6F435" w14:textId="77777777" w:rsidR="002A633E" w:rsidRDefault="002A633E" w:rsidP="002A633E">
            <w:pPr>
              <w:ind w:left="0" w:firstLine="0"/>
              <w:jc w:val="center"/>
              <w:rPr>
                <w:szCs w:val="24"/>
              </w:rPr>
            </w:pPr>
          </w:p>
        </w:tc>
        <w:tc>
          <w:tcPr>
            <w:tcW w:w="2245" w:type="dxa"/>
          </w:tcPr>
          <w:p w14:paraId="2503553F" w14:textId="77777777" w:rsidR="002A633E" w:rsidRDefault="002A633E" w:rsidP="002A633E">
            <w:pPr>
              <w:ind w:left="0" w:firstLine="0"/>
              <w:jc w:val="center"/>
              <w:rPr>
                <w:szCs w:val="24"/>
              </w:rPr>
            </w:pPr>
          </w:p>
        </w:tc>
      </w:tr>
    </w:tbl>
    <w:p w14:paraId="51F4CA92" w14:textId="77777777" w:rsidR="00EC1F89" w:rsidRDefault="00EC1F89" w:rsidP="00C7715F">
      <w:pPr>
        <w:rPr>
          <w:szCs w:val="24"/>
        </w:rPr>
      </w:pPr>
    </w:p>
    <w:p w14:paraId="363A762A" w14:textId="4DC1A99F" w:rsidR="002A633E" w:rsidRDefault="002A633E" w:rsidP="002A633E">
      <w:pPr>
        <w:rPr>
          <w:bCs/>
          <w:sz w:val="22"/>
        </w:rPr>
      </w:pPr>
      <w:r>
        <w:rPr>
          <w:szCs w:val="24"/>
        </w:rPr>
        <w:t>I certify that I have properly witnessed all applicable safety devices listed in this report for boiler #</w:t>
      </w:r>
      <w:r w:rsidRPr="004665B7">
        <w:rPr>
          <w:bCs/>
          <w:sz w:val="22"/>
        </w:rPr>
        <w:t>$boiler_num$</w:t>
      </w:r>
      <w:r>
        <w:rPr>
          <w:bCs/>
          <w:sz w:val="22"/>
        </w:rPr>
        <w:t xml:space="preserve"> and its associated equipment and I certify that </w:t>
      </w:r>
      <w:proofErr w:type="gramStart"/>
      <w:r>
        <w:rPr>
          <w:bCs/>
          <w:sz w:val="22"/>
        </w:rPr>
        <w:t>all of</w:t>
      </w:r>
      <w:proofErr w:type="gramEnd"/>
      <w:r>
        <w:rPr>
          <w:bCs/>
          <w:sz w:val="22"/>
        </w:rPr>
        <w:t xml:space="preserve"> these tests confirm that every device tested “passed” as defined by the following question: Did the device fail or pas the 3 question criteria?</w:t>
      </w:r>
    </w:p>
    <w:p w14:paraId="7BD3F95A" w14:textId="77777777" w:rsidR="002A633E" w:rsidRDefault="002A633E" w:rsidP="002A633E">
      <w:pPr>
        <w:rPr>
          <w:szCs w:val="24"/>
        </w:rPr>
      </w:pPr>
    </w:p>
    <w:tbl>
      <w:tblPr>
        <w:tblStyle w:val="TableGrid0"/>
        <w:tblW w:w="0" w:type="auto"/>
        <w:tblInd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1"/>
        <w:gridCol w:w="270"/>
        <w:gridCol w:w="3870"/>
        <w:gridCol w:w="270"/>
        <w:gridCol w:w="2245"/>
      </w:tblGrid>
      <w:tr w:rsidR="002A633E" w14:paraId="0D81F18E" w14:textId="77777777" w:rsidTr="00D224D1">
        <w:tc>
          <w:tcPr>
            <w:tcW w:w="3401" w:type="dxa"/>
            <w:tcBorders>
              <w:bottom w:val="single" w:sz="8" w:space="0" w:color="auto"/>
            </w:tcBorders>
          </w:tcPr>
          <w:p w14:paraId="0E11F892" w14:textId="69144ADA" w:rsidR="002A633E" w:rsidRDefault="00047AD2" w:rsidP="00D224D1">
            <w:pPr>
              <w:ind w:left="0" w:firstLine="0"/>
              <w:jc w:val="center"/>
              <w:rPr>
                <w:szCs w:val="24"/>
              </w:rPr>
            </w:pPr>
            <w:r w:rsidRPr="004665B7">
              <w:rPr>
                <w:bCs/>
                <w:sz w:val="22"/>
              </w:rPr>
              <w:t>$</w:t>
            </w:r>
            <w:proofErr w:type="spellStart"/>
            <w:r>
              <w:rPr>
                <w:bCs/>
                <w:sz w:val="22"/>
              </w:rPr>
              <w:t>va_witness</w:t>
            </w:r>
            <w:proofErr w:type="spellEnd"/>
            <w:r w:rsidRPr="004665B7">
              <w:rPr>
                <w:bCs/>
                <w:sz w:val="22"/>
              </w:rPr>
              <w:t>$</w:t>
            </w:r>
          </w:p>
        </w:tc>
        <w:tc>
          <w:tcPr>
            <w:tcW w:w="270" w:type="dxa"/>
          </w:tcPr>
          <w:p w14:paraId="6279AAB7" w14:textId="77777777" w:rsidR="002A633E" w:rsidRDefault="002A633E" w:rsidP="00D224D1">
            <w:pPr>
              <w:ind w:left="0" w:firstLine="0"/>
              <w:jc w:val="center"/>
              <w:rPr>
                <w:szCs w:val="24"/>
              </w:rPr>
            </w:pPr>
          </w:p>
        </w:tc>
        <w:tc>
          <w:tcPr>
            <w:tcW w:w="3870" w:type="dxa"/>
            <w:tcBorders>
              <w:bottom w:val="single" w:sz="8" w:space="0" w:color="auto"/>
            </w:tcBorders>
          </w:tcPr>
          <w:p w14:paraId="709718BA" w14:textId="77777777" w:rsidR="002A633E" w:rsidRDefault="002A633E" w:rsidP="00D224D1">
            <w:pPr>
              <w:ind w:left="0" w:firstLine="0"/>
              <w:jc w:val="center"/>
              <w:rPr>
                <w:szCs w:val="24"/>
              </w:rPr>
            </w:pPr>
          </w:p>
        </w:tc>
        <w:tc>
          <w:tcPr>
            <w:tcW w:w="270" w:type="dxa"/>
          </w:tcPr>
          <w:p w14:paraId="6F9C8723" w14:textId="77777777" w:rsidR="002A633E" w:rsidRDefault="002A633E" w:rsidP="00D224D1">
            <w:pPr>
              <w:ind w:left="0" w:firstLine="0"/>
              <w:jc w:val="center"/>
              <w:rPr>
                <w:szCs w:val="24"/>
              </w:rPr>
            </w:pPr>
          </w:p>
        </w:tc>
        <w:tc>
          <w:tcPr>
            <w:tcW w:w="2245" w:type="dxa"/>
            <w:tcBorders>
              <w:bottom w:val="single" w:sz="8" w:space="0" w:color="auto"/>
            </w:tcBorders>
          </w:tcPr>
          <w:p w14:paraId="62F93563" w14:textId="77777777" w:rsidR="002A633E" w:rsidRDefault="002A633E" w:rsidP="00D224D1">
            <w:pPr>
              <w:ind w:left="0" w:firstLine="0"/>
              <w:jc w:val="center"/>
              <w:rPr>
                <w:szCs w:val="24"/>
              </w:rPr>
            </w:pPr>
          </w:p>
        </w:tc>
      </w:tr>
      <w:tr w:rsidR="002A633E" w14:paraId="23006DE9" w14:textId="77777777" w:rsidTr="00D224D1">
        <w:tc>
          <w:tcPr>
            <w:tcW w:w="3401" w:type="dxa"/>
            <w:tcBorders>
              <w:top w:val="single" w:sz="8" w:space="0" w:color="auto"/>
            </w:tcBorders>
          </w:tcPr>
          <w:p w14:paraId="4D1C9F37" w14:textId="77777777" w:rsidR="002A633E" w:rsidRDefault="002A633E" w:rsidP="00D224D1">
            <w:pPr>
              <w:ind w:left="0" w:firstLine="0"/>
              <w:jc w:val="center"/>
              <w:rPr>
                <w:szCs w:val="24"/>
              </w:rPr>
            </w:pPr>
            <w:r>
              <w:rPr>
                <w:szCs w:val="24"/>
              </w:rPr>
              <w:t>PRINTED NAME</w:t>
            </w:r>
          </w:p>
        </w:tc>
        <w:tc>
          <w:tcPr>
            <w:tcW w:w="270" w:type="dxa"/>
          </w:tcPr>
          <w:p w14:paraId="5E14D785" w14:textId="77777777" w:rsidR="002A633E" w:rsidRDefault="002A633E" w:rsidP="00D224D1">
            <w:pPr>
              <w:ind w:left="0" w:firstLine="0"/>
              <w:jc w:val="center"/>
              <w:rPr>
                <w:szCs w:val="24"/>
              </w:rPr>
            </w:pPr>
          </w:p>
        </w:tc>
        <w:tc>
          <w:tcPr>
            <w:tcW w:w="3870" w:type="dxa"/>
            <w:tcBorders>
              <w:top w:val="single" w:sz="8" w:space="0" w:color="auto"/>
            </w:tcBorders>
          </w:tcPr>
          <w:p w14:paraId="609D01A6" w14:textId="77777777" w:rsidR="002A633E" w:rsidRDefault="002A633E" w:rsidP="00D224D1">
            <w:pPr>
              <w:ind w:left="0" w:firstLine="0"/>
              <w:jc w:val="center"/>
              <w:rPr>
                <w:szCs w:val="24"/>
              </w:rPr>
            </w:pPr>
            <w:r>
              <w:rPr>
                <w:szCs w:val="24"/>
              </w:rPr>
              <w:t>SIGNATURE</w:t>
            </w:r>
          </w:p>
        </w:tc>
        <w:tc>
          <w:tcPr>
            <w:tcW w:w="270" w:type="dxa"/>
          </w:tcPr>
          <w:p w14:paraId="02553292" w14:textId="77777777" w:rsidR="002A633E" w:rsidRDefault="002A633E" w:rsidP="00D224D1">
            <w:pPr>
              <w:ind w:left="0" w:firstLine="0"/>
              <w:jc w:val="center"/>
              <w:rPr>
                <w:szCs w:val="24"/>
              </w:rPr>
            </w:pPr>
          </w:p>
        </w:tc>
        <w:tc>
          <w:tcPr>
            <w:tcW w:w="2245" w:type="dxa"/>
            <w:tcBorders>
              <w:top w:val="single" w:sz="8" w:space="0" w:color="auto"/>
            </w:tcBorders>
          </w:tcPr>
          <w:p w14:paraId="1981C8C8" w14:textId="77777777" w:rsidR="002A633E" w:rsidRDefault="002A633E" w:rsidP="00D224D1">
            <w:pPr>
              <w:ind w:left="0" w:firstLine="0"/>
              <w:jc w:val="center"/>
              <w:rPr>
                <w:szCs w:val="24"/>
              </w:rPr>
            </w:pPr>
            <w:r>
              <w:rPr>
                <w:szCs w:val="24"/>
              </w:rPr>
              <w:t>DATE</w:t>
            </w:r>
          </w:p>
        </w:tc>
      </w:tr>
      <w:tr w:rsidR="002A633E" w14:paraId="5F65510D" w14:textId="77777777" w:rsidTr="002A633E">
        <w:tc>
          <w:tcPr>
            <w:tcW w:w="3401" w:type="dxa"/>
          </w:tcPr>
          <w:p w14:paraId="62855889" w14:textId="77777777" w:rsidR="002A633E" w:rsidRDefault="002A633E" w:rsidP="00D224D1">
            <w:pPr>
              <w:ind w:left="0" w:firstLine="0"/>
              <w:jc w:val="center"/>
              <w:rPr>
                <w:szCs w:val="24"/>
              </w:rPr>
            </w:pPr>
          </w:p>
        </w:tc>
        <w:tc>
          <w:tcPr>
            <w:tcW w:w="270" w:type="dxa"/>
          </w:tcPr>
          <w:p w14:paraId="30A27841" w14:textId="77777777" w:rsidR="002A633E" w:rsidRDefault="002A633E" w:rsidP="00D224D1">
            <w:pPr>
              <w:ind w:left="0" w:firstLine="0"/>
              <w:jc w:val="center"/>
              <w:rPr>
                <w:szCs w:val="24"/>
              </w:rPr>
            </w:pPr>
          </w:p>
        </w:tc>
        <w:tc>
          <w:tcPr>
            <w:tcW w:w="3870" w:type="dxa"/>
          </w:tcPr>
          <w:p w14:paraId="63EC3273" w14:textId="77777777" w:rsidR="002A633E" w:rsidRDefault="002A633E" w:rsidP="00D224D1">
            <w:pPr>
              <w:ind w:left="0" w:firstLine="0"/>
              <w:jc w:val="center"/>
              <w:rPr>
                <w:szCs w:val="24"/>
              </w:rPr>
            </w:pPr>
          </w:p>
        </w:tc>
        <w:tc>
          <w:tcPr>
            <w:tcW w:w="270" w:type="dxa"/>
          </w:tcPr>
          <w:p w14:paraId="775841A3" w14:textId="77777777" w:rsidR="002A633E" w:rsidRDefault="002A633E" w:rsidP="00D224D1">
            <w:pPr>
              <w:ind w:left="0" w:firstLine="0"/>
              <w:jc w:val="center"/>
              <w:rPr>
                <w:szCs w:val="24"/>
              </w:rPr>
            </w:pPr>
          </w:p>
        </w:tc>
        <w:tc>
          <w:tcPr>
            <w:tcW w:w="2245" w:type="dxa"/>
          </w:tcPr>
          <w:p w14:paraId="0FDAFE95" w14:textId="77777777" w:rsidR="002A633E" w:rsidRDefault="002A633E" w:rsidP="00D224D1">
            <w:pPr>
              <w:ind w:left="0" w:firstLine="0"/>
              <w:jc w:val="center"/>
              <w:rPr>
                <w:szCs w:val="24"/>
              </w:rPr>
            </w:pPr>
          </w:p>
        </w:tc>
      </w:tr>
      <w:tr w:rsidR="002A633E" w14:paraId="3F07137D" w14:textId="77777777" w:rsidTr="002A633E">
        <w:tc>
          <w:tcPr>
            <w:tcW w:w="3401" w:type="dxa"/>
            <w:tcBorders>
              <w:bottom w:val="single" w:sz="8" w:space="0" w:color="auto"/>
            </w:tcBorders>
          </w:tcPr>
          <w:p w14:paraId="4CE33F08" w14:textId="1798B4B4" w:rsidR="002A633E" w:rsidRDefault="00047AD2" w:rsidP="00D224D1">
            <w:pPr>
              <w:ind w:left="0" w:firstLine="0"/>
              <w:jc w:val="center"/>
              <w:rPr>
                <w:szCs w:val="24"/>
              </w:rPr>
            </w:pPr>
            <w:r w:rsidRPr="004665B7">
              <w:rPr>
                <w:bCs/>
                <w:sz w:val="22"/>
              </w:rPr>
              <w:t>$</w:t>
            </w:r>
            <w:proofErr w:type="spellStart"/>
            <w:r>
              <w:rPr>
                <w:bCs/>
                <w:sz w:val="22"/>
              </w:rPr>
              <w:t>va_witness_title</w:t>
            </w:r>
            <w:proofErr w:type="spellEnd"/>
            <w:r w:rsidRPr="004665B7">
              <w:rPr>
                <w:bCs/>
                <w:sz w:val="22"/>
              </w:rPr>
              <w:t>$</w:t>
            </w:r>
          </w:p>
        </w:tc>
        <w:tc>
          <w:tcPr>
            <w:tcW w:w="270" w:type="dxa"/>
          </w:tcPr>
          <w:p w14:paraId="44F5F18B" w14:textId="77777777" w:rsidR="002A633E" w:rsidRDefault="002A633E" w:rsidP="00D224D1">
            <w:pPr>
              <w:ind w:left="0" w:firstLine="0"/>
              <w:jc w:val="center"/>
              <w:rPr>
                <w:szCs w:val="24"/>
              </w:rPr>
            </w:pPr>
          </w:p>
        </w:tc>
        <w:tc>
          <w:tcPr>
            <w:tcW w:w="3870" w:type="dxa"/>
          </w:tcPr>
          <w:p w14:paraId="2A4040F5" w14:textId="77777777" w:rsidR="002A633E" w:rsidRDefault="002A633E" w:rsidP="00D224D1">
            <w:pPr>
              <w:ind w:left="0" w:firstLine="0"/>
              <w:jc w:val="center"/>
              <w:rPr>
                <w:szCs w:val="24"/>
              </w:rPr>
            </w:pPr>
          </w:p>
        </w:tc>
        <w:tc>
          <w:tcPr>
            <w:tcW w:w="270" w:type="dxa"/>
          </w:tcPr>
          <w:p w14:paraId="7E08BA36" w14:textId="77777777" w:rsidR="002A633E" w:rsidRDefault="002A633E" w:rsidP="00D224D1">
            <w:pPr>
              <w:ind w:left="0" w:firstLine="0"/>
              <w:jc w:val="center"/>
              <w:rPr>
                <w:szCs w:val="24"/>
              </w:rPr>
            </w:pPr>
          </w:p>
        </w:tc>
        <w:tc>
          <w:tcPr>
            <w:tcW w:w="2245" w:type="dxa"/>
          </w:tcPr>
          <w:p w14:paraId="2FDCA733" w14:textId="77777777" w:rsidR="002A633E" w:rsidRDefault="002A633E" w:rsidP="00D224D1">
            <w:pPr>
              <w:ind w:left="0" w:firstLine="0"/>
              <w:jc w:val="center"/>
              <w:rPr>
                <w:szCs w:val="24"/>
              </w:rPr>
            </w:pPr>
          </w:p>
        </w:tc>
      </w:tr>
      <w:tr w:rsidR="002A633E" w14:paraId="274D4553" w14:textId="77777777" w:rsidTr="002A633E">
        <w:tc>
          <w:tcPr>
            <w:tcW w:w="3401" w:type="dxa"/>
            <w:tcBorders>
              <w:top w:val="single" w:sz="8" w:space="0" w:color="auto"/>
            </w:tcBorders>
          </w:tcPr>
          <w:p w14:paraId="0D837296" w14:textId="77777777" w:rsidR="002A633E" w:rsidRDefault="002A633E" w:rsidP="00D224D1">
            <w:pPr>
              <w:ind w:left="0" w:firstLine="0"/>
              <w:jc w:val="center"/>
              <w:rPr>
                <w:szCs w:val="24"/>
              </w:rPr>
            </w:pPr>
            <w:r>
              <w:rPr>
                <w:szCs w:val="24"/>
              </w:rPr>
              <w:t>Position Title</w:t>
            </w:r>
          </w:p>
        </w:tc>
        <w:tc>
          <w:tcPr>
            <w:tcW w:w="270" w:type="dxa"/>
          </w:tcPr>
          <w:p w14:paraId="06CFA59C" w14:textId="77777777" w:rsidR="002A633E" w:rsidRDefault="002A633E" w:rsidP="00D224D1">
            <w:pPr>
              <w:ind w:left="0" w:firstLine="0"/>
              <w:jc w:val="center"/>
              <w:rPr>
                <w:szCs w:val="24"/>
              </w:rPr>
            </w:pPr>
          </w:p>
        </w:tc>
        <w:tc>
          <w:tcPr>
            <w:tcW w:w="3870" w:type="dxa"/>
          </w:tcPr>
          <w:p w14:paraId="6710FF3A" w14:textId="19951B5F" w:rsidR="002A633E" w:rsidRDefault="002A633E" w:rsidP="00D224D1">
            <w:pPr>
              <w:ind w:left="0" w:firstLine="0"/>
              <w:jc w:val="center"/>
              <w:rPr>
                <w:szCs w:val="24"/>
              </w:rPr>
            </w:pPr>
          </w:p>
        </w:tc>
        <w:tc>
          <w:tcPr>
            <w:tcW w:w="270" w:type="dxa"/>
          </w:tcPr>
          <w:p w14:paraId="121C3EB2" w14:textId="77777777" w:rsidR="002A633E" w:rsidRDefault="002A633E" w:rsidP="00D224D1">
            <w:pPr>
              <w:ind w:left="0" w:firstLine="0"/>
              <w:jc w:val="center"/>
              <w:rPr>
                <w:szCs w:val="24"/>
              </w:rPr>
            </w:pPr>
          </w:p>
        </w:tc>
        <w:tc>
          <w:tcPr>
            <w:tcW w:w="2245" w:type="dxa"/>
          </w:tcPr>
          <w:p w14:paraId="609DF859" w14:textId="77777777" w:rsidR="002A633E" w:rsidRDefault="002A633E" w:rsidP="00D224D1">
            <w:pPr>
              <w:ind w:left="0" w:firstLine="0"/>
              <w:jc w:val="center"/>
              <w:rPr>
                <w:szCs w:val="24"/>
              </w:rPr>
            </w:pPr>
          </w:p>
        </w:tc>
      </w:tr>
    </w:tbl>
    <w:p w14:paraId="5A695692" w14:textId="77777777" w:rsidR="002A633E" w:rsidRDefault="002A633E" w:rsidP="002A633E">
      <w:pPr>
        <w:rPr>
          <w:szCs w:val="24"/>
        </w:rPr>
      </w:pPr>
    </w:p>
    <w:p w14:paraId="2CBE0664" w14:textId="77777777" w:rsidR="0036451E" w:rsidRDefault="0036451E">
      <w:pPr>
        <w:spacing w:after="160" w:line="259" w:lineRule="auto"/>
        <w:ind w:left="0" w:firstLine="0"/>
        <w:rPr>
          <w:szCs w:val="24"/>
        </w:rPr>
      </w:pPr>
      <w:r>
        <w:rPr>
          <w:szCs w:val="24"/>
        </w:rPr>
        <w:br w:type="page"/>
      </w:r>
    </w:p>
    <w:tbl>
      <w:tblPr>
        <w:tblStyle w:val="TableGrid0"/>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035"/>
      </w:tblGrid>
      <w:tr w:rsidR="0036451E" w14:paraId="0B6EC72B" w14:textId="77777777" w:rsidTr="00D224D1">
        <w:tc>
          <w:tcPr>
            <w:tcW w:w="5035" w:type="dxa"/>
            <w:shd w:val="clear" w:color="auto" w:fill="E7E6E6" w:themeFill="background2"/>
          </w:tcPr>
          <w:p w14:paraId="1108031F" w14:textId="77777777" w:rsidR="0036451E" w:rsidRDefault="0036451E" w:rsidP="00D224D1">
            <w:r w:rsidRPr="00A14397">
              <w:rPr>
                <w:szCs w:val="24"/>
              </w:rPr>
              <w:lastRenderedPageBreak/>
              <w:t>$</w:t>
            </w:r>
            <w:proofErr w:type="spellStart"/>
            <w:r w:rsidRPr="00A14397">
              <w:rPr>
                <w:szCs w:val="24"/>
              </w:rPr>
              <w:t>va_loc</w:t>
            </w:r>
            <w:proofErr w:type="spellEnd"/>
            <w:r w:rsidRPr="00A14397">
              <w:rPr>
                <w:szCs w:val="24"/>
              </w:rPr>
              <w:t>$</w:t>
            </w:r>
          </w:p>
        </w:tc>
        <w:tc>
          <w:tcPr>
            <w:tcW w:w="5035" w:type="dxa"/>
            <w:shd w:val="clear" w:color="auto" w:fill="E7E6E6" w:themeFill="background2"/>
          </w:tcPr>
          <w:p w14:paraId="7B6C791A" w14:textId="77777777" w:rsidR="0036451E" w:rsidRDefault="0036451E" w:rsidP="00D224D1">
            <w:pPr>
              <w:jc w:val="right"/>
            </w:pPr>
            <w:r w:rsidRPr="00A14397">
              <w:rPr>
                <w:szCs w:val="24"/>
              </w:rPr>
              <w:t>Boiler $</w:t>
            </w:r>
            <w:proofErr w:type="spellStart"/>
            <w:r w:rsidRPr="00A14397">
              <w:rPr>
                <w:szCs w:val="24"/>
              </w:rPr>
              <w:t>boiler_num</w:t>
            </w:r>
            <w:proofErr w:type="spellEnd"/>
            <w:r w:rsidRPr="00A14397">
              <w:rPr>
                <w:szCs w:val="24"/>
              </w:rPr>
              <w:t>$</w:t>
            </w:r>
          </w:p>
        </w:tc>
      </w:tr>
    </w:tbl>
    <w:p w14:paraId="33DB85AD" w14:textId="77777777" w:rsidR="0036451E" w:rsidRDefault="0036451E" w:rsidP="0036451E">
      <w:pPr>
        <w:rPr>
          <w:szCs w:val="24"/>
        </w:rPr>
      </w:pPr>
    </w:p>
    <w:p w14:paraId="07A41B83" w14:textId="0CEC5B46" w:rsidR="0036451E" w:rsidRDefault="0036451E" w:rsidP="0036451E">
      <w:pPr>
        <w:pStyle w:val="Heading1"/>
      </w:pPr>
      <w:bookmarkStart w:id="1" w:name="_Toc164750202"/>
      <w:r>
        <w:t>REPORT CERTIFICATION</w:t>
      </w:r>
      <w:r w:rsidR="00A15A4C">
        <w:t xml:space="preserve"> (Failures)</w:t>
      </w:r>
      <w:bookmarkEnd w:id="1"/>
    </w:p>
    <w:p w14:paraId="3DC02604" w14:textId="77777777" w:rsidR="0036451E" w:rsidRDefault="0036451E" w:rsidP="0036451E">
      <w:pPr>
        <w:rPr>
          <w:szCs w:val="24"/>
        </w:rPr>
      </w:pPr>
    </w:p>
    <w:p w14:paraId="0F7F2E7D" w14:textId="6EC09DBE" w:rsidR="0036451E" w:rsidRDefault="0036451E" w:rsidP="0036451E">
      <w:pPr>
        <w:rPr>
          <w:bCs/>
          <w:sz w:val="22"/>
        </w:rPr>
      </w:pPr>
      <w:r>
        <w:rPr>
          <w:szCs w:val="24"/>
        </w:rPr>
        <w:t>I certify that I have properly tested all applicable safety devices listed in this report for boiler #</w:t>
      </w:r>
      <w:r w:rsidRPr="004665B7">
        <w:rPr>
          <w:bCs/>
          <w:sz w:val="22"/>
        </w:rPr>
        <w:t>$boiler_num$</w:t>
      </w:r>
      <w:r>
        <w:rPr>
          <w:bCs/>
          <w:sz w:val="22"/>
        </w:rPr>
        <w:t xml:space="preserve"> and its associated equipment and I certify that some of these tests failed as defined by the following question: Did the device fail or pas the 3 question criteria? More details of these failures are given in Appendix F (Comments on each individual test)</w:t>
      </w:r>
    </w:p>
    <w:p w14:paraId="1D272C62" w14:textId="77777777" w:rsidR="0036451E" w:rsidRDefault="0036451E" w:rsidP="0036451E">
      <w:pPr>
        <w:rPr>
          <w:szCs w:val="24"/>
        </w:rPr>
      </w:pPr>
    </w:p>
    <w:tbl>
      <w:tblPr>
        <w:tblStyle w:val="TableGrid0"/>
        <w:tblW w:w="0" w:type="auto"/>
        <w:tblInd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1"/>
        <w:gridCol w:w="270"/>
        <w:gridCol w:w="3870"/>
        <w:gridCol w:w="270"/>
        <w:gridCol w:w="2245"/>
      </w:tblGrid>
      <w:tr w:rsidR="0036451E" w14:paraId="33191E4B" w14:textId="77777777" w:rsidTr="00D224D1">
        <w:tc>
          <w:tcPr>
            <w:tcW w:w="3401" w:type="dxa"/>
            <w:tcBorders>
              <w:bottom w:val="single" w:sz="8" w:space="0" w:color="auto"/>
            </w:tcBorders>
          </w:tcPr>
          <w:p w14:paraId="02DE5D35" w14:textId="77777777" w:rsidR="0036451E" w:rsidRDefault="0036451E" w:rsidP="00D224D1">
            <w:pPr>
              <w:ind w:left="0" w:firstLine="0"/>
              <w:jc w:val="center"/>
              <w:rPr>
                <w:szCs w:val="24"/>
              </w:rPr>
            </w:pPr>
            <w:r w:rsidRPr="004665B7">
              <w:rPr>
                <w:bCs/>
                <w:sz w:val="22"/>
              </w:rPr>
              <w:t>$</w:t>
            </w:r>
            <w:proofErr w:type="spellStart"/>
            <w:r w:rsidRPr="004665B7">
              <w:rPr>
                <w:bCs/>
                <w:sz w:val="22"/>
              </w:rPr>
              <w:t>evaluator</w:t>
            </w:r>
            <w:r>
              <w:rPr>
                <w:bCs/>
                <w:sz w:val="22"/>
              </w:rPr>
              <w:t>_lead</w:t>
            </w:r>
            <w:proofErr w:type="spellEnd"/>
            <w:r w:rsidRPr="004665B7">
              <w:rPr>
                <w:bCs/>
                <w:sz w:val="22"/>
              </w:rPr>
              <w:t>$</w:t>
            </w:r>
          </w:p>
        </w:tc>
        <w:tc>
          <w:tcPr>
            <w:tcW w:w="270" w:type="dxa"/>
          </w:tcPr>
          <w:p w14:paraId="27AA772C" w14:textId="77777777" w:rsidR="0036451E" w:rsidRDefault="0036451E" w:rsidP="00D224D1">
            <w:pPr>
              <w:ind w:left="0" w:firstLine="0"/>
              <w:jc w:val="center"/>
              <w:rPr>
                <w:szCs w:val="24"/>
              </w:rPr>
            </w:pPr>
          </w:p>
        </w:tc>
        <w:tc>
          <w:tcPr>
            <w:tcW w:w="3870" w:type="dxa"/>
            <w:tcBorders>
              <w:bottom w:val="single" w:sz="8" w:space="0" w:color="auto"/>
            </w:tcBorders>
          </w:tcPr>
          <w:p w14:paraId="51AAA050" w14:textId="77777777" w:rsidR="0036451E" w:rsidRDefault="0036451E" w:rsidP="00D224D1">
            <w:pPr>
              <w:ind w:left="0" w:firstLine="0"/>
              <w:jc w:val="center"/>
              <w:rPr>
                <w:szCs w:val="24"/>
              </w:rPr>
            </w:pPr>
          </w:p>
        </w:tc>
        <w:tc>
          <w:tcPr>
            <w:tcW w:w="270" w:type="dxa"/>
          </w:tcPr>
          <w:p w14:paraId="19D4F8ED" w14:textId="77777777" w:rsidR="0036451E" w:rsidRDefault="0036451E" w:rsidP="00D224D1">
            <w:pPr>
              <w:ind w:left="0" w:firstLine="0"/>
              <w:jc w:val="center"/>
              <w:rPr>
                <w:szCs w:val="24"/>
              </w:rPr>
            </w:pPr>
          </w:p>
        </w:tc>
        <w:tc>
          <w:tcPr>
            <w:tcW w:w="2245" w:type="dxa"/>
            <w:tcBorders>
              <w:bottom w:val="single" w:sz="8" w:space="0" w:color="auto"/>
            </w:tcBorders>
          </w:tcPr>
          <w:p w14:paraId="1A5E6A1A" w14:textId="77777777" w:rsidR="0036451E" w:rsidRDefault="0036451E" w:rsidP="00D224D1">
            <w:pPr>
              <w:ind w:left="0" w:firstLine="0"/>
              <w:jc w:val="center"/>
              <w:rPr>
                <w:szCs w:val="24"/>
              </w:rPr>
            </w:pPr>
          </w:p>
        </w:tc>
      </w:tr>
      <w:tr w:rsidR="0036451E" w14:paraId="3E68303E" w14:textId="77777777" w:rsidTr="00D224D1">
        <w:tc>
          <w:tcPr>
            <w:tcW w:w="3401" w:type="dxa"/>
            <w:tcBorders>
              <w:top w:val="single" w:sz="8" w:space="0" w:color="auto"/>
            </w:tcBorders>
          </w:tcPr>
          <w:p w14:paraId="65ABFB96" w14:textId="77777777" w:rsidR="0036451E" w:rsidRDefault="0036451E" w:rsidP="00D224D1">
            <w:pPr>
              <w:ind w:left="0" w:firstLine="0"/>
              <w:jc w:val="center"/>
              <w:rPr>
                <w:szCs w:val="24"/>
              </w:rPr>
            </w:pPr>
            <w:r>
              <w:rPr>
                <w:szCs w:val="24"/>
              </w:rPr>
              <w:t>PRINTED NAME</w:t>
            </w:r>
          </w:p>
        </w:tc>
        <w:tc>
          <w:tcPr>
            <w:tcW w:w="270" w:type="dxa"/>
          </w:tcPr>
          <w:p w14:paraId="11DF8941" w14:textId="77777777" w:rsidR="0036451E" w:rsidRDefault="0036451E" w:rsidP="00D224D1">
            <w:pPr>
              <w:ind w:left="0" w:firstLine="0"/>
              <w:jc w:val="center"/>
              <w:rPr>
                <w:szCs w:val="24"/>
              </w:rPr>
            </w:pPr>
          </w:p>
        </w:tc>
        <w:tc>
          <w:tcPr>
            <w:tcW w:w="3870" w:type="dxa"/>
            <w:tcBorders>
              <w:top w:val="single" w:sz="8" w:space="0" w:color="auto"/>
            </w:tcBorders>
          </w:tcPr>
          <w:p w14:paraId="47A13B55" w14:textId="77777777" w:rsidR="0036451E" w:rsidRDefault="0036451E" w:rsidP="00D224D1">
            <w:pPr>
              <w:ind w:left="0" w:firstLine="0"/>
              <w:jc w:val="center"/>
              <w:rPr>
                <w:szCs w:val="24"/>
              </w:rPr>
            </w:pPr>
            <w:r>
              <w:rPr>
                <w:szCs w:val="24"/>
              </w:rPr>
              <w:t>SIGNATURE</w:t>
            </w:r>
          </w:p>
        </w:tc>
        <w:tc>
          <w:tcPr>
            <w:tcW w:w="270" w:type="dxa"/>
          </w:tcPr>
          <w:p w14:paraId="0F6E18FA" w14:textId="77777777" w:rsidR="0036451E" w:rsidRDefault="0036451E" w:rsidP="00D224D1">
            <w:pPr>
              <w:ind w:left="0" w:firstLine="0"/>
              <w:jc w:val="center"/>
              <w:rPr>
                <w:szCs w:val="24"/>
              </w:rPr>
            </w:pPr>
          </w:p>
        </w:tc>
        <w:tc>
          <w:tcPr>
            <w:tcW w:w="2245" w:type="dxa"/>
            <w:tcBorders>
              <w:top w:val="single" w:sz="8" w:space="0" w:color="auto"/>
            </w:tcBorders>
          </w:tcPr>
          <w:p w14:paraId="0DC0F448" w14:textId="77777777" w:rsidR="0036451E" w:rsidRDefault="0036451E" w:rsidP="00D224D1">
            <w:pPr>
              <w:ind w:left="0" w:firstLine="0"/>
              <w:jc w:val="center"/>
              <w:rPr>
                <w:szCs w:val="24"/>
              </w:rPr>
            </w:pPr>
            <w:r>
              <w:rPr>
                <w:szCs w:val="24"/>
              </w:rPr>
              <w:t>DATE</w:t>
            </w:r>
          </w:p>
        </w:tc>
      </w:tr>
      <w:tr w:rsidR="0036451E" w14:paraId="1F90B914" w14:textId="77777777" w:rsidTr="00D224D1">
        <w:tc>
          <w:tcPr>
            <w:tcW w:w="3401" w:type="dxa"/>
          </w:tcPr>
          <w:p w14:paraId="3E0F9C4E" w14:textId="77777777" w:rsidR="0036451E" w:rsidRDefault="0036451E" w:rsidP="00D224D1">
            <w:pPr>
              <w:ind w:left="0" w:firstLine="0"/>
              <w:jc w:val="center"/>
              <w:rPr>
                <w:szCs w:val="24"/>
              </w:rPr>
            </w:pPr>
          </w:p>
        </w:tc>
        <w:tc>
          <w:tcPr>
            <w:tcW w:w="270" w:type="dxa"/>
          </w:tcPr>
          <w:p w14:paraId="77EC37BF" w14:textId="77777777" w:rsidR="0036451E" w:rsidRDefault="0036451E" w:rsidP="00D224D1">
            <w:pPr>
              <w:ind w:left="0" w:firstLine="0"/>
              <w:jc w:val="center"/>
              <w:rPr>
                <w:szCs w:val="24"/>
              </w:rPr>
            </w:pPr>
          </w:p>
        </w:tc>
        <w:tc>
          <w:tcPr>
            <w:tcW w:w="3870" w:type="dxa"/>
          </w:tcPr>
          <w:p w14:paraId="3C238B4E" w14:textId="77777777" w:rsidR="0036451E" w:rsidRDefault="0036451E" w:rsidP="00D224D1">
            <w:pPr>
              <w:ind w:left="0" w:firstLine="0"/>
              <w:jc w:val="center"/>
              <w:rPr>
                <w:szCs w:val="24"/>
              </w:rPr>
            </w:pPr>
          </w:p>
        </w:tc>
        <w:tc>
          <w:tcPr>
            <w:tcW w:w="270" w:type="dxa"/>
          </w:tcPr>
          <w:p w14:paraId="3AA3FEFC" w14:textId="77777777" w:rsidR="0036451E" w:rsidRDefault="0036451E" w:rsidP="00D224D1">
            <w:pPr>
              <w:ind w:left="0" w:firstLine="0"/>
              <w:jc w:val="center"/>
              <w:rPr>
                <w:szCs w:val="24"/>
              </w:rPr>
            </w:pPr>
          </w:p>
        </w:tc>
        <w:tc>
          <w:tcPr>
            <w:tcW w:w="2245" w:type="dxa"/>
          </w:tcPr>
          <w:p w14:paraId="4079E69C" w14:textId="77777777" w:rsidR="0036451E" w:rsidRDefault="0036451E" w:rsidP="00D224D1">
            <w:pPr>
              <w:ind w:left="0" w:firstLine="0"/>
              <w:jc w:val="center"/>
              <w:rPr>
                <w:szCs w:val="24"/>
              </w:rPr>
            </w:pPr>
          </w:p>
        </w:tc>
      </w:tr>
      <w:tr w:rsidR="0036451E" w14:paraId="45CA4100" w14:textId="77777777" w:rsidTr="00D224D1">
        <w:tc>
          <w:tcPr>
            <w:tcW w:w="3401" w:type="dxa"/>
            <w:tcBorders>
              <w:bottom w:val="single" w:sz="8" w:space="0" w:color="auto"/>
            </w:tcBorders>
          </w:tcPr>
          <w:p w14:paraId="0E18F5E8" w14:textId="77777777" w:rsidR="0036451E" w:rsidRDefault="0036451E" w:rsidP="00D224D1">
            <w:pPr>
              <w:ind w:left="0" w:firstLine="0"/>
              <w:jc w:val="center"/>
              <w:rPr>
                <w:szCs w:val="24"/>
              </w:rPr>
            </w:pPr>
            <w:r w:rsidRPr="004665B7">
              <w:rPr>
                <w:bCs/>
                <w:sz w:val="22"/>
              </w:rPr>
              <w:t>$</w:t>
            </w:r>
            <w:proofErr w:type="spellStart"/>
            <w:r w:rsidRPr="004665B7">
              <w:rPr>
                <w:bCs/>
                <w:sz w:val="22"/>
              </w:rPr>
              <w:t>evaluator</w:t>
            </w:r>
            <w:r>
              <w:rPr>
                <w:bCs/>
                <w:sz w:val="22"/>
              </w:rPr>
              <w:t>_lead_title</w:t>
            </w:r>
            <w:proofErr w:type="spellEnd"/>
            <w:r w:rsidRPr="004665B7">
              <w:rPr>
                <w:bCs/>
                <w:sz w:val="22"/>
              </w:rPr>
              <w:t>$</w:t>
            </w:r>
          </w:p>
        </w:tc>
        <w:tc>
          <w:tcPr>
            <w:tcW w:w="270" w:type="dxa"/>
          </w:tcPr>
          <w:p w14:paraId="6E9E7D40" w14:textId="77777777" w:rsidR="0036451E" w:rsidRDefault="0036451E" w:rsidP="00D224D1">
            <w:pPr>
              <w:ind w:left="0" w:firstLine="0"/>
              <w:jc w:val="center"/>
              <w:rPr>
                <w:szCs w:val="24"/>
              </w:rPr>
            </w:pPr>
          </w:p>
        </w:tc>
        <w:tc>
          <w:tcPr>
            <w:tcW w:w="3870" w:type="dxa"/>
            <w:tcBorders>
              <w:bottom w:val="single" w:sz="8" w:space="0" w:color="auto"/>
            </w:tcBorders>
          </w:tcPr>
          <w:p w14:paraId="5137F463" w14:textId="77777777" w:rsidR="0036451E" w:rsidRDefault="0036451E" w:rsidP="00D224D1">
            <w:pPr>
              <w:ind w:left="0" w:firstLine="0"/>
              <w:jc w:val="center"/>
              <w:rPr>
                <w:szCs w:val="24"/>
              </w:rPr>
            </w:pPr>
            <w:r>
              <w:rPr>
                <w:szCs w:val="24"/>
              </w:rPr>
              <w:t>Caldaia Controls, LLC</w:t>
            </w:r>
          </w:p>
        </w:tc>
        <w:tc>
          <w:tcPr>
            <w:tcW w:w="270" w:type="dxa"/>
          </w:tcPr>
          <w:p w14:paraId="6AA768C8" w14:textId="77777777" w:rsidR="0036451E" w:rsidRDefault="0036451E" w:rsidP="00D224D1">
            <w:pPr>
              <w:ind w:left="0" w:firstLine="0"/>
              <w:jc w:val="center"/>
              <w:rPr>
                <w:szCs w:val="24"/>
              </w:rPr>
            </w:pPr>
          </w:p>
        </w:tc>
        <w:tc>
          <w:tcPr>
            <w:tcW w:w="2245" w:type="dxa"/>
          </w:tcPr>
          <w:p w14:paraId="336BB34C" w14:textId="77777777" w:rsidR="0036451E" w:rsidRDefault="0036451E" w:rsidP="00D224D1">
            <w:pPr>
              <w:ind w:left="0" w:firstLine="0"/>
              <w:jc w:val="center"/>
              <w:rPr>
                <w:szCs w:val="24"/>
              </w:rPr>
            </w:pPr>
          </w:p>
        </w:tc>
      </w:tr>
      <w:tr w:rsidR="0036451E" w14:paraId="5BCB3A55" w14:textId="77777777" w:rsidTr="00D224D1">
        <w:tc>
          <w:tcPr>
            <w:tcW w:w="3401" w:type="dxa"/>
            <w:tcBorders>
              <w:top w:val="single" w:sz="8" w:space="0" w:color="auto"/>
            </w:tcBorders>
          </w:tcPr>
          <w:p w14:paraId="7B2C8765" w14:textId="77777777" w:rsidR="0036451E" w:rsidRDefault="0036451E" w:rsidP="00D224D1">
            <w:pPr>
              <w:ind w:left="0" w:firstLine="0"/>
              <w:jc w:val="center"/>
              <w:rPr>
                <w:szCs w:val="24"/>
              </w:rPr>
            </w:pPr>
            <w:r>
              <w:rPr>
                <w:szCs w:val="24"/>
              </w:rPr>
              <w:t>Position Title</w:t>
            </w:r>
          </w:p>
        </w:tc>
        <w:tc>
          <w:tcPr>
            <w:tcW w:w="270" w:type="dxa"/>
          </w:tcPr>
          <w:p w14:paraId="76532B31" w14:textId="77777777" w:rsidR="0036451E" w:rsidRDefault="0036451E" w:rsidP="00D224D1">
            <w:pPr>
              <w:ind w:left="0" w:firstLine="0"/>
              <w:jc w:val="center"/>
              <w:rPr>
                <w:szCs w:val="24"/>
              </w:rPr>
            </w:pPr>
          </w:p>
        </w:tc>
        <w:tc>
          <w:tcPr>
            <w:tcW w:w="3870" w:type="dxa"/>
            <w:tcBorders>
              <w:top w:val="single" w:sz="8" w:space="0" w:color="auto"/>
            </w:tcBorders>
          </w:tcPr>
          <w:p w14:paraId="6FAD0097" w14:textId="77777777" w:rsidR="0036451E" w:rsidRDefault="0036451E" w:rsidP="00D224D1">
            <w:pPr>
              <w:ind w:left="0" w:firstLine="0"/>
              <w:jc w:val="center"/>
              <w:rPr>
                <w:szCs w:val="24"/>
              </w:rPr>
            </w:pPr>
            <w:r>
              <w:rPr>
                <w:szCs w:val="24"/>
              </w:rPr>
              <w:t>Company</w:t>
            </w:r>
          </w:p>
        </w:tc>
        <w:tc>
          <w:tcPr>
            <w:tcW w:w="270" w:type="dxa"/>
          </w:tcPr>
          <w:p w14:paraId="5AFCA28E" w14:textId="77777777" w:rsidR="0036451E" w:rsidRDefault="0036451E" w:rsidP="00D224D1">
            <w:pPr>
              <w:ind w:left="0" w:firstLine="0"/>
              <w:jc w:val="center"/>
              <w:rPr>
                <w:szCs w:val="24"/>
              </w:rPr>
            </w:pPr>
          </w:p>
        </w:tc>
        <w:tc>
          <w:tcPr>
            <w:tcW w:w="2245" w:type="dxa"/>
          </w:tcPr>
          <w:p w14:paraId="28F50B9C" w14:textId="77777777" w:rsidR="0036451E" w:rsidRDefault="0036451E" w:rsidP="00D224D1">
            <w:pPr>
              <w:ind w:left="0" w:firstLine="0"/>
              <w:jc w:val="center"/>
              <w:rPr>
                <w:szCs w:val="24"/>
              </w:rPr>
            </w:pPr>
          </w:p>
        </w:tc>
      </w:tr>
    </w:tbl>
    <w:p w14:paraId="1E89C6D7" w14:textId="77777777" w:rsidR="0036451E" w:rsidRDefault="0036451E" w:rsidP="0036451E">
      <w:pPr>
        <w:rPr>
          <w:szCs w:val="24"/>
        </w:rPr>
      </w:pPr>
    </w:p>
    <w:p w14:paraId="26A50C54" w14:textId="77777777" w:rsidR="0036451E" w:rsidRDefault="0036451E" w:rsidP="0036451E">
      <w:pPr>
        <w:rPr>
          <w:bCs/>
          <w:sz w:val="22"/>
        </w:rPr>
      </w:pPr>
      <w:r>
        <w:rPr>
          <w:szCs w:val="24"/>
        </w:rPr>
        <w:t>I certify that I have properly witnessed all applicable safety devices listed in this report for boiler #</w:t>
      </w:r>
      <w:r w:rsidRPr="004665B7">
        <w:rPr>
          <w:bCs/>
          <w:sz w:val="22"/>
        </w:rPr>
        <w:t>$boiler_num$</w:t>
      </w:r>
      <w:r>
        <w:rPr>
          <w:bCs/>
          <w:sz w:val="22"/>
        </w:rPr>
        <w:t xml:space="preserve"> and its associated equipment and I certify that some of these tests failed as defined by the following question: Did the device fail or pas the 3 question criteria? More details of these failures are given in Appendix F (Comments on each individual test)</w:t>
      </w:r>
    </w:p>
    <w:p w14:paraId="15542564" w14:textId="77777777" w:rsidR="0036451E" w:rsidRDefault="0036451E" w:rsidP="0036451E">
      <w:pPr>
        <w:rPr>
          <w:szCs w:val="24"/>
        </w:rPr>
      </w:pPr>
    </w:p>
    <w:tbl>
      <w:tblPr>
        <w:tblStyle w:val="TableGrid0"/>
        <w:tblW w:w="0" w:type="auto"/>
        <w:tblInd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1"/>
        <w:gridCol w:w="270"/>
        <w:gridCol w:w="3870"/>
        <w:gridCol w:w="270"/>
        <w:gridCol w:w="2245"/>
      </w:tblGrid>
      <w:tr w:rsidR="0036451E" w14:paraId="7AD1FADE" w14:textId="77777777" w:rsidTr="00D224D1">
        <w:tc>
          <w:tcPr>
            <w:tcW w:w="3401" w:type="dxa"/>
            <w:tcBorders>
              <w:bottom w:val="single" w:sz="8" w:space="0" w:color="auto"/>
            </w:tcBorders>
          </w:tcPr>
          <w:p w14:paraId="582B38B4" w14:textId="77777777" w:rsidR="0036451E" w:rsidRDefault="0036451E" w:rsidP="00D224D1">
            <w:pPr>
              <w:ind w:left="0" w:firstLine="0"/>
              <w:jc w:val="center"/>
              <w:rPr>
                <w:szCs w:val="24"/>
              </w:rPr>
            </w:pPr>
            <w:r w:rsidRPr="004665B7">
              <w:rPr>
                <w:bCs/>
                <w:sz w:val="22"/>
              </w:rPr>
              <w:t>$</w:t>
            </w:r>
            <w:proofErr w:type="spellStart"/>
            <w:r>
              <w:rPr>
                <w:bCs/>
                <w:sz w:val="22"/>
              </w:rPr>
              <w:t>va_witness</w:t>
            </w:r>
            <w:proofErr w:type="spellEnd"/>
            <w:r w:rsidRPr="004665B7">
              <w:rPr>
                <w:bCs/>
                <w:sz w:val="22"/>
              </w:rPr>
              <w:t>$</w:t>
            </w:r>
          </w:p>
        </w:tc>
        <w:tc>
          <w:tcPr>
            <w:tcW w:w="270" w:type="dxa"/>
          </w:tcPr>
          <w:p w14:paraId="0D2B4742" w14:textId="77777777" w:rsidR="0036451E" w:rsidRDefault="0036451E" w:rsidP="00D224D1">
            <w:pPr>
              <w:ind w:left="0" w:firstLine="0"/>
              <w:jc w:val="center"/>
              <w:rPr>
                <w:szCs w:val="24"/>
              </w:rPr>
            </w:pPr>
          </w:p>
        </w:tc>
        <w:tc>
          <w:tcPr>
            <w:tcW w:w="3870" w:type="dxa"/>
            <w:tcBorders>
              <w:bottom w:val="single" w:sz="8" w:space="0" w:color="auto"/>
            </w:tcBorders>
          </w:tcPr>
          <w:p w14:paraId="505957BD" w14:textId="77777777" w:rsidR="0036451E" w:rsidRDefault="0036451E" w:rsidP="00D224D1">
            <w:pPr>
              <w:ind w:left="0" w:firstLine="0"/>
              <w:jc w:val="center"/>
              <w:rPr>
                <w:szCs w:val="24"/>
              </w:rPr>
            </w:pPr>
          </w:p>
        </w:tc>
        <w:tc>
          <w:tcPr>
            <w:tcW w:w="270" w:type="dxa"/>
          </w:tcPr>
          <w:p w14:paraId="0E87C04F" w14:textId="77777777" w:rsidR="0036451E" w:rsidRDefault="0036451E" w:rsidP="00D224D1">
            <w:pPr>
              <w:ind w:left="0" w:firstLine="0"/>
              <w:jc w:val="center"/>
              <w:rPr>
                <w:szCs w:val="24"/>
              </w:rPr>
            </w:pPr>
          </w:p>
        </w:tc>
        <w:tc>
          <w:tcPr>
            <w:tcW w:w="2245" w:type="dxa"/>
            <w:tcBorders>
              <w:bottom w:val="single" w:sz="8" w:space="0" w:color="auto"/>
            </w:tcBorders>
          </w:tcPr>
          <w:p w14:paraId="08E95797" w14:textId="77777777" w:rsidR="0036451E" w:rsidRDefault="0036451E" w:rsidP="00D224D1">
            <w:pPr>
              <w:ind w:left="0" w:firstLine="0"/>
              <w:jc w:val="center"/>
              <w:rPr>
                <w:szCs w:val="24"/>
              </w:rPr>
            </w:pPr>
          </w:p>
        </w:tc>
      </w:tr>
      <w:tr w:rsidR="0036451E" w14:paraId="5A6FEF34" w14:textId="77777777" w:rsidTr="00D224D1">
        <w:tc>
          <w:tcPr>
            <w:tcW w:w="3401" w:type="dxa"/>
            <w:tcBorders>
              <w:top w:val="single" w:sz="8" w:space="0" w:color="auto"/>
            </w:tcBorders>
          </w:tcPr>
          <w:p w14:paraId="64920DA2" w14:textId="77777777" w:rsidR="0036451E" w:rsidRDefault="0036451E" w:rsidP="00D224D1">
            <w:pPr>
              <w:ind w:left="0" w:firstLine="0"/>
              <w:jc w:val="center"/>
              <w:rPr>
                <w:szCs w:val="24"/>
              </w:rPr>
            </w:pPr>
            <w:r>
              <w:rPr>
                <w:szCs w:val="24"/>
              </w:rPr>
              <w:t>PRINTED NAME</w:t>
            </w:r>
          </w:p>
        </w:tc>
        <w:tc>
          <w:tcPr>
            <w:tcW w:w="270" w:type="dxa"/>
          </w:tcPr>
          <w:p w14:paraId="5221EAC6" w14:textId="77777777" w:rsidR="0036451E" w:rsidRDefault="0036451E" w:rsidP="00D224D1">
            <w:pPr>
              <w:ind w:left="0" w:firstLine="0"/>
              <w:jc w:val="center"/>
              <w:rPr>
                <w:szCs w:val="24"/>
              </w:rPr>
            </w:pPr>
          </w:p>
        </w:tc>
        <w:tc>
          <w:tcPr>
            <w:tcW w:w="3870" w:type="dxa"/>
            <w:tcBorders>
              <w:top w:val="single" w:sz="8" w:space="0" w:color="auto"/>
            </w:tcBorders>
          </w:tcPr>
          <w:p w14:paraId="7A388F7C" w14:textId="77777777" w:rsidR="0036451E" w:rsidRDefault="0036451E" w:rsidP="00D224D1">
            <w:pPr>
              <w:ind w:left="0" w:firstLine="0"/>
              <w:jc w:val="center"/>
              <w:rPr>
                <w:szCs w:val="24"/>
              </w:rPr>
            </w:pPr>
            <w:r>
              <w:rPr>
                <w:szCs w:val="24"/>
              </w:rPr>
              <w:t>SIGNATURE</w:t>
            </w:r>
          </w:p>
        </w:tc>
        <w:tc>
          <w:tcPr>
            <w:tcW w:w="270" w:type="dxa"/>
          </w:tcPr>
          <w:p w14:paraId="66E574EA" w14:textId="77777777" w:rsidR="0036451E" w:rsidRDefault="0036451E" w:rsidP="00D224D1">
            <w:pPr>
              <w:ind w:left="0" w:firstLine="0"/>
              <w:jc w:val="center"/>
              <w:rPr>
                <w:szCs w:val="24"/>
              </w:rPr>
            </w:pPr>
          </w:p>
        </w:tc>
        <w:tc>
          <w:tcPr>
            <w:tcW w:w="2245" w:type="dxa"/>
            <w:tcBorders>
              <w:top w:val="single" w:sz="8" w:space="0" w:color="auto"/>
            </w:tcBorders>
          </w:tcPr>
          <w:p w14:paraId="0BC3325E" w14:textId="77777777" w:rsidR="0036451E" w:rsidRDefault="0036451E" w:rsidP="00D224D1">
            <w:pPr>
              <w:ind w:left="0" w:firstLine="0"/>
              <w:jc w:val="center"/>
              <w:rPr>
                <w:szCs w:val="24"/>
              </w:rPr>
            </w:pPr>
            <w:r>
              <w:rPr>
                <w:szCs w:val="24"/>
              </w:rPr>
              <w:t>DATE</w:t>
            </w:r>
          </w:p>
        </w:tc>
      </w:tr>
      <w:tr w:rsidR="0036451E" w14:paraId="1951F3A7" w14:textId="77777777" w:rsidTr="00D224D1">
        <w:tc>
          <w:tcPr>
            <w:tcW w:w="3401" w:type="dxa"/>
          </w:tcPr>
          <w:p w14:paraId="13387A6E" w14:textId="77777777" w:rsidR="0036451E" w:rsidRDefault="0036451E" w:rsidP="00D224D1">
            <w:pPr>
              <w:ind w:left="0" w:firstLine="0"/>
              <w:jc w:val="center"/>
              <w:rPr>
                <w:szCs w:val="24"/>
              </w:rPr>
            </w:pPr>
          </w:p>
        </w:tc>
        <w:tc>
          <w:tcPr>
            <w:tcW w:w="270" w:type="dxa"/>
          </w:tcPr>
          <w:p w14:paraId="78BD8DF2" w14:textId="77777777" w:rsidR="0036451E" w:rsidRDefault="0036451E" w:rsidP="00D224D1">
            <w:pPr>
              <w:ind w:left="0" w:firstLine="0"/>
              <w:jc w:val="center"/>
              <w:rPr>
                <w:szCs w:val="24"/>
              </w:rPr>
            </w:pPr>
          </w:p>
        </w:tc>
        <w:tc>
          <w:tcPr>
            <w:tcW w:w="3870" w:type="dxa"/>
          </w:tcPr>
          <w:p w14:paraId="1AFB81C4" w14:textId="77777777" w:rsidR="0036451E" w:rsidRDefault="0036451E" w:rsidP="00D224D1">
            <w:pPr>
              <w:ind w:left="0" w:firstLine="0"/>
              <w:jc w:val="center"/>
              <w:rPr>
                <w:szCs w:val="24"/>
              </w:rPr>
            </w:pPr>
          </w:p>
        </w:tc>
        <w:tc>
          <w:tcPr>
            <w:tcW w:w="270" w:type="dxa"/>
          </w:tcPr>
          <w:p w14:paraId="3DADF1A1" w14:textId="77777777" w:rsidR="0036451E" w:rsidRDefault="0036451E" w:rsidP="00D224D1">
            <w:pPr>
              <w:ind w:left="0" w:firstLine="0"/>
              <w:jc w:val="center"/>
              <w:rPr>
                <w:szCs w:val="24"/>
              </w:rPr>
            </w:pPr>
          </w:p>
        </w:tc>
        <w:tc>
          <w:tcPr>
            <w:tcW w:w="2245" w:type="dxa"/>
          </w:tcPr>
          <w:p w14:paraId="551B7485" w14:textId="77777777" w:rsidR="0036451E" w:rsidRDefault="0036451E" w:rsidP="00D224D1">
            <w:pPr>
              <w:ind w:left="0" w:firstLine="0"/>
              <w:jc w:val="center"/>
              <w:rPr>
                <w:szCs w:val="24"/>
              </w:rPr>
            </w:pPr>
          </w:p>
        </w:tc>
      </w:tr>
      <w:tr w:rsidR="0036451E" w14:paraId="5CE2F7CD" w14:textId="77777777" w:rsidTr="00D224D1">
        <w:tc>
          <w:tcPr>
            <w:tcW w:w="3401" w:type="dxa"/>
            <w:tcBorders>
              <w:bottom w:val="single" w:sz="8" w:space="0" w:color="auto"/>
            </w:tcBorders>
          </w:tcPr>
          <w:p w14:paraId="77FCFF44" w14:textId="77777777" w:rsidR="0036451E" w:rsidRDefault="0036451E" w:rsidP="00D224D1">
            <w:pPr>
              <w:ind w:left="0" w:firstLine="0"/>
              <w:jc w:val="center"/>
              <w:rPr>
                <w:szCs w:val="24"/>
              </w:rPr>
            </w:pPr>
            <w:r w:rsidRPr="004665B7">
              <w:rPr>
                <w:bCs/>
                <w:sz w:val="22"/>
              </w:rPr>
              <w:t>$</w:t>
            </w:r>
            <w:proofErr w:type="spellStart"/>
            <w:r>
              <w:rPr>
                <w:bCs/>
                <w:sz w:val="22"/>
              </w:rPr>
              <w:t>va_witness_title</w:t>
            </w:r>
            <w:proofErr w:type="spellEnd"/>
            <w:r w:rsidRPr="004665B7">
              <w:rPr>
                <w:bCs/>
                <w:sz w:val="22"/>
              </w:rPr>
              <w:t>$</w:t>
            </w:r>
          </w:p>
        </w:tc>
        <w:tc>
          <w:tcPr>
            <w:tcW w:w="270" w:type="dxa"/>
          </w:tcPr>
          <w:p w14:paraId="3FD9DD59" w14:textId="77777777" w:rsidR="0036451E" w:rsidRDefault="0036451E" w:rsidP="00D224D1">
            <w:pPr>
              <w:ind w:left="0" w:firstLine="0"/>
              <w:jc w:val="center"/>
              <w:rPr>
                <w:szCs w:val="24"/>
              </w:rPr>
            </w:pPr>
          </w:p>
        </w:tc>
        <w:tc>
          <w:tcPr>
            <w:tcW w:w="3870" w:type="dxa"/>
          </w:tcPr>
          <w:p w14:paraId="240D6CBC" w14:textId="77777777" w:rsidR="0036451E" w:rsidRDefault="0036451E" w:rsidP="00D224D1">
            <w:pPr>
              <w:ind w:left="0" w:firstLine="0"/>
              <w:jc w:val="center"/>
              <w:rPr>
                <w:szCs w:val="24"/>
              </w:rPr>
            </w:pPr>
          </w:p>
        </w:tc>
        <w:tc>
          <w:tcPr>
            <w:tcW w:w="270" w:type="dxa"/>
          </w:tcPr>
          <w:p w14:paraId="32113420" w14:textId="77777777" w:rsidR="0036451E" w:rsidRDefault="0036451E" w:rsidP="00D224D1">
            <w:pPr>
              <w:ind w:left="0" w:firstLine="0"/>
              <w:jc w:val="center"/>
              <w:rPr>
                <w:szCs w:val="24"/>
              </w:rPr>
            </w:pPr>
          </w:p>
        </w:tc>
        <w:tc>
          <w:tcPr>
            <w:tcW w:w="2245" w:type="dxa"/>
          </w:tcPr>
          <w:p w14:paraId="59098292" w14:textId="77777777" w:rsidR="0036451E" w:rsidRDefault="0036451E" w:rsidP="00D224D1">
            <w:pPr>
              <w:ind w:left="0" w:firstLine="0"/>
              <w:jc w:val="center"/>
              <w:rPr>
                <w:szCs w:val="24"/>
              </w:rPr>
            </w:pPr>
          </w:p>
        </w:tc>
      </w:tr>
      <w:tr w:rsidR="0036451E" w14:paraId="6A020851" w14:textId="77777777" w:rsidTr="00D224D1">
        <w:tc>
          <w:tcPr>
            <w:tcW w:w="3401" w:type="dxa"/>
            <w:tcBorders>
              <w:top w:val="single" w:sz="8" w:space="0" w:color="auto"/>
            </w:tcBorders>
          </w:tcPr>
          <w:p w14:paraId="0A49485F" w14:textId="77777777" w:rsidR="0036451E" w:rsidRDefault="0036451E" w:rsidP="00D224D1">
            <w:pPr>
              <w:ind w:left="0" w:firstLine="0"/>
              <w:jc w:val="center"/>
              <w:rPr>
                <w:szCs w:val="24"/>
              </w:rPr>
            </w:pPr>
            <w:r>
              <w:rPr>
                <w:szCs w:val="24"/>
              </w:rPr>
              <w:t>Position Title</w:t>
            </w:r>
          </w:p>
        </w:tc>
        <w:tc>
          <w:tcPr>
            <w:tcW w:w="270" w:type="dxa"/>
          </w:tcPr>
          <w:p w14:paraId="386A1045" w14:textId="77777777" w:rsidR="0036451E" w:rsidRDefault="0036451E" w:rsidP="00D224D1">
            <w:pPr>
              <w:ind w:left="0" w:firstLine="0"/>
              <w:jc w:val="center"/>
              <w:rPr>
                <w:szCs w:val="24"/>
              </w:rPr>
            </w:pPr>
          </w:p>
        </w:tc>
        <w:tc>
          <w:tcPr>
            <w:tcW w:w="3870" w:type="dxa"/>
          </w:tcPr>
          <w:p w14:paraId="57FF03E7" w14:textId="77777777" w:rsidR="0036451E" w:rsidRDefault="0036451E" w:rsidP="00D224D1">
            <w:pPr>
              <w:ind w:left="0" w:firstLine="0"/>
              <w:jc w:val="center"/>
              <w:rPr>
                <w:szCs w:val="24"/>
              </w:rPr>
            </w:pPr>
          </w:p>
        </w:tc>
        <w:tc>
          <w:tcPr>
            <w:tcW w:w="270" w:type="dxa"/>
          </w:tcPr>
          <w:p w14:paraId="6D4590C7" w14:textId="77777777" w:rsidR="0036451E" w:rsidRDefault="0036451E" w:rsidP="00D224D1">
            <w:pPr>
              <w:ind w:left="0" w:firstLine="0"/>
              <w:jc w:val="center"/>
              <w:rPr>
                <w:szCs w:val="24"/>
              </w:rPr>
            </w:pPr>
          </w:p>
        </w:tc>
        <w:tc>
          <w:tcPr>
            <w:tcW w:w="2245" w:type="dxa"/>
          </w:tcPr>
          <w:p w14:paraId="20D016A9" w14:textId="77777777" w:rsidR="0036451E" w:rsidRDefault="0036451E" w:rsidP="00D224D1">
            <w:pPr>
              <w:ind w:left="0" w:firstLine="0"/>
              <w:jc w:val="center"/>
              <w:rPr>
                <w:szCs w:val="24"/>
              </w:rPr>
            </w:pPr>
          </w:p>
        </w:tc>
      </w:tr>
    </w:tbl>
    <w:p w14:paraId="6B05EABB" w14:textId="77777777" w:rsidR="0036451E" w:rsidRDefault="0036451E" w:rsidP="0036451E">
      <w:pPr>
        <w:rPr>
          <w:szCs w:val="24"/>
        </w:rPr>
      </w:pPr>
    </w:p>
    <w:p w14:paraId="24ABAE7D" w14:textId="4D82C4A0" w:rsidR="00EC1F89" w:rsidRDefault="00EC1F89">
      <w:pPr>
        <w:spacing w:after="160" w:line="259" w:lineRule="auto"/>
        <w:ind w:left="0" w:firstLine="0"/>
        <w:rPr>
          <w:szCs w:val="24"/>
        </w:rPr>
      </w:pPr>
      <w:r>
        <w:rPr>
          <w:szCs w:val="24"/>
        </w:rPr>
        <w:br w:type="page"/>
      </w:r>
    </w:p>
    <w:tbl>
      <w:tblPr>
        <w:tblStyle w:val="TableGrid0"/>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035"/>
      </w:tblGrid>
      <w:tr w:rsidR="006D583E" w14:paraId="6CCD0591" w14:textId="77777777" w:rsidTr="000772E7">
        <w:tc>
          <w:tcPr>
            <w:tcW w:w="5035" w:type="dxa"/>
            <w:shd w:val="clear" w:color="auto" w:fill="E7E6E6" w:themeFill="background2"/>
          </w:tcPr>
          <w:p w14:paraId="3F74A0A9" w14:textId="361B97ED" w:rsidR="006D583E" w:rsidRDefault="006D583E" w:rsidP="000772E7">
            <w:r w:rsidRPr="00A14397">
              <w:rPr>
                <w:szCs w:val="24"/>
              </w:rPr>
              <w:lastRenderedPageBreak/>
              <w:t>$</w:t>
            </w:r>
            <w:proofErr w:type="spellStart"/>
            <w:r w:rsidRPr="00A14397">
              <w:rPr>
                <w:szCs w:val="24"/>
              </w:rPr>
              <w:t>va_loc</w:t>
            </w:r>
            <w:proofErr w:type="spellEnd"/>
            <w:r w:rsidRPr="00A14397">
              <w:rPr>
                <w:szCs w:val="24"/>
              </w:rPr>
              <w:t>$</w:t>
            </w:r>
          </w:p>
        </w:tc>
        <w:tc>
          <w:tcPr>
            <w:tcW w:w="5035" w:type="dxa"/>
            <w:shd w:val="clear" w:color="auto" w:fill="E7E6E6" w:themeFill="background2"/>
          </w:tcPr>
          <w:p w14:paraId="78443C5F" w14:textId="34E244C9"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sdt>
      <w:sdtPr>
        <w:rPr>
          <w:rFonts w:ascii="Times New Roman" w:eastAsia="Times New Roman" w:hAnsi="Times New Roman" w:cs="Times New Roman"/>
          <w:color w:val="000000"/>
          <w:sz w:val="24"/>
          <w:szCs w:val="22"/>
        </w:rPr>
        <w:id w:val="-510065483"/>
        <w:docPartObj>
          <w:docPartGallery w:val="Table of Contents"/>
          <w:docPartUnique/>
        </w:docPartObj>
      </w:sdtPr>
      <w:sdtEndPr>
        <w:rPr>
          <w:b/>
          <w:bCs/>
          <w:noProof/>
        </w:rPr>
      </w:sdtEndPr>
      <w:sdtContent>
        <w:p w14:paraId="1FB64C12" w14:textId="08890E98" w:rsidR="00EF7351" w:rsidRPr="006E48F2" w:rsidRDefault="00EF7351">
          <w:pPr>
            <w:pStyle w:val="TOCHeading"/>
            <w:rPr>
              <w:rFonts w:ascii="Times New Roman" w:hAnsi="Times New Roman" w:cs="Times New Roman"/>
            </w:rPr>
          </w:pPr>
          <w:r w:rsidRPr="006E48F2">
            <w:rPr>
              <w:rFonts w:ascii="Times New Roman" w:hAnsi="Times New Roman" w:cs="Times New Roman"/>
            </w:rPr>
            <w:t>Contents</w:t>
          </w:r>
        </w:p>
        <w:bookmarkStart w:id="2" w:name="OLE_LINK1"/>
        <w:bookmarkStart w:id="3" w:name="OLE_LINK2"/>
        <w:p w14:paraId="361204EA" w14:textId="0A4869EF" w:rsidR="007B6C4D" w:rsidRDefault="00EF7351">
          <w:pPr>
            <w:pStyle w:val="TOC1"/>
            <w:rPr>
              <w:rFonts w:asciiTheme="minorHAnsi" w:eastAsiaTheme="minorEastAsia" w:hAnsiTheme="minorHAnsi" w:cstheme="minorBidi"/>
              <w:noProof/>
              <w:color w:val="auto"/>
              <w:sz w:val="22"/>
            </w:rPr>
          </w:pPr>
          <w:r w:rsidRPr="006E48F2">
            <w:fldChar w:fldCharType="begin"/>
          </w:r>
          <w:r w:rsidRPr="006E48F2">
            <w:instrText xml:space="preserve"> TOC \o "1-3" \h \z \u </w:instrText>
          </w:r>
          <w:r w:rsidRPr="006E48F2">
            <w:fldChar w:fldCharType="separate"/>
          </w:r>
          <w:hyperlink w:anchor="_Toc164750201" w:history="1">
            <w:r w:rsidR="007B6C4D" w:rsidRPr="006A4838">
              <w:rPr>
                <w:rStyle w:val="Hyperlink"/>
                <w:noProof/>
              </w:rPr>
              <w:t>REPORT CERTIFICATION (All Pass)</w:t>
            </w:r>
            <w:r w:rsidR="007B6C4D">
              <w:rPr>
                <w:noProof/>
                <w:webHidden/>
              </w:rPr>
              <w:tab/>
            </w:r>
            <w:r w:rsidR="007B6C4D">
              <w:rPr>
                <w:noProof/>
                <w:webHidden/>
              </w:rPr>
              <w:fldChar w:fldCharType="begin"/>
            </w:r>
            <w:r w:rsidR="007B6C4D">
              <w:rPr>
                <w:noProof/>
                <w:webHidden/>
              </w:rPr>
              <w:instrText xml:space="preserve"> PAGEREF _Toc164750201 \h </w:instrText>
            </w:r>
            <w:r w:rsidR="007B6C4D">
              <w:rPr>
                <w:noProof/>
                <w:webHidden/>
              </w:rPr>
            </w:r>
            <w:r w:rsidR="007B6C4D">
              <w:rPr>
                <w:noProof/>
                <w:webHidden/>
              </w:rPr>
              <w:fldChar w:fldCharType="separate"/>
            </w:r>
            <w:r w:rsidR="007B6C4D">
              <w:rPr>
                <w:noProof/>
                <w:webHidden/>
              </w:rPr>
              <w:t>5</w:t>
            </w:r>
            <w:r w:rsidR="007B6C4D">
              <w:rPr>
                <w:noProof/>
                <w:webHidden/>
              </w:rPr>
              <w:fldChar w:fldCharType="end"/>
            </w:r>
          </w:hyperlink>
        </w:p>
        <w:p w14:paraId="6C534405" w14:textId="519EEEBF" w:rsidR="007B6C4D" w:rsidRDefault="007B6C4D">
          <w:pPr>
            <w:pStyle w:val="TOC1"/>
            <w:rPr>
              <w:rFonts w:asciiTheme="minorHAnsi" w:eastAsiaTheme="minorEastAsia" w:hAnsiTheme="minorHAnsi" w:cstheme="minorBidi"/>
              <w:noProof/>
              <w:color w:val="auto"/>
              <w:sz w:val="22"/>
            </w:rPr>
          </w:pPr>
          <w:hyperlink w:anchor="_Toc164750202" w:history="1">
            <w:r w:rsidRPr="006A4838">
              <w:rPr>
                <w:rStyle w:val="Hyperlink"/>
                <w:noProof/>
              </w:rPr>
              <w:t>REPORT CERTIFICATION (Failures)</w:t>
            </w:r>
            <w:r>
              <w:rPr>
                <w:noProof/>
                <w:webHidden/>
              </w:rPr>
              <w:tab/>
            </w:r>
            <w:r>
              <w:rPr>
                <w:noProof/>
                <w:webHidden/>
              </w:rPr>
              <w:fldChar w:fldCharType="begin"/>
            </w:r>
            <w:r>
              <w:rPr>
                <w:noProof/>
                <w:webHidden/>
              </w:rPr>
              <w:instrText xml:space="preserve"> PAGEREF _Toc164750202 \h </w:instrText>
            </w:r>
            <w:r>
              <w:rPr>
                <w:noProof/>
                <w:webHidden/>
              </w:rPr>
            </w:r>
            <w:r>
              <w:rPr>
                <w:noProof/>
                <w:webHidden/>
              </w:rPr>
              <w:fldChar w:fldCharType="separate"/>
            </w:r>
            <w:r>
              <w:rPr>
                <w:noProof/>
                <w:webHidden/>
              </w:rPr>
              <w:t>6</w:t>
            </w:r>
            <w:r>
              <w:rPr>
                <w:noProof/>
                <w:webHidden/>
              </w:rPr>
              <w:fldChar w:fldCharType="end"/>
            </w:r>
          </w:hyperlink>
        </w:p>
        <w:p w14:paraId="51656ACD" w14:textId="33E0E318" w:rsidR="007B6C4D" w:rsidRDefault="007B6C4D">
          <w:pPr>
            <w:pStyle w:val="TOC1"/>
            <w:rPr>
              <w:rFonts w:asciiTheme="minorHAnsi" w:eastAsiaTheme="minorEastAsia" w:hAnsiTheme="minorHAnsi" w:cstheme="minorBidi"/>
              <w:noProof/>
              <w:color w:val="auto"/>
              <w:sz w:val="22"/>
            </w:rPr>
          </w:pPr>
          <w:hyperlink w:anchor="_Toc164750203" w:history="1">
            <w:r w:rsidRPr="006A4838">
              <w:rPr>
                <w:rStyle w:val="Hyperlink"/>
                <w:noProof/>
              </w:rPr>
              <w:t>1. Low Water Alarm and Cutoffs on Boiler [$lwa_lwco_alwco_result_status$]</w:t>
            </w:r>
            <w:r>
              <w:rPr>
                <w:noProof/>
                <w:webHidden/>
              </w:rPr>
              <w:tab/>
            </w:r>
            <w:r>
              <w:rPr>
                <w:noProof/>
                <w:webHidden/>
              </w:rPr>
              <w:fldChar w:fldCharType="begin"/>
            </w:r>
            <w:r>
              <w:rPr>
                <w:noProof/>
                <w:webHidden/>
              </w:rPr>
              <w:instrText xml:space="preserve"> PAGEREF _Toc164750203 \h </w:instrText>
            </w:r>
            <w:r>
              <w:rPr>
                <w:noProof/>
                <w:webHidden/>
              </w:rPr>
            </w:r>
            <w:r>
              <w:rPr>
                <w:noProof/>
                <w:webHidden/>
              </w:rPr>
              <w:fldChar w:fldCharType="separate"/>
            </w:r>
            <w:r>
              <w:rPr>
                <w:noProof/>
                <w:webHidden/>
              </w:rPr>
              <w:t>9</w:t>
            </w:r>
            <w:r>
              <w:rPr>
                <w:noProof/>
                <w:webHidden/>
              </w:rPr>
              <w:fldChar w:fldCharType="end"/>
            </w:r>
          </w:hyperlink>
        </w:p>
        <w:p w14:paraId="3ABF2565" w14:textId="67B15683" w:rsidR="007B6C4D" w:rsidRDefault="007B6C4D">
          <w:pPr>
            <w:pStyle w:val="TOC1"/>
            <w:rPr>
              <w:rFonts w:asciiTheme="minorHAnsi" w:eastAsiaTheme="minorEastAsia" w:hAnsiTheme="minorHAnsi" w:cstheme="minorBidi"/>
              <w:noProof/>
              <w:color w:val="auto"/>
              <w:sz w:val="22"/>
            </w:rPr>
          </w:pPr>
          <w:hyperlink w:anchor="_Toc164750204" w:history="1">
            <w:r w:rsidRPr="006A4838">
              <w:rPr>
                <w:rStyle w:val="Hyperlink"/>
                <w:noProof/>
              </w:rPr>
              <w:t>2. High Water Alarm on Boiler [$hwa_result_status$]</w:t>
            </w:r>
            <w:r>
              <w:rPr>
                <w:noProof/>
                <w:webHidden/>
              </w:rPr>
              <w:tab/>
            </w:r>
            <w:r>
              <w:rPr>
                <w:noProof/>
                <w:webHidden/>
              </w:rPr>
              <w:fldChar w:fldCharType="begin"/>
            </w:r>
            <w:r>
              <w:rPr>
                <w:noProof/>
                <w:webHidden/>
              </w:rPr>
              <w:instrText xml:space="preserve"> PAGEREF _Toc164750204 \h </w:instrText>
            </w:r>
            <w:r>
              <w:rPr>
                <w:noProof/>
                <w:webHidden/>
              </w:rPr>
            </w:r>
            <w:r>
              <w:rPr>
                <w:noProof/>
                <w:webHidden/>
              </w:rPr>
              <w:fldChar w:fldCharType="separate"/>
            </w:r>
            <w:r>
              <w:rPr>
                <w:noProof/>
                <w:webHidden/>
              </w:rPr>
              <w:t>11</w:t>
            </w:r>
            <w:r>
              <w:rPr>
                <w:noProof/>
                <w:webHidden/>
              </w:rPr>
              <w:fldChar w:fldCharType="end"/>
            </w:r>
          </w:hyperlink>
        </w:p>
        <w:p w14:paraId="520A753F" w14:textId="241F2D53" w:rsidR="007B6C4D" w:rsidRDefault="007B6C4D">
          <w:pPr>
            <w:pStyle w:val="TOC1"/>
            <w:rPr>
              <w:rFonts w:asciiTheme="minorHAnsi" w:eastAsiaTheme="minorEastAsia" w:hAnsiTheme="minorHAnsi" w:cstheme="minorBidi"/>
              <w:noProof/>
              <w:color w:val="auto"/>
              <w:sz w:val="22"/>
            </w:rPr>
          </w:pPr>
          <w:hyperlink w:anchor="_Toc164750205" w:history="1">
            <w:r w:rsidRPr="006A4838">
              <w:rPr>
                <w:rStyle w:val="Hyperlink"/>
                <w:noProof/>
              </w:rPr>
              <w:t>3. High Boiler Steam Pressure Limit and High-High Boiler Steam Pressure Limit Switches (HP) [$rbspls_nrbspls_result_status$]</w:t>
            </w:r>
            <w:r>
              <w:rPr>
                <w:noProof/>
                <w:webHidden/>
              </w:rPr>
              <w:tab/>
            </w:r>
            <w:r>
              <w:rPr>
                <w:noProof/>
                <w:webHidden/>
              </w:rPr>
              <w:fldChar w:fldCharType="begin"/>
            </w:r>
            <w:r>
              <w:rPr>
                <w:noProof/>
                <w:webHidden/>
              </w:rPr>
              <w:instrText xml:space="preserve"> PAGEREF _Toc164750205 \h </w:instrText>
            </w:r>
            <w:r>
              <w:rPr>
                <w:noProof/>
                <w:webHidden/>
              </w:rPr>
            </w:r>
            <w:r>
              <w:rPr>
                <w:noProof/>
                <w:webHidden/>
              </w:rPr>
              <w:fldChar w:fldCharType="separate"/>
            </w:r>
            <w:r>
              <w:rPr>
                <w:noProof/>
                <w:webHidden/>
              </w:rPr>
              <w:t>13</w:t>
            </w:r>
            <w:r>
              <w:rPr>
                <w:noProof/>
                <w:webHidden/>
              </w:rPr>
              <w:fldChar w:fldCharType="end"/>
            </w:r>
          </w:hyperlink>
        </w:p>
        <w:p w14:paraId="7640DEC1" w14:textId="5DD51FE7" w:rsidR="007B6C4D" w:rsidRDefault="007B6C4D">
          <w:pPr>
            <w:pStyle w:val="TOC1"/>
            <w:rPr>
              <w:rFonts w:asciiTheme="minorHAnsi" w:eastAsiaTheme="minorEastAsia" w:hAnsiTheme="minorHAnsi" w:cstheme="minorBidi"/>
              <w:noProof/>
              <w:color w:val="auto"/>
              <w:sz w:val="22"/>
            </w:rPr>
          </w:pPr>
          <w:hyperlink w:anchor="_Toc164750206" w:history="1">
            <w:r w:rsidRPr="006A4838">
              <w:rPr>
                <w:rStyle w:val="Hyperlink"/>
                <w:noProof/>
              </w:rPr>
              <w:t>4. Steam Safety Valves on Boiler (HP) [$svb_result_status$]</w:t>
            </w:r>
            <w:r>
              <w:rPr>
                <w:noProof/>
                <w:webHidden/>
              </w:rPr>
              <w:tab/>
            </w:r>
            <w:r>
              <w:rPr>
                <w:noProof/>
                <w:webHidden/>
              </w:rPr>
              <w:fldChar w:fldCharType="begin"/>
            </w:r>
            <w:r>
              <w:rPr>
                <w:noProof/>
                <w:webHidden/>
              </w:rPr>
              <w:instrText xml:space="preserve"> PAGEREF _Toc164750206 \h </w:instrText>
            </w:r>
            <w:r>
              <w:rPr>
                <w:noProof/>
                <w:webHidden/>
              </w:rPr>
            </w:r>
            <w:r>
              <w:rPr>
                <w:noProof/>
                <w:webHidden/>
              </w:rPr>
              <w:fldChar w:fldCharType="separate"/>
            </w:r>
            <w:r>
              <w:rPr>
                <w:noProof/>
                <w:webHidden/>
              </w:rPr>
              <w:t>15</w:t>
            </w:r>
            <w:r>
              <w:rPr>
                <w:noProof/>
                <w:webHidden/>
              </w:rPr>
              <w:fldChar w:fldCharType="end"/>
            </w:r>
          </w:hyperlink>
        </w:p>
        <w:p w14:paraId="31AE8F65" w14:textId="0E2C7430" w:rsidR="007B6C4D" w:rsidRDefault="007B6C4D">
          <w:pPr>
            <w:pStyle w:val="TOC1"/>
            <w:rPr>
              <w:rFonts w:asciiTheme="minorHAnsi" w:eastAsiaTheme="minorEastAsia" w:hAnsiTheme="minorHAnsi" w:cstheme="minorBidi"/>
              <w:noProof/>
              <w:color w:val="auto"/>
              <w:sz w:val="22"/>
            </w:rPr>
          </w:pPr>
          <w:hyperlink w:anchor="_Toc164750207" w:history="1">
            <w:r w:rsidRPr="006A4838">
              <w:rPr>
                <w:rStyle w:val="Hyperlink"/>
                <w:noProof/>
              </w:rPr>
              <w:t>5. High Boiler Steam Pressure Limit and High-High Boiler Steam Pressure Limit Switches (LP) [$rbspls_nrbspls_lp_result_status$]</w:t>
            </w:r>
            <w:r>
              <w:rPr>
                <w:noProof/>
                <w:webHidden/>
              </w:rPr>
              <w:tab/>
            </w:r>
            <w:r>
              <w:rPr>
                <w:noProof/>
                <w:webHidden/>
              </w:rPr>
              <w:fldChar w:fldCharType="begin"/>
            </w:r>
            <w:r>
              <w:rPr>
                <w:noProof/>
                <w:webHidden/>
              </w:rPr>
              <w:instrText xml:space="preserve"> PAGEREF _Toc164750207 \h </w:instrText>
            </w:r>
            <w:r>
              <w:rPr>
                <w:noProof/>
                <w:webHidden/>
              </w:rPr>
            </w:r>
            <w:r>
              <w:rPr>
                <w:noProof/>
                <w:webHidden/>
              </w:rPr>
              <w:fldChar w:fldCharType="separate"/>
            </w:r>
            <w:r>
              <w:rPr>
                <w:noProof/>
                <w:webHidden/>
              </w:rPr>
              <w:t>17</w:t>
            </w:r>
            <w:r>
              <w:rPr>
                <w:noProof/>
                <w:webHidden/>
              </w:rPr>
              <w:fldChar w:fldCharType="end"/>
            </w:r>
          </w:hyperlink>
        </w:p>
        <w:p w14:paraId="10BFE425" w14:textId="05899758" w:rsidR="007B6C4D" w:rsidRDefault="007B6C4D">
          <w:pPr>
            <w:pStyle w:val="TOC1"/>
            <w:rPr>
              <w:rFonts w:asciiTheme="minorHAnsi" w:eastAsiaTheme="minorEastAsia" w:hAnsiTheme="minorHAnsi" w:cstheme="minorBidi"/>
              <w:noProof/>
              <w:color w:val="auto"/>
              <w:sz w:val="22"/>
            </w:rPr>
          </w:pPr>
          <w:hyperlink w:anchor="_Toc164750208" w:history="1">
            <w:r w:rsidRPr="006A4838">
              <w:rPr>
                <w:rStyle w:val="Hyperlink"/>
                <w:noProof/>
              </w:rPr>
              <w:t>6. Steam Safety Valves on Boiler (LP) [$svb_lp_result_status$]</w:t>
            </w:r>
            <w:r>
              <w:rPr>
                <w:noProof/>
                <w:webHidden/>
              </w:rPr>
              <w:tab/>
            </w:r>
            <w:r>
              <w:rPr>
                <w:noProof/>
                <w:webHidden/>
              </w:rPr>
              <w:fldChar w:fldCharType="begin"/>
            </w:r>
            <w:r>
              <w:rPr>
                <w:noProof/>
                <w:webHidden/>
              </w:rPr>
              <w:instrText xml:space="preserve"> PAGEREF _Toc164750208 \h </w:instrText>
            </w:r>
            <w:r>
              <w:rPr>
                <w:noProof/>
                <w:webHidden/>
              </w:rPr>
            </w:r>
            <w:r>
              <w:rPr>
                <w:noProof/>
                <w:webHidden/>
              </w:rPr>
              <w:fldChar w:fldCharType="separate"/>
            </w:r>
            <w:r>
              <w:rPr>
                <w:noProof/>
                <w:webHidden/>
              </w:rPr>
              <w:t>19</w:t>
            </w:r>
            <w:r>
              <w:rPr>
                <w:noProof/>
                <w:webHidden/>
              </w:rPr>
              <w:fldChar w:fldCharType="end"/>
            </w:r>
          </w:hyperlink>
        </w:p>
        <w:p w14:paraId="2CA019BD" w14:textId="06489055" w:rsidR="007B6C4D" w:rsidRDefault="007B6C4D">
          <w:pPr>
            <w:pStyle w:val="TOC1"/>
            <w:rPr>
              <w:rFonts w:asciiTheme="minorHAnsi" w:eastAsiaTheme="minorEastAsia" w:hAnsiTheme="minorHAnsi" w:cstheme="minorBidi"/>
              <w:noProof/>
              <w:color w:val="auto"/>
              <w:sz w:val="22"/>
            </w:rPr>
          </w:pPr>
          <w:hyperlink w:anchor="_Toc164750209" w:history="1">
            <w:r w:rsidRPr="006A4838">
              <w:rPr>
                <w:rStyle w:val="Hyperlink"/>
                <w:noProof/>
              </w:rPr>
              <w:t>7. Low Fuel Gas Pressure Cutoff Switch [$lfgpcs_result_status$]</w:t>
            </w:r>
            <w:r>
              <w:rPr>
                <w:noProof/>
                <w:webHidden/>
              </w:rPr>
              <w:tab/>
            </w:r>
            <w:r>
              <w:rPr>
                <w:noProof/>
                <w:webHidden/>
              </w:rPr>
              <w:fldChar w:fldCharType="begin"/>
            </w:r>
            <w:r>
              <w:rPr>
                <w:noProof/>
                <w:webHidden/>
              </w:rPr>
              <w:instrText xml:space="preserve"> PAGEREF _Toc164750209 \h </w:instrText>
            </w:r>
            <w:r>
              <w:rPr>
                <w:noProof/>
                <w:webHidden/>
              </w:rPr>
            </w:r>
            <w:r>
              <w:rPr>
                <w:noProof/>
                <w:webHidden/>
              </w:rPr>
              <w:fldChar w:fldCharType="separate"/>
            </w:r>
            <w:r>
              <w:rPr>
                <w:noProof/>
                <w:webHidden/>
              </w:rPr>
              <w:t>21</w:t>
            </w:r>
            <w:r>
              <w:rPr>
                <w:noProof/>
                <w:webHidden/>
              </w:rPr>
              <w:fldChar w:fldCharType="end"/>
            </w:r>
          </w:hyperlink>
        </w:p>
        <w:p w14:paraId="15082747" w14:textId="2C07B484" w:rsidR="007B6C4D" w:rsidRDefault="007B6C4D">
          <w:pPr>
            <w:pStyle w:val="TOC1"/>
            <w:rPr>
              <w:rFonts w:asciiTheme="minorHAnsi" w:eastAsiaTheme="minorEastAsia" w:hAnsiTheme="minorHAnsi" w:cstheme="minorBidi"/>
              <w:noProof/>
              <w:color w:val="auto"/>
              <w:sz w:val="22"/>
            </w:rPr>
          </w:pPr>
          <w:hyperlink w:anchor="_Toc164750210" w:history="1">
            <w:r w:rsidRPr="006A4838">
              <w:rPr>
                <w:rStyle w:val="Hyperlink"/>
                <w:noProof/>
              </w:rPr>
              <w:t>8. High Fuel Gas Pressure Cutoff Switch [$hfgpcs_result_status$]</w:t>
            </w:r>
            <w:r>
              <w:rPr>
                <w:noProof/>
                <w:webHidden/>
              </w:rPr>
              <w:tab/>
            </w:r>
            <w:r>
              <w:rPr>
                <w:noProof/>
                <w:webHidden/>
              </w:rPr>
              <w:fldChar w:fldCharType="begin"/>
            </w:r>
            <w:r>
              <w:rPr>
                <w:noProof/>
                <w:webHidden/>
              </w:rPr>
              <w:instrText xml:space="preserve"> PAGEREF _Toc164750210 \h </w:instrText>
            </w:r>
            <w:r>
              <w:rPr>
                <w:noProof/>
                <w:webHidden/>
              </w:rPr>
            </w:r>
            <w:r>
              <w:rPr>
                <w:noProof/>
                <w:webHidden/>
              </w:rPr>
              <w:fldChar w:fldCharType="separate"/>
            </w:r>
            <w:r>
              <w:rPr>
                <w:noProof/>
                <w:webHidden/>
              </w:rPr>
              <w:t>23</w:t>
            </w:r>
            <w:r>
              <w:rPr>
                <w:noProof/>
                <w:webHidden/>
              </w:rPr>
              <w:fldChar w:fldCharType="end"/>
            </w:r>
          </w:hyperlink>
        </w:p>
        <w:p w14:paraId="74D78A6F" w14:textId="6BA21EE2" w:rsidR="007B6C4D" w:rsidRDefault="007B6C4D">
          <w:pPr>
            <w:pStyle w:val="TOC1"/>
            <w:rPr>
              <w:rFonts w:asciiTheme="minorHAnsi" w:eastAsiaTheme="minorEastAsia" w:hAnsiTheme="minorHAnsi" w:cstheme="minorBidi"/>
              <w:noProof/>
              <w:color w:val="auto"/>
              <w:sz w:val="22"/>
            </w:rPr>
          </w:pPr>
          <w:hyperlink w:anchor="_Toc164750211" w:history="1">
            <w:r w:rsidRPr="006A4838">
              <w:rPr>
                <w:rStyle w:val="Hyperlink"/>
                <w:noProof/>
              </w:rPr>
              <w:t>9. Automatic Fuel Gas Shutoff Valves &amp; Solenoid Vent Valve Seat Leakage [$afgsov_afgsvv_result_status$]</w:t>
            </w:r>
            <w:r>
              <w:rPr>
                <w:noProof/>
                <w:webHidden/>
              </w:rPr>
              <w:tab/>
            </w:r>
            <w:r>
              <w:rPr>
                <w:noProof/>
                <w:webHidden/>
              </w:rPr>
              <w:fldChar w:fldCharType="begin"/>
            </w:r>
            <w:r>
              <w:rPr>
                <w:noProof/>
                <w:webHidden/>
              </w:rPr>
              <w:instrText xml:space="preserve"> PAGEREF _Toc164750211 \h </w:instrText>
            </w:r>
            <w:r>
              <w:rPr>
                <w:noProof/>
                <w:webHidden/>
              </w:rPr>
            </w:r>
            <w:r>
              <w:rPr>
                <w:noProof/>
                <w:webHidden/>
              </w:rPr>
              <w:fldChar w:fldCharType="separate"/>
            </w:r>
            <w:r>
              <w:rPr>
                <w:noProof/>
                <w:webHidden/>
              </w:rPr>
              <w:t>25</w:t>
            </w:r>
            <w:r>
              <w:rPr>
                <w:noProof/>
                <w:webHidden/>
              </w:rPr>
              <w:fldChar w:fldCharType="end"/>
            </w:r>
          </w:hyperlink>
        </w:p>
        <w:p w14:paraId="0BE6B4A5" w14:textId="55896F76" w:rsidR="007B6C4D" w:rsidRDefault="007B6C4D">
          <w:pPr>
            <w:pStyle w:val="TOC1"/>
            <w:rPr>
              <w:rFonts w:asciiTheme="minorHAnsi" w:eastAsiaTheme="minorEastAsia" w:hAnsiTheme="minorHAnsi" w:cstheme="minorBidi"/>
              <w:noProof/>
              <w:color w:val="auto"/>
              <w:sz w:val="22"/>
            </w:rPr>
          </w:pPr>
          <w:hyperlink w:anchor="_Toc164750212" w:history="1">
            <w:r w:rsidRPr="006A4838">
              <w:rPr>
                <w:rStyle w:val="Hyperlink"/>
                <w:noProof/>
              </w:rPr>
              <w:t>10. Automatic Pilot Fuel Gas Shutoff Valves &amp; Automatic Pilot Fuel Gas Solenoid Vent Valve Seat Leakage [$apfgsov_apfgsvv_result_status$]</w:t>
            </w:r>
            <w:r>
              <w:rPr>
                <w:noProof/>
                <w:webHidden/>
              </w:rPr>
              <w:tab/>
            </w:r>
            <w:r>
              <w:rPr>
                <w:noProof/>
                <w:webHidden/>
              </w:rPr>
              <w:fldChar w:fldCharType="begin"/>
            </w:r>
            <w:r>
              <w:rPr>
                <w:noProof/>
                <w:webHidden/>
              </w:rPr>
              <w:instrText xml:space="preserve"> PAGEREF _Toc164750212 \h </w:instrText>
            </w:r>
            <w:r>
              <w:rPr>
                <w:noProof/>
                <w:webHidden/>
              </w:rPr>
            </w:r>
            <w:r>
              <w:rPr>
                <w:noProof/>
                <w:webHidden/>
              </w:rPr>
              <w:fldChar w:fldCharType="separate"/>
            </w:r>
            <w:r>
              <w:rPr>
                <w:noProof/>
                <w:webHidden/>
              </w:rPr>
              <w:t>27</w:t>
            </w:r>
            <w:r>
              <w:rPr>
                <w:noProof/>
                <w:webHidden/>
              </w:rPr>
              <w:fldChar w:fldCharType="end"/>
            </w:r>
          </w:hyperlink>
        </w:p>
        <w:p w14:paraId="2CACDC35" w14:textId="329C5515" w:rsidR="007B6C4D" w:rsidRDefault="007B6C4D">
          <w:pPr>
            <w:pStyle w:val="TOC1"/>
            <w:rPr>
              <w:rFonts w:asciiTheme="minorHAnsi" w:eastAsiaTheme="minorEastAsia" w:hAnsiTheme="minorHAnsi" w:cstheme="minorBidi"/>
              <w:noProof/>
              <w:color w:val="auto"/>
              <w:sz w:val="22"/>
            </w:rPr>
          </w:pPr>
          <w:hyperlink w:anchor="_Toc164750213" w:history="1">
            <w:r w:rsidRPr="006A4838">
              <w:rPr>
                <w:rStyle w:val="Hyperlink"/>
                <w:noProof/>
              </w:rPr>
              <w:t>11. Proof of Closure on Automatic Fuel Shutoff Valves [$pocafgsov_result_status$]</w:t>
            </w:r>
            <w:r>
              <w:rPr>
                <w:noProof/>
                <w:webHidden/>
              </w:rPr>
              <w:tab/>
            </w:r>
            <w:r>
              <w:rPr>
                <w:noProof/>
                <w:webHidden/>
              </w:rPr>
              <w:fldChar w:fldCharType="begin"/>
            </w:r>
            <w:r>
              <w:rPr>
                <w:noProof/>
                <w:webHidden/>
              </w:rPr>
              <w:instrText xml:space="preserve"> PAGEREF _Toc164750213 \h </w:instrText>
            </w:r>
            <w:r>
              <w:rPr>
                <w:noProof/>
                <w:webHidden/>
              </w:rPr>
            </w:r>
            <w:r>
              <w:rPr>
                <w:noProof/>
                <w:webHidden/>
              </w:rPr>
              <w:fldChar w:fldCharType="separate"/>
            </w:r>
            <w:r>
              <w:rPr>
                <w:noProof/>
                <w:webHidden/>
              </w:rPr>
              <w:t>29</w:t>
            </w:r>
            <w:r>
              <w:rPr>
                <w:noProof/>
                <w:webHidden/>
              </w:rPr>
              <w:fldChar w:fldCharType="end"/>
            </w:r>
          </w:hyperlink>
        </w:p>
        <w:p w14:paraId="7E88B4EB" w14:textId="2015A752" w:rsidR="007B6C4D" w:rsidRDefault="007B6C4D">
          <w:pPr>
            <w:pStyle w:val="TOC1"/>
            <w:rPr>
              <w:rFonts w:asciiTheme="minorHAnsi" w:eastAsiaTheme="minorEastAsia" w:hAnsiTheme="minorHAnsi" w:cstheme="minorBidi"/>
              <w:noProof/>
              <w:color w:val="auto"/>
              <w:sz w:val="22"/>
            </w:rPr>
          </w:pPr>
          <w:hyperlink w:anchor="_Toc164750214" w:history="1">
            <w:r w:rsidRPr="006A4838">
              <w:rPr>
                <w:rStyle w:val="Hyperlink"/>
                <w:noProof/>
              </w:rPr>
              <w:t>12. Flame Scanner For Main Flame Out [$fsmf_result_status$]</w:t>
            </w:r>
            <w:r>
              <w:rPr>
                <w:noProof/>
                <w:webHidden/>
              </w:rPr>
              <w:tab/>
            </w:r>
            <w:r>
              <w:rPr>
                <w:noProof/>
                <w:webHidden/>
              </w:rPr>
              <w:fldChar w:fldCharType="begin"/>
            </w:r>
            <w:r>
              <w:rPr>
                <w:noProof/>
                <w:webHidden/>
              </w:rPr>
              <w:instrText xml:space="preserve"> PAGEREF _Toc164750214 \h </w:instrText>
            </w:r>
            <w:r>
              <w:rPr>
                <w:noProof/>
                <w:webHidden/>
              </w:rPr>
            </w:r>
            <w:r>
              <w:rPr>
                <w:noProof/>
                <w:webHidden/>
              </w:rPr>
              <w:fldChar w:fldCharType="separate"/>
            </w:r>
            <w:r>
              <w:rPr>
                <w:noProof/>
                <w:webHidden/>
              </w:rPr>
              <w:t>30</w:t>
            </w:r>
            <w:r>
              <w:rPr>
                <w:noProof/>
                <w:webHidden/>
              </w:rPr>
              <w:fldChar w:fldCharType="end"/>
            </w:r>
          </w:hyperlink>
        </w:p>
        <w:p w14:paraId="5D918924" w14:textId="536D1732" w:rsidR="007B6C4D" w:rsidRDefault="007B6C4D">
          <w:pPr>
            <w:pStyle w:val="TOC1"/>
            <w:rPr>
              <w:rFonts w:asciiTheme="minorHAnsi" w:eastAsiaTheme="minorEastAsia" w:hAnsiTheme="minorHAnsi" w:cstheme="minorBidi"/>
              <w:noProof/>
              <w:color w:val="auto"/>
              <w:sz w:val="22"/>
            </w:rPr>
          </w:pPr>
          <w:hyperlink w:anchor="_Toc164750215" w:history="1">
            <w:r w:rsidRPr="006A4838">
              <w:rPr>
                <w:rStyle w:val="Hyperlink"/>
                <w:noProof/>
              </w:rPr>
              <w:t>13. Flame Scanner Not Sensing Igniter Spark [$fsnsis_result_status$]</w:t>
            </w:r>
            <w:r>
              <w:rPr>
                <w:noProof/>
                <w:webHidden/>
              </w:rPr>
              <w:tab/>
            </w:r>
            <w:r>
              <w:rPr>
                <w:noProof/>
                <w:webHidden/>
              </w:rPr>
              <w:fldChar w:fldCharType="begin"/>
            </w:r>
            <w:r>
              <w:rPr>
                <w:noProof/>
                <w:webHidden/>
              </w:rPr>
              <w:instrText xml:space="preserve"> PAGEREF _Toc164750215 \h </w:instrText>
            </w:r>
            <w:r>
              <w:rPr>
                <w:noProof/>
                <w:webHidden/>
              </w:rPr>
            </w:r>
            <w:r>
              <w:rPr>
                <w:noProof/>
                <w:webHidden/>
              </w:rPr>
              <w:fldChar w:fldCharType="separate"/>
            </w:r>
            <w:r>
              <w:rPr>
                <w:noProof/>
                <w:webHidden/>
              </w:rPr>
              <w:t>31</w:t>
            </w:r>
            <w:r>
              <w:rPr>
                <w:noProof/>
                <w:webHidden/>
              </w:rPr>
              <w:fldChar w:fldCharType="end"/>
            </w:r>
          </w:hyperlink>
        </w:p>
        <w:p w14:paraId="334707F7" w14:textId="785DF729" w:rsidR="007B6C4D" w:rsidRDefault="007B6C4D">
          <w:pPr>
            <w:pStyle w:val="TOC1"/>
            <w:rPr>
              <w:rFonts w:asciiTheme="minorHAnsi" w:eastAsiaTheme="minorEastAsia" w:hAnsiTheme="minorHAnsi" w:cstheme="minorBidi"/>
              <w:noProof/>
              <w:color w:val="auto"/>
              <w:sz w:val="22"/>
            </w:rPr>
          </w:pPr>
          <w:hyperlink w:anchor="_Toc164750216" w:history="1">
            <w:r w:rsidRPr="006A4838">
              <w:rPr>
                <w:rStyle w:val="Hyperlink"/>
                <w:noProof/>
              </w:rPr>
              <w:t>14. Igniter Timing [$it_result_status$]</w:t>
            </w:r>
            <w:r>
              <w:rPr>
                <w:noProof/>
                <w:webHidden/>
              </w:rPr>
              <w:tab/>
            </w:r>
            <w:r>
              <w:rPr>
                <w:noProof/>
                <w:webHidden/>
              </w:rPr>
              <w:fldChar w:fldCharType="begin"/>
            </w:r>
            <w:r>
              <w:rPr>
                <w:noProof/>
                <w:webHidden/>
              </w:rPr>
              <w:instrText xml:space="preserve"> PAGEREF _Toc164750216 \h </w:instrText>
            </w:r>
            <w:r>
              <w:rPr>
                <w:noProof/>
                <w:webHidden/>
              </w:rPr>
            </w:r>
            <w:r>
              <w:rPr>
                <w:noProof/>
                <w:webHidden/>
              </w:rPr>
              <w:fldChar w:fldCharType="separate"/>
            </w:r>
            <w:r>
              <w:rPr>
                <w:noProof/>
                <w:webHidden/>
              </w:rPr>
              <w:t>33</w:t>
            </w:r>
            <w:r>
              <w:rPr>
                <w:noProof/>
                <w:webHidden/>
              </w:rPr>
              <w:fldChar w:fldCharType="end"/>
            </w:r>
          </w:hyperlink>
        </w:p>
        <w:p w14:paraId="4709590F" w14:textId="14BCB6BE" w:rsidR="007B6C4D" w:rsidRDefault="007B6C4D">
          <w:pPr>
            <w:pStyle w:val="TOC1"/>
            <w:rPr>
              <w:rFonts w:asciiTheme="minorHAnsi" w:eastAsiaTheme="minorEastAsia" w:hAnsiTheme="minorHAnsi" w:cstheme="minorBidi"/>
              <w:noProof/>
              <w:color w:val="auto"/>
              <w:sz w:val="22"/>
            </w:rPr>
          </w:pPr>
          <w:hyperlink w:anchor="_Toc164750217" w:history="1">
            <w:r w:rsidRPr="006A4838">
              <w:rPr>
                <w:rStyle w:val="Hyperlink"/>
                <w:noProof/>
              </w:rPr>
              <w:t>15. Main Flame Ignition Timing [$mfit_result_status$]</w:t>
            </w:r>
            <w:r>
              <w:rPr>
                <w:noProof/>
                <w:webHidden/>
              </w:rPr>
              <w:tab/>
            </w:r>
            <w:r>
              <w:rPr>
                <w:noProof/>
                <w:webHidden/>
              </w:rPr>
              <w:fldChar w:fldCharType="begin"/>
            </w:r>
            <w:r>
              <w:rPr>
                <w:noProof/>
                <w:webHidden/>
              </w:rPr>
              <w:instrText xml:space="preserve"> PAGEREF _Toc164750217 \h </w:instrText>
            </w:r>
            <w:r>
              <w:rPr>
                <w:noProof/>
                <w:webHidden/>
              </w:rPr>
            </w:r>
            <w:r>
              <w:rPr>
                <w:noProof/>
                <w:webHidden/>
              </w:rPr>
              <w:fldChar w:fldCharType="separate"/>
            </w:r>
            <w:r>
              <w:rPr>
                <w:noProof/>
                <w:webHidden/>
              </w:rPr>
              <w:t>34</w:t>
            </w:r>
            <w:r>
              <w:rPr>
                <w:noProof/>
                <w:webHidden/>
              </w:rPr>
              <w:fldChar w:fldCharType="end"/>
            </w:r>
          </w:hyperlink>
        </w:p>
        <w:p w14:paraId="4CAA757B" w14:textId="1C153B88" w:rsidR="007B6C4D" w:rsidRDefault="007B6C4D">
          <w:pPr>
            <w:pStyle w:val="TOC1"/>
            <w:rPr>
              <w:rFonts w:asciiTheme="minorHAnsi" w:eastAsiaTheme="minorEastAsia" w:hAnsiTheme="minorHAnsi" w:cstheme="minorBidi"/>
              <w:noProof/>
              <w:color w:val="auto"/>
              <w:sz w:val="22"/>
            </w:rPr>
          </w:pPr>
          <w:hyperlink w:anchor="_Toc164750218" w:history="1">
            <w:r w:rsidRPr="006A4838">
              <w:rPr>
                <w:rStyle w:val="Hyperlink"/>
                <w:noProof/>
              </w:rPr>
              <w:t>16. Pre-Purge and Post-Purge Timing [$ppt_result_status$]</w:t>
            </w:r>
            <w:r>
              <w:rPr>
                <w:noProof/>
                <w:webHidden/>
              </w:rPr>
              <w:tab/>
            </w:r>
            <w:r>
              <w:rPr>
                <w:noProof/>
                <w:webHidden/>
              </w:rPr>
              <w:fldChar w:fldCharType="begin"/>
            </w:r>
            <w:r>
              <w:rPr>
                <w:noProof/>
                <w:webHidden/>
              </w:rPr>
              <w:instrText xml:space="preserve"> PAGEREF _Toc164750218 \h </w:instrText>
            </w:r>
            <w:r>
              <w:rPr>
                <w:noProof/>
                <w:webHidden/>
              </w:rPr>
            </w:r>
            <w:r>
              <w:rPr>
                <w:noProof/>
                <w:webHidden/>
              </w:rPr>
              <w:fldChar w:fldCharType="separate"/>
            </w:r>
            <w:r>
              <w:rPr>
                <w:noProof/>
                <w:webHidden/>
              </w:rPr>
              <w:t>36</w:t>
            </w:r>
            <w:r>
              <w:rPr>
                <w:noProof/>
                <w:webHidden/>
              </w:rPr>
              <w:fldChar w:fldCharType="end"/>
            </w:r>
          </w:hyperlink>
        </w:p>
        <w:p w14:paraId="4269D224" w14:textId="5312353B" w:rsidR="007B6C4D" w:rsidRDefault="007B6C4D">
          <w:pPr>
            <w:pStyle w:val="TOC1"/>
            <w:rPr>
              <w:rFonts w:asciiTheme="minorHAnsi" w:eastAsiaTheme="minorEastAsia" w:hAnsiTheme="minorHAnsi" w:cstheme="minorBidi"/>
              <w:noProof/>
              <w:color w:val="auto"/>
              <w:sz w:val="22"/>
            </w:rPr>
          </w:pPr>
          <w:hyperlink w:anchor="_Toc164750219" w:history="1">
            <w:r w:rsidRPr="006A4838">
              <w:rPr>
                <w:rStyle w:val="Hyperlink"/>
                <w:noProof/>
              </w:rPr>
              <w:t>17. Low-Fire Proving Switch [$lfps_result_status$]</w:t>
            </w:r>
            <w:r>
              <w:rPr>
                <w:noProof/>
                <w:webHidden/>
              </w:rPr>
              <w:tab/>
            </w:r>
            <w:r>
              <w:rPr>
                <w:noProof/>
                <w:webHidden/>
              </w:rPr>
              <w:fldChar w:fldCharType="begin"/>
            </w:r>
            <w:r>
              <w:rPr>
                <w:noProof/>
                <w:webHidden/>
              </w:rPr>
              <w:instrText xml:space="preserve"> PAGEREF _Toc164750219 \h </w:instrText>
            </w:r>
            <w:r>
              <w:rPr>
                <w:noProof/>
                <w:webHidden/>
              </w:rPr>
            </w:r>
            <w:r>
              <w:rPr>
                <w:noProof/>
                <w:webHidden/>
              </w:rPr>
              <w:fldChar w:fldCharType="separate"/>
            </w:r>
            <w:r>
              <w:rPr>
                <w:noProof/>
                <w:webHidden/>
              </w:rPr>
              <w:t>37</w:t>
            </w:r>
            <w:r>
              <w:rPr>
                <w:noProof/>
                <w:webHidden/>
              </w:rPr>
              <w:fldChar w:fldCharType="end"/>
            </w:r>
          </w:hyperlink>
        </w:p>
        <w:p w14:paraId="70AF7C7A" w14:textId="2B39E3C4" w:rsidR="007B6C4D" w:rsidRDefault="007B6C4D">
          <w:pPr>
            <w:pStyle w:val="TOC1"/>
            <w:rPr>
              <w:rFonts w:asciiTheme="minorHAnsi" w:eastAsiaTheme="minorEastAsia" w:hAnsiTheme="minorHAnsi" w:cstheme="minorBidi"/>
              <w:noProof/>
              <w:color w:val="auto"/>
              <w:sz w:val="22"/>
            </w:rPr>
          </w:pPr>
          <w:hyperlink w:anchor="_Toc164750220" w:history="1">
            <w:r w:rsidRPr="006A4838">
              <w:rPr>
                <w:rStyle w:val="Hyperlink"/>
                <w:noProof/>
              </w:rPr>
              <w:t>18. Forced Draft Damper Wide-Open Pre-Purge Proving Switch [$fddwops_result_status$]</w:t>
            </w:r>
            <w:r>
              <w:rPr>
                <w:noProof/>
                <w:webHidden/>
              </w:rPr>
              <w:tab/>
            </w:r>
            <w:r>
              <w:rPr>
                <w:noProof/>
                <w:webHidden/>
              </w:rPr>
              <w:fldChar w:fldCharType="begin"/>
            </w:r>
            <w:r>
              <w:rPr>
                <w:noProof/>
                <w:webHidden/>
              </w:rPr>
              <w:instrText xml:space="preserve"> PAGEREF _Toc164750220 \h </w:instrText>
            </w:r>
            <w:r>
              <w:rPr>
                <w:noProof/>
                <w:webHidden/>
              </w:rPr>
            </w:r>
            <w:r>
              <w:rPr>
                <w:noProof/>
                <w:webHidden/>
              </w:rPr>
              <w:fldChar w:fldCharType="separate"/>
            </w:r>
            <w:r>
              <w:rPr>
                <w:noProof/>
                <w:webHidden/>
              </w:rPr>
              <w:t>39</w:t>
            </w:r>
            <w:r>
              <w:rPr>
                <w:noProof/>
                <w:webHidden/>
              </w:rPr>
              <w:fldChar w:fldCharType="end"/>
            </w:r>
          </w:hyperlink>
        </w:p>
        <w:p w14:paraId="17474684" w14:textId="0E624BA2" w:rsidR="007B6C4D" w:rsidRDefault="007B6C4D">
          <w:pPr>
            <w:pStyle w:val="TOC1"/>
            <w:rPr>
              <w:rFonts w:asciiTheme="minorHAnsi" w:eastAsiaTheme="minorEastAsia" w:hAnsiTheme="minorHAnsi" w:cstheme="minorBidi"/>
              <w:noProof/>
              <w:color w:val="auto"/>
              <w:sz w:val="22"/>
            </w:rPr>
          </w:pPr>
          <w:hyperlink w:anchor="_Toc164750221" w:history="1">
            <w:r w:rsidRPr="006A4838">
              <w:rPr>
                <w:rStyle w:val="Hyperlink"/>
                <w:noProof/>
              </w:rPr>
              <w:t>19. Combustion Air Pressure Switch – Variable Speed [$capsvs_result_status$]</w:t>
            </w:r>
            <w:r>
              <w:rPr>
                <w:noProof/>
                <w:webHidden/>
              </w:rPr>
              <w:tab/>
            </w:r>
            <w:r>
              <w:rPr>
                <w:noProof/>
                <w:webHidden/>
              </w:rPr>
              <w:fldChar w:fldCharType="begin"/>
            </w:r>
            <w:r>
              <w:rPr>
                <w:noProof/>
                <w:webHidden/>
              </w:rPr>
              <w:instrText xml:space="preserve"> PAGEREF _Toc164750221 \h </w:instrText>
            </w:r>
            <w:r>
              <w:rPr>
                <w:noProof/>
                <w:webHidden/>
              </w:rPr>
            </w:r>
            <w:r>
              <w:rPr>
                <w:noProof/>
                <w:webHidden/>
              </w:rPr>
              <w:fldChar w:fldCharType="separate"/>
            </w:r>
            <w:r>
              <w:rPr>
                <w:noProof/>
                <w:webHidden/>
              </w:rPr>
              <w:t>40</w:t>
            </w:r>
            <w:r>
              <w:rPr>
                <w:noProof/>
                <w:webHidden/>
              </w:rPr>
              <w:fldChar w:fldCharType="end"/>
            </w:r>
          </w:hyperlink>
        </w:p>
        <w:p w14:paraId="2468E28A" w14:textId="5BE4A76B" w:rsidR="007B6C4D" w:rsidRDefault="007B6C4D">
          <w:pPr>
            <w:pStyle w:val="TOC1"/>
            <w:rPr>
              <w:rFonts w:asciiTheme="minorHAnsi" w:eastAsiaTheme="minorEastAsia" w:hAnsiTheme="minorHAnsi" w:cstheme="minorBidi"/>
              <w:noProof/>
              <w:color w:val="auto"/>
              <w:sz w:val="22"/>
            </w:rPr>
          </w:pPr>
          <w:hyperlink w:anchor="_Toc164750222" w:history="1">
            <w:r w:rsidRPr="006A4838">
              <w:rPr>
                <w:rStyle w:val="Hyperlink"/>
                <w:noProof/>
              </w:rPr>
              <w:t>20. Combustion Air Pressure Switch – Constant Speed [$capscs_result_status$]</w:t>
            </w:r>
            <w:r>
              <w:rPr>
                <w:noProof/>
                <w:webHidden/>
              </w:rPr>
              <w:tab/>
            </w:r>
            <w:r>
              <w:rPr>
                <w:noProof/>
                <w:webHidden/>
              </w:rPr>
              <w:fldChar w:fldCharType="begin"/>
            </w:r>
            <w:r>
              <w:rPr>
                <w:noProof/>
                <w:webHidden/>
              </w:rPr>
              <w:instrText xml:space="preserve"> PAGEREF _Toc164750222 \h </w:instrText>
            </w:r>
            <w:r>
              <w:rPr>
                <w:noProof/>
                <w:webHidden/>
              </w:rPr>
            </w:r>
            <w:r>
              <w:rPr>
                <w:noProof/>
                <w:webHidden/>
              </w:rPr>
              <w:fldChar w:fldCharType="separate"/>
            </w:r>
            <w:r>
              <w:rPr>
                <w:noProof/>
                <w:webHidden/>
              </w:rPr>
              <w:t>42</w:t>
            </w:r>
            <w:r>
              <w:rPr>
                <w:noProof/>
                <w:webHidden/>
              </w:rPr>
              <w:fldChar w:fldCharType="end"/>
            </w:r>
          </w:hyperlink>
        </w:p>
        <w:p w14:paraId="66C77E87" w14:textId="1C3A8386" w:rsidR="007B6C4D" w:rsidRDefault="007B6C4D">
          <w:pPr>
            <w:pStyle w:val="TOC1"/>
            <w:rPr>
              <w:rFonts w:asciiTheme="minorHAnsi" w:eastAsiaTheme="minorEastAsia" w:hAnsiTheme="minorHAnsi" w:cstheme="minorBidi"/>
              <w:noProof/>
              <w:color w:val="auto"/>
              <w:sz w:val="22"/>
            </w:rPr>
          </w:pPr>
          <w:hyperlink w:anchor="_Toc164750223" w:history="1">
            <w:r w:rsidRPr="006A4838">
              <w:rPr>
                <w:rStyle w:val="Hyperlink"/>
                <w:noProof/>
              </w:rPr>
              <w:t>21. Purge Airflow Proving Switch [$paps_result_status$]</w:t>
            </w:r>
            <w:r>
              <w:rPr>
                <w:noProof/>
                <w:webHidden/>
              </w:rPr>
              <w:tab/>
            </w:r>
            <w:r>
              <w:rPr>
                <w:noProof/>
                <w:webHidden/>
              </w:rPr>
              <w:fldChar w:fldCharType="begin"/>
            </w:r>
            <w:r>
              <w:rPr>
                <w:noProof/>
                <w:webHidden/>
              </w:rPr>
              <w:instrText xml:space="preserve"> PAGEREF _Toc164750223 \h </w:instrText>
            </w:r>
            <w:r>
              <w:rPr>
                <w:noProof/>
                <w:webHidden/>
              </w:rPr>
            </w:r>
            <w:r>
              <w:rPr>
                <w:noProof/>
                <w:webHidden/>
              </w:rPr>
              <w:fldChar w:fldCharType="separate"/>
            </w:r>
            <w:r>
              <w:rPr>
                <w:noProof/>
                <w:webHidden/>
              </w:rPr>
              <w:t>44</w:t>
            </w:r>
            <w:r>
              <w:rPr>
                <w:noProof/>
                <w:webHidden/>
              </w:rPr>
              <w:fldChar w:fldCharType="end"/>
            </w:r>
          </w:hyperlink>
        </w:p>
        <w:p w14:paraId="0E4DFC4E" w14:textId="5DBFB5E0" w:rsidR="007B6C4D" w:rsidRDefault="007B6C4D">
          <w:pPr>
            <w:pStyle w:val="TOC1"/>
            <w:rPr>
              <w:rFonts w:asciiTheme="minorHAnsi" w:eastAsiaTheme="minorEastAsia" w:hAnsiTheme="minorHAnsi" w:cstheme="minorBidi"/>
              <w:noProof/>
              <w:color w:val="auto"/>
              <w:sz w:val="22"/>
            </w:rPr>
          </w:pPr>
          <w:hyperlink w:anchor="_Toc164750224" w:history="1">
            <w:r w:rsidRPr="006A4838">
              <w:rPr>
                <w:rStyle w:val="Hyperlink"/>
                <w:noProof/>
              </w:rPr>
              <w:t>22. Forced Draft Motor Interlock Switches [$fdmis_result_status$]</w:t>
            </w:r>
            <w:r>
              <w:rPr>
                <w:noProof/>
                <w:webHidden/>
              </w:rPr>
              <w:tab/>
            </w:r>
            <w:r>
              <w:rPr>
                <w:noProof/>
                <w:webHidden/>
              </w:rPr>
              <w:fldChar w:fldCharType="begin"/>
            </w:r>
            <w:r>
              <w:rPr>
                <w:noProof/>
                <w:webHidden/>
              </w:rPr>
              <w:instrText xml:space="preserve"> PAGEREF _Toc164750224 \h </w:instrText>
            </w:r>
            <w:r>
              <w:rPr>
                <w:noProof/>
                <w:webHidden/>
              </w:rPr>
            </w:r>
            <w:r>
              <w:rPr>
                <w:noProof/>
                <w:webHidden/>
              </w:rPr>
              <w:fldChar w:fldCharType="separate"/>
            </w:r>
            <w:r>
              <w:rPr>
                <w:noProof/>
                <w:webHidden/>
              </w:rPr>
              <w:t>46</w:t>
            </w:r>
            <w:r>
              <w:rPr>
                <w:noProof/>
                <w:webHidden/>
              </w:rPr>
              <w:fldChar w:fldCharType="end"/>
            </w:r>
          </w:hyperlink>
        </w:p>
        <w:p w14:paraId="60D4E818" w14:textId="5046CE24" w:rsidR="007B6C4D" w:rsidRDefault="007B6C4D">
          <w:pPr>
            <w:pStyle w:val="TOC1"/>
            <w:rPr>
              <w:rFonts w:asciiTheme="minorHAnsi" w:eastAsiaTheme="minorEastAsia" w:hAnsiTheme="minorHAnsi" w:cstheme="minorBidi"/>
              <w:noProof/>
              <w:color w:val="auto"/>
              <w:sz w:val="22"/>
            </w:rPr>
          </w:pPr>
          <w:hyperlink w:anchor="_Toc164750225" w:history="1">
            <w:r w:rsidRPr="006A4838">
              <w:rPr>
                <w:rStyle w:val="Hyperlink"/>
                <w:noProof/>
              </w:rPr>
              <w:t>23. Outlet Stack Damper Position Interlock Switch [$osdpi_result_status$]</w:t>
            </w:r>
            <w:r>
              <w:rPr>
                <w:noProof/>
                <w:webHidden/>
              </w:rPr>
              <w:tab/>
            </w:r>
            <w:r>
              <w:rPr>
                <w:noProof/>
                <w:webHidden/>
              </w:rPr>
              <w:fldChar w:fldCharType="begin"/>
            </w:r>
            <w:r>
              <w:rPr>
                <w:noProof/>
                <w:webHidden/>
              </w:rPr>
              <w:instrText xml:space="preserve"> PAGEREF _Toc164750225 \h </w:instrText>
            </w:r>
            <w:r>
              <w:rPr>
                <w:noProof/>
                <w:webHidden/>
              </w:rPr>
            </w:r>
            <w:r>
              <w:rPr>
                <w:noProof/>
                <w:webHidden/>
              </w:rPr>
              <w:fldChar w:fldCharType="separate"/>
            </w:r>
            <w:r>
              <w:rPr>
                <w:noProof/>
                <w:webHidden/>
              </w:rPr>
              <w:t>48</w:t>
            </w:r>
            <w:r>
              <w:rPr>
                <w:noProof/>
                <w:webHidden/>
              </w:rPr>
              <w:fldChar w:fldCharType="end"/>
            </w:r>
          </w:hyperlink>
        </w:p>
        <w:p w14:paraId="62D8BD8E" w14:textId="32CED3A1" w:rsidR="007B6C4D" w:rsidRDefault="007B6C4D">
          <w:pPr>
            <w:pStyle w:val="TOC1"/>
            <w:rPr>
              <w:rFonts w:asciiTheme="minorHAnsi" w:eastAsiaTheme="minorEastAsia" w:hAnsiTheme="minorHAnsi" w:cstheme="minorBidi"/>
              <w:noProof/>
              <w:color w:val="auto"/>
              <w:sz w:val="22"/>
            </w:rPr>
          </w:pPr>
          <w:hyperlink w:anchor="_Toc164750226" w:history="1">
            <w:r w:rsidRPr="006A4838">
              <w:rPr>
                <w:rStyle w:val="Hyperlink"/>
                <w:noProof/>
              </w:rPr>
              <w:t>24. Furnace Pressure Interlock [$fpi_result_status$]</w:t>
            </w:r>
            <w:r>
              <w:rPr>
                <w:noProof/>
                <w:webHidden/>
              </w:rPr>
              <w:tab/>
            </w:r>
            <w:r>
              <w:rPr>
                <w:noProof/>
                <w:webHidden/>
              </w:rPr>
              <w:fldChar w:fldCharType="begin"/>
            </w:r>
            <w:r>
              <w:rPr>
                <w:noProof/>
                <w:webHidden/>
              </w:rPr>
              <w:instrText xml:space="preserve"> PAGEREF _Toc164750226 \h </w:instrText>
            </w:r>
            <w:r>
              <w:rPr>
                <w:noProof/>
                <w:webHidden/>
              </w:rPr>
            </w:r>
            <w:r>
              <w:rPr>
                <w:noProof/>
                <w:webHidden/>
              </w:rPr>
              <w:fldChar w:fldCharType="separate"/>
            </w:r>
            <w:r>
              <w:rPr>
                <w:noProof/>
                <w:webHidden/>
              </w:rPr>
              <w:t>49</w:t>
            </w:r>
            <w:r>
              <w:rPr>
                <w:noProof/>
                <w:webHidden/>
              </w:rPr>
              <w:fldChar w:fldCharType="end"/>
            </w:r>
          </w:hyperlink>
        </w:p>
        <w:p w14:paraId="2FECCC73" w14:textId="06842E87" w:rsidR="007B6C4D" w:rsidRDefault="007B6C4D">
          <w:pPr>
            <w:pStyle w:val="TOC1"/>
            <w:rPr>
              <w:rFonts w:asciiTheme="minorHAnsi" w:eastAsiaTheme="minorEastAsia" w:hAnsiTheme="minorHAnsi" w:cstheme="minorBidi"/>
              <w:noProof/>
              <w:color w:val="auto"/>
              <w:sz w:val="22"/>
            </w:rPr>
          </w:pPr>
          <w:hyperlink w:anchor="_Toc164750227" w:history="1">
            <w:r w:rsidRPr="006A4838">
              <w:rPr>
                <w:rStyle w:val="Hyperlink"/>
                <w:noProof/>
              </w:rPr>
              <w:t>25. Low Pilot Fuel Gas Pressure Cutoff Switch [$lpfgpcs_result_status$]</w:t>
            </w:r>
            <w:r>
              <w:rPr>
                <w:noProof/>
                <w:webHidden/>
              </w:rPr>
              <w:tab/>
            </w:r>
            <w:r>
              <w:rPr>
                <w:noProof/>
                <w:webHidden/>
              </w:rPr>
              <w:fldChar w:fldCharType="begin"/>
            </w:r>
            <w:r>
              <w:rPr>
                <w:noProof/>
                <w:webHidden/>
              </w:rPr>
              <w:instrText xml:space="preserve"> PAGEREF _Toc164750227 \h </w:instrText>
            </w:r>
            <w:r>
              <w:rPr>
                <w:noProof/>
                <w:webHidden/>
              </w:rPr>
            </w:r>
            <w:r>
              <w:rPr>
                <w:noProof/>
                <w:webHidden/>
              </w:rPr>
              <w:fldChar w:fldCharType="separate"/>
            </w:r>
            <w:r>
              <w:rPr>
                <w:noProof/>
                <w:webHidden/>
              </w:rPr>
              <w:t>51</w:t>
            </w:r>
            <w:r>
              <w:rPr>
                <w:noProof/>
                <w:webHidden/>
              </w:rPr>
              <w:fldChar w:fldCharType="end"/>
            </w:r>
          </w:hyperlink>
        </w:p>
        <w:p w14:paraId="2A6C25C8" w14:textId="15E7CC4B" w:rsidR="007B6C4D" w:rsidRDefault="007B6C4D">
          <w:pPr>
            <w:pStyle w:val="TOC1"/>
            <w:rPr>
              <w:rFonts w:asciiTheme="minorHAnsi" w:eastAsiaTheme="minorEastAsia" w:hAnsiTheme="minorHAnsi" w:cstheme="minorBidi"/>
              <w:noProof/>
              <w:color w:val="auto"/>
              <w:sz w:val="22"/>
            </w:rPr>
          </w:pPr>
          <w:hyperlink w:anchor="_Toc164750228" w:history="1">
            <w:r w:rsidRPr="006A4838">
              <w:rPr>
                <w:rStyle w:val="Hyperlink"/>
                <w:noProof/>
              </w:rPr>
              <w:t>26. Low Pilot Fuel Gas Pressure Cutoff Switch 2 [$lpfgpcs2_result_status$]</w:t>
            </w:r>
            <w:r>
              <w:rPr>
                <w:noProof/>
                <w:webHidden/>
              </w:rPr>
              <w:tab/>
            </w:r>
            <w:r>
              <w:rPr>
                <w:noProof/>
                <w:webHidden/>
              </w:rPr>
              <w:fldChar w:fldCharType="begin"/>
            </w:r>
            <w:r>
              <w:rPr>
                <w:noProof/>
                <w:webHidden/>
              </w:rPr>
              <w:instrText xml:space="preserve"> PAGEREF _Toc164750228 \h </w:instrText>
            </w:r>
            <w:r>
              <w:rPr>
                <w:noProof/>
                <w:webHidden/>
              </w:rPr>
            </w:r>
            <w:r>
              <w:rPr>
                <w:noProof/>
                <w:webHidden/>
              </w:rPr>
              <w:fldChar w:fldCharType="separate"/>
            </w:r>
            <w:r>
              <w:rPr>
                <w:noProof/>
                <w:webHidden/>
              </w:rPr>
              <w:t>53</w:t>
            </w:r>
            <w:r>
              <w:rPr>
                <w:noProof/>
                <w:webHidden/>
              </w:rPr>
              <w:fldChar w:fldCharType="end"/>
            </w:r>
          </w:hyperlink>
        </w:p>
        <w:p w14:paraId="11F22082" w14:textId="1B6FA000" w:rsidR="007B6C4D" w:rsidRDefault="007B6C4D">
          <w:pPr>
            <w:pStyle w:val="TOC1"/>
            <w:rPr>
              <w:rFonts w:asciiTheme="minorHAnsi" w:eastAsiaTheme="minorEastAsia" w:hAnsiTheme="minorHAnsi" w:cstheme="minorBidi"/>
              <w:noProof/>
              <w:color w:val="auto"/>
              <w:sz w:val="22"/>
            </w:rPr>
          </w:pPr>
          <w:hyperlink w:anchor="_Toc164750229" w:history="1">
            <w:r w:rsidRPr="006A4838">
              <w:rPr>
                <w:rStyle w:val="Hyperlink"/>
                <w:noProof/>
              </w:rPr>
              <w:t>27. Flue Gas Recirculation Damper Interlock [$fgrdi_result_status$]</w:t>
            </w:r>
            <w:r>
              <w:rPr>
                <w:noProof/>
                <w:webHidden/>
              </w:rPr>
              <w:tab/>
            </w:r>
            <w:r>
              <w:rPr>
                <w:noProof/>
                <w:webHidden/>
              </w:rPr>
              <w:fldChar w:fldCharType="begin"/>
            </w:r>
            <w:r>
              <w:rPr>
                <w:noProof/>
                <w:webHidden/>
              </w:rPr>
              <w:instrText xml:space="preserve"> PAGEREF _Toc164750229 \h </w:instrText>
            </w:r>
            <w:r>
              <w:rPr>
                <w:noProof/>
                <w:webHidden/>
              </w:rPr>
            </w:r>
            <w:r>
              <w:rPr>
                <w:noProof/>
                <w:webHidden/>
              </w:rPr>
              <w:fldChar w:fldCharType="separate"/>
            </w:r>
            <w:r>
              <w:rPr>
                <w:noProof/>
                <w:webHidden/>
              </w:rPr>
              <w:t>55</w:t>
            </w:r>
            <w:r>
              <w:rPr>
                <w:noProof/>
                <w:webHidden/>
              </w:rPr>
              <w:fldChar w:fldCharType="end"/>
            </w:r>
          </w:hyperlink>
        </w:p>
        <w:p w14:paraId="10D5CD35" w14:textId="72BF0C09" w:rsidR="007B6C4D" w:rsidRDefault="007B6C4D">
          <w:pPr>
            <w:pStyle w:val="TOC1"/>
            <w:rPr>
              <w:rFonts w:asciiTheme="minorHAnsi" w:eastAsiaTheme="minorEastAsia" w:hAnsiTheme="minorHAnsi" w:cstheme="minorBidi"/>
              <w:noProof/>
              <w:color w:val="auto"/>
              <w:sz w:val="22"/>
            </w:rPr>
          </w:pPr>
          <w:hyperlink w:anchor="_Toc164750230" w:history="1">
            <w:r w:rsidRPr="006A4838">
              <w:rPr>
                <w:rStyle w:val="Hyperlink"/>
                <w:noProof/>
              </w:rPr>
              <w:t>28. Low Flue Gas Oxygen Level Interlock [$lfgoli_result_status$]</w:t>
            </w:r>
            <w:r>
              <w:rPr>
                <w:noProof/>
                <w:webHidden/>
              </w:rPr>
              <w:tab/>
            </w:r>
            <w:r>
              <w:rPr>
                <w:noProof/>
                <w:webHidden/>
              </w:rPr>
              <w:fldChar w:fldCharType="begin"/>
            </w:r>
            <w:r>
              <w:rPr>
                <w:noProof/>
                <w:webHidden/>
              </w:rPr>
              <w:instrText xml:space="preserve"> PAGEREF _Toc164750230 \h </w:instrText>
            </w:r>
            <w:r>
              <w:rPr>
                <w:noProof/>
                <w:webHidden/>
              </w:rPr>
            </w:r>
            <w:r>
              <w:rPr>
                <w:noProof/>
                <w:webHidden/>
              </w:rPr>
              <w:fldChar w:fldCharType="separate"/>
            </w:r>
            <w:r>
              <w:rPr>
                <w:noProof/>
                <w:webHidden/>
              </w:rPr>
              <w:t>56</w:t>
            </w:r>
            <w:r>
              <w:rPr>
                <w:noProof/>
                <w:webHidden/>
              </w:rPr>
              <w:fldChar w:fldCharType="end"/>
            </w:r>
          </w:hyperlink>
        </w:p>
        <w:p w14:paraId="752E23A5" w14:textId="1BDB4D4E" w:rsidR="007B6C4D" w:rsidRDefault="007B6C4D">
          <w:pPr>
            <w:pStyle w:val="TOC1"/>
            <w:rPr>
              <w:rFonts w:asciiTheme="minorHAnsi" w:eastAsiaTheme="minorEastAsia" w:hAnsiTheme="minorHAnsi" w:cstheme="minorBidi"/>
              <w:noProof/>
              <w:color w:val="auto"/>
              <w:sz w:val="22"/>
            </w:rPr>
          </w:pPr>
          <w:hyperlink w:anchor="_Toc164750231" w:history="1">
            <w:r w:rsidRPr="006A4838">
              <w:rPr>
                <w:rStyle w:val="Hyperlink"/>
                <w:noProof/>
              </w:rPr>
              <w:t>29. Low Fuel Oil Pressure Cutoff Switch [$lfopcs_result_status$]</w:t>
            </w:r>
            <w:r>
              <w:rPr>
                <w:noProof/>
                <w:webHidden/>
              </w:rPr>
              <w:tab/>
            </w:r>
            <w:r>
              <w:rPr>
                <w:noProof/>
                <w:webHidden/>
              </w:rPr>
              <w:fldChar w:fldCharType="begin"/>
            </w:r>
            <w:r>
              <w:rPr>
                <w:noProof/>
                <w:webHidden/>
              </w:rPr>
              <w:instrText xml:space="preserve"> PAGEREF _Toc164750231 \h </w:instrText>
            </w:r>
            <w:r>
              <w:rPr>
                <w:noProof/>
                <w:webHidden/>
              </w:rPr>
            </w:r>
            <w:r>
              <w:rPr>
                <w:noProof/>
                <w:webHidden/>
              </w:rPr>
              <w:fldChar w:fldCharType="separate"/>
            </w:r>
            <w:r>
              <w:rPr>
                <w:noProof/>
                <w:webHidden/>
              </w:rPr>
              <w:t>57</w:t>
            </w:r>
            <w:r>
              <w:rPr>
                <w:noProof/>
                <w:webHidden/>
              </w:rPr>
              <w:fldChar w:fldCharType="end"/>
            </w:r>
          </w:hyperlink>
        </w:p>
        <w:p w14:paraId="061A7664" w14:textId="6542CCFB" w:rsidR="007B6C4D" w:rsidRDefault="007B6C4D">
          <w:pPr>
            <w:pStyle w:val="TOC1"/>
            <w:rPr>
              <w:rFonts w:asciiTheme="minorHAnsi" w:eastAsiaTheme="minorEastAsia" w:hAnsiTheme="minorHAnsi" w:cstheme="minorBidi"/>
              <w:noProof/>
              <w:color w:val="auto"/>
              <w:sz w:val="22"/>
            </w:rPr>
          </w:pPr>
          <w:hyperlink w:anchor="_Toc164750232" w:history="1">
            <w:r w:rsidRPr="006A4838">
              <w:rPr>
                <w:rStyle w:val="Hyperlink"/>
                <w:noProof/>
              </w:rPr>
              <w:t>30. High Fuel Oil Pressure Cutoff Switch [$hfopcs_result_status$]</w:t>
            </w:r>
            <w:r>
              <w:rPr>
                <w:noProof/>
                <w:webHidden/>
              </w:rPr>
              <w:tab/>
            </w:r>
            <w:r>
              <w:rPr>
                <w:noProof/>
                <w:webHidden/>
              </w:rPr>
              <w:fldChar w:fldCharType="begin"/>
            </w:r>
            <w:r>
              <w:rPr>
                <w:noProof/>
                <w:webHidden/>
              </w:rPr>
              <w:instrText xml:space="preserve"> PAGEREF _Toc164750232 \h </w:instrText>
            </w:r>
            <w:r>
              <w:rPr>
                <w:noProof/>
                <w:webHidden/>
              </w:rPr>
            </w:r>
            <w:r>
              <w:rPr>
                <w:noProof/>
                <w:webHidden/>
              </w:rPr>
              <w:fldChar w:fldCharType="separate"/>
            </w:r>
            <w:r>
              <w:rPr>
                <w:noProof/>
                <w:webHidden/>
              </w:rPr>
              <w:t>59</w:t>
            </w:r>
            <w:r>
              <w:rPr>
                <w:noProof/>
                <w:webHidden/>
              </w:rPr>
              <w:fldChar w:fldCharType="end"/>
            </w:r>
          </w:hyperlink>
        </w:p>
        <w:p w14:paraId="403CA123" w14:textId="7CD28713" w:rsidR="007B6C4D" w:rsidRDefault="007B6C4D">
          <w:pPr>
            <w:pStyle w:val="TOC1"/>
            <w:rPr>
              <w:rFonts w:asciiTheme="minorHAnsi" w:eastAsiaTheme="minorEastAsia" w:hAnsiTheme="minorHAnsi" w:cstheme="minorBidi"/>
              <w:noProof/>
              <w:color w:val="auto"/>
              <w:sz w:val="22"/>
            </w:rPr>
          </w:pPr>
          <w:hyperlink w:anchor="_Toc164750233" w:history="1">
            <w:r w:rsidRPr="006A4838">
              <w:rPr>
                <w:rStyle w:val="Hyperlink"/>
                <w:noProof/>
              </w:rPr>
              <w:t>31. Low Atomizing Media Pressure Switch [$lamps_result_status$]</w:t>
            </w:r>
            <w:r>
              <w:rPr>
                <w:noProof/>
                <w:webHidden/>
              </w:rPr>
              <w:tab/>
            </w:r>
            <w:r>
              <w:rPr>
                <w:noProof/>
                <w:webHidden/>
              </w:rPr>
              <w:fldChar w:fldCharType="begin"/>
            </w:r>
            <w:r>
              <w:rPr>
                <w:noProof/>
                <w:webHidden/>
              </w:rPr>
              <w:instrText xml:space="preserve"> PAGEREF _Toc164750233 \h </w:instrText>
            </w:r>
            <w:r>
              <w:rPr>
                <w:noProof/>
                <w:webHidden/>
              </w:rPr>
            </w:r>
            <w:r>
              <w:rPr>
                <w:noProof/>
                <w:webHidden/>
              </w:rPr>
              <w:fldChar w:fldCharType="separate"/>
            </w:r>
            <w:r>
              <w:rPr>
                <w:noProof/>
                <w:webHidden/>
              </w:rPr>
              <w:t>61</w:t>
            </w:r>
            <w:r>
              <w:rPr>
                <w:noProof/>
                <w:webHidden/>
              </w:rPr>
              <w:fldChar w:fldCharType="end"/>
            </w:r>
          </w:hyperlink>
        </w:p>
        <w:p w14:paraId="70FE8824" w14:textId="47DF396D" w:rsidR="007B6C4D" w:rsidRDefault="007B6C4D">
          <w:pPr>
            <w:pStyle w:val="TOC1"/>
            <w:rPr>
              <w:rFonts w:asciiTheme="minorHAnsi" w:eastAsiaTheme="minorEastAsia" w:hAnsiTheme="minorHAnsi" w:cstheme="minorBidi"/>
              <w:noProof/>
              <w:color w:val="auto"/>
              <w:sz w:val="22"/>
            </w:rPr>
          </w:pPr>
          <w:hyperlink w:anchor="_Toc164750234" w:history="1">
            <w:r w:rsidRPr="006A4838">
              <w:rPr>
                <w:rStyle w:val="Hyperlink"/>
                <w:noProof/>
              </w:rPr>
              <w:t>32. Low Atomizing Media Pressure Switch [$lamps_amc_result_status$]</w:t>
            </w:r>
            <w:r>
              <w:rPr>
                <w:noProof/>
                <w:webHidden/>
              </w:rPr>
              <w:tab/>
            </w:r>
            <w:r>
              <w:rPr>
                <w:noProof/>
                <w:webHidden/>
              </w:rPr>
              <w:fldChar w:fldCharType="begin"/>
            </w:r>
            <w:r>
              <w:rPr>
                <w:noProof/>
                <w:webHidden/>
              </w:rPr>
              <w:instrText xml:space="preserve"> PAGEREF _Toc164750234 \h </w:instrText>
            </w:r>
            <w:r>
              <w:rPr>
                <w:noProof/>
                <w:webHidden/>
              </w:rPr>
            </w:r>
            <w:r>
              <w:rPr>
                <w:noProof/>
                <w:webHidden/>
              </w:rPr>
              <w:fldChar w:fldCharType="separate"/>
            </w:r>
            <w:r>
              <w:rPr>
                <w:noProof/>
                <w:webHidden/>
              </w:rPr>
              <w:t>64</w:t>
            </w:r>
            <w:r>
              <w:rPr>
                <w:noProof/>
                <w:webHidden/>
              </w:rPr>
              <w:fldChar w:fldCharType="end"/>
            </w:r>
          </w:hyperlink>
        </w:p>
        <w:p w14:paraId="6FB9B168" w14:textId="51435D01" w:rsidR="007B6C4D" w:rsidRDefault="007B6C4D">
          <w:pPr>
            <w:pStyle w:val="TOC1"/>
            <w:rPr>
              <w:rFonts w:asciiTheme="minorHAnsi" w:eastAsiaTheme="minorEastAsia" w:hAnsiTheme="minorHAnsi" w:cstheme="minorBidi"/>
              <w:noProof/>
              <w:color w:val="auto"/>
              <w:sz w:val="22"/>
            </w:rPr>
          </w:pPr>
          <w:hyperlink w:anchor="_Toc164750235" w:history="1">
            <w:r w:rsidRPr="006A4838">
              <w:rPr>
                <w:rStyle w:val="Hyperlink"/>
                <w:noProof/>
              </w:rPr>
              <w:t>33. Low Atomizing Media Differential Pressure Switch [$lamdps_result_status$]</w:t>
            </w:r>
            <w:r>
              <w:rPr>
                <w:noProof/>
                <w:webHidden/>
              </w:rPr>
              <w:tab/>
            </w:r>
            <w:r>
              <w:rPr>
                <w:noProof/>
                <w:webHidden/>
              </w:rPr>
              <w:fldChar w:fldCharType="begin"/>
            </w:r>
            <w:r>
              <w:rPr>
                <w:noProof/>
                <w:webHidden/>
              </w:rPr>
              <w:instrText xml:space="preserve"> PAGEREF _Toc164750235 \h </w:instrText>
            </w:r>
            <w:r>
              <w:rPr>
                <w:noProof/>
                <w:webHidden/>
              </w:rPr>
            </w:r>
            <w:r>
              <w:rPr>
                <w:noProof/>
                <w:webHidden/>
              </w:rPr>
              <w:fldChar w:fldCharType="separate"/>
            </w:r>
            <w:r>
              <w:rPr>
                <w:noProof/>
                <w:webHidden/>
              </w:rPr>
              <w:t>66</w:t>
            </w:r>
            <w:r>
              <w:rPr>
                <w:noProof/>
                <w:webHidden/>
              </w:rPr>
              <w:fldChar w:fldCharType="end"/>
            </w:r>
          </w:hyperlink>
        </w:p>
        <w:p w14:paraId="41D7C503" w14:textId="3A7C14B5" w:rsidR="007B6C4D" w:rsidRDefault="007B6C4D">
          <w:pPr>
            <w:pStyle w:val="TOC1"/>
            <w:rPr>
              <w:rFonts w:asciiTheme="minorHAnsi" w:eastAsiaTheme="minorEastAsia" w:hAnsiTheme="minorHAnsi" w:cstheme="minorBidi"/>
              <w:noProof/>
              <w:color w:val="auto"/>
              <w:sz w:val="22"/>
            </w:rPr>
          </w:pPr>
          <w:hyperlink w:anchor="_Toc164750236" w:history="1">
            <w:r w:rsidRPr="006A4838">
              <w:rPr>
                <w:rStyle w:val="Hyperlink"/>
                <w:noProof/>
              </w:rPr>
              <w:t>34. Secondary Low Atomizing Media Pressure Switch [$slamps_result_status$]</w:t>
            </w:r>
            <w:r>
              <w:rPr>
                <w:noProof/>
                <w:webHidden/>
              </w:rPr>
              <w:tab/>
            </w:r>
            <w:r>
              <w:rPr>
                <w:noProof/>
                <w:webHidden/>
              </w:rPr>
              <w:fldChar w:fldCharType="begin"/>
            </w:r>
            <w:r>
              <w:rPr>
                <w:noProof/>
                <w:webHidden/>
              </w:rPr>
              <w:instrText xml:space="preserve"> PAGEREF _Toc164750236 \h </w:instrText>
            </w:r>
            <w:r>
              <w:rPr>
                <w:noProof/>
                <w:webHidden/>
              </w:rPr>
            </w:r>
            <w:r>
              <w:rPr>
                <w:noProof/>
                <w:webHidden/>
              </w:rPr>
              <w:fldChar w:fldCharType="separate"/>
            </w:r>
            <w:r>
              <w:rPr>
                <w:noProof/>
                <w:webHidden/>
              </w:rPr>
              <w:t>68</w:t>
            </w:r>
            <w:r>
              <w:rPr>
                <w:noProof/>
                <w:webHidden/>
              </w:rPr>
              <w:fldChar w:fldCharType="end"/>
            </w:r>
          </w:hyperlink>
        </w:p>
        <w:p w14:paraId="0DADE307" w14:textId="433BC843" w:rsidR="007B6C4D" w:rsidRDefault="007B6C4D">
          <w:pPr>
            <w:pStyle w:val="TOC1"/>
            <w:rPr>
              <w:rFonts w:asciiTheme="minorHAnsi" w:eastAsiaTheme="minorEastAsia" w:hAnsiTheme="minorHAnsi" w:cstheme="minorBidi"/>
              <w:noProof/>
              <w:color w:val="auto"/>
              <w:sz w:val="22"/>
            </w:rPr>
          </w:pPr>
          <w:hyperlink w:anchor="_Toc164750237" w:history="1">
            <w:r w:rsidRPr="006A4838">
              <w:rPr>
                <w:rStyle w:val="Hyperlink"/>
                <w:noProof/>
              </w:rPr>
              <w:t>35. Secondary Low Atomizing Media Pressure Switch [$slamps_amc_result_status$]</w:t>
            </w:r>
            <w:r>
              <w:rPr>
                <w:noProof/>
                <w:webHidden/>
              </w:rPr>
              <w:tab/>
            </w:r>
            <w:r>
              <w:rPr>
                <w:noProof/>
                <w:webHidden/>
              </w:rPr>
              <w:fldChar w:fldCharType="begin"/>
            </w:r>
            <w:r>
              <w:rPr>
                <w:noProof/>
                <w:webHidden/>
              </w:rPr>
              <w:instrText xml:space="preserve"> PAGEREF _Toc164750237 \h </w:instrText>
            </w:r>
            <w:r>
              <w:rPr>
                <w:noProof/>
                <w:webHidden/>
              </w:rPr>
            </w:r>
            <w:r>
              <w:rPr>
                <w:noProof/>
                <w:webHidden/>
              </w:rPr>
              <w:fldChar w:fldCharType="separate"/>
            </w:r>
            <w:r>
              <w:rPr>
                <w:noProof/>
                <w:webHidden/>
              </w:rPr>
              <w:t>70</w:t>
            </w:r>
            <w:r>
              <w:rPr>
                <w:noProof/>
                <w:webHidden/>
              </w:rPr>
              <w:fldChar w:fldCharType="end"/>
            </w:r>
          </w:hyperlink>
        </w:p>
        <w:p w14:paraId="62EB3C56" w14:textId="67CBF1BB" w:rsidR="007B6C4D" w:rsidRDefault="007B6C4D">
          <w:pPr>
            <w:pStyle w:val="TOC1"/>
            <w:rPr>
              <w:rFonts w:asciiTheme="minorHAnsi" w:eastAsiaTheme="minorEastAsia" w:hAnsiTheme="minorHAnsi" w:cstheme="minorBidi"/>
              <w:noProof/>
              <w:color w:val="auto"/>
              <w:sz w:val="22"/>
            </w:rPr>
          </w:pPr>
          <w:hyperlink w:anchor="_Toc164750238" w:history="1">
            <w:r w:rsidRPr="006A4838">
              <w:rPr>
                <w:rStyle w:val="Hyperlink"/>
                <w:noProof/>
              </w:rPr>
              <w:t>36. Automatic Fuel Oil Shutoff Valves [$afosov_result_status$]</w:t>
            </w:r>
            <w:r>
              <w:rPr>
                <w:noProof/>
                <w:webHidden/>
              </w:rPr>
              <w:tab/>
            </w:r>
            <w:r>
              <w:rPr>
                <w:noProof/>
                <w:webHidden/>
              </w:rPr>
              <w:fldChar w:fldCharType="begin"/>
            </w:r>
            <w:r>
              <w:rPr>
                <w:noProof/>
                <w:webHidden/>
              </w:rPr>
              <w:instrText xml:space="preserve"> PAGEREF _Toc164750238 \h </w:instrText>
            </w:r>
            <w:r>
              <w:rPr>
                <w:noProof/>
                <w:webHidden/>
              </w:rPr>
            </w:r>
            <w:r>
              <w:rPr>
                <w:noProof/>
                <w:webHidden/>
              </w:rPr>
              <w:fldChar w:fldCharType="separate"/>
            </w:r>
            <w:r>
              <w:rPr>
                <w:noProof/>
                <w:webHidden/>
              </w:rPr>
              <w:t>72</w:t>
            </w:r>
            <w:r>
              <w:rPr>
                <w:noProof/>
                <w:webHidden/>
              </w:rPr>
              <w:fldChar w:fldCharType="end"/>
            </w:r>
          </w:hyperlink>
        </w:p>
        <w:p w14:paraId="7576A34E" w14:textId="019BA5F2" w:rsidR="007B6C4D" w:rsidRDefault="007B6C4D">
          <w:pPr>
            <w:pStyle w:val="TOC1"/>
            <w:rPr>
              <w:rFonts w:asciiTheme="minorHAnsi" w:eastAsiaTheme="minorEastAsia" w:hAnsiTheme="minorHAnsi" w:cstheme="minorBidi"/>
              <w:noProof/>
              <w:color w:val="auto"/>
              <w:sz w:val="22"/>
            </w:rPr>
          </w:pPr>
          <w:hyperlink w:anchor="_Toc164750239" w:history="1">
            <w:r w:rsidRPr="006A4838">
              <w:rPr>
                <w:rStyle w:val="Hyperlink"/>
                <w:noProof/>
              </w:rPr>
              <w:t>37. Proof of Closure on Automatic Fuel Oil Shutoff Valves [$pocafosov_result_status$]</w:t>
            </w:r>
            <w:r>
              <w:rPr>
                <w:noProof/>
                <w:webHidden/>
              </w:rPr>
              <w:tab/>
            </w:r>
            <w:r>
              <w:rPr>
                <w:noProof/>
                <w:webHidden/>
              </w:rPr>
              <w:fldChar w:fldCharType="begin"/>
            </w:r>
            <w:r>
              <w:rPr>
                <w:noProof/>
                <w:webHidden/>
              </w:rPr>
              <w:instrText xml:space="preserve"> PAGEREF _Toc164750239 \h </w:instrText>
            </w:r>
            <w:r>
              <w:rPr>
                <w:noProof/>
                <w:webHidden/>
              </w:rPr>
            </w:r>
            <w:r>
              <w:rPr>
                <w:noProof/>
                <w:webHidden/>
              </w:rPr>
              <w:fldChar w:fldCharType="separate"/>
            </w:r>
            <w:r>
              <w:rPr>
                <w:noProof/>
                <w:webHidden/>
              </w:rPr>
              <w:t>74</w:t>
            </w:r>
            <w:r>
              <w:rPr>
                <w:noProof/>
                <w:webHidden/>
              </w:rPr>
              <w:fldChar w:fldCharType="end"/>
            </w:r>
          </w:hyperlink>
        </w:p>
        <w:p w14:paraId="6363CF09" w14:textId="0AC40EFE" w:rsidR="007B6C4D" w:rsidRDefault="007B6C4D">
          <w:pPr>
            <w:pStyle w:val="TOC1"/>
            <w:rPr>
              <w:rFonts w:asciiTheme="minorHAnsi" w:eastAsiaTheme="minorEastAsia" w:hAnsiTheme="minorHAnsi" w:cstheme="minorBidi"/>
              <w:noProof/>
              <w:color w:val="auto"/>
              <w:sz w:val="22"/>
            </w:rPr>
          </w:pPr>
          <w:hyperlink w:anchor="_Toc164750240" w:history="1">
            <w:r w:rsidRPr="006A4838">
              <w:rPr>
                <w:rStyle w:val="Hyperlink"/>
                <w:noProof/>
              </w:rPr>
              <w:t>38. Oil Burner Position Switch [$obps_result_status$]</w:t>
            </w:r>
            <w:r>
              <w:rPr>
                <w:noProof/>
                <w:webHidden/>
              </w:rPr>
              <w:tab/>
            </w:r>
            <w:r>
              <w:rPr>
                <w:noProof/>
                <w:webHidden/>
              </w:rPr>
              <w:fldChar w:fldCharType="begin"/>
            </w:r>
            <w:r>
              <w:rPr>
                <w:noProof/>
                <w:webHidden/>
              </w:rPr>
              <w:instrText xml:space="preserve"> PAGEREF _Toc164750240 \h </w:instrText>
            </w:r>
            <w:r>
              <w:rPr>
                <w:noProof/>
                <w:webHidden/>
              </w:rPr>
            </w:r>
            <w:r>
              <w:rPr>
                <w:noProof/>
                <w:webHidden/>
              </w:rPr>
              <w:fldChar w:fldCharType="separate"/>
            </w:r>
            <w:r>
              <w:rPr>
                <w:noProof/>
                <w:webHidden/>
              </w:rPr>
              <w:t>75</w:t>
            </w:r>
            <w:r>
              <w:rPr>
                <w:noProof/>
                <w:webHidden/>
              </w:rPr>
              <w:fldChar w:fldCharType="end"/>
            </w:r>
          </w:hyperlink>
        </w:p>
        <w:p w14:paraId="070A7519" w14:textId="4EA82358" w:rsidR="007B6C4D" w:rsidRDefault="007B6C4D">
          <w:pPr>
            <w:pStyle w:val="TOC1"/>
            <w:rPr>
              <w:rFonts w:asciiTheme="minorHAnsi" w:eastAsiaTheme="minorEastAsia" w:hAnsiTheme="minorHAnsi" w:cstheme="minorBidi"/>
              <w:noProof/>
              <w:color w:val="auto"/>
              <w:sz w:val="22"/>
            </w:rPr>
          </w:pPr>
          <w:hyperlink w:anchor="_Toc164750241" w:history="1">
            <w:r w:rsidRPr="006A4838">
              <w:rPr>
                <w:rStyle w:val="Hyperlink"/>
                <w:noProof/>
              </w:rPr>
              <w:t>39. Control Air Pressure Interlock [$capi_result_status$]</w:t>
            </w:r>
            <w:r>
              <w:rPr>
                <w:noProof/>
                <w:webHidden/>
              </w:rPr>
              <w:tab/>
            </w:r>
            <w:r>
              <w:rPr>
                <w:noProof/>
                <w:webHidden/>
              </w:rPr>
              <w:fldChar w:fldCharType="begin"/>
            </w:r>
            <w:r>
              <w:rPr>
                <w:noProof/>
                <w:webHidden/>
              </w:rPr>
              <w:instrText xml:space="preserve"> PAGEREF _Toc164750241 \h </w:instrText>
            </w:r>
            <w:r>
              <w:rPr>
                <w:noProof/>
                <w:webHidden/>
              </w:rPr>
            </w:r>
            <w:r>
              <w:rPr>
                <w:noProof/>
                <w:webHidden/>
              </w:rPr>
              <w:fldChar w:fldCharType="separate"/>
            </w:r>
            <w:r>
              <w:rPr>
                <w:noProof/>
                <w:webHidden/>
              </w:rPr>
              <w:t>76</w:t>
            </w:r>
            <w:r>
              <w:rPr>
                <w:noProof/>
                <w:webHidden/>
              </w:rPr>
              <w:fldChar w:fldCharType="end"/>
            </w:r>
          </w:hyperlink>
        </w:p>
        <w:p w14:paraId="373AF7FB" w14:textId="37632A11" w:rsidR="007B6C4D" w:rsidRDefault="007B6C4D">
          <w:pPr>
            <w:pStyle w:val="TOC1"/>
            <w:rPr>
              <w:rFonts w:asciiTheme="minorHAnsi" w:eastAsiaTheme="minorEastAsia" w:hAnsiTheme="minorHAnsi" w:cstheme="minorBidi"/>
              <w:noProof/>
              <w:color w:val="auto"/>
              <w:sz w:val="22"/>
            </w:rPr>
          </w:pPr>
          <w:hyperlink w:anchor="_Toc164750242" w:history="1">
            <w:r w:rsidRPr="006A4838">
              <w:rPr>
                <w:rStyle w:val="Hyperlink"/>
                <w:noProof/>
              </w:rPr>
              <w:t>40. Low Water Cutouts - Hot Water [$lwcohw_result_status$]</w:t>
            </w:r>
            <w:r>
              <w:rPr>
                <w:noProof/>
                <w:webHidden/>
              </w:rPr>
              <w:tab/>
            </w:r>
            <w:r>
              <w:rPr>
                <w:noProof/>
                <w:webHidden/>
              </w:rPr>
              <w:fldChar w:fldCharType="begin"/>
            </w:r>
            <w:r>
              <w:rPr>
                <w:noProof/>
                <w:webHidden/>
              </w:rPr>
              <w:instrText xml:space="preserve"> PAGEREF _Toc164750242 \h </w:instrText>
            </w:r>
            <w:r>
              <w:rPr>
                <w:noProof/>
                <w:webHidden/>
              </w:rPr>
            </w:r>
            <w:r>
              <w:rPr>
                <w:noProof/>
                <w:webHidden/>
              </w:rPr>
              <w:fldChar w:fldCharType="separate"/>
            </w:r>
            <w:r>
              <w:rPr>
                <w:noProof/>
                <w:webHidden/>
              </w:rPr>
              <w:t>78</w:t>
            </w:r>
            <w:r>
              <w:rPr>
                <w:noProof/>
                <w:webHidden/>
              </w:rPr>
              <w:fldChar w:fldCharType="end"/>
            </w:r>
          </w:hyperlink>
        </w:p>
        <w:p w14:paraId="6C481EFD" w14:textId="25ACF505" w:rsidR="007B6C4D" w:rsidRDefault="007B6C4D">
          <w:pPr>
            <w:pStyle w:val="TOC1"/>
            <w:rPr>
              <w:rFonts w:asciiTheme="minorHAnsi" w:eastAsiaTheme="minorEastAsia" w:hAnsiTheme="minorHAnsi" w:cstheme="minorBidi"/>
              <w:noProof/>
              <w:color w:val="auto"/>
              <w:sz w:val="22"/>
            </w:rPr>
          </w:pPr>
          <w:hyperlink w:anchor="_Toc164750243" w:history="1">
            <w:r w:rsidRPr="006A4838">
              <w:rPr>
                <w:rStyle w:val="Hyperlink"/>
                <w:noProof/>
              </w:rPr>
              <w:t>41. Liquid Relief Valves - Hot Water [$lrvhw_result_status$]</w:t>
            </w:r>
            <w:r>
              <w:rPr>
                <w:noProof/>
                <w:webHidden/>
              </w:rPr>
              <w:tab/>
            </w:r>
            <w:r>
              <w:rPr>
                <w:noProof/>
                <w:webHidden/>
              </w:rPr>
              <w:fldChar w:fldCharType="begin"/>
            </w:r>
            <w:r>
              <w:rPr>
                <w:noProof/>
                <w:webHidden/>
              </w:rPr>
              <w:instrText xml:space="preserve"> PAGEREF _Toc164750243 \h </w:instrText>
            </w:r>
            <w:r>
              <w:rPr>
                <w:noProof/>
                <w:webHidden/>
              </w:rPr>
            </w:r>
            <w:r>
              <w:rPr>
                <w:noProof/>
                <w:webHidden/>
              </w:rPr>
              <w:fldChar w:fldCharType="separate"/>
            </w:r>
            <w:r>
              <w:rPr>
                <w:noProof/>
                <w:webHidden/>
              </w:rPr>
              <w:t>80</w:t>
            </w:r>
            <w:r>
              <w:rPr>
                <w:noProof/>
                <w:webHidden/>
              </w:rPr>
              <w:fldChar w:fldCharType="end"/>
            </w:r>
          </w:hyperlink>
        </w:p>
        <w:p w14:paraId="25D9C2B4" w14:textId="18B8BE34" w:rsidR="007B6C4D" w:rsidRDefault="007B6C4D">
          <w:pPr>
            <w:pStyle w:val="TOC1"/>
            <w:rPr>
              <w:rFonts w:asciiTheme="minorHAnsi" w:eastAsiaTheme="minorEastAsia" w:hAnsiTheme="minorHAnsi" w:cstheme="minorBidi"/>
              <w:noProof/>
              <w:color w:val="auto"/>
              <w:sz w:val="22"/>
            </w:rPr>
          </w:pPr>
          <w:hyperlink w:anchor="_Toc164750244" w:history="1">
            <w:r w:rsidRPr="006A4838">
              <w:rPr>
                <w:rStyle w:val="Hyperlink"/>
                <w:noProof/>
              </w:rPr>
              <w:t>42. High Water Temperature Switch [$hwts_result_status$]</w:t>
            </w:r>
            <w:r>
              <w:rPr>
                <w:noProof/>
                <w:webHidden/>
              </w:rPr>
              <w:tab/>
            </w:r>
            <w:r>
              <w:rPr>
                <w:noProof/>
                <w:webHidden/>
              </w:rPr>
              <w:fldChar w:fldCharType="begin"/>
            </w:r>
            <w:r>
              <w:rPr>
                <w:noProof/>
                <w:webHidden/>
              </w:rPr>
              <w:instrText xml:space="preserve"> PAGEREF _Toc164750244 \h </w:instrText>
            </w:r>
            <w:r>
              <w:rPr>
                <w:noProof/>
                <w:webHidden/>
              </w:rPr>
            </w:r>
            <w:r>
              <w:rPr>
                <w:noProof/>
                <w:webHidden/>
              </w:rPr>
              <w:fldChar w:fldCharType="separate"/>
            </w:r>
            <w:r>
              <w:rPr>
                <w:noProof/>
                <w:webHidden/>
              </w:rPr>
              <w:t>82</w:t>
            </w:r>
            <w:r>
              <w:rPr>
                <w:noProof/>
                <w:webHidden/>
              </w:rPr>
              <w:fldChar w:fldCharType="end"/>
            </w:r>
          </w:hyperlink>
        </w:p>
        <w:p w14:paraId="2E0F315C" w14:textId="7C1A1920" w:rsidR="007B6C4D" w:rsidRDefault="007B6C4D">
          <w:pPr>
            <w:pStyle w:val="TOC1"/>
            <w:rPr>
              <w:rFonts w:asciiTheme="minorHAnsi" w:eastAsiaTheme="minorEastAsia" w:hAnsiTheme="minorHAnsi" w:cstheme="minorBidi"/>
              <w:noProof/>
              <w:color w:val="auto"/>
              <w:sz w:val="22"/>
            </w:rPr>
          </w:pPr>
          <w:hyperlink w:anchor="_Toc164750245" w:history="1">
            <w:r w:rsidRPr="006A4838">
              <w:rPr>
                <w:rStyle w:val="Hyperlink"/>
                <w:noProof/>
              </w:rPr>
              <w:t>43. Flow Switch [$fs_result_status$]</w:t>
            </w:r>
            <w:r>
              <w:rPr>
                <w:noProof/>
                <w:webHidden/>
              </w:rPr>
              <w:tab/>
            </w:r>
            <w:r>
              <w:rPr>
                <w:noProof/>
                <w:webHidden/>
              </w:rPr>
              <w:fldChar w:fldCharType="begin"/>
            </w:r>
            <w:r>
              <w:rPr>
                <w:noProof/>
                <w:webHidden/>
              </w:rPr>
              <w:instrText xml:space="preserve"> PAGEREF _Toc164750245 \h </w:instrText>
            </w:r>
            <w:r>
              <w:rPr>
                <w:noProof/>
                <w:webHidden/>
              </w:rPr>
            </w:r>
            <w:r>
              <w:rPr>
                <w:noProof/>
                <w:webHidden/>
              </w:rPr>
              <w:fldChar w:fldCharType="separate"/>
            </w:r>
            <w:r>
              <w:rPr>
                <w:noProof/>
                <w:webHidden/>
              </w:rPr>
              <w:t>84</w:t>
            </w:r>
            <w:r>
              <w:rPr>
                <w:noProof/>
                <w:webHidden/>
              </w:rPr>
              <w:fldChar w:fldCharType="end"/>
            </w:r>
          </w:hyperlink>
        </w:p>
        <w:p w14:paraId="17E55238" w14:textId="7749A866" w:rsidR="007B6C4D" w:rsidRDefault="007B6C4D">
          <w:pPr>
            <w:pStyle w:val="TOC1"/>
            <w:rPr>
              <w:rFonts w:asciiTheme="minorHAnsi" w:eastAsiaTheme="minorEastAsia" w:hAnsiTheme="minorHAnsi" w:cstheme="minorBidi"/>
              <w:noProof/>
              <w:color w:val="auto"/>
              <w:sz w:val="22"/>
            </w:rPr>
          </w:pPr>
          <w:hyperlink w:anchor="_Toc164750246" w:history="1">
            <w:r w:rsidRPr="006A4838">
              <w:rPr>
                <w:rStyle w:val="Hyperlink"/>
                <w:noProof/>
              </w:rPr>
              <w:t>44. Liquid Relief Valve on Economizer [$lrve_result_status$]</w:t>
            </w:r>
            <w:r>
              <w:rPr>
                <w:noProof/>
                <w:webHidden/>
              </w:rPr>
              <w:tab/>
            </w:r>
            <w:r>
              <w:rPr>
                <w:noProof/>
                <w:webHidden/>
              </w:rPr>
              <w:fldChar w:fldCharType="begin"/>
            </w:r>
            <w:r>
              <w:rPr>
                <w:noProof/>
                <w:webHidden/>
              </w:rPr>
              <w:instrText xml:space="preserve"> PAGEREF _Toc164750246 \h </w:instrText>
            </w:r>
            <w:r>
              <w:rPr>
                <w:noProof/>
                <w:webHidden/>
              </w:rPr>
            </w:r>
            <w:r>
              <w:rPr>
                <w:noProof/>
                <w:webHidden/>
              </w:rPr>
              <w:fldChar w:fldCharType="separate"/>
            </w:r>
            <w:r>
              <w:rPr>
                <w:noProof/>
                <w:webHidden/>
              </w:rPr>
              <w:t>85</w:t>
            </w:r>
            <w:r>
              <w:rPr>
                <w:noProof/>
                <w:webHidden/>
              </w:rPr>
              <w:fldChar w:fldCharType="end"/>
            </w:r>
          </w:hyperlink>
        </w:p>
        <w:p w14:paraId="538FDFDF" w14:textId="370CBC33" w:rsidR="007B6C4D" w:rsidRDefault="007B6C4D">
          <w:pPr>
            <w:pStyle w:val="TOC1"/>
            <w:rPr>
              <w:rFonts w:asciiTheme="minorHAnsi" w:eastAsiaTheme="minorEastAsia" w:hAnsiTheme="minorHAnsi" w:cstheme="minorBidi"/>
              <w:noProof/>
              <w:color w:val="auto"/>
              <w:sz w:val="22"/>
            </w:rPr>
          </w:pPr>
          <w:hyperlink w:anchor="_Toc164750247" w:history="1">
            <w:r w:rsidRPr="006A4838">
              <w:rPr>
                <w:rStyle w:val="Hyperlink"/>
                <w:noProof/>
              </w:rPr>
              <w:t>45. Propane Pilot Backup System [$ppbs_result_status$]</w:t>
            </w:r>
            <w:r>
              <w:rPr>
                <w:noProof/>
                <w:webHidden/>
              </w:rPr>
              <w:tab/>
            </w:r>
            <w:r>
              <w:rPr>
                <w:noProof/>
                <w:webHidden/>
              </w:rPr>
              <w:fldChar w:fldCharType="begin"/>
            </w:r>
            <w:r>
              <w:rPr>
                <w:noProof/>
                <w:webHidden/>
              </w:rPr>
              <w:instrText xml:space="preserve"> PAGEREF _Toc164750247 \h </w:instrText>
            </w:r>
            <w:r>
              <w:rPr>
                <w:noProof/>
                <w:webHidden/>
              </w:rPr>
            </w:r>
            <w:r>
              <w:rPr>
                <w:noProof/>
                <w:webHidden/>
              </w:rPr>
              <w:fldChar w:fldCharType="separate"/>
            </w:r>
            <w:r>
              <w:rPr>
                <w:noProof/>
                <w:webHidden/>
              </w:rPr>
              <w:t>87</w:t>
            </w:r>
            <w:r>
              <w:rPr>
                <w:noProof/>
                <w:webHidden/>
              </w:rPr>
              <w:fldChar w:fldCharType="end"/>
            </w:r>
          </w:hyperlink>
        </w:p>
        <w:p w14:paraId="518C4A53" w14:textId="4A46F1F1" w:rsidR="007B6C4D" w:rsidRDefault="007B6C4D">
          <w:pPr>
            <w:pStyle w:val="TOC1"/>
            <w:rPr>
              <w:rFonts w:asciiTheme="minorHAnsi" w:eastAsiaTheme="minorEastAsia" w:hAnsiTheme="minorHAnsi" w:cstheme="minorBidi"/>
              <w:noProof/>
              <w:color w:val="auto"/>
              <w:sz w:val="22"/>
            </w:rPr>
          </w:pPr>
          <w:hyperlink w:anchor="_Toc164750248" w:history="1">
            <w:r w:rsidRPr="006A4838">
              <w:rPr>
                <w:rStyle w:val="Hyperlink"/>
                <w:noProof/>
              </w:rPr>
              <w:t>Appendix F: Comments</w:t>
            </w:r>
            <w:r>
              <w:rPr>
                <w:noProof/>
                <w:webHidden/>
              </w:rPr>
              <w:tab/>
            </w:r>
            <w:r>
              <w:rPr>
                <w:noProof/>
                <w:webHidden/>
              </w:rPr>
              <w:fldChar w:fldCharType="begin"/>
            </w:r>
            <w:r>
              <w:rPr>
                <w:noProof/>
                <w:webHidden/>
              </w:rPr>
              <w:instrText xml:space="preserve"> PAGEREF _Toc164750248 \h </w:instrText>
            </w:r>
            <w:r>
              <w:rPr>
                <w:noProof/>
                <w:webHidden/>
              </w:rPr>
            </w:r>
            <w:r>
              <w:rPr>
                <w:noProof/>
                <w:webHidden/>
              </w:rPr>
              <w:fldChar w:fldCharType="separate"/>
            </w:r>
            <w:r>
              <w:rPr>
                <w:noProof/>
                <w:webHidden/>
              </w:rPr>
              <w:t>88</w:t>
            </w:r>
            <w:r>
              <w:rPr>
                <w:noProof/>
                <w:webHidden/>
              </w:rPr>
              <w:fldChar w:fldCharType="end"/>
            </w:r>
          </w:hyperlink>
        </w:p>
        <w:p w14:paraId="2F911CD7" w14:textId="0E0C239A" w:rsidR="00EF7351" w:rsidRPr="006E48F2" w:rsidRDefault="00EF7351">
          <w:r w:rsidRPr="006E48F2">
            <w:rPr>
              <w:b/>
              <w:bCs/>
              <w:noProof/>
            </w:rPr>
            <w:fldChar w:fldCharType="end"/>
          </w:r>
        </w:p>
      </w:sdtContent>
    </w:sdt>
    <w:bookmarkEnd w:id="3" w:displacedByCustomXml="prev"/>
    <w:bookmarkEnd w:id="2" w:displacedByCustomXml="prev"/>
    <w:p w14:paraId="5249CF94" w14:textId="05EB08D8" w:rsidR="00631057" w:rsidRPr="006E48F2" w:rsidRDefault="003A2820" w:rsidP="00112A72">
      <w:pPr>
        <w:spacing w:after="160" w:line="259" w:lineRule="auto"/>
        <w:ind w:left="0" w:firstLine="0"/>
      </w:pPr>
      <w:r w:rsidRPr="006E48F2">
        <w:br w:type="page"/>
      </w:r>
    </w:p>
    <w:tbl>
      <w:tblPr>
        <w:tblStyle w:val="TableGrid0"/>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035"/>
      </w:tblGrid>
      <w:tr w:rsidR="006D583E" w14:paraId="71862E4B" w14:textId="77777777" w:rsidTr="000772E7">
        <w:tc>
          <w:tcPr>
            <w:tcW w:w="5035" w:type="dxa"/>
            <w:shd w:val="clear" w:color="auto" w:fill="E7E6E6" w:themeFill="background2"/>
          </w:tcPr>
          <w:p w14:paraId="6FCB8BC1" w14:textId="77777777" w:rsidR="006D583E" w:rsidRDefault="006D583E" w:rsidP="000772E7">
            <w:r w:rsidRPr="00A14397">
              <w:rPr>
                <w:szCs w:val="24"/>
              </w:rPr>
              <w:lastRenderedPageBreak/>
              <w:t>$</w:t>
            </w:r>
            <w:proofErr w:type="spellStart"/>
            <w:r w:rsidRPr="00A14397">
              <w:rPr>
                <w:szCs w:val="24"/>
              </w:rPr>
              <w:t>va_loc</w:t>
            </w:r>
            <w:proofErr w:type="spellEnd"/>
            <w:r w:rsidRPr="00A14397">
              <w:rPr>
                <w:szCs w:val="24"/>
              </w:rPr>
              <w:t>$</w:t>
            </w:r>
          </w:p>
        </w:tc>
        <w:tc>
          <w:tcPr>
            <w:tcW w:w="5035" w:type="dxa"/>
            <w:shd w:val="clear" w:color="auto" w:fill="E7E6E6" w:themeFill="background2"/>
          </w:tcPr>
          <w:p w14:paraId="6EBD5C2D"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6DF829F5" w14:textId="77777777" w:rsidR="00D44DA8" w:rsidRDefault="00D44DA8" w:rsidP="00157461">
      <w:pPr>
        <w:pStyle w:val="Heading1"/>
        <w:ind w:left="0" w:firstLine="0"/>
      </w:pPr>
    </w:p>
    <w:p w14:paraId="4A2FB853" w14:textId="428E67F1" w:rsidR="004F2D31" w:rsidRPr="006E48F2" w:rsidRDefault="00112A72" w:rsidP="00157461">
      <w:pPr>
        <w:pStyle w:val="Heading1"/>
        <w:ind w:left="0" w:firstLine="0"/>
      </w:pPr>
      <w:bookmarkStart w:id="4" w:name="_Toc164750203"/>
      <w:r>
        <w:t>1</w:t>
      </w:r>
      <w:r w:rsidR="00157461" w:rsidRPr="006E48F2">
        <w:t xml:space="preserve">. </w:t>
      </w:r>
      <w:r w:rsidR="000501D5" w:rsidRPr="006E48F2">
        <w:t>Low Water Alarm and Cutoffs on Boiler</w:t>
      </w:r>
      <w:r w:rsidR="004E514D" w:rsidRPr="006E48F2">
        <w:t xml:space="preserve"> </w:t>
      </w:r>
      <w:r w:rsidR="00512317" w:rsidRPr="006E48F2">
        <w:t>[</w:t>
      </w:r>
      <w:r w:rsidR="00C6286D" w:rsidRPr="00C6286D">
        <w:t>$</w:t>
      </w:r>
      <w:proofErr w:type="spellStart"/>
      <w:r w:rsidR="00C6286D" w:rsidRPr="00C6286D">
        <w:t>lwa_lwco_alwco_result_status</w:t>
      </w:r>
      <w:proofErr w:type="spellEnd"/>
      <w:r w:rsidR="00C6286D" w:rsidRPr="00C6286D">
        <w:t>$</w:t>
      </w:r>
      <w:r w:rsidR="004E514D" w:rsidRPr="006E48F2">
        <w:t>]</w:t>
      </w:r>
      <w:bookmarkEnd w:id="4"/>
    </w:p>
    <w:p w14:paraId="0DACCEC7" w14:textId="23BF2C2F" w:rsidR="00E1055A" w:rsidRPr="006E48F2" w:rsidRDefault="000501D5" w:rsidP="00EF7351">
      <w:pPr>
        <w:rPr>
          <w:b/>
        </w:rPr>
      </w:pPr>
      <w:r w:rsidRPr="006E48F2">
        <w:t>(LWA/LWCO/ALWCO) (For Steam Boiler System only)</w:t>
      </w:r>
      <w:r w:rsidRPr="006E48F2">
        <w:rPr>
          <w:b/>
        </w:rPr>
        <w:t xml:space="preserve"> </w:t>
      </w:r>
    </w:p>
    <w:p w14:paraId="676B078A" w14:textId="77777777" w:rsidR="00C26C51" w:rsidRPr="006E48F2" w:rsidRDefault="00C26C51" w:rsidP="00157461">
      <w:pPr>
        <w:ind w:left="0" w:firstLine="0"/>
      </w:pPr>
    </w:p>
    <w:tbl>
      <w:tblPr>
        <w:tblStyle w:val="TableGrid"/>
        <w:tblW w:w="5761" w:type="dxa"/>
        <w:jc w:val="center"/>
        <w:tblInd w:w="0" w:type="dxa"/>
        <w:tblCellMar>
          <w:top w:w="14" w:type="dxa"/>
          <w:left w:w="108" w:type="dxa"/>
          <w:right w:w="115" w:type="dxa"/>
        </w:tblCellMar>
        <w:tblLook w:val="04A0" w:firstRow="1" w:lastRow="0" w:firstColumn="1" w:lastColumn="0" w:noHBand="0" w:noVBand="1"/>
      </w:tblPr>
      <w:tblGrid>
        <w:gridCol w:w="1481"/>
        <w:gridCol w:w="2530"/>
        <w:gridCol w:w="1750"/>
      </w:tblGrid>
      <w:tr w:rsidR="00E1055A" w:rsidRPr="006E48F2" w14:paraId="5088EA73" w14:textId="77777777" w:rsidTr="00D26A61">
        <w:trPr>
          <w:trHeight w:val="288"/>
          <w:jc w:val="center"/>
        </w:trPr>
        <w:tc>
          <w:tcPr>
            <w:tcW w:w="1481" w:type="dxa"/>
            <w:tcBorders>
              <w:top w:val="single" w:sz="4" w:space="0" w:color="000000"/>
              <w:left w:val="single" w:sz="4" w:space="0" w:color="000000"/>
              <w:bottom w:val="single" w:sz="4" w:space="0" w:color="000000"/>
              <w:right w:val="single" w:sz="4" w:space="0" w:color="000000"/>
            </w:tcBorders>
          </w:tcPr>
          <w:p w14:paraId="39856C07" w14:textId="77777777" w:rsidR="00E1055A" w:rsidRPr="006E48F2" w:rsidRDefault="000501D5" w:rsidP="00157461">
            <w:pPr>
              <w:spacing w:after="0" w:line="259" w:lineRule="auto"/>
              <w:ind w:left="0" w:firstLine="0"/>
              <w:jc w:val="center"/>
            </w:pPr>
            <w:r w:rsidRPr="006E48F2">
              <w:rPr>
                <w:b/>
              </w:rPr>
              <w:t xml:space="preserve">Item </w:t>
            </w:r>
          </w:p>
        </w:tc>
        <w:tc>
          <w:tcPr>
            <w:tcW w:w="2530" w:type="dxa"/>
            <w:tcBorders>
              <w:top w:val="single" w:sz="4" w:space="0" w:color="000000"/>
              <w:left w:val="single" w:sz="4" w:space="0" w:color="000000"/>
              <w:bottom w:val="single" w:sz="4" w:space="0" w:color="000000"/>
              <w:right w:val="single" w:sz="4" w:space="0" w:color="000000"/>
            </w:tcBorders>
          </w:tcPr>
          <w:p w14:paraId="4E8E2A2D" w14:textId="77777777" w:rsidR="00E1055A" w:rsidRPr="006E48F2" w:rsidRDefault="000501D5" w:rsidP="00157461">
            <w:pPr>
              <w:spacing w:after="0" w:line="259" w:lineRule="auto"/>
              <w:ind w:left="0" w:firstLine="0"/>
              <w:jc w:val="center"/>
            </w:pPr>
            <w:r w:rsidRPr="006E48F2">
              <w:rPr>
                <w:b/>
              </w:rPr>
              <w:t xml:space="preserve">Make </w:t>
            </w:r>
          </w:p>
        </w:tc>
        <w:tc>
          <w:tcPr>
            <w:tcW w:w="1750" w:type="dxa"/>
            <w:tcBorders>
              <w:top w:val="single" w:sz="4" w:space="0" w:color="000000"/>
              <w:left w:val="single" w:sz="4" w:space="0" w:color="000000"/>
              <w:bottom w:val="single" w:sz="4" w:space="0" w:color="000000"/>
              <w:right w:val="single" w:sz="4" w:space="0" w:color="000000"/>
            </w:tcBorders>
          </w:tcPr>
          <w:p w14:paraId="3EF4CDD3" w14:textId="77777777" w:rsidR="00E1055A" w:rsidRPr="006E48F2" w:rsidRDefault="000501D5" w:rsidP="00157461">
            <w:pPr>
              <w:spacing w:after="0" w:line="259" w:lineRule="auto"/>
              <w:ind w:left="0" w:firstLine="0"/>
              <w:jc w:val="center"/>
            </w:pPr>
            <w:r w:rsidRPr="006E48F2">
              <w:rPr>
                <w:b/>
              </w:rPr>
              <w:t xml:space="preserve">Float / Probe </w:t>
            </w:r>
          </w:p>
        </w:tc>
      </w:tr>
      <w:tr w:rsidR="00C517F3" w:rsidRPr="006E48F2" w14:paraId="48FC13E1" w14:textId="77777777" w:rsidTr="00516CBE">
        <w:trPr>
          <w:trHeight w:val="286"/>
          <w:jc w:val="center"/>
        </w:trPr>
        <w:tc>
          <w:tcPr>
            <w:tcW w:w="1481" w:type="dxa"/>
            <w:tcBorders>
              <w:top w:val="single" w:sz="4" w:space="0" w:color="000000"/>
              <w:left w:val="single" w:sz="4" w:space="0" w:color="000000"/>
              <w:bottom w:val="single" w:sz="4" w:space="0" w:color="000000"/>
              <w:right w:val="single" w:sz="4" w:space="0" w:color="000000"/>
            </w:tcBorders>
          </w:tcPr>
          <w:p w14:paraId="2F970C9A" w14:textId="368E7E97" w:rsidR="00C517F3" w:rsidRPr="006E48F2" w:rsidRDefault="00C517F3" w:rsidP="00516CBE">
            <w:pPr>
              <w:jc w:val="center"/>
            </w:pPr>
            <w:r w:rsidRPr="006E48F2">
              <w:t>LWA</w:t>
            </w:r>
          </w:p>
        </w:tc>
        <w:tc>
          <w:tcPr>
            <w:tcW w:w="2530" w:type="dxa"/>
            <w:tcBorders>
              <w:top w:val="single" w:sz="4" w:space="0" w:color="000000"/>
              <w:left w:val="single" w:sz="4" w:space="0" w:color="000000"/>
              <w:bottom w:val="single" w:sz="4" w:space="0" w:color="000000"/>
              <w:right w:val="single" w:sz="4" w:space="0" w:color="000000"/>
            </w:tcBorders>
          </w:tcPr>
          <w:p w14:paraId="50CB4D15" w14:textId="3A6F9556" w:rsidR="00C517F3" w:rsidRPr="006E48F2" w:rsidRDefault="00164FED" w:rsidP="00516CBE">
            <w:pPr>
              <w:jc w:val="center"/>
            </w:pPr>
            <w:r w:rsidRPr="006E48F2">
              <w:rPr>
                <w:bCs/>
              </w:rPr>
              <w:t>$</w:t>
            </w:r>
            <w:proofErr w:type="spellStart"/>
            <w:r w:rsidRPr="006E48F2">
              <w:rPr>
                <w:bCs/>
              </w:rPr>
              <w:t>lwa_make</w:t>
            </w:r>
            <w:proofErr w:type="spellEnd"/>
            <w:r w:rsidRPr="006E48F2">
              <w:rPr>
                <w:bCs/>
              </w:rPr>
              <w:t>$</w:t>
            </w:r>
          </w:p>
        </w:tc>
        <w:tc>
          <w:tcPr>
            <w:tcW w:w="1750" w:type="dxa"/>
            <w:tcBorders>
              <w:top w:val="single" w:sz="4" w:space="0" w:color="000000"/>
              <w:left w:val="single" w:sz="4" w:space="0" w:color="000000"/>
              <w:bottom w:val="single" w:sz="4" w:space="0" w:color="000000"/>
              <w:right w:val="single" w:sz="4" w:space="0" w:color="000000"/>
            </w:tcBorders>
          </w:tcPr>
          <w:p w14:paraId="2258F001" w14:textId="382D50FA" w:rsidR="00C517F3" w:rsidRPr="006E48F2" w:rsidRDefault="00164FED" w:rsidP="00516CBE">
            <w:pPr>
              <w:jc w:val="center"/>
            </w:pPr>
            <w:r w:rsidRPr="006E48F2">
              <w:rPr>
                <w:bCs/>
              </w:rPr>
              <w:t>$</w:t>
            </w:r>
            <w:proofErr w:type="spellStart"/>
            <w:r w:rsidRPr="006E48F2">
              <w:rPr>
                <w:bCs/>
              </w:rPr>
              <w:t>lwa_type</w:t>
            </w:r>
            <w:proofErr w:type="spellEnd"/>
            <w:r w:rsidRPr="006E48F2">
              <w:rPr>
                <w:bCs/>
              </w:rPr>
              <w:t>$</w:t>
            </w:r>
          </w:p>
        </w:tc>
      </w:tr>
      <w:tr w:rsidR="00C517F3" w:rsidRPr="006E48F2" w14:paraId="649E93D2" w14:textId="77777777" w:rsidTr="00516CBE">
        <w:trPr>
          <w:trHeight w:val="286"/>
          <w:jc w:val="center"/>
        </w:trPr>
        <w:tc>
          <w:tcPr>
            <w:tcW w:w="1481" w:type="dxa"/>
            <w:tcBorders>
              <w:top w:val="single" w:sz="4" w:space="0" w:color="000000"/>
              <w:left w:val="single" w:sz="4" w:space="0" w:color="000000"/>
              <w:bottom w:val="single" w:sz="4" w:space="0" w:color="000000"/>
              <w:right w:val="single" w:sz="4" w:space="0" w:color="000000"/>
            </w:tcBorders>
          </w:tcPr>
          <w:p w14:paraId="09937D74" w14:textId="139B27BF" w:rsidR="00C517F3" w:rsidRPr="006E48F2" w:rsidRDefault="00C517F3" w:rsidP="00516CBE">
            <w:pPr>
              <w:jc w:val="center"/>
            </w:pPr>
            <w:r w:rsidRPr="006E48F2">
              <w:t>LWCO</w:t>
            </w:r>
          </w:p>
        </w:tc>
        <w:tc>
          <w:tcPr>
            <w:tcW w:w="2530" w:type="dxa"/>
            <w:tcBorders>
              <w:top w:val="single" w:sz="4" w:space="0" w:color="000000"/>
              <w:left w:val="single" w:sz="4" w:space="0" w:color="000000"/>
              <w:bottom w:val="single" w:sz="4" w:space="0" w:color="000000"/>
              <w:right w:val="single" w:sz="4" w:space="0" w:color="000000"/>
            </w:tcBorders>
          </w:tcPr>
          <w:p w14:paraId="7A406F07" w14:textId="0EE52D14" w:rsidR="00C517F3" w:rsidRPr="006E48F2" w:rsidRDefault="00164FED" w:rsidP="00516CBE">
            <w:pPr>
              <w:jc w:val="center"/>
            </w:pPr>
            <w:r w:rsidRPr="006E48F2">
              <w:rPr>
                <w:bCs/>
              </w:rPr>
              <w:t>$</w:t>
            </w:r>
            <w:proofErr w:type="spellStart"/>
            <w:r w:rsidRPr="006E48F2">
              <w:rPr>
                <w:bCs/>
              </w:rPr>
              <w:t>lwco_make</w:t>
            </w:r>
            <w:proofErr w:type="spellEnd"/>
            <w:r w:rsidRPr="006E48F2">
              <w:rPr>
                <w:bCs/>
              </w:rPr>
              <w:t>$</w:t>
            </w:r>
          </w:p>
        </w:tc>
        <w:tc>
          <w:tcPr>
            <w:tcW w:w="1750" w:type="dxa"/>
            <w:tcBorders>
              <w:top w:val="single" w:sz="4" w:space="0" w:color="000000"/>
              <w:left w:val="single" w:sz="4" w:space="0" w:color="000000"/>
              <w:bottom w:val="single" w:sz="4" w:space="0" w:color="000000"/>
              <w:right w:val="single" w:sz="4" w:space="0" w:color="000000"/>
            </w:tcBorders>
          </w:tcPr>
          <w:p w14:paraId="14F05FF9" w14:textId="6D6CB98A" w:rsidR="00C517F3" w:rsidRPr="006E48F2" w:rsidRDefault="00164FED" w:rsidP="00516CBE">
            <w:pPr>
              <w:jc w:val="center"/>
            </w:pPr>
            <w:r w:rsidRPr="006E48F2">
              <w:rPr>
                <w:bCs/>
              </w:rPr>
              <w:t>$</w:t>
            </w:r>
            <w:proofErr w:type="spellStart"/>
            <w:r w:rsidRPr="006E48F2">
              <w:rPr>
                <w:bCs/>
              </w:rPr>
              <w:t>lwco_type</w:t>
            </w:r>
            <w:proofErr w:type="spellEnd"/>
            <w:r w:rsidRPr="006E48F2">
              <w:rPr>
                <w:bCs/>
              </w:rPr>
              <w:t>$</w:t>
            </w:r>
          </w:p>
        </w:tc>
      </w:tr>
      <w:tr w:rsidR="00164FED" w:rsidRPr="006E48F2" w14:paraId="3F7B5449" w14:textId="77777777" w:rsidTr="00516CBE">
        <w:trPr>
          <w:trHeight w:val="286"/>
          <w:jc w:val="center"/>
        </w:trPr>
        <w:tc>
          <w:tcPr>
            <w:tcW w:w="1481" w:type="dxa"/>
            <w:tcBorders>
              <w:top w:val="single" w:sz="4" w:space="0" w:color="000000"/>
              <w:left w:val="single" w:sz="4" w:space="0" w:color="000000"/>
              <w:bottom w:val="single" w:sz="4" w:space="0" w:color="000000"/>
              <w:right w:val="single" w:sz="4" w:space="0" w:color="000000"/>
            </w:tcBorders>
          </w:tcPr>
          <w:p w14:paraId="3299BA41" w14:textId="42508967" w:rsidR="00164FED" w:rsidRPr="006E48F2" w:rsidRDefault="00164FED" w:rsidP="00516CBE">
            <w:pPr>
              <w:jc w:val="center"/>
            </w:pPr>
            <w:r w:rsidRPr="006E48F2">
              <w:t>ALWCO</w:t>
            </w:r>
          </w:p>
        </w:tc>
        <w:tc>
          <w:tcPr>
            <w:tcW w:w="2530" w:type="dxa"/>
            <w:tcBorders>
              <w:top w:val="single" w:sz="4" w:space="0" w:color="000000"/>
              <w:left w:val="single" w:sz="4" w:space="0" w:color="000000"/>
              <w:bottom w:val="single" w:sz="4" w:space="0" w:color="000000"/>
              <w:right w:val="single" w:sz="4" w:space="0" w:color="000000"/>
            </w:tcBorders>
          </w:tcPr>
          <w:p w14:paraId="4E8B16B8" w14:textId="0110C64B" w:rsidR="00164FED" w:rsidRPr="006E48F2" w:rsidRDefault="00164FED" w:rsidP="00516CBE">
            <w:pPr>
              <w:jc w:val="center"/>
            </w:pPr>
            <w:r w:rsidRPr="006E48F2">
              <w:rPr>
                <w:bCs/>
              </w:rPr>
              <w:t>$</w:t>
            </w:r>
            <w:proofErr w:type="spellStart"/>
            <w:r w:rsidRPr="006E48F2">
              <w:rPr>
                <w:bCs/>
              </w:rPr>
              <w:t>alwco_make</w:t>
            </w:r>
            <w:proofErr w:type="spellEnd"/>
            <w:r w:rsidRPr="006E48F2">
              <w:rPr>
                <w:bCs/>
              </w:rPr>
              <w:t>$</w:t>
            </w:r>
          </w:p>
        </w:tc>
        <w:tc>
          <w:tcPr>
            <w:tcW w:w="1750" w:type="dxa"/>
            <w:tcBorders>
              <w:top w:val="single" w:sz="4" w:space="0" w:color="000000"/>
              <w:left w:val="single" w:sz="4" w:space="0" w:color="000000"/>
              <w:bottom w:val="single" w:sz="4" w:space="0" w:color="000000"/>
              <w:right w:val="single" w:sz="4" w:space="0" w:color="000000"/>
            </w:tcBorders>
          </w:tcPr>
          <w:p w14:paraId="48F37925" w14:textId="7ABAB6B1" w:rsidR="00164FED" w:rsidRPr="006E48F2" w:rsidRDefault="00164FED" w:rsidP="00516CBE">
            <w:pPr>
              <w:jc w:val="center"/>
            </w:pPr>
            <w:r w:rsidRPr="006E48F2">
              <w:rPr>
                <w:bCs/>
              </w:rPr>
              <w:t>$</w:t>
            </w:r>
            <w:proofErr w:type="spellStart"/>
            <w:r w:rsidRPr="006E48F2">
              <w:rPr>
                <w:bCs/>
              </w:rPr>
              <w:t>alwco_type</w:t>
            </w:r>
            <w:proofErr w:type="spellEnd"/>
            <w:r w:rsidRPr="006E48F2">
              <w:rPr>
                <w:bCs/>
              </w:rPr>
              <w:t>$</w:t>
            </w:r>
          </w:p>
        </w:tc>
      </w:tr>
    </w:tbl>
    <w:p w14:paraId="64A59DB3" w14:textId="77777777" w:rsidR="00C26C51" w:rsidRPr="006E48F2" w:rsidRDefault="00C26C51" w:rsidP="00157461">
      <w:pPr>
        <w:ind w:left="0" w:firstLine="0"/>
      </w:pPr>
    </w:p>
    <w:p w14:paraId="795D582C" w14:textId="0EAA8051" w:rsidR="00E1055A" w:rsidRPr="006E48F2" w:rsidRDefault="000501D5" w:rsidP="009C0CB1">
      <w:pPr>
        <w:pStyle w:val="ListParagraph"/>
        <w:numPr>
          <w:ilvl w:val="0"/>
          <w:numId w:val="1"/>
        </w:numPr>
      </w:pPr>
      <w:r w:rsidRPr="006E48F2">
        <w:t>An Independent shunt (bypass) switch is required to be installed for each LWCO</w:t>
      </w:r>
    </w:p>
    <w:p w14:paraId="0D0C8028" w14:textId="76EC5184" w:rsidR="00E1055A" w:rsidRPr="006E48F2" w:rsidRDefault="000501D5" w:rsidP="009C0CB1">
      <w:pPr>
        <w:pStyle w:val="ListParagraph"/>
        <w:numPr>
          <w:ilvl w:val="0"/>
          <w:numId w:val="1"/>
        </w:numPr>
      </w:pPr>
      <w:r w:rsidRPr="006E48F2">
        <w:t>The VA requires one float and one probe low water cutoff.  No automatic re-start after a low water cut out is allowed by the VA.</w:t>
      </w:r>
    </w:p>
    <w:p w14:paraId="339D2EDC" w14:textId="193B8584" w:rsidR="00E1055A" w:rsidRPr="006E48F2" w:rsidRDefault="000501D5" w:rsidP="009C0CB1">
      <w:pPr>
        <w:pStyle w:val="ListParagraph"/>
        <w:numPr>
          <w:ilvl w:val="0"/>
          <w:numId w:val="1"/>
        </w:numPr>
      </w:pPr>
      <w:r w:rsidRPr="006E48F2">
        <w:t>Visible separation of water level in sight glass between all alarms is required.  Water level in sight glass is required to be visible for all alarms and cutouts.</w:t>
      </w:r>
    </w:p>
    <w:p w14:paraId="12C509C3" w14:textId="2415BFFE" w:rsidR="007A21AB" w:rsidRPr="006E48F2" w:rsidRDefault="007A21AB" w:rsidP="007A21AB"/>
    <w:p w14:paraId="70B95A45" w14:textId="7173471E" w:rsidR="007A21AB" w:rsidRPr="006E48F2" w:rsidRDefault="00734753" w:rsidP="007A21AB">
      <w:r>
        <w:rPr>
          <w:noProof/>
        </w:rPr>
        <w:drawing>
          <wp:anchor distT="0" distB="0" distL="114300" distR="114300" simplePos="0" relativeHeight="251684864" behindDoc="1" locked="0" layoutInCell="1" allowOverlap="1" wp14:anchorId="5EBC3C14" wp14:editId="45F1B1F1">
            <wp:simplePos x="0" y="0"/>
            <wp:positionH relativeFrom="margin">
              <wp:align>center</wp:align>
            </wp:positionH>
            <wp:positionV relativeFrom="paragraph">
              <wp:posOffset>6985</wp:posOffset>
            </wp:positionV>
            <wp:extent cx="3333750" cy="2152650"/>
            <wp:effectExtent l="0" t="0" r="0" b="0"/>
            <wp:wrapNone/>
            <wp:docPr id="11" name="Picture 11"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 engineering drawing&#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333750" cy="2152650"/>
                    </a:xfrm>
                    <a:prstGeom prst="rect">
                      <a:avLst/>
                    </a:prstGeom>
                  </pic:spPr>
                </pic:pic>
              </a:graphicData>
            </a:graphic>
          </wp:anchor>
        </w:drawing>
      </w:r>
    </w:p>
    <w:p w14:paraId="67E89439" w14:textId="46B23602" w:rsidR="007A21AB" w:rsidRPr="006E48F2" w:rsidRDefault="007A21AB" w:rsidP="007A21AB"/>
    <w:p w14:paraId="5928CBCB" w14:textId="278C0BDE" w:rsidR="007A21AB" w:rsidRPr="006E48F2" w:rsidRDefault="007A21AB" w:rsidP="007A21AB"/>
    <w:p w14:paraId="4C809B42" w14:textId="6D41DD35" w:rsidR="00C26C51" w:rsidRPr="006E48F2" w:rsidRDefault="00C26C51" w:rsidP="00157461">
      <w:pPr>
        <w:ind w:left="0" w:firstLine="0"/>
      </w:pPr>
    </w:p>
    <w:p w14:paraId="301B8DD5" w14:textId="0D0B75E3" w:rsidR="00E1055A" w:rsidRPr="006E48F2" w:rsidRDefault="00E1055A" w:rsidP="00157461">
      <w:pPr>
        <w:spacing w:after="80" w:line="259" w:lineRule="auto"/>
        <w:ind w:left="0" w:firstLine="0"/>
      </w:pPr>
    </w:p>
    <w:p w14:paraId="0BB6503F" w14:textId="6C313F00" w:rsidR="007A21AB" w:rsidRPr="006E48F2" w:rsidRDefault="007A21AB" w:rsidP="00157461">
      <w:pPr>
        <w:spacing w:after="80" w:line="259" w:lineRule="auto"/>
        <w:ind w:left="0" w:firstLine="0"/>
      </w:pPr>
    </w:p>
    <w:p w14:paraId="384AD318" w14:textId="29910F5F" w:rsidR="007A21AB" w:rsidRPr="006E48F2" w:rsidRDefault="007A21AB" w:rsidP="00157461">
      <w:pPr>
        <w:spacing w:after="80" w:line="259" w:lineRule="auto"/>
        <w:ind w:left="0" w:firstLine="0"/>
      </w:pPr>
    </w:p>
    <w:p w14:paraId="3D076636" w14:textId="5FE8F005" w:rsidR="007A21AB" w:rsidRPr="006E48F2" w:rsidRDefault="007A21AB" w:rsidP="00157461">
      <w:pPr>
        <w:spacing w:after="80" w:line="259" w:lineRule="auto"/>
        <w:ind w:left="0" w:firstLine="0"/>
      </w:pPr>
    </w:p>
    <w:p w14:paraId="064CD7D2" w14:textId="4D004B43" w:rsidR="007A21AB" w:rsidRPr="006E48F2" w:rsidRDefault="007A21AB" w:rsidP="00157461">
      <w:pPr>
        <w:spacing w:after="80" w:line="259" w:lineRule="auto"/>
        <w:ind w:left="0" w:firstLine="0"/>
      </w:pPr>
    </w:p>
    <w:p w14:paraId="1F54171E" w14:textId="77777777" w:rsidR="007A21AB" w:rsidRPr="006E48F2" w:rsidRDefault="007A21AB" w:rsidP="007A21AB">
      <w:pPr>
        <w:pBdr>
          <w:bottom w:val="single" w:sz="18" w:space="1" w:color="auto"/>
        </w:pBdr>
        <w:spacing w:after="80" w:line="259" w:lineRule="auto"/>
        <w:ind w:left="0" w:firstLine="0"/>
      </w:pPr>
    </w:p>
    <w:p w14:paraId="2C1CEB0A" w14:textId="77777777" w:rsidR="00E1055A" w:rsidRPr="006E48F2" w:rsidRDefault="000501D5" w:rsidP="009C0CB1">
      <w:pPr>
        <w:pStyle w:val="ListParagraph"/>
        <w:numPr>
          <w:ilvl w:val="0"/>
          <w:numId w:val="2"/>
        </w:numPr>
      </w:pPr>
      <w:r w:rsidRPr="006E48F2">
        <w:t>IN PERFORMING TEST NEVER LET WATER LEVEL LEAVE SIGHT GLASS!!!</w:t>
      </w:r>
    </w:p>
    <w:p w14:paraId="6C719D1F" w14:textId="77777777" w:rsidR="00E1055A" w:rsidRPr="006E48F2" w:rsidRDefault="000501D5" w:rsidP="009C0CB1">
      <w:pPr>
        <w:pStyle w:val="ListParagraph"/>
        <w:numPr>
          <w:ilvl w:val="0"/>
          <w:numId w:val="2"/>
        </w:numPr>
      </w:pPr>
      <w:r w:rsidRPr="006E48F2">
        <w:t>Drain sight glass without draining alarm column. Quickly close drain valve. Water level should quickly rise in sight glass indicating good communication with boiler.</w:t>
      </w:r>
    </w:p>
    <w:p w14:paraId="5DA59AD5" w14:textId="77777777" w:rsidR="00E1055A" w:rsidRPr="006E48F2" w:rsidRDefault="000501D5" w:rsidP="009C0CB1">
      <w:pPr>
        <w:pStyle w:val="ListParagraph"/>
        <w:numPr>
          <w:ilvl w:val="0"/>
          <w:numId w:val="2"/>
        </w:numPr>
      </w:pPr>
      <w:r w:rsidRPr="006E48F2">
        <w:t>If poor communication, clean lines and begin with the step above.</w:t>
      </w:r>
    </w:p>
    <w:p w14:paraId="3531BEDD" w14:textId="77777777" w:rsidR="00E1055A" w:rsidRPr="006E48F2" w:rsidRDefault="000501D5" w:rsidP="009C0CB1">
      <w:pPr>
        <w:pStyle w:val="ListParagraph"/>
        <w:numPr>
          <w:ilvl w:val="0"/>
          <w:numId w:val="2"/>
        </w:numPr>
      </w:pPr>
      <w:r w:rsidRPr="006E48F2">
        <w:t>With boiler in manual at low fire, close the feedwater valve to generate a slow drain.  You may “crack” the blowdown valve but do not exceed a drain rate of 1 inch per minute.  Use water level in sight glass to observe alarm point.  The alarm should sound first.</w:t>
      </w:r>
    </w:p>
    <w:p w14:paraId="5073E3D3" w14:textId="77777777" w:rsidR="00E1055A" w:rsidRPr="006E48F2" w:rsidRDefault="000501D5" w:rsidP="009C0CB1">
      <w:pPr>
        <w:pStyle w:val="ListParagraph"/>
        <w:numPr>
          <w:ilvl w:val="0"/>
          <w:numId w:val="2"/>
        </w:numPr>
      </w:pPr>
      <w:r w:rsidRPr="006E48F2">
        <w:t>Continue to drain until the primary cutoff activates.</w:t>
      </w:r>
    </w:p>
    <w:p w14:paraId="08F7F0B2" w14:textId="77777777" w:rsidR="00E1055A" w:rsidRPr="006E48F2" w:rsidRDefault="000501D5" w:rsidP="009C0CB1">
      <w:pPr>
        <w:pStyle w:val="ListParagraph"/>
        <w:numPr>
          <w:ilvl w:val="0"/>
          <w:numId w:val="2"/>
        </w:numPr>
      </w:pPr>
      <w:r w:rsidRPr="006E48F2">
        <w:t xml:space="preserve">If shunt (bypass switch) exists, verify that it </w:t>
      </w:r>
      <w:r w:rsidRPr="006E48F2">
        <w:rPr>
          <w:b/>
        </w:rPr>
        <w:t>ONLY</w:t>
      </w:r>
      <w:r w:rsidRPr="006E48F2">
        <w:t xml:space="preserve"> isolates the LWCO.</w:t>
      </w:r>
    </w:p>
    <w:p w14:paraId="2AD98461" w14:textId="6B8F46AA" w:rsidR="00E1055A" w:rsidRPr="006E48F2" w:rsidRDefault="000501D5" w:rsidP="009C0CB1">
      <w:pPr>
        <w:pStyle w:val="ListParagraph"/>
        <w:numPr>
          <w:ilvl w:val="0"/>
          <w:numId w:val="2"/>
        </w:numPr>
      </w:pPr>
      <w:r w:rsidRPr="006E48F2">
        <w:t>Shunt (use bypass switch) the primary cutoff, restart the boiler, and set up drain as described above until the secondary cutoff activates.</w:t>
      </w:r>
    </w:p>
    <w:p w14:paraId="75B83B0D" w14:textId="77777777" w:rsidR="005632F5" w:rsidRPr="006E48F2" w:rsidRDefault="005632F5" w:rsidP="00157461">
      <w:pPr>
        <w:ind w:left="0" w:firstLine="0"/>
      </w:pPr>
    </w:p>
    <w:p w14:paraId="37BE5C4E" w14:textId="77777777" w:rsidR="005632F5" w:rsidRPr="006E48F2" w:rsidRDefault="005632F5" w:rsidP="00157461">
      <w:pPr>
        <w:ind w:left="0" w:firstLine="0"/>
      </w:pPr>
    </w:p>
    <w:p w14:paraId="1CE7FC79" w14:textId="77777777" w:rsidR="005632F5" w:rsidRPr="006E48F2" w:rsidRDefault="005632F5" w:rsidP="00157461">
      <w:pPr>
        <w:ind w:left="0" w:firstLine="0"/>
      </w:pPr>
    </w:p>
    <w:p w14:paraId="0ACD6329" w14:textId="77777777" w:rsidR="005632F5" w:rsidRPr="006E48F2" w:rsidRDefault="005632F5" w:rsidP="00157461">
      <w:pPr>
        <w:ind w:left="0" w:firstLine="0"/>
      </w:pPr>
    </w:p>
    <w:p w14:paraId="0461CE07" w14:textId="77777777" w:rsidR="005632F5" w:rsidRPr="006E48F2" w:rsidRDefault="005632F5" w:rsidP="00157461">
      <w:pPr>
        <w:ind w:left="0" w:firstLine="0"/>
      </w:pPr>
    </w:p>
    <w:tbl>
      <w:tblPr>
        <w:tblStyle w:val="TableGrid0"/>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035"/>
      </w:tblGrid>
      <w:tr w:rsidR="006D583E" w14:paraId="72A111D1" w14:textId="77777777" w:rsidTr="000772E7">
        <w:tc>
          <w:tcPr>
            <w:tcW w:w="5035" w:type="dxa"/>
            <w:shd w:val="clear" w:color="auto" w:fill="E7E6E6" w:themeFill="background2"/>
          </w:tcPr>
          <w:p w14:paraId="3A06AA66" w14:textId="77777777" w:rsidR="006D583E" w:rsidRDefault="006D583E" w:rsidP="000772E7">
            <w:r w:rsidRPr="00A14397">
              <w:rPr>
                <w:szCs w:val="24"/>
              </w:rPr>
              <w:lastRenderedPageBreak/>
              <w:t>$</w:t>
            </w:r>
            <w:proofErr w:type="spellStart"/>
            <w:r w:rsidRPr="00A14397">
              <w:rPr>
                <w:szCs w:val="24"/>
              </w:rPr>
              <w:t>va_loc</w:t>
            </w:r>
            <w:proofErr w:type="spellEnd"/>
            <w:r w:rsidRPr="00A14397">
              <w:rPr>
                <w:szCs w:val="24"/>
              </w:rPr>
              <w:t>$</w:t>
            </w:r>
          </w:p>
        </w:tc>
        <w:tc>
          <w:tcPr>
            <w:tcW w:w="5035" w:type="dxa"/>
            <w:shd w:val="clear" w:color="auto" w:fill="E7E6E6" w:themeFill="background2"/>
          </w:tcPr>
          <w:p w14:paraId="2CC3E7D1"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7A07DCCD" w14:textId="77777777" w:rsidR="005632F5" w:rsidRPr="006E48F2" w:rsidRDefault="005632F5" w:rsidP="00157461">
      <w:pPr>
        <w:ind w:left="0" w:firstLine="0"/>
      </w:pPr>
    </w:p>
    <w:tbl>
      <w:tblPr>
        <w:tblStyle w:val="TableGrid"/>
        <w:tblW w:w="9450" w:type="dxa"/>
        <w:jc w:val="center"/>
        <w:tblInd w:w="0" w:type="dxa"/>
        <w:tblCellMar>
          <w:top w:w="5" w:type="dxa"/>
          <w:left w:w="7" w:type="dxa"/>
          <w:right w:w="5" w:type="dxa"/>
        </w:tblCellMar>
        <w:tblLook w:val="04A0" w:firstRow="1" w:lastRow="0" w:firstColumn="1" w:lastColumn="0" w:noHBand="0" w:noVBand="1"/>
      </w:tblPr>
      <w:tblGrid>
        <w:gridCol w:w="3474"/>
        <w:gridCol w:w="2988"/>
        <w:gridCol w:w="2988"/>
      </w:tblGrid>
      <w:tr w:rsidR="00E1055A" w:rsidRPr="006E48F2" w14:paraId="7D827505" w14:textId="77777777" w:rsidTr="00164FED">
        <w:trPr>
          <w:trHeight w:val="286"/>
          <w:jc w:val="center"/>
        </w:trPr>
        <w:tc>
          <w:tcPr>
            <w:tcW w:w="3474" w:type="dxa"/>
            <w:tcBorders>
              <w:top w:val="single" w:sz="4" w:space="0" w:color="000000"/>
              <w:left w:val="single" w:sz="4" w:space="0" w:color="000000"/>
              <w:bottom w:val="single" w:sz="4" w:space="0" w:color="000000"/>
              <w:right w:val="single" w:sz="4" w:space="0" w:color="000000"/>
            </w:tcBorders>
          </w:tcPr>
          <w:p w14:paraId="5AC5D59D" w14:textId="77777777" w:rsidR="00E1055A" w:rsidRPr="006E48F2" w:rsidRDefault="000501D5" w:rsidP="00157461">
            <w:pPr>
              <w:spacing w:after="0" w:line="259" w:lineRule="auto"/>
              <w:ind w:left="0" w:firstLine="0"/>
              <w:jc w:val="center"/>
            </w:pPr>
            <w:r w:rsidRPr="006E48F2">
              <w:rPr>
                <w:b/>
              </w:rPr>
              <w:t xml:space="preserve">Result </w:t>
            </w:r>
          </w:p>
        </w:tc>
        <w:tc>
          <w:tcPr>
            <w:tcW w:w="2988" w:type="dxa"/>
            <w:tcBorders>
              <w:top w:val="single" w:sz="4" w:space="0" w:color="000000"/>
              <w:left w:val="single" w:sz="4" w:space="0" w:color="000000"/>
              <w:bottom w:val="single" w:sz="4" w:space="0" w:color="000000"/>
              <w:right w:val="single" w:sz="4" w:space="0" w:color="000000"/>
            </w:tcBorders>
          </w:tcPr>
          <w:p w14:paraId="72A0C279" w14:textId="77777777" w:rsidR="00E1055A" w:rsidRPr="006E48F2" w:rsidRDefault="000501D5" w:rsidP="00157461">
            <w:pPr>
              <w:spacing w:after="0" w:line="259" w:lineRule="auto"/>
              <w:ind w:left="0" w:firstLine="0"/>
              <w:jc w:val="center"/>
            </w:pPr>
            <w:r w:rsidRPr="006E48F2">
              <w:rPr>
                <w:b/>
              </w:rPr>
              <w:t xml:space="preserve">Y/N </w:t>
            </w:r>
          </w:p>
        </w:tc>
        <w:tc>
          <w:tcPr>
            <w:tcW w:w="2988" w:type="dxa"/>
            <w:tcBorders>
              <w:top w:val="single" w:sz="4" w:space="0" w:color="000000"/>
              <w:left w:val="single" w:sz="4" w:space="0" w:color="000000"/>
              <w:bottom w:val="single" w:sz="4" w:space="0" w:color="000000"/>
              <w:right w:val="single" w:sz="4" w:space="0" w:color="000000"/>
            </w:tcBorders>
          </w:tcPr>
          <w:p w14:paraId="1C517F04" w14:textId="77777777" w:rsidR="00E1055A" w:rsidRPr="006E48F2" w:rsidRDefault="000501D5" w:rsidP="00157461">
            <w:pPr>
              <w:spacing w:after="0" w:line="259" w:lineRule="auto"/>
              <w:ind w:left="0" w:firstLine="0"/>
              <w:jc w:val="center"/>
            </w:pPr>
            <w:r w:rsidRPr="006E48F2">
              <w:rPr>
                <w:b/>
              </w:rPr>
              <w:t xml:space="preserve">Water Level </w:t>
            </w:r>
          </w:p>
        </w:tc>
      </w:tr>
      <w:tr w:rsidR="00E1055A" w:rsidRPr="006E48F2" w14:paraId="76E07ADF" w14:textId="77777777" w:rsidTr="00516CBE">
        <w:trPr>
          <w:trHeight w:val="286"/>
          <w:jc w:val="center"/>
        </w:trPr>
        <w:tc>
          <w:tcPr>
            <w:tcW w:w="3474" w:type="dxa"/>
            <w:tcBorders>
              <w:top w:val="single" w:sz="4" w:space="0" w:color="000000"/>
              <w:left w:val="single" w:sz="4" w:space="0" w:color="000000"/>
              <w:bottom w:val="single" w:sz="4" w:space="0" w:color="000000"/>
              <w:right w:val="single" w:sz="4" w:space="0" w:color="000000"/>
            </w:tcBorders>
          </w:tcPr>
          <w:p w14:paraId="10D04658" w14:textId="77777777" w:rsidR="00E1055A" w:rsidRPr="006E48F2" w:rsidRDefault="000501D5" w:rsidP="002B5D83">
            <w:r w:rsidRPr="006E48F2">
              <w:t xml:space="preserve">Correct installation including shunts? </w:t>
            </w:r>
          </w:p>
        </w:tc>
        <w:tc>
          <w:tcPr>
            <w:tcW w:w="2988" w:type="dxa"/>
            <w:tcBorders>
              <w:top w:val="single" w:sz="4" w:space="0" w:color="000000"/>
              <w:left w:val="single" w:sz="4" w:space="0" w:color="000000"/>
              <w:bottom w:val="single" w:sz="4" w:space="0" w:color="000000"/>
              <w:right w:val="single" w:sz="4" w:space="0" w:color="000000"/>
            </w:tcBorders>
          </w:tcPr>
          <w:p w14:paraId="21274575" w14:textId="040414AB" w:rsidR="00E1055A" w:rsidRPr="006E48F2" w:rsidRDefault="00164FED" w:rsidP="00516CBE">
            <w:pPr>
              <w:jc w:val="center"/>
            </w:pPr>
            <w:r w:rsidRPr="006E48F2">
              <w:rPr>
                <w:bCs/>
              </w:rPr>
              <w:t>$lwa_lwco_alwco_result_1$</w:t>
            </w:r>
          </w:p>
        </w:tc>
        <w:tc>
          <w:tcPr>
            <w:tcW w:w="2988"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7AA068C6" w14:textId="12384821" w:rsidR="00E1055A" w:rsidRPr="006E48F2" w:rsidRDefault="00E1055A" w:rsidP="00516CBE">
            <w:pPr>
              <w:jc w:val="center"/>
            </w:pPr>
          </w:p>
        </w:tc>
      </w:tr>
      <w:tr w:rsidR="00164FED" w:rsidRPr="006E48F2" w14:paraId="07AB3DC3" w14:textId="77777777" w:rsidTr="00516CBE">
        <w:trPr>
          <w:trHeight w:val="286"/>
          <w:jc w:val="center"/>
        </w:trPr>
        <w:tc>
          <w:tcPr>
            <w:tcW w:w="3474" w:type="dxa"/>
            <w:tcBorders>
              <w:top w:val="single" w:sz="4" w:space="0" w:color="000000"/>
              <w:left w:val="single" w:sz="4" w:space="0" w:color="000000"/>
              <w:bottom w:val="single" w:sz="4" w:space="0" w:color="000000"/>
              <w:right w:val="single" w:sz="4" w:space="0" w:color="000000"/>
            </w:tcBorders>
          </w:tcPr>
          <w:p w14:paraId="1CD6C276" w14:textId="77777777" w:rsidR="00164FED" w:rsidRPr="006E48F2" w:rsidRDefault="00164FED" w:rsidP="00164FED">
            <w:r w:rsidRPr="006E48F2">
              <w:t xml:space="preserve">Did the LWA work correctly? Record Level. </w:t>
            </w:r>
          </w:p>
        </w:tc>
        <w:tc>
          <w:tcPr>
            <w:tcW w:w="2988" w:type="dxa"/>
            <w:tcBorders>
              <w:top w:val="single" w:sz="4" w:space="0" w:color="000000"/>
              <w:left w:val="single" w:sz="4" w:space="0" w:color="000000"/>
              <w:bottom w:val="single" w:sz="4" w:space="0" w:color="000000"/>
              <w:right w:val="single" w:sz="4" w:space="0" w:color="000000"/>
            </w:tcBorders>
          </w:tcPr>
          <w:p w14:paraId="75EEEFAC" w14:textId="3A3D6547" w:rsidR="00164FED" w:rsidRPr="006E48F2" w:rsidRDefault="00164FED" w:rsidP="00516CBE">
            <w:pPr>
              <w:jc w:val="center"/>
            </w:pPr>
            <w:r w:rsidRPr="006E48F2">
              <w:rPr>
                <w:bCs/>
              </w:rPr>
              <w:t>$lwa_lwco_alwco_result_2$</w:t>
            </w:r>
          </w:p>
        </w:tc>
        <w:tc>
          <w:tcPr>
            <w:tcW w:w="2988" w:type="dxa"/>
            <w:tcBorders>
              <w:top w:val="single" w:sz="4" w:space="0" w:color="000000"/>
              <w:left w:val="single" w:sz="4" w:space="0" w:color="000000"/>
              <w:bottom w:val="single" w:sz="4" w:space="0" w:color="000000"/>
              <w:right w:val="single" w:sz="4" w:space="0" w:color="000000"/>
            </w:tcBorders>
          </w:tcPr>
          <w:p w14:paraId="6A6D8C46" w14:textId="373D9C08" w:rsidR="00164FED" w:rsidRPr="006E48F2" w:rsidRDefault="00164FED" w:rsidP="00516CBE">
            <w:pPr>
              <w:jc w:val="center"/>
            </w:pPr>
            <w:r w:rsidRPr="006E48F2">
              <w:rPr>
                <w:bCs/>
              </w:rPr>
              <w:t>$lwa_lwco_alwco_result_3$</w:t>
            </w:r>
          </w:p>
        </w:tc>
      </w:tr>
      <w:tr w:rsidR="00164FED" w:rsidRPr="006E48F2" w14:paraId="67CFB4B0" w14:textId="77777777" w:rsidTr="00516CBE">
        <w:trPr>
          <w:trHeight w:val="286"/>
          <w:jc w:val="center"/>
        </w:trPr>
        <w:tc>
          <w:tcPr>
            <w:tcW w:w="3474" w:type="dxa"/>
            <w:tcBorders>
              <w:top w:val="single" w:sz="4" w:space="0" w:color="000000"/>
              <w:left w:val="single" w:sz="4" w:space="0" w:color="000000"/>
              <w:bottom w:val="single" w:sz="4" w:space="0" w:color="000000"/>
              <w:right w:val="single" w:sz="4" w:space="0" w:color="000000"/>
            </w:tcBorders>
          </w:tcPr>
          <w:p w14:paraId="4F6D1DA2" w14:textId="77777777" w:rsidR="00164FED" w:rsidRPr="006E48F2" w:rsidRDefault="00164FED" w:rsidP="00164FED">
            <w:r w:rsidRPr="006E48F2">
              <w:t xml:space="preserve">Did the Primary cutoff work correctly? Record Level. </w:t>
            </w:r>
          </w:p>
        </w:tc>
        <w:tc>
          <w:tcPr>
            <w:tcW w:w="2988" w:type="dxa"/>
            <w:tcBorders>
              <w:top w:val="single" w:sz="4" w:space="0" w:color="000000"/>
              <w:left w:val="single" w:sz="4" w:space="0" w:color="000000"/>
              <w:bottom w:val="single" w:sz="4" w:space="0" w:color="000000"/>
              <w:right w:val="single" w:sz="4" w:space="0" w:color="000000"/>
            </w:tcBorders>
          </w:tcPr>
          <w:p w14:paraId="2816A7BF" w14:textId="34679E2A" w:rsidR="00164FED" w:rsidRPr="006E48F2" w:rsidRDefault="00164FED" w:rsidP="00516CBE">
            <w:pPr>
              <w:jc w:val="center"/>
            </w:pPr>
            <w:r w:rsidRPr="006E48F2">
              <w:rPr>
                <w:bCs/>
              </w:rPr>
              <w:t>$lwa_lwco_alwco_result_4$</w:t>
            </w:r>
          </w:p>
        </w:tc>
        <w:tc>
          <w:tcPr>
            <w:tcW w:w="2988" w:type="dxa"/>
            <w:tcBorders>
              <w:top w:val="single" w:sz="4" w:space="0" w:color="000000"/>
              <w:left w:val="single" w:sz="4" w:space="0" w:color="000000"/>
              <w:bottom w:val="single" w:sz="4" w:space="0" w:color="000000"/>
              <w:right w:val="single" w:sz="4" w:space="0" w:color="000000"/>
            </w:tcBorders>
          </w:tcPr>
          <w:p w14:paraId="082E0057" w14:textId="132F7D0A" w:rsidR="00164FED" w:rsidRPr="006E48F2" w:rsidRDefault="00164FED" w:rsidP="00516CBE">
            <w:pPr>
              <w:tabs>
                <w:tab w:val="left" w:pos="356"/>
              </w:tabs>
              <w:jc w:val="center"/>
            </w:pPr>
            <w:r w:rsidRPr="006E48F2">
              <w:rPr>
                <w:bCs/>
              </w:rPr>
              <w:t>$lwa_lwco_alwco_result_5$</w:t>
            </w:r>
          </w:p>
        </w:tc>
      </w:tr>
      <w:tr w:rsidR="00164FED" w:rsidRPr="006E48F2" w14:paraId="34C2E684" w14:textId="77777777" w:rsidTr="00516CBE">
        <w:trPr>
          <w:trHeight w:val="288"/>
          <w:jc w:val="center"/>
        </w:trPr>
        <w:tc>
          <w:tcPr>
            <w:tcW w:w="3474" w:type="dxa"/>
            <w:tcBorders>
              <w:top w:val="single" w:sz="4" w:space="0" w:color="000000"/>
              <w:left w:val="single" w:sz="4" w:space="0" w:color="000000"/>
              <w:bottom w:val="single" w:sz="4" w:space="0" w:color="000000"/>
              <w:right w:val="single" w:sz="4" w:space="0" w:color="000000"/>
            </w:tcBorders>
          </w:tcPr>
          <w:p w14:paraId="2653AECA" w14:textId="4544575E" w:rsidR="00164FED" w:rsidRPr="006E48F2" w:rsidRDefault="00164FED" w:rsidP="00164FED">
            <w:r w:rsidRPr="006E48F2">
              <w:t>Did the secondary cutoff work correctly</w:t>
            </w:r>
            <w:r w:rsidR="00734753">
              <w:t xml:space="preserve"> </w:t>
            </w:r>
            <w:r w:rsidR="00734753" w:rsidRPr="00734753">
              <w:t>and require manual reset of BMS</w:t>
            </w:r>
            <w:r w:rsidRPr="006E48F2">
              <w:t xml:space="preserve">?  Record Level </w:t>
            </w:r>
          </w:p>
        </w:tc>
        <w:tc>
          <w:tcPr>
            <w:tcW w:w="2988" w:type="dxa"/>
            <w:tcBorders>
              <w:top w:val="single" w:sz="4" w:space="0" w:color="000000"/>
              <w:left w:val="single" w:sz="4" w:space="0" w:color="000000"/>
              <w:bottom w:val="single" w:sz="4" w:space="0" w:color="000000"/>
              <w:right w:val="single" w:sz="4" w:space="0" w:color="000000"/>
            </w:tcBorders>
          </w:tcPr>
          <w:p w14:paraId="73652F9B" w14:textId="1FDCABB2" w:rsidR="00164FED" w:rsidRPr="006E48F2" w:rsidRDefault="00164FED" w:rsidP="00516CBE">
            <w:pPr>
              <w:tabs>
                <w:tab w:val="left" w:pos="2276"/>
              </w:tabs>
              <w:jc w:val="center"/>
            </w:pPr>
            <w:r w:rsidRPr="006E48F2">
              <w:rPr>
                <w:bCs/>
              </w:rPr>
              <w:t>$lwa_lwco_alwco_result_6$</w:t>
            </w:r>
          </w:p>
        </w:tc>
        <w:tc>
          <w:tcPr>
            <w:tcW w:w="2988" w:type="dxa"/>
            <w:tcBorders>
              <w:top w:val="single" w:sz="4" w:space="0" w:color="000000"/>
              <w:left w:val="single" w:sz="4" w:space="0" w:color="000000"/>
              <w:bottom w:val="single" w:sz="4" w:space="0" w:color="000000"/>
              <w:right w:val="single" w:sz="4" w:space="0" w:color="000000"/>
            </w:tcBorders>
          </w:tcPr>
          <w:p w14:paraId="0BE03E4E" w14:textId="6FB394F1" w:rsidR="00164FED" w:rsidRPr="006E48F2" w:rsidRDefault="00164FED" w:rsidP="00516CBE">
            <w:pPr>
              <w:tabs>
                <w:tab w:val="left" w:pos="852"/>
              </w:tabs>
              <w:jc w:val="center"/>
            </w:pPr>
            <w:r w:rsidRPr="006E48F2">
              <w:rPr>
                <w:bCs/>
              </w:rPr>
              <w:t>$lwa_lwco_alwco_result_7$</w:t>
            </w:r>
          </w:p>
        </w:tc>
      </w:tr>
      <w:tr w:rsidR="00164FED" w:rsidRPr="006E48F2" w14:paraId="1DE2DD47" w14:textId="77777777" w:rsidTr="00516CBE">
        <w:trPr>
          <w:trHeight w:val="286"/>
          <w:jc w:val="center"/>
        </w:trPr>
        <w:tc>
          <w:tcPr>
            <w:tcW w:w="3474" w:type="dxa"/>
            <w:tcBorders>
              <w:top w:val="single" w:sz="4" w:space="0" w:color="000000"/>
              <w:left w:val="single" w:sz="4" w:space="0" w:color="000000"/>
              <w:bottom w:val="single" w:sz="4" w:space="0" w:color="000000"/>
              <w:right w:val="single" w:sz="4" w:space="0" w:color="000000"/>
            </w:tcBorders>
          </w:tcPr>
          <w:p w14:paraId="341227ED" w14:textId="77777777" w:rsidR="00164FED" w:rsidRPr="006E48F2" w:rsidRDefault="00164FED" w:rsidP="00164FED">
            <w:r w:rsidRPr="006E48F2">
              <w:t xml:space="preserve">Was the alarm point above the primary and secondary cutoff point? </w:t>
            </w:r>
          </w:p>
        </w:tc>
        <w:tc>
          <w:tcPr>
            <w:tcW w:w="2988" w:type="dxa"/>
            <w:tcBorders>
              <w:top w:val="single" w:sz="4" w:space="0" w:color="000000"/>
              <w:left w:val="single" w:sz="4" w:space="0" w:color="000000"/>
              <w:bottom w:val="single" w:sz="4" w:space="0" w:color="000000"/>
              <w:right w:val="single" w:sz="4" w:space="0" w:color="000000"/>
            </w:tcBorders>
          </w:tcPr>
          <w:p w14:paraId="37927DFF" w14:textId="4167895B" w:rsidR="00164FED" w:rsidRPr="006E48F2" w:rsidRDefault="00164FED" w:rsidP="00516CBE">
            <w:pPr>
              <w:jc w:val="center"/>
            </w:pPr>
            <w:r w:rsidRPr="006E48F2">
              <w:rPr>
                <w:bCs/>
              </w:rPr>
              <w:t>$lwa_lwco_alwco_result_8$</w:t>
            </w:r>
          </w:p>
        </w:tc>
        <w:tc>
          <w:tcPr>
            <w:tcW w:w="2988"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09F883BF" w14:textId="1433D4BC" w:rsidR="00164FED" w:rsidRPr="006E48F2" w:rsidRDefault="00164FED" w:rsidP="00516CBE">
            <w:pPr>
              <w:jc w:val="center"/>
            </w:pPr>
          </w:p>
        </w:tc>
      </w:tr>
    </w:tbl>
    <w:p w14:paraId="234FAAB0" w14:textId="77777777" w:rsidR="00E1055A" w:rsidRPr="006E48F2" w:rsidRDefault="000501D5" w:rsidP="00157461">
      <w:pPr>
        <w:spacing w:after="62" w:line="259" w:lineRule="auto"/>
        <w:ind w:left="0" w:firstLine="0"/>
      </w:pPr>
      <w:r w:rsidRPr="006E48F2">
        <w:rPr>
          <w:rFonts w:eastAsia="Calibri"/>
          <w:noProof/>
          <w:sz w:val="22"/>
        </w:rPr>
        <mc:AlternateContent>
          <mc:Choice Requires="wpg">
            <w:drawing>
              <wp:inline distT="0" distB="0" distL="0" distR="0" wp14:anchorId="78510054" wp14:editId="568686D5">
                <wp:extent cx="6515100" cy="24130"/>
                <wp:effectExtent l="0" t="0" r="0" b="0"/>
                <wp:docPr id="89404" name="Group 89404"/>
                <wp:cNvGraphicFramePr/>
                <a:graphic xmlns:a="http://schemas.openxmlformats.org/drawingml/2006/main">
                  <a:graphicData uri="http://schemas.microsoft.com/office/word/2010/wordprocessingGroup">
                    <wpg:wgp>
                      <wpg:cNvGrpSpPr/>
                      <wpg:grpSpPr>
                        <a:xfrm>
                          <a:off x="0" y="0"/>
                          <a:ext cx="6515100" cy="24130"/>
                          <a:chOff x="0" y="0"/>
                          <a:chExt cx="6515100" cy="24130"/>
                        </a:xfrm>
                      </wpg:grpSpPr>
                      <wps:wsp>
                        <wps:cNvPr id="103075" name="Shape 103075"/>
                        <wps:cNvSpPr/>
                        <wps:spPr>
                          <a:xfrm>
                            <a:off x="0" y="0"/>
                            <a:ext cx="6515100" cy="24130"/>
                          </a:xfrm>
                          <a:custGeom>
                            <a:avLst/>
                            <a:gdLst/>
                            <a:ahLst/>
                            <a:cxnLst/>
                            <a:rect l="0" t="0" r="0" b="0"/>
                            <a:pathLst>
                              <a:path w="6515100" h="24130">
                                <a:moveTo>
                                  <a:pt x="0" y="0"/>
                                </a:moveTo>
                                <a:lnTo>
                                  <a:pt x="6515100" y="0"/>
                                </a:lnTo>
                                <a:lnTo>
                                  <a:pt x="6515100" y="24130"/>
                                </a:lnTo>
                                <a:lnTo>
                                  <a:pt x="0" y="241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17EDDD2" id="Group 89404" o:spid="_x0000_s1026" style="width:513pt;height:1.9pt;mso-position-horizontal-relative:char;mso-position-vertical-relative:line" coordsize="65151,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">
                <v:shape id="Shape 103075" o:spid="_x0000_s1027" style="position:absolute;width:65151;height:241;visibility:visible;mso-wrap-style:square;v-text-anchor:top" coordsize="651510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" path="m,l6515100,r,24130l,24130,,e" fillcolor="black" stroked="f" strokeweight="0">
                  <v:stroke miterlimit="83231f" joinstyle="miter"/>
                  <v:path arrowok="t" textboxrect="0,0,6515100,24130"/>
                </v:shape>
                <w10:anchorlock/>
              </v:group>
            </w:pict>
          </mc:Fallback>
        </mc:AlternateContent>
      </w:r>
    </w:p>
    <w:p w14:paraId="4CF998F5" w14:textId="77777777" w:rsidR="007A21AB" w:rsidRPr="006E48F2" w:rsidRDefault="007A21AB" w:rsidP="00157461">
      <w:pPr>
        <w:ind w:left="0" w:firstLine="0"/>
        <w:rPr>
          <w:b/>
        </w:rPr>
      </w:pPr>
    </w:p>
    <w:p w14:paraId="7D64997D" w14:textId="6EC8B5F1" w:rsidR="00164FED" w:rsidRPr="006E48F2" w:rsidRDefault="005632F5" w:rsidP="00157461">
      <w:pPr>
        <w:ind w:left="0" w:firstLine="0"/>
        <w:rPr>
          <w:bCs/>
        </w:rPr>
      </w:pPr>
      <w:r w:rsidRPr="006E48F2">
        <w:rPr>
          <w:b/>
        </w:rPr>
        <w:t xml:space="preserve">Did the device fail or pass the 3 Question Criteria (section 1.3.1)? </w:t>
      </w:r>
      <w:r w:rsidR="000D7751">
        <w:rPr>
          <w:b/>
        </w:rPr>
        <w:t xml:space="preserve"> </w:t>
      </w:r>
      <w:r w:rsidR="007F4B3E">
        <w:rPr>
          <w:b/>
        </w:rPr>
        <w:t>[</w:t>
      </w:r>
      <w:r w:rsidR="00164FED" w:rsidRPr="002862BA">
        <w:rPr>
          <w:b/>
        </w:rPr>
        <w:t>$</w:t>
      </w:r>
      <w:proofErr w:type="spellStart"/>
      <w:r w:rsidR="00164FED" w:rsidRPr="002862BA">
        <w:rPr>
          <w:b/>
        </w:rPr>
        <w:t>lwa_lwco_alwco_result_status</w:t>
      </w:r>
      <w:proofErr w:type="spellEnd"/>
      <w:r w:rsidR="00164FED" w:rsidRPr="002862BA">
        <w:rPr>
          <w:b/>
        </w:rPr>
        <w:t>$</w:t>
      </w:r>
      <w:r w:rsidR="007F4B3E">
        <w:rPr>
          <w:b/>
        </w:rPr>
        <w:t>]</w:t>
      </w:r>
    </w:p>
    <w:p w14:paraId="0D7FC848" w14:textId="77777777" w:rsidR="000772E7" w:rsidRPr="00B25CE3" w:rsidRDefault="000772E7" w:rsidP="000772E7">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42F08261" w14:textId="77777777" w:rsidR="005632F5" w:rsidRPr="006E48F2" w:rsidRDefault="005632F5" w:rsidP="007A21AB">
      <w:pPr>
        <w:spacing w:after="0" w:line="259" w:lineRule="auto"/>
        <w:ind w:left="0" w:firstLine="0"/>
      </w:pPr>
    </w:p>
    <w:p w14:paraId="1FC68DB8" w14:textId="77777777" w:rsidR="00E1055A" w:rsidRPr="006E48F2" w:rsidRDefault="000501D5" w:rsidP="00157461">
      <w:pPr>
        <w:spacing w:after="0" w:line="259" w:lineRule="auto"/>
        <w:ind w:left="0" w:firstLine="0"/>
        <w:jc w:val="center"/>
      </w:pPr>
      <w:r w:rsidRPr="006E48F2">
        <w:t xml:space="preserve"> </w:t>
      </w:r>
    </w:p>
    <w:p w14:paraId="63C6BBC3" w14:textId="77777777" w:rsidR="007A21AB" w:rsidRPr="006E48F2" w:rsidRDefault="007A21AB">
      <w:pPr>
        <w:spacing w:after="160" w:line="259" w:lineRule="auto"/>
        <w:ind w:left="0" w:firstLine="0"/>
        <w:rPr>
          <w:b/>
          <w:sz w:val="28"/>
        </w:rPr>
      </w:pPr>
      <w:r w:rsidRPr="006E48F2">
        <w:br w:type="page"/>
      </w:r>
    </w:p>
    <w:tbl>
      <w:tblPr>
        <w:tblStyle w:val="TableGrid0"/>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035"/>
      </w:tblGrid>
      <w:tr w:rsidR="006D583E" w14:paraId="1D801E72" w14:textId="77777777" w:rsidTr="000772E7">
        <w:tc>
          <w:tcPr>
            <w:tcW w:w="5035" w:type="dxa"/>
            <w:shd w:val="clear" w:color="auto" w:fill="E7E6E6" w:themeFill="background2"/>
          </w:tcPr>
          <w:p w14:paraId="4E74BAD2" w14:textId="77777777" w:rsidR="006D583E" w:rsidRDefault="006D583E" w:rsidP="000772E7">
            <w:r w:rsidRPr="00A14397">
              <w:rPr>
                <w:szCs w:val="24"/>
              </w:rPr>
              <w:lastRenderedPageBreak/>
              <w:t>$</w:t>
            </w:r>
            <w:proofErr w:type="spellStart"/>
            <w:r w:rsidRPr="00A14397">
              <w:rPr>
                <w:szCs w:val="24"/>
              </w:rPr>
              <w:t>va_loc</w:t>
            </w:r>
            <w:proofErr w:type="spellEnd"/>
            <w:r w:rsidRPr="00A14397">
              <w:rPr>
                <w:szCs w:val="24"/>
              </w:rPr>
              <w:t>$</w:t>
            </w:r>
          </w:p>
        </w:tc>
        <w:tc>
          <w:tcPr>
            <w:tcW w:w="5035" w:type="dxa"/>
            <w:shd w:val="clear" w:color="auto" w:fill="E7E6E6" w:themeFill="background2"/>
          </w:tcPr>
          <w:p w14:paraId="6F2FF2BD"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21D313F7" w14:textId="77777777" w:rsidR="00D44DA8" w:rsidRDefault="00D44DA8" w:rsidP="007A21AB">
      <w:pPr>
        <w:pStyle w:val="Heading1"/>
        <w:ind w:left="0" w:firstLine="0"/>
      </w:pPr>
    </w:p>
    <w:p w14:paraId="6AE9046E" w14:textId="00199C6E" w:rsidR="004F2D31" w:rsidRPr="006E48F2" w:rsidRDefault="00112A72" w:rsidP="007A21AB">
      <w:pPr>
        <w:pStyle w:val="Heading1"/>
        <w:ind w:left="0" w:firstLine="0"/>
      </w:pPr>
      <w:bookmarkStart w:id="5" w:name="_Toc164750204"/>
      <w:r>
        <w:t>2</w:t>
      </w:r>
      <w:r w:rsidR="007A21AB" w:rsidRPr="006E48F2">
        <w:t xml:space="preserve">. </w:t>
      </w:r>
      <w:r w:rsidR="000501D5" w:rsidRPr="006E48F2">
        <w:t>High Water Alarm on Boiler</w:t>
      </w:r>
      <w:r w:rsidR="004E514D" w:rsidRPr="006E48F2">
        <w:t xml:space="preserve"> [</w:t>
      </w:r>
      <w:r w:rsidR="000D7751" w:rsidRPr="000D7751">
        <w:t>$</w:t>
      </w:r>
      <w:proofErr w:type="spellStart"/>
      <w:r w:rsidR="000D7751" w:rsidRPr="000D7751">
        <w:t>hwa_result_status</w:t>
      </w:r>
      <w:proofErr w:type="spellEnd"/>
      <w:r w:rsidR="000D7751" w:rsidRPr="000D7751">
        <w:t>$</w:t>
      </w:r>
      <w:r w:rsidR="004E514D" w:rsidRPr="006E48F2">
        <w:t>]</w:t>
      </w:r>
      <w:bookmarkEnd w:id="5"/>
    </w:p>
    <w:p w14:paraId="1F379474" w14:textId="085BF137" w:rsidR="00E1055A" w:rsidRPr="006E48F2" w:rsidRDefault="000501D5" w:rsidP="00EF7351">
      <w:pPr>
        <w:rPr>
          <w:b/>
        </w:rPr>
      </w:pPr>
      <w:r w:rsidRPr="006E48F2">
        <w:t>(HWAB) (For Steam Boiler System only)</w:t>
      </w:r>
      <w:r w:rsidRPr="006E48F2">
        <w:rPr>
          <w:b/>
        </w:rPr>
        <w:t xml:space="preserve"> </w:t>
      </w:r>
    </w:p>
    <w:p w14:paraId="69DB34BF" w14:textId="2739F98B" w:rsidR="007A21AB" w:rsidRPr="006E48F2" w:rsidRDefault="007A21AB" w:rsidP="007A21AB"/>
    <w:tbl>
      <w:tblPr>
        <w:tblStyle w:val="TableGrid"/>
        <w:tblW w:w="5761" w:type="dxa"/>
        <w:jc w:val="center"/>
        <w:tblInd w:w="0" w:type="dxa"/>
        <w:tblCellMar>
          <w:top w:w="14" w:type="dxa"/>
          <w:left w:w="108" w:type="dxa"/>
          <w:right w:w="115" w:type="dxa"/>
        </w:tblCellMar>
        <w:tblLook w:val="04A0" w:firstRow="1" w:lastRow="0" w:firstColumn="1" w:lastColumn="0" w:noHBand="0" w:noVBand="1"/>
      </w:tblPr>
      <w:tblGrid>
        <w:gridCol w:w="1481"/>
        <w:gridCol w:w="2530"/>
        <w:gridCol w:w="1750"/>
      </w:tblGrid>
      <w:tr w:rsidR="001B67D5" w:rsidRPr="006E48F2" w14:paraId="3A3D0FCE" w14:textId="77777777" w:rsidTr="00D26A61">
        <w:trPr>
          <w:trHeight w:val="288"/>
          <w:jc w:val="center"/>
        </w:trPr>
        <w:tc>
          <w:tcPr>
            <w:tcW w:w="1481" w:type="dxa"/>
            <w:tcBorders>
              <w:top w:val="single" w:sz="4" w:space="0" w:color="000000"/>
              <w:left w:val="single" w:sz="4" w:space="0" w:color="000000"/>
              <w:bottom w:val="single" w:sz="4" w:space="0" w:color="000000"/>
              <w:right w:val="single" w:sz="4" w:space="0" w:color="000000"/>
            </w:tcBorders>
          </w:tcPr>
          <w:p w14:paraId="2FFC863B" w14:textId="77777777" w:rsidR="001B67D5" w:rsidRPr="006E48F2" w:rsidRDefault="001B67D5" w:rsidP="00157461">
            <w:pPr>
              <w:spacing w:after="0" w:line="259" w:lineRule="auto"/>
              <w:ind w:left="0" w:firstLine="0"/>
              <w:jc w:val="center"/>
            </w:pPr>
            <w:r w:rsidRPr="006E48F2">
              <w:rPr>
                <w:b/>
              </w:rPr>
              <w:t xml:space="preserve">Item </w:t>
            </w:r>
          </w:p>
        </w:tc>
        <w:tc>
          <w:tcPr>
            <w:tcW w:w="2530" w:type="dxa"/>
            <w:tcBorders>
              <w:top w:val="single" w:sz="4" w:space="0" w:color="000000"/>
              <w:left w:val="single" w:sz="4" w:space="0" w:color="000000"/>
              <w:bottom w:val="single" w:sz="4" w:space="0" w:color="000000"/>
              <w:right w:val="single" w:sz="4" w:space="0" w:color="000000"/>
            </w:tcBorders>
          </w:tcPr>
          <w:p w14:paraId="05B662B9" w14:textId="77777777" w:rsidR="001B67D5" w:rsidRPr="006E48F2" w:rsidRDefault="001B67D5" w:rsidP="00157461">
            <w:pPr>
              <w:spacing w:after="0" w:line="259" w:lineRule="auto"/>
              <w:ind w:left="0" w:firstLine="0"/>
              <w:jc w:val="center"/>
            </w:pPr>
            <w:r w:rsidRPr="006E48F2">
              <w:rPr>
                <w:b/>
              </w:rPr>
              <w:t xml:space="preserve">Make </w:t>
            </w:r>
          </w:p>
        </w:tc>
        <w:tc>
          <w:tcPr>
            <w:tcW w:w="1750" w:type="dxa"/>
            <w:tcBorders>
              <w:top w:val="single" w:sz="4" w:space="0" w:color="000000"/>
              <w:left w:val="single" w:sz="4" w:space="0" w:color="000000"/>
              <w:bottom w:val="single" w:sz="4" w:space="0" w:color="000000"/>
              <w:right w:val="single" w:sz="4" w:space="0" w:color="000000"/>
            </w:tcBorders>
          </w:tcPr>
          <w:p w14:paraId="40F60C27" w14:textId="77777777" w:rsidR="001B67D5" w:rsidRPr="006E48F2" w:rsidRDefault="001B67D5" w:rsidP="00157461">
            <w:pPr>
              <w:spacing w:after="0" w:line="259" w:lineRule="auto"/>
              <w:ind w:left="0" w:firstLine="0"/>
              <w:jc w:val="center"/>
            </w:pPr>
            <w:r w:rsidRPr="006E48F2">
              <w:rPr>
                <w:b/>
              </w:rPr>
              <w:t xml:space="preserve">Float / Probe </w:t>
            </w:r>
          </w:p>
        </w:tc>
      </w:tr>
      <w:tr w:rsidR="00164FED" w:rsidRPr="006E48F2" w14:paraId="4D23BD30" w14:textId="77777777" w:rsidTr="00516CBE">
        <w:trPr>
          <w:trHeight w:val="286"/>
          <w:jc w:val="center"/>
        </w:trPr>
        <w:tc>
          <w:tcPr>
            <w:tcW w:w="1481" w:type="dxa"/>
            <w:tcBorders>
              <w:top w:val="single" w:sz="4" w:space="0" w:color="000000"/>
              <w:left w:val="single" w:sz="4" w:space="0" w:color="000000"/>
              <w:bottom w:val="single" w:sz="4" w:space="0" w:color="000000"/>
              <w:right w:val="single" w:sz="4" w:space="0" w:color="000000"/>
            </w:tcBorders>
          </w:tcPr>
          <w:p w14:paraId="5394314B" w14:textId="5765D41D" w:rsidR="00164FED" w:rsidRPr="006E48F2" w:rsidRDefault="00164FED" w:rsidP="00516CBE">
            <w:pPr>
              <w:jc w:val="center"/>
            </w:pPr>
            <w:r w:rsidRPr="006E48F2">
              <w:t>HWA</w:t>
            </w:r>
          </w:p>
        </w:tc>
        <w:tc>
          <w:tcPr>
            <w:tcW w:w="2530" w:type="dxa"/>
            <w:tcBorders>
              <w:top w:val="single" w:sz="4" w:space="0" w:color="000000"/>
              <w:left w:val="single" w:sz="4" w:space="0" w:color="000000"/>
              <w:bottom w:val="single" w:sz="4" w:space="0" w:color="000000"/>
              <w:right w:val="single" w:sz="4" w:space="0" w:color="000000"/>
            </w:tcBorders>
          </w:tcPr>
          <w:p w14:paraId="7733F3D1" w14:textId="0CA4AFB2" w:rsidR="00164FED" w:rsidRPr="006E48F2" w:rsidRDefault="00164FED" w:rsidP="00516CBE">
            <w:pPr>
              <w:jc w:val="center"/>
            </w:pPr>
            <w:r w:rsidRPr="006E48F2">
              <w:rPr>
                <w:bCs/>
              </w:rPr>
              <w:t>$</w:t>
            </w:r>
            <w:proofErr w:type="spellStart"/>
            <w:r w:rsidRPr="006E48F2">
              <w:rPr>
                <w:bCs/>
              </w:rPr>
              <w:t>hwa_make</w:t>
            </w:r>
            <w:proofErr w:type="spellEnd"/>
            <w:r w:rsidRPr="006E48F2">
              <w:rPr>
                <w:bCs/>
              </w:rPr>
              <w:t>$</w:t>
            </w:r>
          </w:p>
        </w:tc>
        <w:tc>
          <w:tcPr>
            <w:tcW w:w="1750" w:type="dxa"/>
            <w:tcBorders>
              <w:top w:val="single" w:sz="4" w:space="0" w:color="000000"/>
              <w:left w:val="single" w:sz="4" w:space="0" w:color="000000"/>
              <w:bottom w:val="single" w:sz="4" w:space="0" w:color="000000"/>
              <w:right w:val="single" w:sz="4" w:space="0" w:color="000000"/>
            </w:tcBorders>
          </w:tcPr>
          <w:p w14:paraId="1F1D9682" w14:textId="64F5342E" w:rsidR="00164FED" w:rsidRPr="006E48F2" w:rsidRDefault="00164FED" w:rsidP="00516CBE">
            <w:pPr>
              <w:jc w:val="center"/>
            </w:pPr>
            <w:r w:rsidRPr="006E48F2">
              <w:rPr>
                <w:bCs/>
              </w:rPr>
              <w:t>$</w:t>
            </w:r>
            <w:proofErr w:type="spellStart"/>
            <w:r w:rsidRPr="006E48F2">
              <w:rPr>
                <w:bCs/>
              </w:rPr>
              <w:t>hwa_type</w:t>
            </w:r>
            <w:proofErr w:type="spellEnd"/>
            <w:r w:rsidRPr="006E48F2">
              <w:rPr>
                <w:bCs/>
              </w:rPr>
              <w:t>$</w:t>
            </w:r>
          </w:p>
        </w:tc>
      </w:tr>
    </w:tbl>
    <w:p w14:paraId="3246D9FE" w14:textId="762720C9" w:rsidR="00E1055A" w:rsidRPr="006E48F2" w:rsidRDefault="00734753" w:rsidP="00157461">
      <w:pPr>
        <w:spacing w:after="77" w:line="259" w:lineRule="auto"/>
        <w:ind w:left="0" w:firstLine="0"/>
      </w:pPr>
      <w:r>
        <w:rPr>
          <w:noProof/>
        </w:rPr>
        <w:drawing>
          <wp:anchor distT="0" distB="0" distL="114300" distR="114300" simplePos="0" relativeHeight="251685888" behindDoc="1" locked="0" layoutInCell="1" allowOverlap="1" wp14:anchorId="75DF84AB" wp14:editId="01DFDBD0">
            <wp:simplePos x="0" y="0"/>
            <wp:positionH relativeFrom="margin">
              <wp:align>center</wp:align>
            </wp:positionH>
            <wp:positionV relativeFrom="paragraph">
              <wp:posOffset>5080</wp:posOffset>
            </wp:positionV>
            <wp:extent cx="5700900" cy="4724400"/>
            <wp:effectExtent l="0" t="0" r="0" b="0"/>
            <wp:wrapNone/>
            <wp:docPr id="1" name="Picture 1"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engineering drawing&#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00900" cy="4724400"/>
                    </a:xfrm>
                    <a:prstGeom prst="rect">
                      <a:avLst/>
                    </a:prstGeom>
                  </pic:spPr>
                </pic:pic>
              </a:graphicData>
            </a:graphic>
            <wp14:sizeRelH relativeFrom="margin">
              <wp14:pctWidth>0</wp14:pctWidth>
            </wp14:sizeRelH>
            <wp14:sizeRelV relativeFrom="margin">
              <wp14:pctHeight>0</wp14:pctHeight>
            </wp14:sizeRelV>
          </wp:anchor>
        </w:drawing>
      </w:r>
    </w:p>
    <w:p w14:paraId="73767AA4" w14:textId="6E7546D3" w:rsidR="001B67D5" w:rsidRPr="006E48F2" w:rsidRDefault="001B67D5" w:rsidP="00157461">
      <w:pPr>
        <w:spacing w:after="77" w:line="259" w:lineRule="auto"/>
        <w:ind w:left="0" w:firstLine="0"/>
      </w:pPr>
    </w:p>
    <w:p w14:paraId="5AAFF9C5" w14:textId="2C0DE916" w:rsidR="001B67D5" w:rsidRPr="006E48F2" w:rsidRDefault="001B67D5" w:rsidP="00157461">
      <w:pPr>
        <w:spacing w:after="77" w:line="259" w:lineRule="auto"/>
        <w:ind w:left="0" w:firstLine="0"/>
      </w:pPr>
    </w:p>
    <w:p w14:paraId="2CB3C7C3" w14:textId="0803445B" w:rsidR="001B67D5" w:rsidRPr="006E48F2" w:rsidRDefault="001B67D5" w:rsidP="00157461">
      <w:pPr>
        <w:spacing w:after="77" w:line="259" w:lineRule="auto"/>
        <w:ind w:left="0" w:firstLine="0"/>
      </w:pPr>
    </w:p>
    <w:p w14:paraId="00621999" w14:textId="4E7CC172" w:rsidR="001B67D5" w:rsidRPr="006E48F2" w:rsidRDefault="001B67D5" w:rsidP="00157461">
      <w:pPr>
        <w:spacing w:after="77" w:line="259" w:lineRule="auto"/>
        <w:ind w:left="0" w:firstLine="0"/>
      </w:pPr>
    </w:p>
    <w:p w14:paraId="23161B78" w14:textId="22287F6C" w:rsidR="001B67D5" w:rsidRPr="006E48F2" w:rsidRDefault="001B67D5" w:rsidP="00157461">
      <w:pPr>
        <w:spacing w:after="77" w:line="259" w:lineRule="auto"/>
        <w:ind w:left="0" w:firstLine="0"/>
      </w:pPr>
    </w:p>
    <w:p w14:paraId="06AD07E3" w14:textId="3714450A" w:rsidR="001B67D5" w:rsidRPr="006E48F2" w:rsidRDefault="001B67D5" w:rsidP="00157461">
      <w:pPr>
        <w:spacing w:after="77" w:line="259" w:lineRule="auto"/>
        <w:ind w:left="0" w:firstLine="0"/>
      </w:pPr>
    </w:p>
    <w:p w14:paraId="1FA9659B" w14:textId="40AB9E09" w:rsidR="001B67D5" w:rsidRPr="006E48F2" w:rsidRDefault="001B67D5" w:rsidP="00157461">
      <w:pPr>
        <w:spacing w:after="77" w:line="259" w:lineRule="auto"/>
        <w:ind w:left="0" w:firstLine="0"/>
      </w:pPr>
    </w:p>
    <w:p w14:paraId="12DA97FD" w14:textId="67057AC8" w:rsidR="001B67D5" w:rsidRPr="006E48F2" w:rsidRDefault="001B67D5" w:rsidP="00157461">
      <w:pPr>
        <w:spacing w:after="77" w:line="259" w:lineRule="auto"/>
        <w:ind w:left="0" w:firstLine="0"/>
      </w:pPr>
    </w:p>
    <w:p w14:paraId="58443B7F" w14:textId="1F5DE0EE" w:rsidR="001B67D5" w:rsidRPr="006E48F2" w:rsidRDefault="001B67D5" w:rsidP="00157461">
      <w:pPr>
        <w:spacing w:after="77" w:line="259" w:lineRule="auto"/>
        <w:ind w:left="0" w:firstLine="0"/>
      </w:pPr>
    </w:p>
    <w:p w14:paraId="6F8AD337" w14:textId="3BD5CD22" w:rsidR="007A21AB" w:rsidRPr="006E48F2" w:rsidRDefault="007A21AB" w:rsidP="00157461">
      <w:pPr>
        <w:spacing w:after="77" w:line="259" w:lineRule="auto"/>
        <w:ind w:left="0" w:firstLine="0"/>
      </w:pPr>
    </w:p>
    <w:p w14:paraId="142B576A" w14:textId="77777777" w:rsidR="007A21AB" w:rsidRPr="006E48F2" w:rsidRDefault="007A21AB" w:rsidP="00157461">
      <w:pPr>
        <w:spacing w:after="77" w:line="259" w:lineRule="auto"/>
        <w:ind w:left="0" w:firstLine="0"/>
      </w:pPr>
    </w:p>
    <w:p w14:paraId="6678F405" w14:textId="49365854" w:rsidR="001B67D5" w:rsidRPr="006E48F2" w:rsidRDefault="001B67D5" w:rsidP="00157461">
      <w:pPr>
        <w:spacing w:after="77" w:line="259" w:lineRule="auto"/>
        <w:ind w:left="0" w:firstLine="0"/>
      </w:pPr>
    </w:p>
    <w:p w14:paraId="44E779AA" w14:textId="7F333EDA" w:rsidR="001B67D5" w:rsidRPr="006E48F2" w:rsidRDefault="001B67D5" w:rsidP="00157461">
      <w:pPr>
        <w:spacing w:after="77" w:line="259" w:lineRule="auto"/>
        <w:ind w:left="0" w:firstLine="0"/>
      </w:pPr>
    </w:p>
    <w:p w14:paraId="6BFF3810" w14:textId="3916BC38" w:rsidR="001B67D5" w:rsidRPr="006E48F2" w:rsidRDefault="001B67D5" w:rsidP="00157461">
      <w:pPr>
        <w:spacing w:after="77" w:line="259" w:lineRule="auto"/>
        <w:ind w:left="0" w:firstLine="0"/>
      </w:pPr>
    </w:p>
    <w:p w14:paraId="383F744E" w14:textId="755DA482" w:rsidR="001B67D5" w:rsidRPr="006E48F2" w:rsidRDefault="001B67D5" w:rsidP="00157461">
      <w:pPr>
        <w:spacing w:after="77" w:line="259" w:lineRule="auto"/>
        <w:ind w:left="0" w:firstLine="0"/>
      </w:pPr>
    </w:p>
    <w:p w14:paraId="247CF6B4" w14:textId="69112B62" w:rsidR="001B67D5" w:rsidRPr="006E48F2" w:rsidRDefault="001B67D5" w:rsidP="00157461">
      <w:pPr>
        <w:spacing w:after="77" w:line="259" w:lineRule="auto"/>
        <w:ind w:left="0" w:firstLine="0"/>
      </w:pPr>
    </w:p>
    <w:p w14:paraId="52BA4031" w14:textId="4E3D7FBA" w:rsidR="001B67D5" w:rsidRPr="006E48F2" w:rsidRDefault="001B67D5" w:rsidP="00157461">
      <w:pPr>
        <w:spacing w:after="77" w:line="259" w:lineRule="auto"/>
        <w:ind w:left="0" w:firstLine="0"/>
      </w:pPr>
    </w:p>
    <w:p w14:paraId="2859D9F0" w14:textId="1A0A9E16" w:rsidR="001B67D5" w:rsidRPr="006E48F2" w:rsidRDefault="001B67D5" w:rsidP="00157461">
      <w:pPr>
        <w:spacing w:after="77" w:line="259" w:lineRule="auto"/>
        <w:ind w:left="0" w:firstLine="0"/>
      </w:pPr>
    </w:p>
    <w:p w14:paraId="245F79ED" w14:textId="77777777" w:rsidR="001B67D5" w:rsidRPr="006E48F2" w:rsidRDefault="001B67D5" w:rsidP="007A21AB">
      <w:pPr>
        <w:pBdr>
          <w:bottom w:val="single" w:sz="18" w:space="1" w:color="auto"/>
        </w:pBdr>
        <w:spacing w:after="77" w:line="259" w:lineRule="auto"/>
        <w:ind w:left="0" w:firstLine="0"/>
      </w:pPr>
    </w:p>
    <w:p w14:paraId="6325B36C" w14:textId="77777777" w:rsidR="00E1055A" w:rsidRPr="006E48F2" w:rsidRDefault="000501D5" w:rsidP="009C0CB1">
      <w:pPr>
        <w:pStyle w:val="ListParagraph"/>
        <w:numPr>
          <w:ilvl w:val="0"/>
          <w:numId w:val="3"/>
        </w:numPr>
      </w:pPr>
      <w:r w:rsidRPr="006E48F2">
        <w:t>Drain sight glass without draining alarm column and quickly close drain valve. Water level should quickly rise in sight glass indicating good communication with boiler.</w:t>
      </w:r>
    </w:p>
    <w:p w14:paraId="38612162" w14:textId="77777777" w:rsidR="00E1055A" w:rsidRPr="006E48F2" w:rsidRDefault="000501D5" w:rsidP="009C0CB1">
      <w:pPr>
        <w:pStyle w:val="ListParagraph"/>
        <w:numPr>
          <w:ilvl w:val="0"/>
          <w:numId w:val="3"/>
        </w:numPr>
      </w:pPr>
      <w:r w:rsidRPr="006E48F2">
        <w:t>If poor communication, clean lines and begin with the step above.</w:t>
      </w:r>
    </w:p>
    <w:p w14:paraId="014A7CB4" w14:textId="77777777" w:rsidR="00E1055A" w:rsidRPr="006E48F2" w:rsidRDefault="000501D5" w:rsidP="009C0CB1">
      <w:pPr>
        <w:pStyle w:val="ListParagraph"/>
        <w:numPr>
          <w:ilvl w:val="0"/>
          <w:numId w:val="3"/>
        </w:numPr>
      </w:pPr>
      <w:r w:rsidRPr="006E48F2">
        <w:t>With boiler off, open the bypass feedwater valve to fill the boiler.  Use water level in sight glass to observe alarm point.  The alarm should sound before water level leaves sight glass.</w:t>
      </w:r>
    </w:p>
    <w:p w14:paraId="219EBF8A" w14:textId="77777777" w:rsidR="00E1055A" w:rsidRPr="006E48F2" w:rsidRDefault="000501D5" w:rsidP="009C0CB1">
      <w:pPr>
        <w:pStyle w:val="ListParagraph"/>
        <w:numPr>
          <w:ilvl w:val="0"/>
          <w:numId w:val="3"/>
        </w:numPr>
      </w:pPr>
      <w:r w:rsidRPr="006E48F2">
        <w:t>DO NOT ALLOW WATER LEVEL TO LEAVE SIGHT GLASS</w:t>
      </w:r>
    </w:p>
    <w:p w14:paraId="6226C2CF" w14:textId="55A69098" w:rsidR="00E1055A" w:rsidRPr="006E48F2" w:rsidRDefault="000501D5" w:rsidP="009C0CB1">
      <w:pPr>
        <w:pStyle w:val="ListParagraph"/>
        <w:numPr>
          <w:ilvl w:val="0"/>
          <w:numId w:val="3"/>
        </w:numPr>
      </w:pPr>
      <w:r w:rsidRPr="006E48F2">
        <w:t>Close the bypass on feedwater line</w:t>
      </w:r>
    </w:p>
    <w:p w14:paraId="7205F301" w14:textId="77777777" w:rsidR="009B7E2D" w:rsidRPr="006E48F2" w:rsidRDefault="009B7E2D" w:rsidP="009B7E2D">
      <w:pPr>
        <w:pStyle w:val="ListParagraph"/>
        <w:ind w:firstLine="0"/>
      </w:pPr>
    </w:p>
    <w:p w14:paraId="040C74F4" w14:textId="69485AC2" w:rsidR="00E1055A" w:rsidRPr="006E48F2" w:rsidRDefault="00E1055A" w:rsidP="007A21AB">
      <w:pPr>
        <w:pBdr>
          <w:top w:val="single" w:sz="18" w:space="1" w:color="auto"/>
        </w:pBdr>
        <w:spacing w:after="57" w:line="259" w:lineRule="auto"/>
        <w:ind w:left="0" w:firstLine="0"/>
      </w:pPr>
    </w:p>
    <w:p w14:paraId="17CEA5D0" w14:textId="3D1D1613" w:rsidR="009B7E2D" w:rsidRPr="006E48F2" w:rsidRDefault="009B7E2D" w:rsidP="007A21AB">
      <w:pPr>
        <w:pBdr>
          <w:top w:val="single" w:sz="18" w:space="1" w:color="auto"/>
        </w:pBdr>
        <w:spacing w:after="57" w:line="259" w:lineRule="auto"/>
        <w:ind w:left="0" w:firstLine="0"/>
      </w:pPr>
    </w:p>
    <w:p w14:paraId="58E10489" w14:textId="4B77EF89" w:rsidR="009B7E2D" w:rsidRPr="006E48F2" w:rsidRDefault="009B7E2D" w:rsidP="007A21AB">
      <w:pPr>
        <w:pBdr>
          <w:top w:val="single" w:sz="18" w:space="1" w:color="auto"/>
        </w:pBdr>
        <w:spacing w:after="57" w:line="259" w:lineRule="auto"/>
        <w:ind w:left="0" w:firstLine="0"/>
      </w:pPr>
    </w:p>
    <w:tbl>
      <w:tblPr>
        <w:tblStyle w:val="TableGrid0"/>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035"/>
      </w:tblGrid>
      <w:tr w:rsidR="006D583E" w14:paraId="096F6BF7" w14:textId="77777777" w:rsidTr="000772E7">
        <w:tc>
          <w:tcPr>
            <w:tcW w:w="5035" w:type="dxa"/>
            <w:shd w:val="clear" w:color="auto" w:fill="E7E6E6" w:themeFill="background2"/>
          </w:tcPr>
          <w:p w14:paraId="52A14B7C" w14:textId="77777777" w:rsidR="006D583E" w:rsidRDefault="006D583E" w:rsidP="000772E7">
            <w:r w:rsidRPr="00A14397">
              <w:rPr>
                <w:szCs w:val="24"/>
              </w:rPr>
              <w:lastRenderedPageBreak/>
              <w:t>$</w:t>
            </w:r>
            <w:proofErr w:type="spellStart"/>
            <w:r w:rsidRPr="00A14397">
              <w:rPr>
                <w:szCs w:val="24"/>
              </w:rPr>
              <w:t>va_loc</w:t>
            </w:r>
            <w:proofErr w:type="spellEnd"/>
            <w:r w:rsidRPr="00A14397">
              <w:rPr>
                <w:szCs w:val="24"/>
              </w:rPr>
              <w:t>$</w:t>
            </w:r>
          </w:p>
        </w:tc>
        <w:tc>
          <w:tcPr>
            <w:tcW w:w="5035" w:type="dxa"/>
            <w:shd w:val="clear" w:color="auto" w:fill="E7E6E6" w:themeFill="background2"/>
          </w:tcPr>
          <w:p w14:paraId="10D9AA85"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02AD6FA9" w14:textId="77777777" w:rsidR="006D583E" w:rsidRPr="00D44DA8" w:rsidRDefault="006D583E" w:rsidP="00D44DA8">
      <w:pPr>
        <w:ind w:left="0" w:firstLine="0"/>
      </w:pPr>
    </w:p>
    <w:tbl>
      <w:tblPr>
        <w:tblStyle w:val="TableGrid"/>
        <w:tblW w:w="8550" w:type="dxa"/>
        <w:jc w:val="center"/>
        <w:tblInd w:w="0" w:type="dxa"/>
        <w:tblCellMar>
          <w:top w:w="5" w:type="dxa"/>
          <w:left w:w="5" w:type="dxa"/>
          <w:right w:w="5" w:type="dxa"/>
        </w:tblCellMar>
        <w:tblLook w:val="04A0" w:firstRow="1" w:lastRow="0" w:firstColumn="1" w:lastColumn="0" w:noHBand="0" w:noVBand="1"/>
      </w:tblPr>
      <w:tblGrid>
        <w:gridCol w:w="5309"/>
        <w:gridCol w:w="1544"/>
        <w:gridCol w:w="1697"/>
      </w:tblGrid>
      <w:tr w:rsidR="00E1055A" w:rsidRPr="006E48F2" w14:paraId="5FE21E95" w14:textId="77777777" w:rsidTr="00D26A61">
        <w:trPr>
          <w:trHeight w:val="288"/>
          <w:jc w:val="center"/>
        </w:trPr>
        <w:tc>
          <w:tcPr>
            <w:tcW w:w="5672" w:type="dxa"/>
            <w:tcBorders>
              <w:top w:val="single" w:sz="4" w:space="0" w:color="000000"/>
              <w:left w:val="single" w:sz="4" w:space="0" w:color="000000"/>
              <w:bottom w:val="single" w:sz="4" w:space="0" w:color="000000"/>
              <w:right w:val="single" w:sz="4" w:space="0" w:color="000000"/>
            </w:tcBorders>
          </w:tcPr>
          <w:p w14:paraId="6CEF6617" w14:textId="77777777" w:rsidR="00E1055A" w:rsidRPr="006E48F2" w:rsidRDefault="000501D5" w:rsidP="00157461">
            <w:pPr>
              <w:spacing w:after="0" w:line="259" w:lineRule="auto"/>
              <w:ind w:left="0" w:firstLine="0"/>
              <w:jc w:val="center"/>
            </w:pPr>
            <w:r w:rsidRPr="006E48F2">
              <w:rPr>
                <w:b/>
              </w:rPr>
              <w:t xml:space="preserve">Result </w:t>
            </w:r>
          </w:p>
        </w:tc>
        <w:tc>
          <w:tcPr>
            <w:tcW w:w="1168" w:type="dxa"/>
            <w:tcBorders>
              <w:top w:val="single" w:sz="4" w:space="0" w:color="000000"/>
              <w:left w:val="single" w:sz="4" w:space="0" w:color="000000"/>
              <w:bottom w:val="single" w:sz="4" w:space="0" w:color="000000"/>
              <w:right w:val="single" w:sz="4" w:space="0" w:color="000000"/>
            </w:tcBorders>
          </w:tcPr>
          <w:p w14:paraId="372C7C10" w14:textId="77777777" w:rsidR="00E1055A" w:rsidRPr="006E48F2" w:rsidRDefault="000501D5" w:rsidP="00157461">
            <w:pPr>
              <w:spacing w:after="0" w:line="259" w:lineRule="auto"/>
              <w:ind w:left="0" w:firstLine="0"/>
              <w:jc w:val="center"/>
            </w:pPr>
            <w:r w:rsidRPr="006E48F2">
              <w:rPr>
                <w:b/>
              </w:rPr>
              <w:t xml:space="preserve">Y/N </w:t>
            </w:r>
          </w:p>
        </w:tc>
        <w:tc>
          <w:tcPr>
            <w:tcW w:w="1710" w:type="dxa"/>
            <w:tcBorders>
              <w:top w:val="single" w:sz="4" w:space="0" w:color="000000"/>
              <w:left w:val="single" w:sz="4" w:space="0" w:color="000000"/>
              <w:bottom w:val="single" w:sz="4" w:space="0" w:color="000000"/>
              <w:right w:val="single" w:sz="4" w:space="0" w:color="000000"/>
            </w:tcBorders>
          </w:tcPr>
          <w:p w14:paraId="40A04775" w14:textId="77777777" w:rsidR="00E1055A" w:rsidRPr="006E48F2" w:rsidRDefault="000501D5" w:rsidP="00157461">
            <w:pPr>
              <w:spacing w:after="0" w:line="259" w:lineRule="auto"/>
              <w:ind w:left="0" w:firstLine="0"/>
              <w:jc w:val="center"/>
            </w:pPr>
            <w:r w:rsidRPr="006E48F2">
              <w:rPr>
                <w:b/>
              </w:rPr>
              <w:t xml:space="preserve">Water Level </w:t>
            </w:r>
          </w:p>
        </w:tc>
      </w:tr>
      <w:tr w:rsidR="00164FED" w:rsidRPr="006E48F2" w14:paraId="65740B50" w14:textId="77777777" w:rsidTr="00516CBE">
        <w:trPr>
          <w:trHeight w:val="286"/>
          <w:jc w:val="center"/>
        </w:trPr>
        <w:tc>
          <w:tcPr>
            <w:tcW w:w="5672" w:type="dxa"/>
            <w:tcBorders>
              <w:top w:val="single" w:sz="4" w:space="0" w:color="000000"/>
              <w:left w:val="single" w:sz="4" w:space="0" w:color="000000"/>
              <w:bottom w:val="single" w:sz="4" w:space="0" w:color="000000"/>
              <w:right w:val="single" w:sz="4" w:space="0" w:color="000000"/>
            </w:tcBorders>
          </w:tcPr>
          <w:p w14:paraId="00BC141F" w14:textId="7B159748" w:rsidR="00164FED" w:rsidRPr="006E48F2" w:rsidRDefault="00164FED" w:rsidP="00164FED">
            <w:r w:rsidRPr="006E48F2">
              <w:t>Correct Installation?</w:t>
            </w:r>
          </w:p>
        </w:tc>
        <w:tc>
          <w:tcPr>
            <w:tcW w:w="1168" w:type="dxa"/>
            <w:tcBorders>
              <w:top w:val="single" w:sz="4" w:space="0" w:color="000000"/>
              <w:left w:val="single" w:sz="4" w:space="0" w:color="000000"/>
              <w:bottom w:val="single" w:sz="4" w:space="0" w:color="000000"/>
              <w:right w:val="single" w:sz="4" w:space="0" w:color="000000"/>
            </w:tcBorders>
          </w:tcPr>
          <w:p w14:paraId="4A5CA282" w14:textId="11ED3B51" w:rsidR="00164FED" w:rsidRPr="006E48F2" w:rsidRDefault="00164FED" w:rsidP="00516CBE">
            <w:pPr>
              <w:jc w:val="center"/>
            </w:pPr>
            <w:r w:rsidRPr="006E48F2">
              <w:rPr>
                <w:bCs/>
              </w:rPr>
              <w:t>$hwa_result_1$</w:t>
            </w:r>
          </w:p>
        </w:tc>
        <w:tc>
          <w:tcPr>
            <w:tcW w:w="1710"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5ED32660" w14:textId="44628294" w:rsidR="00164FED" w:rsidRPr="006E48F2" w:rsidRDefault="00164FED" w:rsidP="00516CBE">
            <w:pPr>
              <w:jc w:val="center"/>
            </w:pPr>
          </w:p>
        </w:tc>
      </w:tr>
      <w:tr w:rsidR="00164FED" w:rsidRPr="006E48F2" w14:paraId="33C76A0E" w14:textId="77777777" w:rsidTr="00516CBE">
        <w:trPr>
          <w:trHeight w:val="286"/>
          <w:jc w:val="center"/>
        </w:trPr>
        <w:tc>
          <w:tcPr>
            <w:tcW w:w="5672" w:type="dxa"/>
            <w:tcBorders>
              <w:top w:val="single" w:sz="4" w:space="0" w:color="000000"/>
              <w:left w:val="single" w:sz="4" w:space="0" w:color="000000"/>
              <w:bottom w:val="single" w:sz="4" w:space="0" w:color="000000"/>
              <w:right w:val="single" w:sz="4" w:space="0" w:color="000000"/>
            </w:tcBorders>
          </w:tcPr>
          <w:p w14:paraId="2FE2DF1E" w14:textId="06599AA6" w:rsidR="00164FED" w:rsidRPr="006E48F2" w:rsidRDefault="00164FED" w:rsidP="00164FED">
            <w:r w:rsidRPr="006E48F2">
              <w:t xml:space="preserve">Did the </w:t>
            </w:r>
            <w:proofErr w:type="gramStart"/>
            <w:r w:rsidRPr="006E48F2">
              <w:t>high water</w:t>
            </w:r>
            <w:proofErr w:type="gramEnd"/>
            <w:r w:rsidRPr="006E48F2">
              <w:t xml:space="preserve"> alarm work correctly?  Record Level.</w:t>
            </w:r>
          </w:p>
        </w:tc>
        <w:tc>
          <w:tcPr>
            <w:tcW w:w="1168" w:type="dxa"/>
            <w:tcBorders>
              <w:top w:val="single" w:sz="4" w:space="0" w:color="000000"/>
              <w:left w:val="single" w:sz="4" w:space="0" w:color="000000"/>
              <w:bottom w:val="single" w:sz="4" w:space="0" w:color="000000"/>
              <w:right w:val="single" w:sz="4" w:space="0" w:color="000000"/>
            </w:tcBorders>
          </w:tcPr>
          <w:p w14:paraId="2D9660AF" w14:textId="62E7BCC4" w:rsidR="00164FED" w:rsidRPr="006E48F2" w:rsidRDefault="00164FED" w:rsidP="00516CBE">
            <w:pPr>
              <w:jc w:val="center"/>
            </w:pPr>
            <w:r w:rsidRPr="006E48F2">
              <w:rPr>
                <w:bCs/>
              </w:rPr>
              <w:t>$hwa_result_2$</w:t>
            </w:r>
          </w:p>
        </w:tc>
        <w:tc>
          <w:tcPr>
            <w:tcW w:w="1710" w:type="dxa"/>
            <w:tcBorders>
              <w:top w:val="single" w:sz="4" w:space="0" w:color="000000"/>
              <w:left w:val="single" w:sz="4" w:space="0" w:color="000000"/>
              <w:bottom w:val="single" w:sz="4" w:space="0" w:color="000000"/>
              <w:right w:val="single" w:sz="4" w:space="0" w:color="000000"/>
            </w:tcBorders>
          </w:tcPr>
          <w:p w14:paraId="7D07EACB" w14:textId="0343E07C" w:rsidR="00164FED" w:rsidRPr="006E48F2" w:rsidRDefault="00164FED" w:rsidP="00516CBE">
            <w:pPr>
              <w:jc w:val="center"/>
            </w:pPr>
            <w:r w:rsidRPr="006E48F2">
              <w:rPr>
                <w:bCs/>
              </w:rPr>
              <w:t>$hwa_result_3$</w:t>
            </w:r>
          </w:p>
        </w:tc>
      </w:tr>
    </w:tbl>
    <w:p w14:paraId="043C5BC1" w14:textId="7633F9D3" w:rsidR="00E1055A" w:rsidRPr="006E48F2" w:rsidRDefault="00E1055A" w:rsidP="00157461">
      <w:pPr>
        <w:spacing w:after="62" w:line="259" w:lineRule="auto"/>
        <w:ind w:left="0" w:firstLine="0"/>
      </w:pPr>
    </w:p>
    <w:p w14:paraId="281B8B37" w14:textId="77777777" w:rsidR="007A21AB" w:rsidRPr="006E48F2" w:rsidRDefault="007A21AB" w:rsidP="00EF7351">
      <w:pPr>
        <w:pBdr>
          <w:top w:val="single" w:sz="18" w:space="1" w:color="auto"/>
        </w:pBdr>
        <w:ind w:left="0" w:firstLine="0"/>
        <w:rPr>
          <w:b/>
        </w:rPr>
      </w:pPr>
    </w:p>
    <w:p w14:paraId="1A98A53A" w14:textId="77EE61A8" w:rsidR="005632F5" w:rsidRPr="006E48F2" w:rsidRDefault="005632F5" w:rsidP="00157461">
      <w:pPr>
        <w:ind w:left="0" w:firstLine="0"/>
        <w:rPr>
          <w:b/>
        </w:rPr>
      </w:pPr>
      <w:r w:rsidRPr="006E48F2">
        <w:rPr>
          <w:b/>
        </w:rPr>
        <w:t>Did the device fail or pass the 3 Question Criteria (section 1.3.1)?</w:t>
      </w:r>
      <w:r w:rsidR="000D7751">
        <w:rPr>
          <w:b/>
        </w:rPr>
        <w:t xml:space="preserve">  </w:t>
      </w:r>
      <w:r w:rsidR="007F4B3E">
        <w:rPr>
          <w:b/>
        </w:rPr>
        <w:t>[</w:t>
      </w:r>
      <w:r w:rsidR="00164FED" w:rsidRPr="000D7751">
        <w:rPr>
          <w:b/>
        </w:rPr>
        <w:t>$</w:t>
      </w:r>
      <w:proofErr w:type="spellStart"/>
      <w:r w:rsidR="00164FED" w:rsidRPr="000D7751">
        <w:rPr>
          <w:b/>
        </w:rPr>
        <w:t>hwa_result_status</w:t>
      </w:r>
      <w:proofErr w:type="spellEnd"/>
      <w:r w:rsidR="00164FED" w:rsidRPr="000D7751">
        <w:rPr>
          <w:b/>
        </w:rPr>
        <w:t>$</w:t>
      </w:r>
      <w:r w:rsidR="007F4B3E">
        <w:rPr>
          <w:b/>
        </w:rPr>
        <w:t>]</w:t>
      </w:r>
    </w:p>
    <w:p w14:paraId="1319996C" w14:textId="77777777" w:rsidR="000772E7" w:rsidRPr="00B25CE3" w:rsidRDefault="000772E7" w:rsidP="000772E7">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5DB1EBCB" w14:textId="77777777" w:rsidR="007A21AB" w:rsidRPr="006E48F2" w:rsidRDefault="007A21AB" w:rsidP="00157461">
      <w:pPr>
        <w:ind w:left="0" w:firstLine="0"/>
      </w:pPr>
    </w:p>
    <w:p w14:paraId="1024D756" w14:textId="77777777" w:rsidR="007A21AB" w:rsidRPr="006E48F2" w:rsidRDefault="007A21AB">
      <w:pPr>
        <w:spacing w:after="160" w:line="259" w:lineRule="auto"/>
        <w:ind w:left="0" w:firstLine="0"/>
        <w:rPr>
          <w:b/>
          <w:sz w:val="28"/>
        </w:rPr>
      </w:pPr>
      <w:r w:rsidRPr="006E48F2">
        <w:br w:type="page"/>
      </w:r>
    </w:p>
    <w:tbl>
      <w:tblPr>
        <w:tblStyle w:val="TableGrid0"/>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035"/>
      </w:tblGrid>
      <w:tr w:rsidR="006D583E" w14:paraId="371FECAB" w14:textId="77777777" w:rsidTr="000772E7">
        <w:tc>
          <w:tcPr>
            <w:tcW w:w="5035" w:type="dxa"/>
            <w:shd w:val="clear" w:color="auto" w:fill="E7E6E6" w:themeFill="background2"/>
          </w:tcPr>
          <w:p w14:paraId="128D8653" w14:textId="77777777" w:rsidR="006D583E" w:rsidRDefault="006D583E" w:rsidP="000772E7">
            <w:r w:rsidRPr="00A14397">
              <w:rPr>
                <w:szCs w:val="24"/>
              </w:rPr>
              <w:lastRenderedPageBreak/>
              <w:t>$</w:t>
            </w:r>
            <w:proofErr w:type="spellStart"/>
            <w:r w:rsidRPr="00A14397">
              <w:rPr>
                <w:szCs w:val="24"/>
              </w:rPr>
              <w:t>va_loc</w:t>
            </w:r>
            <w:proofErr w:type="spellEnd"/>
            <w:r w:rsidRPr="00A14397">
              <w:rPr>
                <w:szCs w:val="24"/>
              </w:rPr>
              <w:t>$</w:t>
            </w:r>
          </w:p>
        </w:tc>
        <w:tc>
          <w:tcPr>
            <w:tcW w:w="5035" w:type="dxa"/>
            <w:shd w:val="clear" w:color="auto" w:fill="E7E6E6" w:themeFill="background2"/>
          </w:tcPr>
          <w:p w14:paraId="5A66DC57"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4AD8CED4" w14:textId="77777777" w:rsidR="00D44DA8" w:rsidRDefault="00D44DA8" w:rsidP="00157461">
      <w:pPr>
        <w:pStyle w:val="Heading1"/>
        <w:ind w:left="0" w:firstLine="0"/>
      </w:pPr>
    </w:p>
    <w:p w14:paraId="4F85CA31" w14:textId="10854668" w:rsidR="004F2D31" w:rsidRPr="006E48F2" w:rsidRDefault="00112A72" w:rsidP="00157461">
      <w:pPr>
        <w:pStyle w:val="Heading1"/>
        <w:ind w:left="0" w:firstLine="0"/>
      </w:pPr>
      <w:bookmarkStart w:id="6" w:name="_Toc164750205"/>
      <w:r>
        <w:t>3</w:t>
      </w:r>
      <w:r w:rsidR="007A21AB" w:rsidRPr="006E48F2">
        <w:t xml:space="preserve">. </w:t>
      </w:r>
      <w:r w:rsidR="00616B74">
        <w:t>High Boiler Steam Pressure Limit</w:t>
      </w:r>
      <w:r w:rsidR="000501D5" w:rsidRPr="006E48F2">
        <w:t xml:space="preserve"> and </w:t>
      </w:r>
      <w:r w:rsidR="00616B74">
        <w:t>High-High</w:t>
      </w:r>
      <w:r w:rsidR="000501D5" w:rsidRPr="006E48F2">
        <w:t xml:space="preserve"> Boiler Steam Pressure Limit Switches</w:t>
      </w:r>
      <w:r w:rsidR="004E514D" w:rsidRPr="006E48F2">
        <w:t xml:space="preserve"> </w:t>
      </w:r>
      <w:r>
        <w:t xml:space="preserve">(HP) </w:t>
      </w:r>
      <w:r w:rsidR="004E514D" w:rsidRPr="006E48F2">
        <w:t>[</w:t>
      </w:r>
      <w:r w:rsidR="00350FC0" w:rsidRPr="00350FC0">
        <w:t>$</w:t>
      </w:r>
      <w:proofErr w:type="spellStart"/>
      <w:r w:rsidR="00350FC0" w:rsidRPr="00350FC0">
        <w:t>rbspls_nrbspls_result_status</w:t>
      </w:r>
      <w:proofErr w:type="spellEnd"/>
      <w:r w:rsidR="00350FC0" w:rsidRPr="00350FC0">
        <w:t>$</w:t>
      </w:r>
      <w:r w:rsidR="004E514D" w:rsidRPr="006E48F2">
        <w:t>]</w:t>
      </w:r>
      <w:bookmarkEnd w:id="6"/>
    </w:p>
    <w:p w14:paraId="4DE26819" w14:textId="43F7B3BC" w:rsidR="00E1055A" w:rsidRPr="006E48F2" w:rsidRDefault="000501D5" w:rsidP="00EF7351">
      <w:pPr>
        <w:rPr>
          <w:b/>
        </w:rPr>
      </w:pPr>
      <w:r w:rsidRPr="006E48F2">
        <w:t>(</w:t>
      </w:r>
      <w:r w:rsidR="00616B74">
        <w:t>H</w:t>
      </w:r>
      <w:r w:rsidRPr="006E48F2">
        <w:t xml:space="preserve">BSPLS &amp; </w:t>
      </w:r>
      <w:r w:rsidR="00616B74">
        <w:t>HH</w:t>
      </w:r>
      <w:r w:rsidRPr="006E48F2">
        <w:t>BSPLS) (For Steam Boiler System only)</w:t>
      </w:r>
      <w:r w:rsidRPr="006E48F2">
        <w:rPr>
          <w:b/>
        </w:rPr>
        <w:t xml:space="preserve"> </w:t>
      </w:r>
    </w:p>
    <w:p w14:paraId="5B5C5E5B" w14:textId="77777777" w:rsidR="004F2D31" w:rsidRPr="006E48F2" w:rsidRDefault="004F2D31" w:rsidP="004F2D31"/>
    <w:tbl>
      <w:tblPr>
        <w:tblStyle w:val="TableGrid"/>
        <w:tblW w:w="0" w:type="auto"/>
        <w:jc w:val="center"/>
        <w:tblInd w:w="0" w:type="dxa"/>
        <w:tblLayout w:type="fixed"/>
        <w:tblCellMar>
          <w:top w:w="5" w:type="dxa"/>
          <w:left w:w="5" w:type="dxa"/>
          <w:right w:w="5" w:type="dxa"/>
        </w:tblCellMar>
        <w:tblLook w:val="04A0" w:firstRow="1" w:lastRow="0" w:firstColumn="1" w:lastColumn="0" w:noHBand="0" w:noVBand="1"/>
      </w:tblPr>
      <w:tblGrid>
        <w:gridCol w:w="1705"/>
        <w:gridCol w:w="1747"/>
        <w:gridCol w:w="2560"/>
        <w:gridCol w:w="1453"/>
        <w:gridCol w:w="1350"/>
        <w:gridCol w:w="1255"/>
      </w:tblGrid>
      <w:tr w:rsidR="00E1055A" w:rsidRPr="006E48F2" w14:paraId="779E452E" w14:textId="77777777" w:rsidTr="001F1E4A">
        <w:trPr>
          <w:trHeight w:val="768"/>
          <w:jc w:val="center"/>
        </w:trPr>
        <w:tc>
          <w:tcPr>
            <w:tcW w:w="1705" w:type="dxa"/>
            <w:tcBorders>
              <w:top w:val="single" w:sz="4" w:space="0" w:color="000000"/>
              <w:left w:val="single" w:sz="4" w:space="0" w:color="000000"/>
              <w:bottom w:val="single" w:sz="4" w:space="0" w:color="000000"/>
              <w:right w:val="single" w:sz="4" w:space="0" w:color="000000"/>
            </w:tcBorders>
          </w:tcPr>
          <w:p w14:paraId="01C07335" w14:textId="77777777" w:rsidR="00E1055A" w:rsidRPr="006E48F2" w:rsidRDefault="000501D5" w:rsidP="00157461">
            <w:pPr>
              <w:spacing w:after="0" w:line="259" w:lineRule="auto"/>
              <w:ind w:left="0" w:firstLine="0"/>
              <w:jc w:val="center"/>
            </w:pPr>
            <w:r w:rsidRPr="006E48F2">
              <w:rPr>
                <w:b/>
              </w:rPr>
              <w:t xml:space="preserve">Item </w:t>
            </w:r>
          </w:p>
        </w:tc>
        <w:tc>
          <w:tcPr>
            <w:tcW w:w="1747" w:type="dxa"/>
            <w:tcBorders>
              <w:top w:val="single" w:sz="4" w:space="0" w:color="000000"/>
              <w:left w:val="single" w:sz="4" w:space="0" w:color="000000"/>
              <w:bottom w:val="single" w:sz="4" w:space="0" w:color="000000"/>
              <w:right w:val="single" w:sz="4" w:space="0" w:color="000000"/>
            </w:tcBorders>
          </w:tcPr>
          <w:p w14:paraId="4F106FDA" w14:textId="77777777" w:rsidR="00E1055A" w:rsidRPr="006E48F2" w:rsidRDefault="000501D5" w:rsidP="00157461">
            <w:pPr>
              <w:spacing w:after="0" w:line="259" w:lineRule="auto"/>
              <w:ind w:left="0" w:firstLine="0"/>
              <w:jc w:val="center"/>
            </w:pPr>
            <w:r w:rsidRPr="006E48F2">
              <w:rPr>
                <w:b/>
              </w:rPr>
              <w:t xml:space="preserve">Make </w:t>
            </w:r>
          </w:p>
        </w:tc>
        <w:tc>
          <w:tcPr>
            <w:tcW w:w="2560" w:type="dxa"/>
            <w:tcBorders>
              <w:top w:val="single" w:sz="4" w:space="0" w:color="000000"/>
              <w:left w:val="single" w:sz="4" w:space="0" w:color="000000"/>
              <w:bottom w:val="single" w:sz="4" w:space="0" w:color="000000"/>
              <w:right w:val="single" w:sz="4" w:space="0" w:color="000000"/>
            </w:tcBorders>
          </w:tcPr>
          <w:p w14:paraId="41E808B0" w14:textId="0AB5A3AF" w:rsidR="00E1055A" w:rsidRPr="006E48F2" w:rsidRDefault="000501D5" w:rsidP="001F1E4A">
            <w:pPr>
              <w:spacing w:after="0" w:line="259" w:lineRule="auto"/>
              <w:ind w:left="0" w:firstLine="0"/>
              <w:jc w:val="center"/>
            </w:pPr>
            <w:r w:rsidRPr="006E48F2">
              <w:rPr>
                <w:b/>
              </w:rPr>
              <w:t>Range</w:t>
            </w:r>
          </w:p>
        </w:tc>
        <w:tc>
          <w:tcPr>
            <w:tcW w:w="1453" w:type="dxa"/>
            <w:tcBorders>
              <w:top w:val="single" w:sz="4" w:space="0" w:color="000000"/>
              <w:left w:val="single" w:sz="4" w:space="0" w:color="000000"/>
              <w:bottom w:val="single" w:sz="4" w:space="0" w:color="000000"/>
              <w:right w:val="single" w:sz="4" w:space="0" w:color="000000"/>
            </w:tcBorders>
          </w:tcPr>
          <w:p w14:paraId="7DA221B3" w14:textId="77777777" w:rsidR="00E1055A" w:rsidRPr="006E48F2" w:rsidRDefault="000501D5" w:rsidP="00157461">
            <w:pPr>
              <w:spacing w:after="0" w:line="259" w:lineRule="auto"/>
              <w:ind w:left="0" w:firstLine="0"/>
              <w:jc w:val="center"/>
            </w:pPr>
            <w:r w:rsidRPr="006E48F2">
              <w:rPr>
                <w:b/>
              </w:rPr>
              <w:t xml:space="preserve">Switch Setpoint </w:t>
            </w:r>
          </w:p>
        </w:tc>
        <w:tc>
          <w:tcPr>
            <w:tcW w:w="1350" w:type="dxa"/>
            <w:tcBorders>
              <w:top w:val="single" w:sz="4" w:space="0" w:color="000000"/>
              <w:left w:val="single" w:sz="4" w:space="0" w:color="000000"/>
              <w:bottom w:val="single" w:sz="4" w:space="0" w:color="000000"/>
              <w:right w:val="single" w:sz="4" w:space="0" w:color="000000"/>
            </w:tcBorders>
          </w:tcPr>
          <w:p w14:paraId="4FF3C118" w14:textId="70F7C974" w:rsidR="00E1055A" w:rsidRPr="006E48F2" w:rsidRDefault="000501D5" w:rsidP="00317558">
            <w:pPr>
              <w:spacing w:after="0" w:line="259" w:lineRule="auto"/>
              <w:ind w:left="0" w:firstLine="0"/>
              <w:jc w:val="center"/>
            </w:pPr>
            <w:r w:rsidRPr="006E48F2">
              <w:rPr>
                <w:b/>
              </w:rPr>
              <w:t>Normal</w:t>
            </w:r>
          </w:p>
          <w:p w14:paraId="5543934E" w14:textId="6CF84A91" w:rsidR="00E1055A" w:rsidRPr="006E48F2" w:rsidRDefault="000501D5" w:rsidP="00317558">
            <w:pPr>
              <w:spacing w:after="0" w:line="259" w:lineRule="auto"/>
              <w:ind w:left="0" w:firstLine="0"/>
              <w:jc w:val="center"/>
            </w:pPr>
            <w:r w:rsidRPr="006E48F2">
              <w:rPr>
                <w:b/>
              </w:rPr>
              <w:t>Steam</w:t>
            </w:r>
          </w:p>
          <w:p w14:paraId="194E85B0" w14:textId="4615EECD" w:rsidR="00E1055A" w:rsidRPr="006E48F2" w:rsidRDefault="000501D5" w:rsidP="001F1E4A">
            <w:pPr>
              <w:spacing w:after="0" w:line="259" w:lineRule="auto"/>
              <w:ind w:left="0" w:firstLine="0"/>
              <w:jc w:val="center"/>
            </w:pPr>
            <w:r w:rsidRPr="006E48F2">
              <w:rPr>
                <w:b/>
              </w:rPr>
              <w:t>Pressure</w:t>
            </w:r>
          </w:p>
        </w:tc>
        <w:tc>
          <w:tcPr>
            <w:tcW w:w="1255" w:type="dxa"/>
            <w:tcBorders>
              <w:top w:val="single" w:sz="4" w:space="0" w:color="000000"/>
              <w:left w:val="single" w:sz="4" w:space="0" w:color="000000"/>
              <w:bottom w:val="single" w:sz="4" w:space="0" w:color="000000"/>
              <w:right w:val="single" w:sz="4" w:space="0" w:color="000000"/>
            </w:tcBorders>
          </w:tcPr>
          <w:p w14:paraId="746B6B87" w14:textId="511CFC38" w:rsidR="00E1055A" w:rsidRPr="006E48F2" w:rsidRDefault="000501D5" w:rsidP="00317558">
            <w:pPr>
              <w:spacing w:after="0" w:line="259" w:lineRule="auto"/>
              <w:ind w:left="0" w:firstLine="0"/>
              <w:jc w:val="center"/>
            </w:pPr>
            <w:r w:rsidRPr="006E48F2">
              <w:rPr>
                <w:b/>
              </w:rPr>
              <w:t>Lowest</w:t>
            </w:r>
          </w:p>
          <w:p w14:paraId="58091BE4" w14:textId="6004C1F0" w:rsidR="00E1055A" w:rsidRPr="006E48F2" w:rsidRDefault="000501D5" w:rsidP="00317558">
            <w:pPr>
              <w:spacing w:after="0" w:line="259" w:lineRule="auto"/>
              <w:ind w:left="0" w:firstLine="0"/>
              <w:jc w:val="center"/>
            </w:pPr>
            <w:r w:rsidRPr="006E48F2">
              <w:rPr>
                <w:b/>
              </w:rPr>
              <w:t>SVB</w:t>
            </w:r>
          </w:p>
          <w:p w14:paraId="776BA4CD" w14:textId="21E9838D" w:rsidR="00E1055A" w:rsidRPr="006E48F2" w:rsidRDefault="000501D5" w:rsidP="001F1E4A">
            <w:pPr>
              <w:spacing w:after="0" w:line="259" w:lineRule="auto"/>
              <w:ind w:left="0" w:firstLine="0"/>
              <w:jc w:val="center"/>
            </w:pPr>
            <w:r w:rsidRPr="006E48F2">
              <w:rPr>
                <w:b/>
              </w:rPr>
              <w:t>Setpoint</w:t>
            </w:r>
          </w:p>
        </w:tc>
      </w:tr>
      <w:tr w:rsidR="00674C29" w:rsidRPr="006E48F2" w14:paraId="0071515A" w14:textId="77777777" w:rsidTr="001F1E4A">
        <w:trPr>
          <w:trHeight w:val="286"/>
          <w:jc w:val="center"/>
        </w:trPr>
        <w:tc>
          <w:tcPr>
            <w:tcW w:w="1705" w:type="dxa"/>
            <w:tcBorders>
              <w:top w:val="single" w:sz="4" w:space="0" w:color="000000"/>
              <w:left w:val="single" w:sz="4" w:space="0" w:color="000000"/>
              <w:bottom w:val="single" w:sz="4" w:space="0" w:color="000000"/>
              <w:right w:val="single" w:sz="4" w:space="0" w:color="000000"/>
            </w:tcBorders>
          </w:tcPr>
          <w:p w14:paraId="0DD0E788" w14:textId="58ED2FFB" w:rsidR="00674C29" w:rsidRPr="006E48F2" w:rsidRDefault="00616B74" w:rsidP="00674C29">
            <w:pPr>
              <w:jc w:val="center"/>
            </w:pPr>
            <w:r>
              <w:t>H</w:t>
            </w:r>
            <w:r w:rsidR="00674C29" w:rsidRPr="006E48F2">
              <w:t>BSPLS</w:t>
            </w:r>
          </w:p>
        </w:tc>
        <w:tc>
          <w:tcPr>
            <w:tcW w:w="1747" w:type="dxa"/>
            <w:tcBorders>
              <w:top w:val="single" w:sz="4" w:space="0" w:color="000000"/>
              <w:left w:val="single" w:sz="4" w:space="0" w:color="000000"/>
              <w:bottom w:val="single" w:sz="4" w:space="0" w:color="000000"/>
              <w:right w:val="single" w:sz="4" w:space="0" w:color="000000"/>
            </w:tcBorders>
          </w:tcPr>
          <w:p w14:paraId="224EFC96" w14:textId="2F8C2261" w:rsidR="00674C29" w:rsidRPr="006E48F2" w:rsidRDefault="00674C29" w:rsidP="00516CBE">
            <w:pPr>
              <w:jc w:val="center"/>
            </w:pPr>
            <w:r w:rsidRPr="006E48F2">
              <w:rPr>
                <w:bCs/>
              </w:rPr>
              <w:t>$</w:t>
            </w:r>
            <w:proofErr w:type="spellStart"/>
            <w:r w:rsidRPr="006E48F2">
              <w:rPr>
                <w:bCs/>
              </w:rPr>
              <w:t>rbspls_make</w:t>
            </w:r>
            <w:proofErr w:type="spellEnd"/>
            <w:r w:rsidRPr="006E48F2">
              <w:rPr>
                <w:bCs/>
              </w:rPr>
              <w:t>$</w:t>
            </w:r>
          </w:p>
        </w:tc>
        <w:tc>
          <w:tcPr>
            <w:tcW w:w="2560" w:type="dxa"/>
            <w:tcBorders>
              <w:top w:val="single" w:sz="4" w:space="0" w:color="000000"/>
              <w:left w:val="single" w:sz="4" w:space="0" w:color="000000"/>
              <w:bottom w:val="single" w:sz="4" w:space="0" w:color="000000"/>
              <w:right w:val="single" w:sz="4" w:space="0" w:color="000000"/>
            </w:tcBorders>
          </w:tcPr>
          <w:p w14:paraId="4B3CD877" w14:textId="4D368764" w:rsidR="00674C29" w:rsidRPr="006E48F2" w:rsidRDefault="00674C29" w:rsidP="00516CBE">
            <w:pPr>
              <w:jc w:val="center"/>
            </w:pPr>
            <w:r w:rsidRPr="006E48F2">
              <w:rPr>
                <w:bCs/>
              </w:rPr>
              <w:t>$</w:t>
            </w:r>
            <w:proofErr w:type="spellStart"/>
            <w:r w:rsidRPr="006E48F2">
              <w:rPr>
                <w:bCs/>
              </w:rPr>
              <w:t>rbspls_range</w:t>
            </w:r>
            <w:proofErr w:type="spellEnd"/>
            <w:r w:rsidRPr="006E48F2">
              <w:rPr>
                <w:bCs/>
              </w:rPr>
              <w:t>$</w:t>
            </w:r>
          </w:p>
        </w:tc>
        <w:tc>
          <w:tcPr>
            <w:tcW w:w="1453" w:type="dxa"/>
            <w:tcBorders>
              <w:top w:val="single" w:sz="4" w:space="0" w:color="000000"/>
              <w:left w:val="single" w:sz="4" w:space="0" w:color="000000"/>
              <w:bottom w:val="single" w:sz="4" w:space="0" w:color="000000"/>
              <w:right w:val="single" w:sz="4" w:space="0" w:color="000000"/>
            </w:tcBorders>
          </w:tcPr>
          <w:p w14:paraId="78491C20" w14:textId="538C7FAD" w:rsidR="00674C29" w:rsidRPr="006E48F2" w:rsidRDefault="00674C29" w:rsidP="00516CBE">
            <w:pPr>
              <w:jc w:val="center"/>
            </w:pPr>
            <w:r w:rsidRPr="006E48F2">
              <w:rPr>
                <w:bCs/>
              </w:rPr>
              <w:t>$</w:t>
            </w:r>
            <w:proofErr w:type="spellStart"/>
            <w:r w:rsidRPr="006E48F2">
              <w:rPr>
                <w:bCs/>
              </w:rPr>
              <w:t>rbspls_sp</w:t>
            </w:r>
            <w:proofErr w:type="spellEnd"/>
            <w:r w:rsidRPr="006E48F2">
              <w:rPr>
                <w:bCs/>
              </w:rPr>
              <w:t>$</w:t>
            </w:r>
          </w:p>
        </w:tc>
        <w:tc>
          <w:tcPr>
            <w:tcW w:w="1350" w:type="dxa"/>
            <w:vMerge w:val="restart"/>
            <w:tcBorders>
              <w:top w:val="single" w:sz="4" w:space="0" w:color="000000"/>
              <w:left w:val="single" w:sz="4" w:space="0" w:color="000000"/>
              <w:bottom w:val="single" w:sz="4" w:space="0" w:color="000000"/>
              <w:right w:val="single" w:sz="4" w:space="0" w:color="000000"/>
            </w:tcBorders>
          </w:tcPr>
          <w:p w14:paraId="27C90218" w14:textId="50501D4B" w:rsidR="00674C29" w:rsidRPr="006E48F2" w:rsidRDefault="000D7751" w:rsidP="00516CBE">
            <w:pPr>
              <w:jc w:val="center"/>
            </w:pPr>
            <w:r w:rsidRPr="000D7751">
              <w:t>$</w:t>
            </w:r>
            <w:proofErr w:type="spellStart"/>
            <w:r w:rsidRPr="000D7751">
              <w:t>boiler_op_press</w:t>
            </w:r>
            <w:proofErr w:type="spellEnd"/>
            <w:r w:rsidRPr="000D7751">
              <w:t>$</w:t>
            </w:r>
          </w:p>
        </w:tc>
        <w:tc>
          <w:tcPr>
            <w:tcW w:w="1255" w:type="dxa"/>
            <w:vMerge w:val="restart"/>
            <w:tcBorders>
              <w:top w:val="single" w:sz="4" w:space="0" w:color="000000"/>
              <w:left w:val="single" w:sz="4" w:space="0" w:color="000000"/>
              <w:bottom w:val="single" w:sz="4" w:space="0" w:color="000000"/>
              <w:right w:val="single" w:sz="4" w:space="0" w:color="000000"/>
            </w:tcBorders>
          </w:tcPr>
          <w:p w14:paraId="65621FF8" w14:textId="55505D4A" w:rsidR="00674C29" w:rsidRPr="006E48F2" w:rsidRDefault="00674C29" w:rsidP="00516CBE">
            <w:pPr>
              <w:jc w:val="center"/>
            </w:pPr>
            <w:r w:rsidRPr="006E48F2">
              <w:rPr>
                <w:bCs/>
              </w:rPr>
              <w:t>$</w:t>
            </w:r>
            <w:proofErr w:type="spellStart"/>
            <w:r w:rsidRPr="006E48F2">
              <w:rPr>
                <w:bCs/>
              </w:rPr>
              <w:t>lowest_svb_sp</w:t>
            </w:r>
            <w:proofErr w:type="spellEnd"/>
            <w:r w:rsidRPr="006E48F2">
              <w:rPr>
                <w:bCs/>
              </w:rPr>
              <w:t>$</w:t>
            </w:r>
          </w:p>
        </w:tc>
      </w:tr>
      <w:tr w:rsidR="00674C29" w:rsidRPr="006E48F2" w14:paraId="1338EF91" w14:textId="77777777" w:rsidTr="001F1E4A">
        <w:trPr>
          <w:trHeight w:val="286"/>
          <w:jc w:val="center"/>
        </w:trPr>
        <w:tc>
          <w:tcPr>
            <w:tcW w:w="1705" w:type="dxa"/>
            <w:tcBorders>
              <w:top w:val="single" w:sz="4" w:space="0" w:color="000000"/>
              <w:left w:val="single" w:sz="4" w:space="0" w:color="000000"/>
              <w:bottom w:val="single" w:sz="4" w:space="0" w:color="000000"/>
              <w:right w:val="single" w:sz="4" w:space="0" w:color="000000"/>
            </w:tcBorders>
          </w:tcPr>
          <w:p w14:paraId="164A9E86" w14:textId="28E37E2E" w:rsidR="00674C29" w:rsidRPr="006E48F2" w:rsidRDefault="00616B74" w:rsidP="00674C29">
            <w:pPr>
              <w:jc w:val="center"/>
            </w:pPr>
            <w:r>
              <w:t>HH</w:t>
            </w:r>
            <w:r w:rsidR="00674C29" w:rsidRPr="006E48F2">
              <w:t>BSPLS</w:t>
            </w:r>
          </w:p>
        </w:tc>
        <w:tc>
          <w:tcPr>
            <w:tcW w:w="1747" w:type="dxa"/>
            <w:tcBorders>
              <w:top w:val="single" w:sz="4" w:space="0" w:color="000000"/>
              <w:left w:val="single" w:sz="4" w:space="0" w:color="000000"/>
              <w:bottom w:val="single" w:sz="4" w:space="0" w:color="000000"/>
              <w:right w:val="single" w:sz="4" w:space="0" w:color="000000"/>
            </w:tcBorders>
          </w:tcPr>
          <w:p w14:paraId="47B03054" w14:textId="000961B2" w:rsidR="00674C29" w:rsidRPr="006E48F2" w:rsidRDefault="00674C29" w:rsidP="00516CBE">
            <w:pPr>
              <w:jc w:val="center"/>
            </w:pPr>
            <w:r w:rsidRPr="006E48F2">
              <w:rPr>
                <w:bCs/>
              </w:rPr>
              <w:t>$</w:t>
            </w:r>
            <w:proofErr w:type="spellStart"/>
            <w:r w:rsidRPr="006E48F2">
              <w:rPr>
                <w:bCs/>
              </w:rPr>
              <w:t>nrbspls_make</w:t>
            </w:r>
            <w:proofErr w:type="spellEnd"/>
            <w:r w:rsidRPr="006E48F2">
              <w:rPr>
                <w:bCs/>
              </w:rPr>
              <w:t>$</w:t>
            </w:r>
          </w:p>
        </w:tc>
        <w:tc>
          <w:tcPr>
            <w:tcW w:w="2560" w:type="dxa"/>
            <w:tcBorders>
              <w:top w:val="single" w:sz="4" w:space="0" w:color="000000"/>
              <w:left w:val="single" w:sz="4" w:space="0" w:color="000000"/>
              <w:bottom w:val="single" w:sz="4" w:space="0" w:color="000000"/>
              <w:right w:val="single" w:sz="4" w:space="0" w:color="000000"/>
            </w:tcBorders>
          </w:tcPr>
          <w:p w14:paraId="4D3AEDF4" w14:textId="31D09063" w:rsidR="00674C29" w:rsidRPr="006E48F2" w:rsidRDefault="00674C29" w:rsidP="00516CBE">
            <w:pPr>
              <w:jc w:val="center"/>
            </w:pPr>
            <w:r w:rsidRPr="006E48F2">
              <w:rPr>
                <w:bCs/>
              </w:rPr>
              <w:t>$</w:t>
            </w:r>
            <w:proofErr w:type="spellStart"/>
            <w:r w:rsidRPr="006E48F2">
              <w:rPr>
                <w:bCs/>
              </w:rPr>
              <w:t>nrbspls_range</w:t>
            </w:r>
            <w:proofErr w:type="spellEnd"/>
            <w:r w:rsidRPr="006E48F2">
              <w:rPr>
                <w:bCs/>
              </w:rPr>
              <w:t>$</w:t>
            </w:r>
          </w:p>
        </w:tc>
        <w:tc>
          <w:tcPr>
            <w:tcW w:w="1453" w:type="dxa"/>
            <w:tcBorders>
              <w:top w:val="single" w:sz="4" w:space="0" w:color="000000"/>
              <w:left w:val="single" w:sz="4" w:space="0" w:color="000000"/>
              <w:bottom w:val="single" w:sz="4" w:space="0" w:color="000000"/>
              <w:right w:val="single" w:sz="4" w:space="0" w:color="000000"/>
            </w:tcBorders>
          </w:tcPr>
          <w:p w14:paraId="68C78D4B" w14:textId="21E4EE39" w:rsidR="00674C29" w:rsidRPr="006E48F2" w:rsidRDefault="00674C29" w:rsidP="00516CBE">
            <w:pPr>
              <w:jc w:val="center"/>
            </w:pPr>
            <w:r w:rsidRPr="006E48F2">
              <w:rPr>
                <w:bCs/>
              </w:rPr>
              <w:t>$</w:t>
            </w:r>
            <w:proofErr w:type="spellStart"/>
            <w:r w:rsidRPr="006E48F2">
              <w:rPr>
                <w:bCs/>
              </w:rPr>
              <w:t>nrbspls_sp</w:t>
            </w:r>
            <w:proofErr w:type="spellEnd"/>
            <w:r w:rsidRPr="006E48F2">
              <w:rPr>
                <w:bCs/>
              </w:rPr>
              <w:t>$</w:t>
            </w:r>
          </w:p>
        </w:tc>
        <w:tc>
          <w:tcPr>
            <w:tcW w:w="1350" w:type="dxa"/>
            <w:vMerge/>
            <w:tcBorders>
              <w:top w:val="nil"/>
              <w:left w:val="single" w:sz="4" w:space="0" w:color="000000"/>
              <w:bottom w:val="nil"/>
              <w:right w:val="single" w:sz="4" w:space="0" w:color="000000"/>
            </w:tcBorders>
          </w:tcPr>
          <w:p w14:paraId="4A84666A" w14:textId="77777777" w:rsidR="00674C29" w:rsidRPr="006E48F2" w:rsidRDefault="00674C29" w:rsidP="00674C29"/>
        </w:tc>
        <w:tc>
          <w:tcPr>
            <w:tcW w:w="1255" w:type="dxa"/>
            <w:vMerge/>
            <w:tcBorders>
              <w:top w:val="nil"/>
              <w:left w:val="single" w:sz="4" w:space="0" w:color="000000"/>
              <w:bottom w:val="nil"/>
              <w:right w:val="single" w:sz="4" w:space="0" w:color="000000"/>
            </w:tcBorders>
          </w:tcPr>
          <w:p w14:paraId="5459C720" w14:textId="77777777" w:rsidR="00674C29" w:rsidRPr="006E48F2" w:rsidRDefault="00674C29" w:rsidP="00674C29"/>
        </w:tc>
      </w:tr>
      <w:tr w:rsidR="00674C29" w:rsidRPr="006E48F2" w14:paraId="45948517" w14:textId="77777777" w:rsidTr="001F1E4A">
        <w:trPr>
          <w:trHeight w:val="363"/>
          <w:jc w:val="center"/>
        </w:trPr>
        <w:tc>
          <w:tcPr>
            <w:tcW w:w="1705" w:type="dxa"/>
            <w:tcBorders>
              <w:top w:val="single" w:sz="4" w:space="0" w:color="000000"/>
              <w:left w:val="single" w:sz="4" w:space="0" w:color="000000"/>
              <w:bottom w:val="single" w:sz="4" w:space="0" w:color="000000"/>
              <w:right w:val="single" w:sz="4" w:space="0" w:color="000000"/>
            </w:tcBorders>
          </w:tcPr>
          <w:p w14:paraId="0A4B5875" w14:textId="47EF4A13" w:rsidR="00674C29" w:rsidRPr="006E48F2" w:rsidRDefault="00674C29" w:rsidP="00674C29">
            <w:pPr>
              <w:jc w:val="center"/>
            </w:pPr>
            <w:r w:rsidRPr="006E48F2">
              <w:t>Pressure Gauge</w:t>
            </w:r>
          </w:p>
        </w:tc>
        <w:tc>
          <w:tcPr>
            <w:tcW w:w="1747" w:type="dxa"/>
            <w:tcBorders>
              <w:top w:val="single" w:sz="4" w:space="0" w:color="000000"/>
              <w:left w:val="single" w:sz="4" w:space="0" w:color="000000"/>
              <w:bottom w:val="single" w:sz="4" w:space="0" w:color="000000"/>
              <w:right w:val="single" w:sz="4" w:space="0" w:color="000000"/>
            </w:tcBorders>
          </w:tcPr>
          <w:p w14:paraId="078D3EA0" w14:textId="0241F2C1" w:rsidR="00674C29" w:rsidRPr="006E48F2" w:rsidRDefault="00674C29" w:rsidP="00516CBE">
            <w:pPr>
              <w:jc w:val="center"/>
            </w:pPr>
            <w:r w:rsidRPr="006E48F2">
              <w:rPr>
                <w:bCs/>
              </w:rPr>
              <w:t>$</w:t>
            </w:r>
            <w:proofErr w:type="spellStart"/>
            <w:r w:rsidRPr="006E48F2">
              <w:rPr>
                <w:bCs/>
              </w:rPr>
              <w:t>rbspls_nrbspls_gauge_make</w:t>
            </w:r>
            <w:proofErr w:type="spellEnd"/>
            <w:r w:rsidRPr="006E48F2">
              <w:rPr>
                <w:bCs/>
              </w:rPr>
              <w:t>$</w:t>
            </w:r>
          </w:p>
        </w:tc>
        <w:tc>
          <w:tcPr>
            <w:tcW w:w="2560" w:type="dxa"/>
            <w:tcBorders>
              <w:top w:val="single" w:sz="4" w:space="0" w:color="000000"/>
              <w:left w:val="single" w:sz="4" w:space="0" w:color="000000"/>
              <w:bottom w:val="single" w:sz="4" w:space="0" w:color="000000"/>
              <w:right w:val="single" w:sz="4" w:space="0" w:color="000000"/>
            </w:tcBorders>
          </w:tcPr>
          <w:p w14:paraId="50A8237E" w14:textId="43FF4871" w:rsidR="00674C29" w:rsidRPr="006E48F2" w:rsidRDefault="00674C29" w:rsidP="00516CBE">
            <w:pPr>
              <w:jc w:val="center"/>
            </w:pPr>
            <w:r w:rsidRPr="006E48F2">
              <w:rPr>
                <w:bCs/>
              </w:rPr>
              <w:t>$</w:t>
            </w:r>
            <w:proofErr w:type="spellStart"/>
            <w:r w:rsidRPr="006E48F2">
              <w:rPr>
                <w:bCs/>
              </w:rPr>
              <w:t>rbspls_nrbspls_gauge_range</w:t>
            </w:r>
            <w:proofErr w:type="spellEnd"/>
            <w:r w:rsidRPr="006E48F2">
              <w:rPr>
                <w:bCs/>
              </w:rPr>
              <w:t>$</w:t>
            </w:r>
          </w:p>
        </w:tc>
        <w:tc>
          <w:tcPr>
            <w:tcW w:w="1453"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5D66686C" w14:textId="2374F35C" w:rsidR="00674C29" w:rsidRPr="006E48F2" w:rsidRDefault="00674C29" w:rsidP="00516CBE">
            <w:pPr>
              <w:jc w:val="center"/>
            </w:pPr>
          </w:p>
        </w:tc>
        <w:tc>
          <w:tcPr>
            <w:tcW w:w="1350" w:type="dxa"/>
            <w:vMerge/>
            <w:tcBorders>
              <w:top w:val="nil"/>
              <w:left w:val="single" w:sz="4" w:space="0" w:color="000000"/>
              <w:bottom w:val="single" w:sz="4" w:space="0" w:color="000000"/>
              <w:right w:val="single" w:sz="4" w:space="0" w:color="000000"/>
            </w:tcBorders>
          </w:tcPr>
          <w:p w14:paraId="3CC0D44C" w14:textId="77777777" w:rsidR="00674C29" w:rsidRPr="006E48F2" w:rsidRDefault="00674C29" w:rsidP="00674C29"/>
        </w:tc>
        <w:tc>
          <w:tcPr>
            <w:tcW w:w="1255" w:type="dxa"/>
            <w:vMerge/>
            <w:tcBorders>
              <w:top w:val="nil"/>
              <w:left w:val="single" w:sz="4" w:space="0" w:color="000000"/>
              <w:bottom w:val="single" w:sz="4" w:space="0" w:color="000000"/>
              <w:right w:val="single" w:sz="4" w:space="0" w:color="000000"/>
            </w:tcBorders>
          </w:tcPr>
          <w:p w14:paraId="4C9D3203" w14:textId="77777777" w:rsidR="00674C29" w:rsidRPr="006E48F2" w:rsidRDefault="00674C29" w:rsidP="00674C29"/>
        </w:tc>
      </w:tr>
    </w:tbl>
    <w:p w14:paraId="714A616A" w14:textId="77777777" w:rsidR="004F2D31" w:rsidRPr="006E48F2" w:rsidRDefault="004F2D31" w:rsidP="002B5D83"/>
    <w:p w14:paraId="6DC2A1B0" w14:textId="1843CA86" w:rsidR="00E1055A" w:rsidRPr="006E48F2" w:rsidRDefault="00616B74" w:rsidP="009C0CB1">
      <w:pPr>
        <w:pStyle w:val="ListParagraph"/>
        <w:numPr>
          <w:ilvl w:val="0"/>
          <w:numId w:val="4"/>
        </w:numPr>
      </w:pPr>
      <w:r>
        <w:t>H</w:t>
      </w:r>
      <w:r w:rsidR="000501D5" w:rsidRPr="006E48F2">
        <w:t xml:space="preserve">BSPLS setpoint is required to be 10 </w:t>
      </w:r>
      <w:r w:rsidR="00477029" w:rsidRPr="006E48F2">
        <w:t>psi</w:t>
      </w:r>
      <w:r w:rsidR="000501D5" w:rsidRPr="006E48F2">
        <w:t xml:space="preserve"> or more above normal steam pressure.</w:t>
      </w:r>
    </w:p>
    <w:p w14:paraId="5EC1D113" w14:textId="47D0A220" w:rsidR="00E1055A" w:rsidRPr="006E48F2" w:rsidRDefault="00616B74" w:rsidP="009C0CB1">
      <w:pPr>
        <w:pStyle w:val="ListParagraph"/>
        <w:numPr>
          <w:ilvl w:val="0"/>
          <w:numId w:val="4"/>
        </w:numPr>
        <w:spacing w:after="175"/>
      </w:pPr>
      <w:r>
        <w:t>HH</w:t>
      </w:r>
      <w:r w:rsidR="000501D5" w:rsidRPr="006E48F2">
        <w:t xml:space="preserve">BSPLS setpoint is required to be 5 </w:t>
      </w:r>
      <w:r w:rsidR="00477029" w:rsidRPr="006E48F2">
        <w:t>psi</w:t>
      </w:r>
      <w:r w:rsidR="000501D5" w:rsidRPr="006E48F2">
        <w:t xml:space="preserve"> or more above the </w:t>
      </w:r>
      <w:r>
        <w:t>H</w:t>
      </w:r>
      <w:r w:rsidR="000501D5" w:rsidRPr="006E48F2">
        <w:t xml:space="preserve">BSPLS pressure setpoint &amp; 5 </w:t>
      </w:r>
      <w:r w:rsidR="00477029" w:rsidRPr="006E48F2">
        <w:t>psi</w:t>
      </w:r>
      <w:r w:rsidR="000501D5" w:rsidRPr="006E48F2">
        <w:t xml:space="preserve"> or more less than the lowest SVB setpoint.</w:t>
      </w:r>
      <w:r w:rsidR="00DB4FCC">
        <w:t xml:space="preserve"> </w:t>
      </w:r>
      <w:r w:rsidR="00DB4FCC" w:rsidRPr="00DB4FCC">
        <w:t>No boiler shall restart automatically after activation of either steam limit switch. Manual reset is required after activation of either steam limit switch.</w:t>
      </w:r>
    </w:p>
    <w:p w14:paraId="2264447C" w14:textId="77777777" w:rsidR="002B5D83" w:rsidRPr="006E48F2" w:rsidRDefault="002B5D83" w:rsidP="00B63672">
      <w:pPr>
        <w:pStyle w:val="Heading2"/>
        <w:pBdr>
          <w:top w:val="single" w:sz="18" w:space="1" w:color="auto"/>
        </w:pBdr>
        <w:spacing w:after="0" w:line="259" w:lineRule="auto"/>
        <w:ind w:left="0" w:firstLine="0"/>
        <w:jc w:val="left"/>
        <w:rPr>
          <w:sz w:val="24"/>
          <w:u w:val="single" w:color="000000"/>
        </w:rPr>
      </w:pPr>
    </w:p>
    <w:p w14:paraId="33E7E97C" w14:textId="518C30B7" w:rsidR="00E1055A" w:rsidRPr="006E48F2" w:rsidRDefault="00616B74" w:rsidP="002B5D83">
      <w:pPr>
        <w:rPr>
          <w:b/>
          <w:bCs/>
        </w:rPr>
      </w:pPr>
      <w:r>
        <w:rPr>
          <w:b/>
          <w:bCs/>
          <w:u w:color="000000"/>
        </w:rPr>
        <w:t>H</w:t>
      </w:r>
      <w:r w:rsidR="000501D5" w:rsidRPr="006E48F2">
        <w:rPr>
          <w:b/>
          <w:bCs/>
          <w:u w:color="000000"/>
        </w:rPr>
        <w:t>BSPLS TEST</w:t>
      </w:r>
      <w:r w:rsidR="000501D5" w:rsidRPr="006E48F2">
        <w:rPr>
          <w:b/>
          <w:bCs/>
        </w:rPr>
        <w:t xml:space="preserve"> </w:t>
      </w:r>
    </w:p>
    <w:p w14:paraId="62F51070" w14:textId="77777777" w:rsidR="00E1055A" w:rsidRPr="006E48F2" w:rsidRDefault="000501D5" w:rsidP="009C0CB1">
      <w:pPr>
        <w:pStyle w:val="ListParagraph"/>
        <w:numPr>
          <w:ilvl w:val="0"/>
          <w:numId w:val="5"/>
        </w:numPr>
      </w:pPr>
      <w:r w:rsidRPr="006E48F2">
        <w:t>Never exceed the boiler MAWP during this test.</w:t>
      </w:r>
    </w:p>
    <w:p w14:paraId="6E848315" w14:textId="77777777" w:rsidR="00E1055A" w:rsidRPr="006E48F2" w:rsidRDefault="000501D5" w:rsidP="009C0CB1">
      <w:pPr>
        <w:pStyle w:val="ListParagraph"/>
        <w:numPr>
          <w:ilvl w:val="0"/>
          <w:numId w:val="5"/>
        </w:numPr>
      </w:pPr>
      <w:r w:rsidRPr="006E48F2">
        <w:t>Place boiler in minimum fire and manually close the steam supply valves from the boiler.</w:t>
      </w:r>
    </w:p>
    <w:p w14:paraId="6CA5BA22" w14:textId="77777777" w:rsidR="00E1055A" w:rsidRPr="006E48F2" w:rsidRDefault="000501D5" w:rsidP="009C0CB1">
      <w:pPr>
        <w:pStyle w:val="ListParagraph"/>
        <w:numPr>
          <w:ilvl w:val="0"/>
          <w:numId w:val="5"/>
        </w:numPr>
      </w:pPr>
      <w:r w:rsidRPr="006E48F2">
        <w:t>Raise the steam pressure slowly by firing the boiler.</w:t>
      </w:r>
    </w:p>
    <w:p w14:paraId="2CE28DC8" w14:textId="4AAB8D6F" w:rsidR="00E1055A" w:rsidRPr="006E48F2" w:rsidRDefault="000501D5" w:rsidP="009C0CB1">
      <w:pPr>
        <w:pStyle w:val="ListParagraph"/>
        <w:numPr>
          <w:ilvl w:val="0"/>
          <w:numId w:val="5"/>
        </w:numPr>
      </w:pPr>
      <w:r w:rsidRPr="006E48F2">
        <w:t xml:space="preserve">Raise until </w:t>
      </w:r>
      <w:r w:rsidR="00616B74">
        <w:t>H</w:t>
      </w:r>
      <w:r w:rsidRPr="006E48F2">
        <w:t>BSPLS activates – record activation pressure in table below.</w:t>
      </w:r>
    </w:p>
    <w:p w14:paraId="1A6E2A3E" w14:textId="77777777" w:rsidR="002B5D83" w:rsidRPr="006E48F2" w:rsidRDefault="002B5D83" w:rsidP="002B5D83">
      <w:pPr>
        <w:pStyle w:val="ListParagraph"/>
        <w:ind w:firstLine="0"/>
      </w:pPr>
    </w:p>
    <w:p w14:paraId="0A660CFF" w14:textId="4DDC4538" w:rsidR="00E1055A" w:rsidRPr="006E48F2" w:rsidRDefault="00616B74" w:rsidP="002B5D83">
      <w:pPr>
        <w:rPr>
          <w:b/>
          <w:bCs/>
        </w:rPr>
      </w:pPr>
      <w:r>
        <w:rPr>
          <w:b/>
          <w:bCs/>
          <w:u w:color="000000"/>
        </w:rPr>
        <w:t>HH</w:t>
      </w:r>
      <w:r w:rsidR="000501D5" w:rsidRPr="006E48F2">
        <w:rPr>
          <w:b/>
          <w:bCs/>
          <w:u w:color="000000"/>
        </w:rPr>
        <w:t>BSPLS TEST</w:t>
      </w:r>
    </w:p>
    <w:p w14:paraId="080D563A" w14:textId="77777777" w:rsidR="00E1055A" w:rsidRPr="006E48F2" w:rsidRDefault="000501D5" w:rsidP="009C0CB1">
      <w:pPr>
        <w:pStyle w:val="ListParagraph"/>
        <w:numPr>
          <w:ilvl w:val="0"/>
          <w:numId w:val="6"/>
        </w:numPr>
      </w:pPr>
      <w:r w:rsidRPr="006E48F2">
        <w:t>Jumper the recycle switch out of the circuit.</w:t>
      </w:r>
    </w:p>
    <w:p w14:paraId="02B19C68" w14:textId="77777777" w:rsidR="00E1055A" w:rsidRPr="006E48F2" w:rsidRDefault="000501D5" w:rsidP="009C0CB1">
      <w:pPr>
        <w:pStyle w:val="ListParagraph"/>
        <w:numPr>
          <w:ilvl w:val="0"/>
          <w:numId w:val="6"/>
        </w:numPr>
      </w:pPr>
      <w:r w:rsidRPr="006E48F2">
        <w:t>Fire boiler and raise the steam pressure slowly.</w:t>
      </w:r>
    </w:p>
    <w:p w14:paraId="72C9F122" w14:textId="6A7852ED" w:rsidR="00E1055A" w:rsidRPr="006E48F2" w:rsidRDefault="000501D5" w:rsidP="009C0CB1">
      <w:pPr>
        <w:pStyle w:val="ListParagraph"/>
        <w:numPr>
          <w:ilvl w:val="0"/>
          <w:numId w:val="6"/>
        </w:numPr>
      </w:pPr>
      <w:r w:rsidRPr="006E48F2">
        <w:t xml:space="preserve">Raise until </w:t>
      </w:r>
      <w:r w:rsidR="00616B74">
        <w:t>HH</w:t>
      </w:r>
      <w:r w:rsidRPr="006E48F2">
        <w:t>SBPLS activates – record activation pressure in table below.</w:t>
      </w:r>
    </w:p>
    <w:p w14:paraId="33AC9332" w14:textId="77777777" w:rsidR="002B5D83" w:rsidRPr="006E48F2" w:rsidRDefault="002B5D83" w:rsidP="002B5D83">
      <w:pPr>
        <w:pStyle w:val="ListParagraph"/>
        <w:ind w:firstLine="0"/>
      </w:pPr>
    </w:p>
    <w:p w14:paraId="30C68614" w14:textId="77777777" w:rsidR="001B67D5" w:rsidRPr="006E48F2" w:rsidRDefault="001B67D5" w:rsidP="004F2D31">
      <w:pPr>
        <w:pBdr>
          <w:top w:val="single" w:sz="18" w:space="1" w:color="auto"/>
        </w:pBdr>
        <w:ind w:left="0" w:firstLine="0"/>
      </w:pPr>
    </w:p>
    <w:tbl>
      <w:tblPr>
        <w:tblStyle w:val="TableGrid"/>
        <w:tblW w:w="10112" w:type="dxa"/>
        <w:tblInd w:w="-5" w:type="dxa"/>
        <w:tblLayout w:type="fixed"/>
        <w:tblCellMar>
          <w:top w:w="5" w:type="dxa"/>
          <w:left w:w="5" w:type="dxa"/>
          <w:right w:w="5" w:type="dxa"/>
        </w:tblCellMar>
        <w:tblLook w:val="04A0" w:firstRow="1" w:lastRow="0" w:firstColumn="1" w:lastColumn="0" w:noHBand="0" w:noVBand="1"/>
      </w:tblPr>
      <w:tblGrid>
        <w:gridCol w:w="7110"/>
        <w:gridCol w:w="1350"/>
        <w:gridCol w:w="1652"/>
      </w:tblGrid>
      <w:tr w:rsidR="00E1055A" w:rsidRPr="006E48F2" w14:paraId="4DD84980" w14:textId="77777777" w:rsidTr="001F1E4A">
        <w:trPr>
          <w:trHeight w:val="299"/>
        </w:trPr>
        <w:tc>
          <w:tcPr>
            <w:tcW w:w="7110" w:type="dxa"/>
            <w:tcBorders>
              <w:top w:val="single" w:sz="4" w:space="0" w:color="000000"/>
              <w:left w:val="single" w:sz="4" w:space="0" w:color="000000"/>
              <w:bottom w:val="single" w:sz="4" w:space="0" w:color="000000"/>
              <w:right w:val="single" w:sz="4" w:space="0" w:color="000000"/>
            </w:tcBorders>
          </w:tcPr>
          <w:p w14:paraId="25952EB6" w14:textId="77777777" w:rsidR="00E1055A" w:rsidRPr="006E48F2" w:rsidRDefault="000501D5" w:rsidP="00157461">
            <w:pPr>
              <w:spacing w:after="0" w:line="259" w:lineRule="auto"/>
              <w:ind w:left="0" w:firstLine="0"/>
              <w:jc w:val="center"/>
            </w:pPr>
            <w:r w:rsidRPr="006E48F2">
              <w:rPr>
                <w:b/>
              </w:rPr>
              <w:t xml:space="preserve">Result </w:t>
            </w:r>
          </w:p>
        </w:tc>
        <w:tc>
          <w:tcPr>
            <w:tcW w:w="1350" w:type="dxa"/>
            <w:tcBorders>
              <w:top w:val="single" w:sz="4" w:space="0" w:color="000000"/>
              <w:left w:val="single" w:sz="4" w:space="0" w:color="000000"/>
              <w:bottom w:val="single" w:sz="4" w:space="0" w:color="000000"/>
              <w:right w:val="single" w:sz="4" w:space="0" w:color="000000"/>
            </w:tcBorders>
          </w:tcPr>
          <w:p w14:paraId="672DD308" w14:textId="77777777" w:rsidR="00E1055A" w:rsidRPr="006E48F2" w:rsidRDefault="000501D5" w:rsidP="00157461">
            <w:pPr>
              <w:spacing w:after="0" w:line="259" w:lineRule="auto"/>
              <w:ind w:left="0" w:firstLine="0"/>
              <w:jc w:val="center"/>
            </w:pPr>
            <w:r w:rsidRPr="006E48F2">
              <w:rPr>
                <w:b/>
              </w:rPr>
              <w:t xml:space="preserve">Y/N </w:t>
            </w:r>
          </w:p>
        </w:tc>
        <w:tc>
          <w:tcPr>
            <w:tcW w:w="1652" w:type="dxa"/>
            <w:tcBorders>
              <w:top w:val="single" w:sz="4" w:space="0" w:color="000000"/>
              <w:left w:val="single" w:sz="4" w:space="0" w:color="000000"/>
              <w:bottom w:val="single" w:sz="4" w:space="0" w:color="000000"/>
              <w:right w:val="single" w:sz="4" w:space="0" w:color="000000"/>
            </w:tcBorders>
          </w:tcPr>
          <w:p w14:paraId="6405CEB8" w14:textId="1CDFFA6B" w:rsidR="00E1055A" w:rsidRPr="006E48F2" w:rsidRDefault="000501D5" w:rsidP="004F2D31">
            <w:pPr>
              <w:spacing w:after="0" w:line="259" w:lineRule="auto"/>
              <w:ind w:left="0" w:firstLine="0"/>
              <w:jc w:val="center"/>
            </w:pPr>
            <w:r w:rsidRPr="006E48F2">
              <w:rPr>
                <w:b/>
              </w:rPr>
              <w:t>Trip Pressure</w:t>
            </w:r>
          </w:p>
        </w:tc>
      </w:tr>
      <w:tr w:rsidR="00674C29" w:rsidRPr="006E48F2" w14:paraId="2143B73A" w14:textId="77777777" w:rsidTr="001F1E4A">
        <w:trPr>
          <w:trHeight w:val="592"/>
        </w:trPr>
        <w:tc>
          <w:tcPr>
            <w:tcW w:w="7110" w:type="dxa"/>
            <w:tcBorders>
              <w:top w:val="single" w:sz="4" w:space="0" w:color="000000"/>
              <w:left w:val="single" w:sz="4" w:space="0" w:color="000000"/>
              <w:bottom w:val="single" w:sz="4" w:space="0" w:color="000000"/>
              <w:right w:val="single" w:sz="4" w:space="0" w:color="000000"/>
            </w:tcBorders>
          </w:tcPr>
          <w:p w14:paraId="7D889979" w14:textId="47E2EDB5" w:rsidR="00674C29" w:rsidRPr="006E48F2" w:rsidRDefault="00674C29" w:rsidP="00674C29">
            <w:r w:rsidRPr="006E48F2">
              <w:t xml:space="preserve">Is the </w:t>
            </w:r>
            <w:r w:rsidR="00616B74">
              <w:t>H</w:t>
            </w:r>
            <w:r w:rsidRPr="006E48F2">
              <w:t xml:space="preserve">BSPLS setpoint 10 psi or more above normal steam pressure.? Record Pressure. </w:t>
            </w:r>
          </w:p>
        </w:tc>
        <w:tc>
          <w:tcPr>
            <w:tcW w:w="1350" w:type="dxa"/>
            <w:tcBorders>
              <w:top w:val="single" w:sz="4" w:space="0" w:color="000000"/>
              <w:left w:val="single" w:sz="4" w:space="0" w:color="000000"/>
              <w:bottom w:val="single" w:sz="4" w:space="0" w:color="000000"/>
              <w:right w:val="single" w:sz="4" w:space="0" w:color="000000"/>
            </w:tcBorders>
          </w:tcPr>
          <w:p w14:paraId="7C74BF53" w14:textId="01208E98" w:rsidR="00674C29" w:rsidRPr="006E48F2" w:rsidRDefault="00674C29" w:rsidP="00516CBE">
            <w:pPr>
              <w:jc w:val="center"/>
            </w:pPr>
            <w:r w:rsidRPr="006E48F2">
              <w:rPr>
                <w:bCs/>
              </w:rPr>
              <w:t>$rbspls_nrbspls_result_1$</w:t>
            </w:r>
          </w:p>
        </w:tc>
        <w:tc>
          <w:tcPr>
            <w:tcW w:w="1652" w:type="dxa"/>
            <w:tcBorders>
              <w:top w:val="single" w:sz="4" w:space="0" w:color="000000"/>
              <w:left w:val="single" w:sz="4" w:space="0" w:color="000000"/>
              <w:bottom w:val="single" w:sz="4" w:space="0" w:color="000000"/>
              <w:right w:val="single" w:sz="4" w:space="0" w:color="000000"/>
            </w:tcBorders>
          </w:tcPr>
          <w:p w14:paraId="25DCC379" w14:textId="69E9960F" w:rsidR="00674C29" w:rsidRPr="006E48F2" w:rsidRDefault="00674C29" w:rsidP="00516CBE">
            <w:pPr>
              <w:jc w:val="center"/>
            </w:pPr>
            <w:r w:rsidRPr="006E48F2">
              <w:rPr>
                <w:bCs/>
              </w:rPr>
              <w:t>$rbspls_nrbspls_result_2$</w:t>
            </w:r>
          </w:p>
        </w:tc>
      </w:tr>
      <w:tr w:rsidR="00674C29" w:rsidRPr="006E48F2" w14:paraId="6ACDE374" w14:textId="77777777" w:rsidTr="001F1E4A">
        <w:trPr>
          <w:trHeight w:val="678"/>
        </w:trPr>
        <w:tc>
          <w:tcPr>
            <w:tcW w:w="7110" w:type="dxa"/>
            <w:tcBorders>
              <w:top w:val="single" w:sz="4" w:space="0" w:color="000000"/>
              <w:left w:val="single" w:sz="4" w:space="0" w:color="000000"/>
              <w:bottom w:val="single" w:sz="4" w:space="0" w:color="000000"/>
              <w:right w:val="single" w:sz="4" w:space="0" w:color="000000"/>
            </w:tcBorders>
          </w:tcPr>
          <w:p w14:paraId="3DD8DD60" w14:textId="79C4DDA1" w:rsidR="00674C29" w:rsidRPr="006E48F2" w:rsidRDefault="00674C29" w:rsidP="00674C29">
            <w:r w:rsidRPr="006E48F2">
              <w:t xml:space="preserve">Is the </w:t>
            </w:r>
            <w:r w:rsidR="00616B74">
              <w:t>HHBS</w:t>
            </w:r>
            <w:r w:rsidRPr="006E48F2">
              <w:t xml:space="preserve">PLS setpoint 5 psi or more above the </w:t>
            </w:r>
            <w:r w:rsidR="00616B74">
              <w:t>H</w:t>
            </w:r>
            <w:r w:rsidRPr="006E48F2">
              <w:t xml:space="preserve">BSPLS pressure setpoint &amp; 5 psi or more less than the lowest SVB setpoint?   Record Pressure. </w:t>
            </w:r>
          </w:p>
        </w:tc>
        <w:tc>
          <w:tcPr>
            <w:tcW w:w="1350" w:type="dxa"/>
            <w:tcBorders>
              <w:top w:val="single" w:sz="4" w:space="0" w:color="000000"/>
              <w:left w:val="single" w:sz="4" w:space="0" w:color="000000"/>
              <w:bottom w:val="single" w:sz="4" w:space="0" w:color="000000"/>
              <w:right w:val="single" w:sz="4" w:space="0" w:color="000000"/>
            </w:tcBorders>
          </w:tcPr>
          <w:p w14:paraId="43B17348" w14:textId="34595BD0" w:rsidR="00674C29" w:rsidRPr="006E48F2" w:rsidRDefault="00674C29" w:rsidP="00516CBE">
            <w:pPr>
              <w:ind w:left="0" w:firstLine="0"/>
              <w:jc w:val="center"/>
            </w:pPr>
            <w:r w:rsidRPr="006E48F2">
              <w:rPr>
                <w:bCs/>
              </w:rPr>
              <w:t>$rbspls_nrbspls_result_3$</w:t>
            </w:r>
          </w:p>
        </w:tc>
        <w:tc>
          <w:tcPr>
            <w:tcW w:w="1652" w:type="dxa"/>
            <w:tcBorders>
              <w:top w:val="single" w:sz="4" w:space="0" w:color="000000"/>
              <w:left w:val="single" w:sz="4" w:space="0" w:color="000000"/>
              <w:bottom w:val="single" w:sz="4" w:space="0" w:color="000000"/>
              <w:right w:val="single" w:sz="4" w:space="0" w:color="000000"/>
            </w:tcBorders>
          </w:tcPr>
          <w:p w14:paraId="09A06EF8" w14:textId="20D08C74" w:rsidR="00674C29" w:rsidRPr="006E48F2" w:rsidRDefault="00674C29" w:rsidP="00516CBE">
            <w:pPr>
              <w:ind w:left="0" w:firstLine="0"/>
              <w:jc w:val="center"/>
            </w:pPr>
            <w:r w:rsidRPr="006E48F2">
              <w:rPr>
                <w:bCs/>
              </w:rPr>
              <w:t>$rbspls_nrbspls_result_4$</w:t>
            </w:r>
          </w:p>
        </w:tc>
      </w:tr>
      <w:tr w:rsidR="00674C29" w:rsidRPr="006E48F2" w14:paraId="677FD4C5" w14:textId="77777777" w:rsidTr="001F1E4A">
        <w:trPr>
          <w:trHeight w:val="299"/>
        </w:trPr>
        <w:tc>
          <w:tcPr>
            <w:tcW w:w="7110" w:type="dxa"/>
            <w:tcBorders>
              <w:top w:val="single" w:sz="4" w:space="0" w:color="000000"/>
              <w:left w:val="single" w:sz="4" w:space="0" w:color="000000"/>
              <w:bottom w:val="single" w:sz="4" w:space="0" w:color="000000"/>
              <w:right w:val="single" w:sz="4" w:space="0" w:color="000000"/>
            </w:tcBorders>
          </w:tcPr>
          <w:p w14:paraId="779BBE4A" w14:textId="77777777" w:rsidR="00674C29" w:rsidRPr="006E48F2" w:rsidRDefault="00674C29" w:rsidP="00674C29">
            <w:r w:rsidRPr="006E48F2">
              <w:t xml:space="preserve">Did both switches work correctly? </w:t>
            </w:r>
          </w:p>
        </w:tc>
        <w:tc>
          <w:tcPr>
            <w:tcW w:w="1350" w:type="dxa"/>
            <w:tcBorders>
              <w:top w:val="single" w:sz="4" w:space="0" w:color="000000"/>
              <w:left w:val="single" w:sz="4" w:space="0" w:color="000000"/>
              <w:bottom w:val="single" w:sz="4" w:space="0" w:color="000000"/>
              <w:right w:val="single" w:sz="4" w:space="0" w:color="000000"/>
            </w:tcBorders>
          </w:tcPr>
          <w:p w14:paraId="2CE0257B" w14:textId="117A200B" w:rsidR="00674C29" w:rsidRPr="006E48F2" w:rsidRDefault="00674C29" w:rsidP="00516CBE">
            <w:pPr>
              <w:jc w:val="center"/>
            </w:pPr>
            <w:r w:rsidRPr="006E48F2">
              <w:rPr>
                <w:bCs/>
              </w:rPr>
              <w:t>$rbspls_nrbspls_result_5$</w:t>
            </w:r>
          </w:p>
        </w:tc>
        <w:tc>
          <w:tcPr>
            <w:tcW w:w="1652"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2E0A9842" w14:textId="3C5DFA54" w:rsidR="00674C29" w:rsidRPr="006E48F2" w:rsidRDefault="00674C29" w:rsidP="00516CBE">
            <w:pPr>
              <w:jc w:val="center"/>
            </w:pPr>
          </w:p>
        </w:tc>
      </w:tr>
    </w:tbl>
    <w:p w14:paraId="2E127DA2" w14:textId="1A131E96" w:rsidR="00E1055A" w:rsidRDefault="00E1055A" w:rsidP="00157461">
      <w:pPr>
        <w:spacing w:after="62" w:line="259" w:lineRule="auto"/>
        <w:ind w:left="0" w:firstLine="0"/>
      </w:pPr>
    </w:p>
    <w:p w14:paraId="6A8932FC" w14:textId="2C75ED3A" w:rsidR="00D44DA8" w:rsidRDefault="00D44DA8" w:rsidP="00157461">
      <w:pPr>
        <w:spacing w:after="62" w:line="259" w:lineRule="auto"/>
        <w:ind w:left="0" w:firstLine="0"/>
      </w:pPr>
    </w:p>
    <w:p w14:paraId="431A9154" w14:textId="6D461363" w:rsidR="00D44DA8" w:rsidRDefault="00D44DA8" w:rsidP="00157461">
      <w:pPr>
        <w:spacing w:after="62" w:line="259" w:lineRule="auto"/>
        <w:ind w:left="0" w:firstLine="0"/>
      </w:pPr>
    </w:p>
    <w:p w14:paraId="3462AEEF" w14:textId="48DDC4F1" w:rsidR="00D44DA8" w:rsidRDefault="00D44DA8" w:rsidP="00157461">
      <w:pPr>
        <w:spacing w:after="62" w:line="259" w:lineRule="auto"/>
        <w:ind w:left="0" w:firstLine="0"/>
      </w:pPr>
    </w:p>
    <w:tbl>
      <w:tblPr>
        <w:tblStyle w:val="TableGrid0"/>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035"/>
      </w:tblGrid>
      <w:tr w:rsidR="006D583E" w14:paraId="1D1587E8" w14:textId="77777777" w:rsidTr="000772E7">
        <w:tc>
          <w:tcPr>
            <w:tcW w:w="5035" w:type="dxa"/>
            <w:shd w:val="clear" w:color="auto" w:fill="E7E6E6" w:themeFill="background2"/>
          </w:tcPr>
          <w:p w14:paraId="5EC727A6" w14:textId="77777777" w:rsidR="006D583E" w:rsidRDefault="006D583E" w:rsidP="000772E7">
            <w:r w:rsidRPr="00A14397">
              <w:rPr>
                <w:szCs w:val="24"/>
              </w:rPr>
              <w:t>$</w:t>
            </w:r>
            <w:proofErr w:type="spellStart"/>
            <w:r w:rsidRPr="00A14397">
              <w:rPr>
                <w:szCs w:val="24"/>
              </w:rPr>
              <w:t>va_loc</w:t>
            </w:r>
            <w:proofErr w:type="spellEnd"/>
            <w:r w:rsidRPr="00A14397">
              <w:rPr>
                <w:szCs w:val="24"/>
              </w:rPr>
              <w:t>$</w:t>
            </w:r>
          </w:p>
        </w:tc>
        <w:tc>
          <w:tcPr>
            <w:tcW w:w="5035" w:type="dxa"/>
            <w:shd w:val="clear" w:color="auto" w:fill="E7E6E6" w:themeFill="background2"/>
          </w:tcPr>
          <w:p w14:paraId="1948E8BE"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40FF0132" w14:textId="77777777" w:rsidR="00D44DA8" w:rsidRPr="00D44DA8" w:rsidRDefault="00D44DA8" w:rsidP="00D44DA8"/>
    <w:p w14:paraId="166A7131" w14:textId="65A15775" w:rsidR="005632F5" w:rsidRPr="006E48F2" w:rsidRDefault="005632F5" w:rsidP="00157461">
      <w:pPr>
        <w:ind w:left="0" w:firstLine="0"/>
        <w:rPr>
          <w:b/>
        </w:rPr>
      </w:pPr>
      <w:r w:rsidRPr="006E48F2">
        <w:rPr>
          <w:b/>
        </w:rPr>
        <w:t>Did the device fail or pass the 3 Question Criteria (section 1.3.1)?</w:t>
      </w:r>
      <w:r w:rsidR="00657F73">
        <w:rPr>
          <w:b/>
        </w:rPr>
        <w:t xml:space="preserve">  </w:t>
      </w:r>
      <w:r w:rsidR="007F4B3E">
        <w:rPr>
          <w:b/>
        </w:rPr>
        <w:t>[</w:t>
      </w:r>
      <w:r w:rsidR="00674C29" w:rsidRPr="006E48F2">
        <w:rPr>
          <w:b/>
        </w:rPr>
        <w:t>$</w:t>
      </w:r>
      <w:proofErr w:type="spellStart"/>
      <w:r w:rsidR="00674C29" w:rsidRPr="006E48F2">
        <w:rPr>
          <w:b/>
        </w:rPr>
        <w:t>rbspls_nrbspls_result_status</w:t>
      </w:r>
      <w:proofErr w:type="spellEnd"/>
      <w:r w:rsidR="00674C29" w:rsidRPr="006E48F2">
        <w:rPr>
          <w:b/>
        </w:rPr>
        <w:t>$</w:t>
      </w:r>
      <w:r w:rsidR="007F4B3E">
        <w:rPr>
          <w:b/>
        </w:rPr>
        <w:t>]</w:t>
      </w:r>
    </w:p>
    <w:p w14:paraId="009BF3A7" w14:textId="77777777" w:rsidR="000772E7" w:rsidRPr="00B25CE3" w:rsidRDefault="000772E7" w:rsidP="000772E7">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3EE38843" w14:textId="77777777" w:rsidR="00112A72" w:rsidRDefault="00112A72" w:rsidP="00D44DA8">
      <w:pPr>
        <w:ind w:left="0" w:firstLine="0"/>
      </w:pPr>
    </w:p>
    <w:p w14:paraId="2D3607C8" w14:textId="77777777" w:rsidR="00112A72" w:rsidRDefault="00112A72">
      <w:pPr>
        <w:spacing w:after="160" w:line="259" w:lineRule="auto"/>
        <w:ind w:left="0" w:firstLine="0"/>
      </w:pPr>
      <w:r>
        <w:br w:type="page"/>
      </w:r>
    </w:p>
    <w:tbl>
      <w:tblPr>
        <w:tblStyle w:val="TableGrid0"/>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035"/>
      </w:tblGrid>
      <w:tr w:rsidR="006D583E" w14:paraId="0651A69F" w14:textId="77777777" w:rsidTr="000772E7">
        <w:tc>
          <w:tcPr>
            <w:tcW w:w="5035" w:type="dxa"/>
            <w:shd w:val="clear" w:color="auto" w:fill="E7E6E6" w:themeFill="background2"/>
          </w:tcPr>
          <w:p w14:paraId="5E0BA2AD" w14:textId="77777777" w:rsidR="006D583E" w:rsidRDefault="006D583E" w:rsidP="000772E7">
            <w:r w:rsidRPr="00A14397">
              <w:rPr>
                <w:szCs w:val="24"/>
              </w:rPr>
              <w:lastRenderedPageBreak/>
              <w:t>$</w:t>
            </w:r>
            <w:proofErr w:type="spellStart"/>
            <w:r w:rsidRPr="00A14397">
              <w:rPr>
                <w:szCs w:val="24"/>
              </w:rPr>
              <w:t>va_loc</w:t>
            </w:r>
            <w:proofErr w:type="spellEnd"/>
            <w:r w:rsidRPr="00A14397">
              <w:rPr>
                <w:szCs w:val="24"/>
              </w:rPr>
              <w:t>$</w:t>
            </w:r>
          </w:p>
        </w:tc>
        <w:tc>
          <w:tcPr>
            <w:tcW w:w="5035" w:type="dxa"/>
            <w:shd w:val="clear" w:color="auto" w:fill="E7E6E6" w:themeFill="background2"/>
          </w:tcPr>
          <w:p w14:paraId="7F6CA70D"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6DA627CC" w14:textId="77777777" w:rsidR="00D44DA8" w:rsidRDefault="00D44DA8" w:rsidP="00350FC0">
      <w:pPr>
        <w:pStyle w:val="Heading1"/>
      </w:pPr>
    </w:p>
    <w:p w14:paraId="180E9BA5" w14:textId="31CC5384" w:rsidR="00F15B12" w:rsidRPr="006E48F2" w:rsidRDefault="00112A72" w:rsidP="00350FC0">
      <w:pPr>
        <w:pStyle w:val="Heading1"/>
        <w:rPr>
          <w:bCs/>
        </w:rPr>
      </w:pPr>
      <w:bookmarkStart w:id="7" w:name="_Toc164750206"/>
      <w:r>
        <w:t>4</w:t>
      </w:r>
      <w:r w:rsidR="00F15B12" w:rsidRPr="006E48F2">
        <w:t xml:space="preserve">. </w:t>
      </w:r>
      <w:r w:rsidR="000501D5" w:rsidRPr="006E48F2">
        <w:t>Steam Safety Valves on Boiler</w:t>
      </w:r>
      <w:r>
        <w:t xml:space="preserve"> (HP)</w:t>
      </w:r>
      <w:r w:rsidR="004E514D" w:rsidRPr="006E48F2">
        <w:t xml:space="preserve"> [</w:t>
      </w:r>
      <w:r w:rsidR="0073300D" w:rsidRPr="0073300D">
        <w:t>$</w:t>
      </w:r>
      <w:proofErr w:type="spellStart"/>
      <w:r w:rsidR="0073300D" w:rsidRPr="0073300D">
        <w:t>svb_result_status</w:t>
      </w:r>
      <w:proofErr w:type="spellEnd"/>
      <w:r w:rsidR="0073300D" w:rsidRPr="0073300D">
        <w:t>$</w:t>
      </w:r>
      <w:r w:rsidR="004E514D" w:rsidRPr="006E48F2">
        <w:t>]</w:t>
      </w:r>
      <w:bookmarkEnd w:id="7"/>
    </w:p>
    <w:p w14:paraId="67CCD355" w14:textId="0375C26A" w:rsidR="00E1055A" w:rsidRPr="006E48F2" w:rsidRDefault="000501D5" w:rsidP="00EF7351">
      <w:pPr>
        <w:rPr>
          <w:b/>
        </w:rPr>
      </w:pPr>
      <w:r w:rsidRPr="006E48F2">
        <w:t>(SVB) (For Steam Boiler System only)</w:t>
      </w:r>
      <w:r w:rsidRPr="006E48F2">
        <w:rPr>
          <w:b/>
        </w:rPr>
        <w:t xml:space="preserve"> </w:t>
      </w:r>
    </w:p>
    <w:p w14:paraId="57B01C32" w14:textId="77777777" w:rsidR="00F15B12" w:rsidRPr="006E48F2" w:rsidRDefault="00F15B12" w:rsidP="00F15B12"/>
    <w:tbl>
      <w:tblPr>
        <w:tblStyle w:val="TableGrid"/>
        <w:tblW w:w="10080" w:type="dxa"/>
        <w:tblInd w:w="-5" w:type="dxa"/>
        <w:tblCellMar>
          <w:top w:w="5" w:type="dxa"/>
          <w:left w:w="5" w:type="dxa"/>
          <w:right w:w="5" w:type="dxa"/>
        </w:tblCellMar>
        <w:tblLook w:val="04A0" w:firstRow="1" w:lastRow="0" w:firstColumn="1" w:lastColumn="0" w:noHBand="0" w:noVBand="1"/>
      </w:tblPr>
      <w:tblGrid>
        <w:gridCol w:w="1298"/>
        <w:gridCol w:w="2025"/>
        <w:gridCol w:w="1823"/>
        <w:gridCol w:w="1930"/>
        <w:gridCol w:w="1220"/>
        <w:gridCol w:w="1784"/>
      </w:tblGrid>
      <w:tr w:rsidR="00E1055A" w:rsidRPr="006E48F2" w14:paraId="19901D4C" w14:textId="77777777" w:rsidTr="00674C29">
        <w:trPr>
          <w:trHeight w:val="678"/>
        </w:trPr>
        <w:tc>
          <w:tcPr>
            <w:tcW w:w="1939" w:type="dxa"/>
            <w:tcBorders>
              <w:top w:val="single" w:sz="4" w:space="0" w:color="000000"/>
              <w:left w:val="single" w:sz="4" w:space="0" w:color="000000"/>
              <w:bottom w:val="single" w:sz="4" w:space="0" w:color="000000"/>
              <w:right w:val="single" w:sz="4" w:space="0" w:color="000000"/>
            </w:tcBorders>
          </w:tcPr>
          <w:p w14:paraId="37D441EA" w14:textId="77777777" w:rsidR="00E1055A" w:rsidRPr="006E48F2" w:rsidRDefault="000501D5" w:rsidP="00157461">
            <w:pPr>
              <w:spacing w:after="0" w:line="259" w:lineRule="auto"/>
              <w:ind w:left="0" w:firstLine="0"/>
              <w:jc w:val="center"/>
            </w:pPr>
            <w:r w:rsidRPr="006E48F2">
              <w:rPr>
                <w:b/>
              </w:rPr>
              <w:t xml:space="preserve">Item </w:t>
            </w:r>
          </w:p>
        </w:tc>
        <w:tc>
          <w:tcPr>
            <w:tcW w:w="2172" w:type="dxa"/>
            <w:tcBorders>
              <w:top w:val="single" w:sz="4" w:space="0" w:color="000000"/>
              <w:left w:val="single" w:sz="4" w:space="0" w:color="000000"/>
              <w:bottom w:val="single" w:sz="4" w:space="0" w:color="000000"/>
              <w:right w:val="single" w:sz="4" w:space="0" w:color="000000"/>
            </w:tcBorders>
          </w:tcPr>
          <w:p w14:paraId="64F18645" w14:textId="77777777" w:rsidR="00E1055A" w:rsidRPr="006E48F2" w:rsidRDefault="000501D5" w:rsidP="00157461">
            <w:pPr>
              <w:spacing w:after="0" w:line="259" w:lineRule="auto"/>
              <w:ind w:left="0" w:firstLine="0"/>
              <w:jc w:val="center"/>
            </w:pPr>
            <w:r w:rsidRPr="006E48F2">
              <w:rPr>
                <w:b/>
              </w:rPr>
              <w:t xml:space="preserve">Make </w:t>
            </w:r>
          </w:p>
        </w:tc>
        <w:tc>
          <w:tcPr>
            <w:tcW w:w="1932" w:type="dxa"/>
            <w:tcBorders>
              <w:top w:val="single" w:sz="4" w:space="0" w:color="000000"/>
              <w:left w:val="single" w:sz="4" w:space="0" w:color="000000"/>
              <w:bottom w:val="single" w:sz="4" w:space="0" w:color="000000"/>
              <w:right w:val="single" w:sz="4" w:space="0" w:color="000000"/>
            </w:tcBorders>
          </w:tcPr>
          <w:p w14:paraId="20B90439" w14:textId="77777777" w:rsidR="00E1055A" w:rsidRPr="006E48F2" w:rsidRDefault="000501D5" w:rsidP="00157461">
            <w:pPr>
              <w:spacing w:after="0" w:line="259" w:lineRule="auto"/>
              <w:ind w:left="0" w:firstLine="0"/>
              <w:jc w:val="center"/>
            </w:pPr>
            <w:r w:rsidRPr="006E48F2">
              <w:rPr>
                <w:b/>
              </w:rPr>
              <w:t>Capacity (</w:t>
            </w:r>
            <w:proofErr w:type="spellStart"/>
            <w:r w:rsidRPr="006E48F2">
              <w:rPr>
                <w:b/>
              </w:rPr>
              <w:t>lb</w:t>
            </w:r>
            <w:proofErr w:type="spellEnd"/>
            <w:r w:rsidRPr="006E48F2">
              <w:rPr>
                <w:b/>
              </w:rPr>
              <w:t>/</w:t>
            </w:r>
            <w:proofErr w:type="spellStart"/>
            <w:r w:rsidRPr="006E48F2">
              <w:rPr>
                <w:b/>
              </w:rPr>
              <w:t>hr</w:t>
            </w:r>
            <w:proofErr w:type="spellEnd"/>
            <w:r w:rsidRPr="006E48F2">
              <w:rPr>
                <w:b/>
              </w:rPr>
              <w:t xml:space="preserve">) </w:t>
            </w:r>
          </w:p>
        </w:tc>
        <w:tc>
          <w:tcPr>
            <w:tcW w:w="961" w:type="dxa"/>
            <w:tcBorders>
              <w:top w:val="single" w:sz="4" w:space="0" w:color="000000"/>
              <w:left w:val="single" w:sz="4" w:space="0" w:color="000000"/>
              <w:bottom w:val="single" w:sz="4" w:space="0" w:color="000000"/>
              <w:right w:val="single" w:sz="4" w:space="0" w:color="000000"/>
            </w:tcBorders>
          </w:tcPr>
          <w:p w14:paraId="74E3BB8C" w14:textId="77AFF40A" w:rsidR="00E1055A" w:rsidRPr="006E48F2" w:rsidRDefault="000501D5" w:rsidP="002B5D83">
            <w:pPr>
              <w:spacing w:after="0" w:line="259" w:lineRule="auto"/>
              <w:ind w:left="0" w:firstLine="0"/>
              <w:jc w:val="center"/>
            </w:pPr>
            <w:r w:rsidRPr="006E48F2">
              <w:rPr>
                <w:b/>
              </w:rPr>
              <w:t>Range</w:t>
            </w:r>
          </w:p>
        </w:tc>
        <w:tc>
          <w:tcPr>
            <w:tcW w:w="1305" w:type="dxa"/>
            <w:tcBorders>
              <w:top w:val="single" w:sz="4" w:space="0" w:color="000000"/>
              <w:left w:val="single" w:sz="4" w:space="0" w:color="000000"/>
              <w:bottom w:val="single" w:sz="4" w:space="0" w:color="000000"/>
              <w:right w:val="single" w:sz="4" w:space="0" w:color="000000"/>
            </w:tcBorders>
          </w:tcPr>
          <w:p w14:paraId="5F9ED694" w14:textId="77777777" w:rsidR="00E1055A" w:rsidRPr="006E48F2" w:rsidRDefault="000501D5" w:rsidP="00157461">
            <w:pPr>
              <w:spacing w:after="0" w:line="259" w:lineRule="auto"/>
              <w:ind w:left="0" w:firstLine="0"/>
              <w:jc w:val="center"/>
            </w:pPr>
            <w:r w:rsidRPr="006E48F2">
              <w:rPr>
                <w:b/>
              </w:rPr>
              <w:t xml:space="preserve">SVB </w:t>
            </w:r>
          </w:p>
          <w:p w14:paraId="6B9ADB2F" w14:textId="3629ABC8" w:rsidR="00E1055A" w:rsidRPr="006E48F2" w:rsidRDefault="000501D5" w:rsidP="002B5D83">
            <w:pPr>
              <w:spacing w:after="0" w:line="259" w:lineRule="auto"/>
              <w:ind w:left="0" w:firstLine="0"/>
              <w:jc w:val="center"/>
            </w:pPr>
            <w:r w:rsidRPr="006E48F2">
              <w:rPr>
                <w:b/>
              </w:rPr>
              <w:t>Setpoint</w:t>
            </w:r>
          </w:p>
        </w:tc>
        <w:tc>
          <w:tcPr>
            <w:tcW w:w="1771" w:type="dxa"/>
            <w:tcBorders>
              <w:top w:val="single" w:sz="4" w:space="0" w:color="000000"/>
              <w:left w:val="single" w:sz="4" w:space="0" w:color="000000"/>
              <w:bottom w:val="single" w:sz="4" w:space="0" w:color="000000"/>
              <w:right w:val="single" w:sz="4" w:space="0" w:color="000000"/>
            </w:tcBorders>
          </w:tcPr>
          <w:p w14:paraId="2ED777BC" w14:textId="77777777" w:rsidR="00E1055A" w:rsidRPr="006E48F2" w:rsidRDefault="000501D5" w:rsidP="00157461">
            <w:pPr>
              <w:spacing w:after="0" w:line="259" w:lineRule="auto"/>
              <w:ind w:left="0" w:firstLine="0"/>
              <w:jc w:val="center"/>
            </w:pPr>
            <w:r w:rsidRPr="006E48F2">
              <w:rPr>
                <w:b/>
              </w:rPr>
              <w:t xml:space="preserve">Normal </w:t>
            </w:r>
          </w:p>
          <w:p w14:paraId="333529C4" w14:textId="0340AAE2" w:rsidR="00E1055A" w:rsidRPr="006E48F2" w:rsidRDefault="000501D5" w:rsidP="002B5D83">
            <w:pPr>
              <w:spacing w:after="0" w:line="259" w:lineRule="auto"/>
              <w:ind w:left="0" w:firstLine="0"/>
              <w:jc w:val="center"/>
            </w:pPr>
            <w:r w:rsidRPr="006E48F2">
              <w:rPr>
                <w:b/>
              </w:rPr>
              <w:t xml:space="preserve">Steam Pressure </w:t>
            </w:r>
          </w:p>
        </w:tc>
      </w:tr>
      <w:tr w:rsidR="00E1055A" w:rsidRPr="006E48F2" w14:paraId="45EB4814" w14:textId="77777777" w:rsidTr="00516CBE">
        <w:trPr>
          <w:trHeight w:val="288"/>
        </w:trPr>
        <w:tc>
          <w:tcPr>
            <w:tcW w:w="1939" w:type="dxa"/>
            <w:tcBorders>
              <w:top w:val="single" w:sz="4" w:space="0" w:color="000000"/>
              <w:left w:val="single" w:sz="4" w:space="0" w:color="000000"/>
              <w:bottom w:val="single" w:sz="4" w:space="0" w:color="000000"/>
              <w:right w:val="single" w:sz="4" w:space="0" w:color="000000"/>
            </w:tcBorders>
          </w:tcPr>
          <w:p w14:paraId="48C09EF6" w14:textId="3D2FFAD5" w:rsidR="00E1055A" w:rsidRPr="006E48F2" w:rsidRDefault="000501D5" w:rsidP="002B5D83">
            <w:pPr>
              <w:jc w:val="center"/>
            </w:pPr>
            <w:r w:rsidRPr="006E48F2">
              <w:t>SVB 1</w:t>
            </w:r>
          </w:p>
        </w:tc>
        <w:tc>
          <w:tcPr>
            <w:tcW w:w="2172" w:type="dxa"/>
            <w:tcBorders>
              <w:top w:val="single" w:sz="4" w:space="0" w:color="000000"/>
              <w:left w:val="single" w:sz="4" w:space="0" w:color="000000"/>
              <w:bottom w:val="single" w:sz="4" w:space="0" w:color="000000"/>
              <w:right w:val="single" w:sz="4" w:space="0" w:color="000000"/>
            </w:tcBorders>
          </w:tcPr>
          <w:p w14:paraId="209F1F9B" w14:textId="5E69A859" w:rsidR="00E1055A" w:rsidRPr="006E48F2" w:rsidRDefault="00674C29" w:rsidP="00516CBE">
            <w:pPr>
              <w:jc w:val="center"/>
            </w:pPr>
            <w:r w:rsidRPr="006E48F2">
              <w:rPr>
                <w:bCs/>
              </w:rPr>
              <w:t>$svb_1_make$</w:t>
            </w:r>
          </w:p>
        </w:tc>
        <w:tc>
          <w:tcPr>
            <w:tcW w:w="1932" w:type="dxa"/>
            <w:tcBorders>
              <w:top w:val="single" w:sz="4" w:space="0" w:color="000000"/>
              <w:left w:val="single" w:sz="4" w:space="0" w:color="000000"/>
              <w:bottom w:val="single" w:sz="4" w:space="0" w:color="000000"/>
              <w:right w:val="single" w:sz="4" w:space="0" w:color="000000"/>
            </w:tcBorders>
          </w:tcPr>
          <w:p w14:paraId="138C47CA" w14:textId="5890D7E0" w:rsidR="00E1055A" w:rsidRPr="006E48F2" w:rsidRDefault="00674C29" w:rsidP="00516CBE">
            <w:pPr>
              <w:jc w:val="center"/>
            </w:pPr>
            <w:r w:rsidRPr="006E48F2">
              <w:rPr>
                <w:bCs/>
              </w:rPr>
              <w:t>$svb_1_capacity$</w:t>
            </w:r>
          </w:p>
        </w:tc>
        <w:tc>
          <w:tcPr>
            <w:tcW w:w="961"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07AAD8FE" w14:textId="7C5947D3" w:rsidR="00E1055A" w:rsidRPr="006E48F2" w:rsidRDefault="00E1055A" w:rsidP="00516CBE">
            <w:pPr>
              <w:jc w:val="center"/>
            </w:pPr>
          </w:p>
        </w:tc>
        <w:tc>
          <w:tcPr>
            <w:tcW w:w="1305" w:type="dxa"/>
            <w:tcBorders>
              <w:top w:val="single" w:sz="4" w:space="0" w:color="000000"/>
              <w:left w:val="single" w:sz="4" w:space="0" w:color="000000"/>
              <w:bottom w:val="single" w:sz="4" w:space="0" w:color="000000"/>
              <w:right w:val="single" w:sz="4" w:space="0" w:color="000000"/>
            </w:tcBorders>
          </w:tcPr>
          <w:p w14:paraId="40533C20" w14:textId="2B48D5FB" w:rsidR="00E1055A" w:rsidRPr="006E48F2" w:rsidRDefault="00674C29" w:rsidP="00516CBE">
            <w:pPr>
              <w:jc w:val="center"/>
            </w:pPr>
            <w:r w:rsidRPr="006E48F2">
              <w:rPr>
                <w:bCs/>
              </w:rPr>
              <w:t>$svb_1_sp$</w:t>
            </w:r>
          </w:p>
        </w:tc>
        <w:tc>
          <w:tcPr>
            <w:tcW w:w="1771" w:type="dxa"/>
            <w:vMerge w:val="restart"/>
            <w:tcBorders>
              <w:top w:val="single" w:sz="4" w:space="0" w:color="000000"/>
              <w:left w:val="single" w:sz="4" w:space="0" w:color="000000"/>
              <w:bottom w:val="single" w:sz="4" w:space="0" w:color="000000"/>
              <w:right w:val="single" w:sz="4" w:space="0" w:color="000000"/>
            </w:tcBorders>
          </w:tcPr>
          <w:p w14:paraId="543665C6" w14:textId="6FE5FE08" w:rsidR="00E1055A" w:rsidRPr="006E48F2" w:rsidRDefault="004777AC" w:rsidP="00516CBE">
            <w:pPr>
              <w:jc w:val="center"/>
            </w:pPr>
            <w:r w:rsidRPr="004777AC">
              <w:t>$</w:t>
            </w:r>
            <w:proofErr w:type="spellStart"/>
            <w:r w:rsidRPr="004777AC">
              <w:t>boiler_op_press</w:t>
            </w:r>
            <w:proofErr w:type="spellEnd"/>
            <w:r w:rsidRPr="004777AC">
              <w:t>$</w:t>
            </w:r>
          </w:p>
        </w:tc>
      </w:tr>
      <w:tr w:rsidR="00674C29" w:rsidRPr="006E48F2" w14:paraId="56C77FCD" w14:textId="77777777" w:rsidTr="00516CBE">
        <w:trPr>
          <w:trHeight w:val="286"/>
        </w:trPr>
        <w:tc>
          <w:tcPr>
            <w:tcW w:w="1939" w:type="dxa"/>
            <w:tcBorders>
              <w:top w:val="single" w:sz="4" w:space="0" w:color="000000"/>
              <w:left w:val="single" w:sz="4" w:space="0" w:color="000000"/>
              <w:bottom w:val="single" w:sz="4" w:space="0" w:color="000000"/>
              <w:right w:val="single" w:sz="4" w:space="0" w:color="000000"/>
            </w:tcBorders>
          </w:tcPr>
          <w:p w14:paraId="6E38F75D" w14:textId="74B68E60" w:rsidR="00674C29" w:rsidRPr="006E48F2" w:rsidRDefault="00674C29" w:rsidP="00674C29">
            <w:pPr>
              <w:jc w:val="center"/>
            </w:pPr>
            <w:r w:rsidRPr="006E48F2">
              <w:t>SVB 2</w:t>
            </w:r>
          </w:p>
        </w:tc>
        <w:tc>
          <w:tcPr>
            <w:tcW w:w="2172" w:type="dxa"/>
            <w:tcBorders>
              <w:top w:val="single" w:sz="4" w:space="0" w:color="000000"/>
              <w:left w:val="single" w:sz="4" w:space="0" w:color="000000"/>
              <w:bottom w:val="single" w:sz="4" w:space="0" w:color="000000"/>
              <w:right w:val="single" w:sz="4" w:space="0" w:color="000000"/>
            </w:tcBorders>
          </w:tcPr>
          <w:p w14:paraId="1A768B4C" w14:textId="678B9403" w:rsidR="00674C29" w:rsidRPr="006E48F2" w:rsidRDefault="00674C29" w:rsidP="00516CBE">
            <w:pPr>
              <w:jc w:val="center"/>
            </w:pPr>
            <w:r w:rsidRPr="006E48F2">
              <w:rPr>
                <w:bCs/>
              </w:rPr>
              <w:t>$svb_2_make$</w:t>
            </w:r>
          </w:p>
        </w:tc>
        <w:tc>
          <w:tcPr>
            <w:tcW w:w="1932" w:type="dxa"/>
            <w:tcBorders>
              <w:top w:val="single" w:sz="4" w:space="0" w:color="000000"/>
              <w:left w:val="single" w:sz="4" w:space="0" w:color="000000"/>
              <w:bottom w:val="single" w:sz="4" w:space="0" w:color="000000"/>
              <w:right w:val="single" w:sz="4" w:space="0" w:color="000000"/>
            </w:tcBorders>
          </w:tcPr>
          <w:p w14:paraId="50CA9449" w14:textId="2E44DF55" w:rsidR="00674C29" w:rsidRPr="006E48F2" w:rsidRDefault="00674C29" w:rsidP="00516CBE">
            <w:pPr>
              <w:jc w:val="center"/>
            </w:pPr>
            <w:r w:rsidRPr="006E48F2">
              <w:rPr>
                <w:bCs/>
              </w:rPr>
              <w:t>$svb_2_capacity$</w:t>
            </w:r>
          </w:p>
        </w:tc>
        <w:tc>
          <w:tcPr>
            <w:tcW w:w="961"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06A79EC6" w14:textId="082553AE" w:rsidR="00674C29" w:rsidRPr="006E48F2" w:rsidRDefault="00674C29" w:rsidP="00516CBE">
            <w:pPr>
              <w:jc w:val="center"/>
            </w:pPr>
          </w:p>
        </w:tc>
        <w:tc>
          <w:tcPr>
            <w:tcW w:w="1305" w:type="dxa"/>
            <w:tcBorders>
              <w:top w:val="single" w:sz="4" w:space="0" w:color="000000"/>
              <w:left w:val="single" w:sz="4" w:space="0" w:color="000000"/>
              <w:bottom w:val="single" w:sz="4" w:space="0" w:color="000000"/>
              <w:right w:val="single" w:sz="4" w:space="0" w:color="000000"/>
            </w:tcBorders>
          </w:tcPr>
          <w:p w14:paraId="6782B4C5" w14:textId="2A601710" w:rsidR="00674C29" w:rsidRPr="006E48F2" w:rsidRDefault="00674C29" w:rsidP="00516CBE">
            <w:pPr>
              <w:jc w:val="center"/>
            </w:pPr>
            <w:r w:rsidRPr="006E48F2">
              <w:rPr>
                <w:bCs/>
              </w:rPr>
              <w:t>$svb_2_sp$</w:t>
            </w:r>
          </w:p>
        </w:tc>
        <w:tc>
          <w:tcPr>
            <w:tcW w:w="1771" w:type="dxa"/>
            <w:vMerge/>
            <w:tcBorders>
              <w:top w:val="nil"/>
              <w:left w:val="single" w:sz="4" w:space="0" w:color="000000"/>
              <w:bottom w:val="nil"/>
              <w:right w:val="single" w:sz="4" w:space="0" w:color="000000"/>
            </w:tcBorders>
          </w:tcPr>
          <w:p w14:paraId="1C5DD52A" w14:textId="77777777" w:rsidR="00674C29" w:rsidRPr="006E48F2" w:rsidRDefault="00674C29" w:rsidP="00674C29">
            <w:pPr>
              <w:spacing w:after="160" w:line="259" w:lineRule="auto"/>
              <w:ind w:left="0" w:firstLine="0"/>
              <w:jc w:val="center"/>
            </w:pPr>
          </w:p>
        </w:tc>
      </w:tr>
      <w:tr w:rsidR="00674C29" w:rsidRPr="006E48F2" w14:paraId="770B26FD" w14:textId="77777777" w:rsidTr="00516CBE">
        <w:trPr>
          <w:trHeight w:val="210"/>
        </w:trPr>
        <w:tc>
          <w:tcPr>
            <w:tcW w:w="1939" w:type="dxa"/>
            <w:tcBorders>
              <w:top w:val="single" w:sz="4" w:space="0" w:color="000000"/>
              <w:left w:val="single" w:sz="4" w:space="0" w:color="000000"/>
              <w:bottom w:val="single" w:sz="4" w:space="0" w:color="000000"/>
              <w:right w:val="single" w:sz="4" w:space="0" w:color="000000"/>
            </w:tcBorders>
          </w:tcPr>
          <w:p w14:paraId="3E7EC99E" w14:textId="1A80E047" w:rsidR="00674C29" w:rsidRPr="006E48F2" w:rsidRDefault="00674C29" w:rsidP="00674C29">
            <w:pPr>
              <w:jc w:val="center"/>
            </w:pPr>
            <w:r w:rsidRPr="006E48F2">
              <w:t>SVB 3</w:t>
            </w:r>
          </w:p>
        </w:tc>
        <w:tc>
          <w:tcPr>
            <w:tcW w:w="2172" w:type="dxa"/>
            <w:tcBorders>
              <w:top w:val="single" w:sz="4" w:space="0" w:color="000000"/>
              <w:left w:val="single" w:sz="4" w:space="0" w:color="000000"/>
              <w:bottom w:val="single" w:sz="4" w:space="0" w:color="000000"/>
              <w:right w:val="single" w:sz="4" w:space="0" w:color="000000"/>
            </w:tcBorders>
          </w:tcPr>
          <w:p w14:paraId="21098CB0" w14:textId="0E915738" w:rsidR="00674C29" w:rsidRPr="006E48F2" w:rsidRDefault="00674C29" w:rsidP="00516CBE">
            <w:pPr>
              <w:jc w:val="center"/>
            </w:pPr>
            <w:r w:rsidRPr="006E48F2">
              <w:rPr>
                <w:bCs/>
              </w:rPr>
              <w:t>$svb_3_make$</w:t>
            </w:r>
          </w:p>
        </w:tc>
        <w:tc>
          <w:tcPr>
            <w:tcW w:w="1932" w:type="dxa"/>
            <w:tcBorders>
              <w:top w:val="single" w:sz="4" w:space="0" w:color="000000"/>
              <w:left w:val="single" w:sz="4" w:space="0" w:color="000000"/>
              <w:bottom w:val="single" w:sz="4" w:space="0" w:color="000000"/>
              <w:right w:val="single" w:sz="4" w:space="0" w:color="000000"/>
            </w:tcBorders>
          </w:tcPr>
          <w:p w14:paraId="0667110F" w14:textId="13EBC6DA" w:rsidR="00674C29" w:rsidRPr="006E48F2" w:rsidRDefault="00674C29" w:rsidP="00516CBE">
            <w:pPr>
              <w:jc w:val="center"/>
            </w:pPr>
            <w:r w:rsidRPr="006E48F2">
              <w:rPr>
                <w:bCs/>
              </w:rPr>
              <w:t>$svb_3_capacity$</w:t>
            </w:r>
          </w:p>
        </w:tc>
        <w:tc>
          <w:tcPr>
            <w:tcW w:w="961"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3B062D1D" w14:textId="1B07EE97" w:rsidR="00674C29" w:rsidRPr="006E48F2" w:rsidRDefault="00674C29" w:rsidP="00516CBE">
            <w:pPr>
              <w:jc w:val="center"/>
            </w:pPr>
          </w:p>
        </w:tc>
        <w:tc>
          <w:tcPr>
            <w:tcW w:w="1305" w:type="dxa"/>
            <w:tcBorders>
              <w:top w:val="single" w:sz="4" w:space="0" w:color="000000"/>
              <w:left w:val="single" w:sz="4" w:space="0" w:color="000000"/>
              <w:bottom w:val="single" w:sz="4" w:space="0" w:color="000000"/>
              <w:right w:val="single" w:sz="4" w:space="0" w:color="000000"/>
            </w:tcBorders>
          </w:tcPr>
          <w:p w14:paraId="76FD8201" w14:textId="5B261AB5" w:rsidR="00674C29" w:rsidRPr="006E48F2" w:rsidRDefault="00674C29" w:rsidP="00516CBE">
            <w:pPr>
              <w:jc w:val="center"/>
            </w:pPr>
            <w:r w:rsidRPr="006E48F2">
              <w:rPr>
                <w:bCs/>
              </w:rPr>
              <w:t>$svb_3_sp$</w:t>
            </w:r>
          </w:p>
        </w:tc>
        <w:tc>
          <w:tcPr>
            <w:tcW w:w="1771" w:type="dxa"/>
            <w:vMerge/>
            <w:tcBorders>
              <w:top w:val="nil"/>
              <w:left w:val="single" w:sz="4" w:space="0" w:color="000000"/>
              <w:bottom w:val="nil"/>
              <w:right w:val="single" w:sz="4" w:space="0" w:color="000000"/>
            </w:tcBorders>
          </w:tcPr>
          <w:p w14:paraId="767163B6" w14:textId="77777777" w:rsidR="00674C29" w:rsidRPr="006E48F2" w:rsidRDefault="00674C29" w:rsidP="00674C29">
            <w:pPr>
              <w:spacing w:after="160" w:line="259" w:lineRule="auto"/>
              <w:ind w:left="0" w:firstLine="0"/>
              <w:jc w:val="center"/>
            </w:pPr>
          </w:p>
        </w:tc>
      </w:tr>
      <w:tr w:rsidR="00674C29" w:rsidRPr="006E48F2" w14:paraId="15153D24" w14:textId="77777777" w:rsidTr="00516CBE">
        <w:trPr>
          <w:trHeight w:val="273"/>
        </w:trPr>
        <w:tc>
          <w:tcPr>
            <w:tcW w:w="1939" w:type="dxa"/>
            <w:tcBorders>
              <w:top w:val="single" w:sz="4" w:space="0" w:color="000000"/>
              <w:left w:val="single" w:sz="4" w:space="0" w:color="000000"/>
              <w:bottom w:val="single" w:sz="4" w:space="0" w:color="000000"/>
              <w:right w:val="single" w:sz="4" w:space="0" w:color="000000"/>
            </w:tcBorders>
          </w:tcPr>
          <w:p w14:paraId="01E3AB14" w14:textId="20A0999E" w:rsidR="00674C29" w:rsidRPr="006E48F2" w:rsidRDefault="00674C29" w:rsidP="00674C29">
            <w:pPr>
              <w:jc w:val="center"/>
            </w:pPr>
            <w:r w:rsidRPr="006E48F2">
              <w:t>Pressure Gauge</w:t>
            </w:r>
          </w:p>
        </w:tc>
        <w:tc>
          <w:tcPr>
            <w:tcW w:w="2172" w:type="dxa"/>
            <w:tcBorders>
              <w:top w:val="single" w:sz="4" w:space="0" w:color="000000"/>
              <w:left w:val="single" w:sz="4" w:space="0" w:color="000000"/>
              <w:bottom w:val="single" w:sz="4" w:space="0" w:color="000000"/>
              <w:right w:val="single" w:sz="4" w:space="0" w:color="000000"/>
            </w:tcBorders>
          </w:tcPr>
          <w:p w14:paraId="1626D8CA" w14:textId="50F07ABB" w:rsidR="00674C29" w:rsidRPr="006E48F2" w:rsidRDefault="00674C29" w:rsidP="00516CBE">
            <w:pPr>
              <w:jc w:val="center"/>
            </w:pPr>
            <w:r w:rsidRPr="006E48F2">
              <w:rPr>
                <w:bCs/>
              </w:rPr>
              <w:t>$</w:t>
            </w:r>
            <w:proofErr w:type="spellStart"/>
            <w:r w:rsidRPr="006E48F2">
              <w:rPr>
                <w:bCs/>
              </w:rPr>
              <w:t>svb_gauge_make</w:t>
            </w:r>
            <w:proofErr w:type="spellEnd"/>
            <w:r w:rsidRPr="006E48F2">
              <w:rPr>
                <w:bCs/>
              </w:rPr>
              <w:t>$</w:t>
            </w:r>
          </w:p>
        </w:tc>
        <w:tc>
          <w:tcPr>
            <w:tcW w:w="1932"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6B576B8A" w14:textId="1A58C90F" w:rsidR="00674C29" w:rsidRPr="006E48F2" w:rsidRDefault="00674C29" w:rsidP="00516CBE">
            <w:pPr>
              <w:jc w:val="center"/>
            </w:pPr>
          </w:p>
        </w:tc>
        <w:tc>
          <w:tcPr>
            <w:tcW w:w="961" w:type="dxa"/>
            <w:tcBorders>
              <w:top w:val="single" w:sz="4" w:space="0" w:color="000000"/>
              <w:left w:val="single" w:sz="4" w:space="0" w:color="000000"/>
              <w:bottom w:val="single" w:sz="4" w:space="0" w:color="000000"/>
              <w:right w:val="single" w:sz="4" w:space="0" w:color="000000"/>
            </w:tcBorders>
          </w:tcPr>
          <w:p w14:paraId="13C579C8" w14:textId="2D889BA8" w:rsidR="00674C29" w:rsidRPr="006E48F2" w:rsidRDefault="00674C29" w:rsidP="00516CBE">
            <w:pPr>
              <w:jc w:val="center"/>
            </w:pPr>
            <w:r w:rsidRPr="006E48F2">
              <w:rPr>
                <w:bCs/>
              </w:rPr>
              <w:t>$</w:t>
            </w:r>
            <w:proofErr w:type="spellStart"/>
            <w:r w:rsidRPr="006E48F2">
              <w:rPr>
                <w:bCs/>
              </w:rPr>
              <w:t>svb_gauge_range</w:t>
            </w:r>
            <w:proofErr w:type="spellEnd"/>
            <w:r w:rsidRPr="006E48F2">
              <w:rPr>
                <w:bCs/>
              </w:rPr>
              <w:t>$</w:t>
            </w:r>
          </w:p>
        </w:tc>
        <w:tc>
          <w:tcPr>
            <w:tcW w:w="1305"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19DDAFD2" w14:textId="5B2612BF" w:rsidR="00674C29" w:rsidRPr="006E48F2" w:rsidRDefault="00674C29" w:rsidP="00516CBE">
            <w:pPr>
              <w:jc w:val="center"/>
            </w:pPr>
          </w:p>
        </w:tc>
        <w:tc>
          <w:tcPr>
            <w:tcW w:w="1771" w:type="dxa"/>
            <w:vMerge/>
            <w:tcBorders>
              <w:top w:val="nil"/>
              <w:left w:val="single" w:sz="4" w:space="0" w:color="000000"/>
              <w:bottom w:val="single" w:sz="4" w:space="0" w:color="000000"/>
              <w:right w:val="single" w:sz="4" w:space="0" w:color="000000"/>
            </w:tcBorders>
          </w:tcPr>
          <w:p w14:paraId="68AECDAC" w14:textId="77777777" w:rsidR="00674C29" w:rsidRPr="006E48F2" w:rsidRDefault="00674C29" w:rsidP="00674C29">
            <w:pPr>
              <w:spacing w:after="160" w:line="259" w:lineRule="auto"/>
              <w:ind w:left="0" w:firstLine="0"/>
              <w:jc w:val="center"/>
            </w:pPr>
          </w:p>
        </w:tc>
      </w:tr>
    </w:tbl>
    <w:p w14:paraId="5EAAB655" w14:textId="77777777" w:rsidR="00C26C51" w:rsidRPr="006E48F2" w:rsidRDefault="00C26C51" w:rsidP="002B5D83">
      <w:pPr>
        <w:ind w:left="0" w:firstLine="0"/>
        <w:jc w:val="center"/>
      </w:pPr>
    </w:p>
    <w:p w14:paraId="30190251" w14:textId="475D63C0" w:rsidR="00C26C51" w:rsidRDefault="00DB4FCC" w:rsidP="00157461">
      <w:pPr>
        <w:ind w:left="0" w:firstLine="0"/>
      </w:pPr>
      <w:r w:rsidRPr="00DB4FCC">
        <w:t xml:space="preserve">SVB1 is required to be set 5 </w:t>
      </w:r>
      <w:proofErr w:type="spellStart"/>
      <w:r w:rsidRPr="00DB4FCC">
        <w:t>psig</w:t>
      </w:r>
      <w:proofErr w:type="spellEnd"/>
      <w:r w:rsidRPr="00DB4FCC">
        <w:t xml:space="preserve"> higher than HHBSPLS &amp; no more than 30 </w:t>
      </w:r>
      <w:proofErr w:type="spellStart"/>
      <w:r w:rsidRPr="00DB4FCC">
        <w:t>psig</w:t>
      </w:r>
      <w:proofErr w:type="spellEnd"/>
      <w:r w:rsidRPr="00DB4FCC">
        <w:t xml:space="preserve"> higher than normal operating pressure. SVB2 is required to be set 5 </w:t>
      </w:r>
      <w:proofErr w:type="spellStart"/>
      <w:r w:rsidRPr="00DB4FCC">
        <w:t>psig</w:t>
      </w:r>
      <w:proofErr w:type="spellEnd"/>
      <w:r w:rsidRPr="00DB4FCC">
        <w:t xml:space="preserve"> or higher than SVB1 &amp; at least 5 </w:t>
      </w:r>
      <w:proofErr w:type="spellStart"/>
      <w:r w:rsidRPr="00DB4FCC">
        <w:t>psig</w:t>
      </w:r>
      <w:proofErr w:type="spellEnd"/>
      <w:r w:rsidRPr="00DB4FCC">
        <w:t xml:space="preserve"> or more below boiler MAWP. Each SVB is required to be separately and directly vented outside. Vent lines are required not to contact drip pan ells when hot. Drip Pan ell drains must be piped separately not combined. Steam safety valves on high pressure boilers must be of steel construction.</w:t>
      </w:r>
    </w:p>
    <w:p w14:paraId="64C8A92B" w14:textId="77777777" w:rsidR="00DB4FCC" w:rsidRPr="006E48F2" w:rsidRDefault="00DB4FCC" w:rsidP="00157461">
      <w:pPr>
        <w:ind w:left="0" w:firstLine="0"/>
      </w:pPr>
    </w:p>
    <w:tbl>
      <w:tblPr>
        <w:tblStyle w:val="TableGrid"/>
        <w:tblW w:w="9578" w:type="dxa"/>
        <w:jc w:val="center"/>
        <w:tblInd w:w="0" w:type="dxa"/>
        <w:tblCellMar>
          <w:top w:w="14" w:type="dxa"/>
          <w:left w:w="108" w:type="dxa"/>
          <w:right w:w="115" w:type="dxa"/>
        </w:tblCellMar>
        <w:tblLook w:val="04A0" w:firstRow="1" w:lastRow="0" w:firstColumn="1" w:lastColumn="0" w:noHBand="0" w:noVBand="1"/>
      </w:tblPr>
      <w:tblGrid>
        <w:gridCol w:w="1274"/>
        <w:gridCol w:w="4153"/>
        <w:gridCol w:w="4151"/>
      </w:tblGrid>
      <w:tr w:rsidR="00E1055A" w:rsidRPr="006E48F2" w14:paraId="1E640FF8" w14:textId="77777777" w:rsidTr="00011780">
        <w:trPr>
          <w:trHeight w:val="286"/>
          <w:jc w:val="center"/>
        </w:trPr>
        <w:tc>
          <w:tcPr>
            <w:tcW w:w="1274" w:type="dxa"/>
            <w:tcBorders>
              <w:top w:val="single" w:sz="4" w:space="0" w:color="000000"/>
              <w:left w:val="single" w:sz="4" w:space="0" w:color="000000"/>
              <w:bottom w:val="single" w:sz="4" w:space="0" w:color="000000"/>
              <w:right w:val="single" w:sz="4" w:space="0" w:color="000000"/>
            </w:tcBorders>
          </w:tcPr>
          <w:p w14:paraId="471EB204" w14:textId="77777777" w:rsidR="00E1055A" w:rsidRPr="006E48F2" w:rsidRDefault="000501D5" w:rsidP="00157461">
            <w:pPr>
              <w:spacing w:after="0" w:line="259" w:lineRule="auto"/>
              <w:ind w:left="0" w:firstLine="0"/>
              <w:jc w:val="center"/>
            </w:pPr>
            <w:r w:rsidRPr="006E48F2">
              <w:rPr>
                <w:b/>
              </w:rPr>
              <w:t xml:space="preserve">Item </w:t>
            </w:r>
          </w:p>
        </w:tc>
        <w:tc>
          <w:tcPr>
            <w:tcW w:w="4153" w:type="dxa"/>
            <w:tcBorders>
              <w:top w:val="single" w:sz="4" w:space="0" w:color="000000"/>
              <w:left w:val="single" w:sz="4" w:space="0" w:color="000000"/>
              <w:bottom w:val="single" w:sz="4" w:space="0" w:color="000000"/>
              <w:right w:val="single" w:sz="4" w:space="0" w:color="000000"/>
            </w:tcBorders>
          </w:tcPr>
          <w:p w14:paraId="7FA00B61" w14:textId="4A3AFA8A" w:rsidR="00E1055A" w:rsidRPr="006E48F2" w:rsidRDefault="000501D5" w:rsidP="00157461">
            <w:pPr>
              <w:spacing w:after="0" w:line="259" w:lineRule="auto"/>
              <w:ind w:left="0" w:firstLine="0"/>
              <w:jc w:val="center"/>
            </w:pPr>
            <w:r w:rsidRPr="006E48F2">
              <w:rPr>
                <w:b/>
              </w:rPr>
              <w:t>MAWP (</w:t>
            </w:r>
            <w:r w:rsidR="00477029" w:rsidRPr="006E48F2">
              <w:rPr>
                <w:b/>
              </w:rPr>
              <w:t>psi</w:t>
            </w:r>
            <w:r w:rsidRPr="006E48F2">
              <w:rPr>
                <w:b/>
              </w:rPr>
              <w:t xml:space="preserve">) </w:t>
            </w:r>
          </w:p>
        </w:tc>
        <w:tc>
          <w:tcPr>
            <w:tcW w:w="4151" w:type="dxa"/>
            <w:tcBorders>
              <w:top w:val="single" w:sz="4" w:space="0" w:color="000000"/>
              <w:left w:val="single" w:sz="4" w:space="0" w:color="000000"/>
              <w:bottom w:val="single" w:sz="4" w:space="0" w:color="000000"/>
              <w:right w:val="single" w:sz="4" w:space="0" w:color="000000"/>
            </w:tcBorders>
          </w:tcPr>
          <w:p w14:paraId="39E196D4" w14:textId="77777777" w:rsidR="00E1055A" w:rsidRPr="006E48F2" w:rsidRDefault="000501D5" w:rsidP="00157461">
            <w:pPr>
              <w:spacing w:after="0" w:line="259" w:lineRule="auto"/>
              <w:ind w:left="0" w:firstLine="0"/>
              <w:jc w:val="center"/>
            </w:pPr>
            <w:r w:rsidRPr="006E48F2">
              <w:rPr>
                <w:b/>
              </w:rPr>
              <w:t>Capacity (</w:t>
            </w:r>
            <w:proofErr w:type="spellStart"/>
            <w:r w:rsidRPr="006E48F2">
              <w:rPr>
                <w:b/>
              </w:rPr>
              <w:t>lb</w:t>
            </w:r>
            <w:proofErr w:type="spellEnd"/>
            <w:r w:rsidRPr="006E48F2">
              <w:rPr>
                <w:b/>
              </w:rPr>
              <w:t>/</w:t>
            </w:r>
            <w:proofErr w:type="spellStart"/>
            <w:r w:rsidRPr="006E48F2">
              <w:rPr>
                <w:b/>
              </w:rPr>
              <w:t>hr</w:t>
            </w:r>
            <w:proofErr w:type="spellEnd"/>
            <w:r w:rsidRPr="006E48F2">
              <w:rPr>
                <w:b/>
              </w:rPr>
              <w:t xml:space="preserve">) </w:t>
            </w:r>
          </w:p>
        </w:tc>
      </w:tr>
      <w:tr w:rsidR="00E1055A" w:rsidRPr="006E48F2" w14:paraId="547E26E5" w14:textId="77777777" w:rsidTr="00011780">
        <w:trPr>
          <w:trHeight w:val="288"/>
          <w:jc w:val="center"/>
        </w:trPr>
        <w:tc>
          <w:tcPr>
            <w:tcW w:w="1274" w:type="dxa"/>
            <w:tcBorders>
              <w:top w:val="single" w:sz="4" w:space="0" w:color="000000"/>
              <w:left w:val="single" w:sz="4" w:space="0" w:color="000000"/>
              <w:bottom w:val="single" w:sz="4" w:space="0" w:color="000000"/>
              <w:right w:val="single" w:sz="4" w:space="0" w:color="000000"/>
            </w:tcBorders>
          </w:tcPr>
          <w:p w14:paraId="7FC56579" w14:textId="01DCF7C6" w:rsidR="00E1055A" w:rsidRPr="006E48F2" w:rsidRDefault="000501D5" w:rsidP="002B5D83">
            <w:pPr>
              <w:jc w:val="center"/>
            </w:pPr>
            <w:r w:rsidRPr="006E48F2">
              <w:t>Boiler</w:t>
            </w:r>
          </w:p>
        </w:tc>
        <w:tc>
          <w:tcPr>
            <w:tcW w:w="4153" w:type="dxa"/>
            <w:tcBorders>
              <w:top w:val="single" w:sz="4" w:space="0" w:color="000000"/>
              <w:left w:val="single" w:sz="4" w:space="0" w:color="000000"/>
              <w:bottom w:val="single" w:sz="4" w:space="0" w:color="000000"/>
              <w:right w:val="single" w:sz="4" w:space="0" w:color="000000"/>
            </w:tcBorders>
          </w:tcPr>
          <w:p w14:paraId="52D2BEA1" w14:textId="42E0E300" w:rsidR="00E1055A" w:rsidRPr="006E48F2" w:rsidRDefault="004777AC" w:rsidP="002B5D83">
            <w:pPr>
              <w:jc w:val="center"/>
            </w:pPr>
            <w:r w:rsidRPr="004777AC">
              <w:t>$</w:t>
            </w:r>
            <w:proofErr w:type="spellStart"/>
            <w:r w:rsidRPr="004777AC">
              <w:t>boiler_mawp</w:t>
            </w:r>
            <w:proofErr w:type="spellEnd"/>
            <w:r w:rsidRPr="004777AC">
              <w:t>$</w:t>
            </w:r>
          </w:p>
        </w:tc>
        <w:tc>
          <w:tcPr>
            <w:tcW w:w="4151" w:type="dxa"/>
            <w:tcBorders>
              <w:top w:val="single" w:sz="4" w:space="0" w:color="000000"/>
              <w:left w:val="single" w:sz="4" w:space="0" w:color="000000"/>
              <w:bottom w:val="single" w:sz="4" w:space="0" w:color="000000"/>
              <w:right w:val="single" w:sz="4" w:space="0" w:color="000000"/>
            </w:tcBorders>
          </w:tcPr>
          <w:p w14:paraId="79E80113" w14:textId="1649BC0E" w:rsidR="00E1055A" w:rsidRPr="006E48F2" w:rsidRDefault="004777AC" w:rsidP="002B5D83">
            <w:pPr>
              <w:jc w:val="center"/>
            </w:pPr>
            <w:r w:rsidRPr="004777AC">
              <w:t>$</w:t>
            </w:r>
            <w:proofErr w:type="spellStart"/>
            <w:r w:rsidRPr="004777AC">
              <w:t>boiler_capacity</w:t>
            </w:r>
            <w:proofErr w:type="spellEnd"/>
            <w:r w:rsidRPr="004777AC">
              <w:t>$</w:t>
            </w:r>
          </w:p>
        </w:tc>
      </w:tr>
    </w:tbl>
    <w:p w14:paraId="06A6F5BD" w14:textId="5F6DE16A" w:rsidR="00E1055A" w:rsidRPr="006E48F2" w:rsidRDefault="00011780" w:rsidP="00157461">
      <w:pPr>
        <w:spacing w:after="243" w:line="259" w:lineRule="auto"/>
        <w:ind w:left="0" w:firstLine="0"/>
      </w:pPr>
      <w:r>
        <w:rPr>
          <w:noProof/>
        </w:rPr>
        <w:drawing>
          <wp:anchor distT="0" distB="0" distL="114300" distR="114300" simplePos="0" relativeHeight="251686912" behindDoc="1" locked="0" layoutInCell="1" allowOverlap="1" wp14:anchorId="156D78D3" wp14:editId="19FB3D0D">
            <wp:simplePos x="0" y="0"/>
            <wp:positionH relativeFrom="column">
              <wp:posOffset>1060450</wp:posOffset>
            </wp:positionH>
            <wp:positionV relativeFrom="paragraph">
              <wp:posOffset>15275</wp:posOffset>
            </wp:positionV>
            <wp:extent cx="4263449" cy="2556510"/>
            <wp:effectExtent l="0" t="0" r="3810" b="0"/>
            <wp:wrapNone/>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263449" cy="2556510"/>
                    </a:xfrm>
                    <a:prstGeom prst="rect">
                      <a:avLst/>
                    </a:prstGeom>
                  </pic:spPr>
                </pic:pic>
              </a:graphicData>
            </a:graphic>
            <wp14:sizeRelH relativeFrom="margin">
              <wp14:pctWidth>0</wp14:pctWidth>
            </wp14:sizeRelH>
            <wp14:sizeRelV relativeFrom="margin">
              <wp14:pctHeight>0</wp14:pctHeight>
            </wp14:sizeRelV>
          </wp:anchor>
        </w:drawing>
      </w:r>
    </w:p>
    <w:p w14:paraId="4E2DFF45" w14:textId="1E0B2D9A" w:rsidR="00E1055A" w:rsidRPr="006E48F2" w:rsidRDefault="00E1055A" w:rsidP="00157461">
      <w:pPr>
        <w:spacing w:after="96" w:line="259" w:lineRule="auto"/>
        <w:ind w:left="0" w:firstLine="0"/>
      </w:pPr>
    </w:p>
    <w:p w14:paraId="2DE11F39" w14:textId="31263A77" w:rsidR="00F15B12" w:rsidRPr="006E48F2" w:rsidRDefault="00F15B12" w:rsidP="00157461">
      <w:pPr>
        <w:spacing w:after="96" w:line="259" w:lineRule="auto"/>
        <w:ind w:left="0" w:firstLine="0"/>
      </w:pPr>
    </w:p>
    <w:p w14:paraId="229DC4F8" w14:textId="199A1A7D" w:rsidR="00F15B12" w:rsidRPr="006E48F2" w:rsidRDefault="00F15B12" w:rsidP="00157461">
      <w:pPr>
        <w:spacing w:after="96" w:line="259" w:lineRule="auto"/>
        <w:ind w:left="0" w:firstLine="0"/>
      </w:pPr>
    </w:p>
    <w:p w14:paraId="47F6F052" w14:textId="676E5B7E" w:rsidR="00F15B12" w:rsidRPr="006E48F2" w:rsidRDefault="00F15B12" w:rsidP="00157461">
      <w:pPr>
        <w:spacing w:after="96" w:line="259" w:lineRule="auto"/>
        <w:ind w:left="0" w:firstLine="0"/>
      </w:pPr>
    </w:p>
    <w:p w14:paraId="0FB8EB96" w14:textId="443281CE" w:rsidR="00F15B12" w:rsidRPr="006E48F2" w:rsidRDefault="00F15B12" w:rsidP="00157461">
      <w:pPr>
        <w:spacing w:after="96" w:line="259" w:lineRule="auto"/>
        <w:ind w:left="0" w:firstLine="0"/>
      </w:pPr>
    </w:p>
    <w:p w14:paraId="60AA8B09" w14:textId="09A4B1E3" w:rsidR="00F15B12" w:rsidRPr="006E48F2" w:rsidRDefault="00F15B12" w:rsidP="00157461">
      <w:pPr>
        <w:spacing w:after="96" w:line="259" w:lineRule="auto"/>
        <w:ind w:left="0" w:firstLine="0"/>
      </w:pPr>
    </w:p>
    <w:p w14:paraId="0E490E3C" w14:textId="23B3D330" w:rsidR="00F15B12" w:rsidRPr="006E48F2" w:rsidRDefault="00F15B12" w:rsidP="00157461">
      <w:pPr>
        <w:spacing w:after="96" w:line="259" w:lineRule="auto"/>
        <w:ind w:left="0" w:firstLine="0"/>
      </w:pPr>
    </w:p>
    <w:p w14:paraId="44B9A58A" w14:textId="21107574" w:rsidR="00F15B12" w:rsidRPr="006E48F2" w:rsidRDefault="00F15B12" w:rsidP="00157461">
      <w:pPr>
        <w:spacing w:after="96" w:line="259" w:lineRule="auto"/>
        <w:ind w:left="0" w:firstLine="0"/>
      </w:pPr>
    </w:p>
    <w:p w14:paraId="0F76A036" w14:textId="54ECEC84" w:rsidR="00F15B12" w:rsidRPr="006E48F2" w:rsidRDefault="00F15B12" w:rsidP="00157461">
      <w:pPr>
        <w:spacing w:after="96" w:line="259" w:lineRule="auto"/>
        <w:ind w:left="0" w:firstLine="0"/>
      </w:pPr>
    </w:p>
    <w:p w14:paraId="203A66F0" w14:textId="77777777" w:rsidR="00F15B12" w:rsidRPr="006E48F2" w:rsidRDefault="00F15B12" w:rsidP="002B5D83">
      <w:pPr>
        <w:pBdr>
          <w:top w:val="single" w:sz="18" w:space="1" w:color="auto"/>
        </w:pBdr>
      </w:pPr>
    </w:p>
    <w:p w14:paraId="55A6C8F7" w14:textId="77777777" w:rsidR="00E1055A" w:rsidRPr="006E48F2" w:rsidRDefault="000501D5" w:rsidP="009C0CB1">
      <w:pPr>
        <w:pStyle w:val="ListParagraph"/>
        <w:numPr>
          <w:ilvl w:val="0"/>
          <w:numId w:val="9"/>
        </w:numPr>
        <w:spacing w:line="248" w:lineRule="auto"/>
      </w:pPr>
      <w:r w:rsidRPr="006E48F2">
        <w:rPr>
          <w:sz w:val="22"/>
        </w:rPr>
        <w:t>NEVER ALLOW BOILER PRESSURE TO EXCEED MAWP</w:t>
      </w:r>
    </w:p>
    <w:p w14:paraId="7A788FD5" w14:textId="55978CAF" w:rsidR="00E1055A" w:rsidRPr="006E48F2" w:rsidRDefault="000501D5" w:rsidP="009C0CB1">
      <w:pPr>
        <w:pStyle w:val="ListParagraph"/>
        <w:numPr>
          <w:ilvl w:val="0"/>
          <w:numId w:val="9"/>
        </w:numPr>
        <w:spacing w:line="248" w:lineRule="auto"/>
      </w:pPr>
      <w:r w:rsidRPr="006E48F2">
        <w:rPr>
          <w:sz w:val="22"/>
        </w:rPr>
        <w:t xml:space="preserve">With boiler off, jumper </w:t>
      </w:r>
      <w:r w:rsidR="00011780">
        <w:rPr>
          <w:sz w:val="22"/>
        </w:rPr>
        <w:t>high</w:t>
      </w:r>
      <w:r w:rsidRPr="006E48F2">
        <w:rPr>
          <w:sz w:val="22"/>
        </w:rPr>
        <w:t xml:space="preserve"> and </w:t>
      </w:r>
      <w:r w:rsidR="00011780">
        <w:rPr>
          <w:sz w:val="22"/>
        </w:rPr>
        <w:t>high-high</w:t>
      </w:r>
      <w:r w:rsidRPr="006E48F2">
        <w:rPr>
          <w:sz w:val="22"/>
        </w:rPr>
        <w:t xml:space="preserve"> steam pressure switches.</w:t>
      </w:r>
    </w:p>
    <w:p w14:paraId="7E32D1FD" w14:textId="31FCF1AA" w:rsidR="00E1055A" w:rsidRPr="006E48F2" w:rsidRDefault="000501D5" w:rsidP="009C0CB1">
      <w:pPr>
        <w:pStyle w:val="ListParagraph"/>
        <w:numPr>
          <w:ilvl w:val="0"/>
          <w:numId w:val="9"/>
        </w:numPr>
        <w:spacing w:after="27" w:line="248" w:lineRule="auto"/>
      </w:pPr>
      <w:r w:rsidRPr="006E48F2">
        <w:rPr>
          <w:sz w:val="22"/>
        </w:rPr>
        <w:t>Close the steam supply valves from the boiler and test the drains on the safety valve drip pan ells by pouring water into them and noting that water flows freely.  Unstop drains before proceeding.</w:t>
      </w:r>
    </w:p>
    <w:p w14:paraId="7EAEE199" w14:textId="77777777" w:rsidR="00E1055A" w:rsidRPr="006E48F2" w:rsidRDefault="000501D5" w:rsidP="009C0CB1">
      <w:pPr>
        <w:pStyle w:val="ListParagraph"/>
        <w:numPr>
          <w:ilvl w:val="0"/>
          <w:numId w:val="9"/>
        </w:numPr>
        <w:spacing w:line="248" w:lineRule="auto"/>
      </w:pPr>
      <w:r w:rsidRPr="006E48F2">
        <w:rPr>
          <w:sz w:val="22"/>
        </w:rPr>
        <w:t>Raise the steam pressure slowly by firing the boiler at low fire.</w:t>
      </w:r>
    </w:p>
    <w:p w14:paraId="1611B32E" w14:textId="77777777" w:rsidR="00E1055A" w:rsidRPr="006E48F2" w:rsidRDefault="000501D5" w:rsidP="009C0CB1">
      <w:pPr>
        <w:pStyle w:val="ListParagraph"/>
        <w:numPr>
          <w:ilvl w:val="0"/>
          <w:numId w:val="9"/>
        </w:numPr>
        <w:spacing w:after="26" w:line="248" w:lineRule="auto"/>
      </w:pPr>
      <w:r w:rsidRPr="006E48F2">
        <w:rPr>
          <w:sz w:val="22"/>
        </w:rPr>
        <w:t>Note the pressure that the first &amp; subsequent safety valves opened. (may require increasing firing rate).</w:t>
      </w:r>
    </w:p>
    <w:p w14:paraId="4013A448" w14:textId="77777777" w:rsidR="00E1055A" w:rsidRPr="006E48F2" w:rsidRDefault="000501D5" w:rsidP="009C0CB1">
      <w:pPr>
        <w:pStyle w:val="ListParagraph"/>
        <w:numPr>
          <w:ilvl w:val="0"/>
          <w:numId w:val="9"/>
        </w:numPr>
        <w:spacing w:after="27" w:line="248" w:lineRule="auto"/>
      </w:pPr>
      <w:r w:rsidRPr="006E48F2">
        <w:rPr>
          <w:sz w:val="22"/>
        </w:rPr>
        <w:t>Place boiler in high fire and determine if steam pressure rises with both SVB open (Accumulation Test).</w:t>
      </w:r>
    </w:p>
    <w:p w14:paraId="4C923D51" w14:textId="77777777" w:rsidR="00E1055A" w:rsidRPr="006E48F2" w:rsidRDefault="000501D5" w:rsidP="009C0CB1">
      <w:pPr>
        <w:pStyle w:val="ListParagraph"/>
        <w:numPr>
          <w:ilvl w:val="0"/>
          <w:numId w:val="9"/>
        </w:numPr>
        <w:spacing w:line="248" w:lineRule="auto"/>
      </w:pPr>
      <w:r w:rsidRPr="006E48F2">
        <w:rPr>
          <w:sz w:val="22"/>
        </w:rPr>
        <w:t>Shut boiler off and note the pressures that the safety valves close.</w:t>
      </w:r>
    </w:p>
    <w:p w14:paraId="21471A21" w14:textId="77777777" w:rsidR="00511A4E" w:rsidRPr="006E48F2" w:rsidRDefault="00511A4E" w:rsidP="00157461">
      <w:pPr>
        <w:spacing w:line="248" w:lineRule="auto"/>
        <w:ind w:left="0" w:firstLine="0"/>
        <w:rPr>
          <w:sz w:val="22"/>
        </w:rPr>
      </w:pPr>
    </w:p>
    <w:tbl>
      <w:tblPr>
        <w:tblStyle w:val="TableGrid0"/>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035"/>
      </w:tblGrid>
      <w:tr w:rsidR="006D583E" w14:paraId="6C583AA3" w14:textId="77777777" w:rsidTr="000772E7">
        <w:tc>
          <w:tcPr>
            <w:tcW w:w="5035" w:type="dxa"/>
            <w:shd w:val="clear" w:color="auto" w:fill="E7E6E6" w:themeFill="background2"/>
          </w:tcPr>
          <w:p w14:paraId="0571CFD9" w14:textId="77777777" w:rsidR="006D583E" w:rsidRDefault="006D583E" w:rsidP="000772E7">
            <w:r w:rsidRPr="00A14397">
              <w:rPr>
                <w:szCs w:val="24"/>
              </w:rPr>
              <w:t>$</w:t>
            </w:r>
            <w:proofErr w:type="spellStart"/>
            <w:r w:rsidRPr="00A14397">
              <w:rPr>
                <w:szCs w:val="24"/>
              </w:rPr>
              <w:t>va_loc</w:t>
            </w:r>
            <w:proofErr w:type="spellEnd"/>
            <w:r w:rsidRPr="00A14397">
              <w:rPr>
                <w:szCs w:val="24"/>
              </w:rPr>
              <w:t>$</w:t>
            </w:r>
          </w:p>
        </w:tc>
        <w:tc>
          <w:tcPr>
            <w:tcW w:w="5035" w:type="dxa"/>
            <w:shd w:val="clear" w:color="auto" w:fill="E7E6E6" w:themeFill="background2"/>
          </w:tcPr>
          <w:p w14:paraId="7A3F6024"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3B9AE0FB" w14:textId="77777777" w:rsidR="001645B9" w:rsidRPr="006E48F2" w:rsidRDefault="001645B9" w:rsidP="00157461">
      <w:pPr>
        <w:spacing w:after="55" w:line="259" w:lineRule="auto"/>
        <w:ind w:left="0" w:firstLine="0"/>
      </w:pPr>
    </w:p>
    <w:tbl>
      <w:tblPr>
        <w:tblStyle w:val="TableGrid"/>
        <w:tblW w:w="9266" w:type="dxa"/>
        <w:jc w:val="center"/>
        <w:tblInd w:w="0" w:type="dxa"/>
        <w:tblCellMar>
          <w:top w:w="7" w:type="dxa"/>
          <w:right w:w="5" w:type="dxa"/>
        </w:tblCellMar>
        <w:tblLook w:val="04A0" w:firstRow="1" w:lastRow="0" w:firstColumn="1" w:lastColumn="0" w:noHBand="0" w:noVBand="1"/>
      </w:tblPr>
      <w:tblGrid>
        <w:gridCol w:w="4218"/>
        <w:gridCol w:w="1772"/>
        <w:gridCol w:w="1638"/>
        <w:gridCol w:w="1638"/>
      </w:tblGrid>
      <w:tr w:rsidR="00E1055A" w:rsidRPr="006E48F2" w14:paraId="134848CA" w14:textId="77777777" w:rsidTr="00674C29">
        <w:trPr>
          <w:trHeight w:val="264"/>
          <w:jc w:val="center"/>
        </w:trPr>
        <w:tc>
          <w:tcPr>
            <w:tcW w:w="4218" w:type="dxa"/>
            <w:tcBorders>
              <w:top w:val="single" w:sz="4" w:space="0" w:color="000000"/>
              <w:left w:val="single" w:sz="4" w:space="0" w:color="000000"/>
              <w:bottom w:val="single" w:sz="4" w:space="0" w:color="000000"/>
              <w:right w:val="single" w:sz="4" w:space="0" w:color="000000"/>
            </w:tcBorders>
          </w:tcPr>
          <w:p w14:paraId="0FA9DF72" w14:textId="77777777" w:rsidR="00E1055A" w:rsidRPr="006E48F2" w:rsidRDefault="000501D5" w:rsidP="00157461">
            <w:pPr>
              <w:spacing w:after="0" w:line="259" w:lineRule="auto"/>
              <w:ind w:left="0" w:firstLine="0"/>
              <w:jc w:val="center"/>
            </w:pPr>
            <w:r w:rsidRPr="006E48F2">
              <w:rPr>
                <w:b/>
                <w:sz w:val="22"/>
              </w:rPr>
              <w:t xml:space="preserve">Result </w:t>
            </w:r>
          </w:p>
        </w:tc>
        <w:tc>
          <w:tcPr>
            <w:tcW w:w="1772" w:type="dxa"/>
            <w:tcBorders>
              <w:top w:val="single" w:sz="4" w:space="0" w:color="000000"/>
              <w:left w:val="single" w:sz="4" w:space="0" w:color="000000"/>
              <w:bottom w:val="single" w:sz="4" w:space="0" w:color="000000"/>
              <w:right w:val="single" w:sz="4" w:space="0" w:color="000000"/>
            </w:tcBorders>
          </w:tcPr>
          <w:p w14:paraId="02EDC9F2" w14:textId="4852872A" w:rsidR="00E1055A" w:rsidRPr="006E48F2" w:rsidRDefault="000501D5" w:rsidP="00112403">
            <w:pPr>
              <w:spacing w:after="0" w:line="259" w:lineRule="auto"/>
              <w:ind w:left="0" w:firstLine="0"/>
              <w:jc w:val="center"/>
            </w:pPr>
            <w:r w:rsidRPr="006E48F2">
              <w:rPr>
                <w:b/>
                <w:sz w:val="22"/>
              </w:rPr>
              <w:t>Y/N</w:t>
            </w:r>
          </w:p>
        </w:tc>
        <w:tc>
          <w:tcPr>
            <w:tcW w:w="1638" w:type="dxa"/>
            <w:tcBorders>
              <w:top w:val="single" w:sz="4" w:space="0" w:color="000000"/>
              <w:left w:val="single" w:sz="4" w:space="0" w:color="000000"/>
              <w:bottom w:val="single" w:sz="4" w:space="0" w:color="000000"/>
              <w:right w:val="single" w:sz="4" w:space="0" w:color="000000"/>
            </w:tcBorders>
          </w:tcPr>
          <w:p w14:paraId="7768FEDC" w14:textId="77777777" w:rsidR="00E1055A" w:rsidRPr="006E48F2" w:rsidRDefault="000501D5" w:rsidP="00157461">
            <w:pPr>
              <w:spacing w:after="0" w:line="259" w:lineRule="auto"/>
              <w:ind w:left="0" w:firstLine="0"/>
              <w:jc w:val="center"/>
            </w:pPr>
            <w:r w:rsidRPr="006E48F2">
              <w:rPr>
                <w:b/>
                <w:sz w:val="22"/>
              </w:rPr>
              <w:t xml:space="preserve">Lift (P) </w:t>
            </w:r>
          </w:p>
        </w:tc>
        <w:tc>
          <w:tcPr>
            <w:tcW w:w="1638" w:type="dxa"/>
            <w:tcBorders>
              <w:top w:val="single" w:sz="4" w:space="0" w:color="000000"/>
              <w:left w:val="single" w:sz="4" w:space="0" w:color="000000"/>
              <w:bottom w:val="single" w:sz="4" w:space="0" w:color="000000"/>
              <w:right w:val="single" w:sz="4" w:space="0" w:color="000000"/>
            </w:tcBorders>
          </w:tcPr>
          <w:p w14:paraId="120635BD" w14:textId="77777777" w:rsidR="00E1055A" w:rsidRPr="006E48F2" w:rsidRDefault="000501D5" w:rsidP="00157461">
            <w:pPr>
              <w:spacing w:after="0" w:line="259" w:lineRule="auto"/>
              <w:ind w:left="0" w:firstLine="0"/>
              <w:jc w:val="center"/>
            </w:pPr>
            <w:r w:rsidRPr="006E48F2">
              <w:rPr>
                <w:b/>
                <w:sz w:val="22"/>
              </w:rPr>
              <w:t xml:space="preserve">Reseat (P) </w:t>
            </w:r>
          </w:p>
        </w:tc>
      </w:tr>
      <w:tr w:rsidR="00674C29" w:rsidRPr="006E48F2" w14:paraId="41174459" w14:textId="77777777" w:rsidTr="004777AC">
        <w:trPr>
          <w:trHeight w:val="516"/>
          <w:jc w:val="center"/>
        </w:trPr>
        <w:tc>
          <w:tcPr>
            <w:tcW w:w="4218" w:type="dxa"/>
            <w:tcBorders>
              <w:top w:val="single" w:sz="4" w:space="0" w:color="000000"/>
              <w:left w:val="single" w:sz="4" w:space="0" w:color="000000"/>
              <w:bottom w:val="single" w:sz="4" w:space="0" w:color="000000"/>
              <w:right w:val="single" w:sz="4" w:space="0" w:color="000000"/>
            </w:tcBorders>
          </w:tcPr>
          <w:p w14:paraId="571D188A" w14:textId="77777777" w:rsidR="00674C29" w:rsidRPr="006E48F2" w:rsidRDefault="00674C29" w:rsidP="00674C29">
            <w:pPr>
              <w:spacing w:after="0" w:line="259" w:lineRule="auto"/>
              <w:ind w:left="0" w:firstLine="0"/>
            </w:pPr>
            <w:r w:rsidRPr="006E48F2">
              <w:rPr>
                <w:sz w:val="22"/>
              </w:rPr>
              <w:t xml:space="preserve">Is the Lift &amp; Reseat Pressure correct for #1 SVB?  Record Pressures.  (See info below for correct values) </w:t>
            </w:r>
          </w:p>
        </w:tc>
        <w:tc>
          <w:tcPr>
            <w:tcW w:w="1772" w:type="dxa"/>
            <w:tcBorders>
              <w:top w:val="single" w:sz="4" w:space="0" w:color="000000"/>
              <w:left w:val="single" w:sz="4" w:space="0" w:color="000000"/>
              <w:bottom w:val="single" w:sz="4" w:space="0" w:color="000000"/>
              <w:right w:val="single" w:sz="4" w:space="0" w:color="000000"/>
            </w:tcBorders>
          </w:tcPr>
          <w:p w14:paraId="124357F4" w14:textId="129E2F83" w:rsidR="00674C29" w:rsidRPr="006E48F2" w:rsidRDefault="00674C29" w:rsidP="004777AC">
            <w:pPr>
              <w:jc w:val="center"/>
            </w:pPr>
            <w:r w:rsidRPr="006E48F2">
              <w:rPr>
                <w:bCs/>
              </w:rPr>
              <w:t>$svb_result_1$</w:t>
            </w:r>
          </w:p>
        </w:tc>
        <w:tc>
          <w:tcPr>
            <w:tcW w:w="1638" w:type="dxa"/>
            <w:tcBorders>
              <w:top w:val="single" w:sz="4" w:space="0" w:color="000000"/>
              <w:left w:val="single" w:sz="4" w:space="0" w:color="000000"/>
              <w:bottom w:val="single" w:sz="4" w:space="0" w:color="000000"/>
              <w:right w:val="single" w:sz="4" w:space="0" w:color="000000"/>
            </w:tcBorders>
          </w:tcPr>
          <w:p w14:paraId="3C91DBBF" w14:textId="352E2139" w:rsidR="00674C29" w:rsidRPr="006E48F2" w:rsidRDefault="00674C29" w:rsidP="004777AC">
            <w:pPr>
              <w:jc w:val="center"/>
            </w:pPr>
            <w:r w:rsidRPr="006E48F2">
              <w:rPr>
                <w:bCs/>
              </w:rPr>
              <w:t>$svb_result_2$</w:t>
            </w:r>
          </w:p>
        </w:tc>
        <w:tc>
          <w:tcPr>
            <w:tcW w:w="1638" w:type="dxa"/>
            <w:tcBorders>
              <w:top w:val="single" w:sz="4" w:space="0" w:color="000000"/>
              <w:left w:val="single" w:sz="4" w:space="0" w:color="000000"/>
              <w:bottom w:val="single" w:sz="4" w:space="0" w:color="000000"/>
              <w:right w:val="single" w:sz="4" w:space="0" w:color="000000"/>
            </w:tcBorders>
          </w:tcPr>
          <w:p w14:paraId="42A7F964" w14:textId="6EFF5F35" w:rsidR="00674C29" w:rsidRPr="006E48F2" w:rsidRDefault="00674C29" w:rsidP="004777AC">
            <w:pPr>
              <w:jc w:val="center"/>
            </w:pPr>
            <w:r w:rsidRPr="006E48F2">
              <w:rPr>
                <w:bCs/>
              </w:rPr>
              <w:t>$svb_result_3$</w:t>
            </w:r>
          </w:p>
        </w:tc>
      </w:tr>
      <w:tr w:rsidR="00674C29" w:rsidRPr="006E48F2" w14:paraId="01005755" w14:textId="77777777" w:rsidTr="004777AC">
        <w:trPr>
          <w:trHeight w:val="516"/>
          <w:jc w:val="center"/>
        </w:trPr>
        <w:tc>
          <w:tcPr>
            <w:tcW w:w="4218" w:type="dxa"/>
            <w:tcBorders>
              <w:top w:val="single" w:sz="4" w:space="0" w:color="000000"/>
              <w:left w:val="single" w:sz="4" w:space="0" w:color="000000"/>
              <w:bottom w:val="single" w:sz="4" w:space="0" w:color="000000"/>
              <w:right w:val="single" w:sz="4" w:space="0" w:color="000000"/>
            </w:tcBorders>
          </w:tcPr>
          <w:p w14:paraId="34A5EE10" w14:textId="77777777" w:rsidR="00674C29" w:rsidRPr="006E48F2" w:rsidRDefault="00674C29" w:rsidP="00674C29">
            <w:pPr>
              <w:spacing w:after="0" w:line="259" w:lineRule="auto"/>
              <w:ind w:left="0" w:firstLine="0"/>
            </w:pPr>
            <w:r w:rsidRPr="006E48F2">
              <w:rPr>
                <w:sz w:val="22"/>
              </w:rPr>
              <w:t xml:space="preserve">Is the Lift &amp; Reseat Pressure correct for #2 SVB?  Record Pressures.  (See info below for correct values) </w:t>
            </w:r>
          </w:p>
        </w:tc>
        <w:tc>
          <w:tcPr>
            <w:tcW w:w="1772" w:type="dxa"/>
            <w:tcBorders>
              <w:top w:val="single" w:sz="4" w:space="0" w:color="000000"/>
              <w:left w:val="single" w:sz="4" w:space="0" w:color="000000"/>
              <w:bottom w:val="single" w:sz="4" w:space="0" w:color="000000"/>
              <w:right w:val="single" w:sz="4" w:space="0" w:color="000000"/>
            </w:tcBorders>
          </w:tcPr>
          <w:p w14:paraId="5CAAAC95" w14:textId="0C6F0948" w:rsidR="00674C29" w:rsidRPr="006E48F2" w:rsidRDefault="00674C29" w:rsidP="004777AC">
            <w:pPr>
              <w:jc w:val="center"/>
            </w:pPr>
            <w:r w:rsidRPr="006E48F2">
              <w:rPr>
                <w:bCs/>
              </w:rPr>
              <w:t>$svb_result_4$</w:t>
            </w:r>
          </w:p>
        </w:tc>
        <w:tc>
          <w:tcPr>
            <w:tcW w:w="1638" w:type="dxa"/>
            <w:tcBorders>
              <w:top w:val="single" w:sz="4" w:space="0" w:color="000000"/>
              <w:left w:val="single" w:sz="4" w:space="0" w:color="000000"/>
              <w:bottom w:val="single" w:sz="4" w:space="0" w:color="000000"/>
              <w:right w:val="single" w:sz="4" w:space="0" w:color="000000"/>
            </w:tcBorders>
          </w:tcPr>
          <w:p w14:paraId="1AABC8FE" w14:textId="237CF664" w:rsidR="00674C29" w:rsidRPr="006E48F2" w:rsidRDefault="00674C29" w:rsidP="004777AC">
            <w:pPr>
              <w:jc w:val="center"/>
            </w:pPr>
            <w:r w:rsidRPr="006E48F2">
              <w:rPr>
                <w:bCs/>
              </w:rPr>
              <w:t>$svb_result_5$</w:t>
            </w:r>
          </w:p>
        </w:tc>
        <w:tc>
          <w:tcPr>
            <w:tcW w:w="1638" w:type="dxa"/>
            <w:tcBorders>
              <w:top w:val="single" w:sz="4" w:space="0" w:color="000000"/>
              <w:left w:val="single" w:sz="4" w:space="0" w:color="000000"/>
              <w:bottom w:val="single" w:sz="4" w:space="0" w:color="000000"/>
              <w:right w:val="single" w:sz="4" w:space="0" w:color="000000"/>
            </w:tcBorders>
          </w:tcPr>
          <w:p w14:paraId="4B4A6B39" w14:textId="5A29A488" w:rsidR="00674C29" w:rsidRPr="006E48F2" w:rsidRDefault="00674C29" w:rsidP="004777AC">
            <w:pPr>
              <w:ind w:left="0" w:firstLine="0"/>
              <w:jc w:val="center"/>
            </w:pPr>
            <w:r w:rsidRPr="006E48F2">
              <w:rPr>
                <w:bCs/>
              </w:rPr>
              <w:t>$svb_result_6$</w:t>
            </w:r>
          </w:p>
        </w:tc>
      </w:tr>
      <w:tr w:rsidR="00674C29" w:rsidRPr="006E48F2" w14:paraId="3325DA8A" w14:textId="77777777" w:rsidTr="004777AC">
        <w:trPr>
          <w:trHeight w:val="514"/>
          <w:jc w:val="center"/>
        </w:trPr>
        <w:tc>
          <w:tcPr>
            <w:tcW w:w="4218" w:type="dxa"/>
            <w:tcBorders>
              <w:top w:val="single" w:sz="4" w:space="0" w:color="000000"/>
              <w:left w:val="single" w:sz="4" w:space="0" w:color="000000"/>
              <w:bottom w:val="single" w:sz="4" w:space="0" w:color="000000"/>
              <w:right w:val="single" w:sz="4" w:space="0" w:color="000000"/>
            </w:tcBorders>
          </w:tcPr>
          <w:p w14:paraId="0C7D95CB" w14:textId="5F8F5E8A" w:rsidR="00674C29" w:rsidRPr="006E48F2" w:rsidRDefault="00674C29" w:rsidP="00674C29">
            <w:pPr>
              <w:spacing w:after="0" w:line="259" w:lineRule="auto"/>
              <w:ind w:left="0" w:firstLine="0"/>
              <w:rPr>
                <w:sz w:val="22"/>
              </w:rPr>
            </w:pPr>
            <w:r w:rsidRPr="006E48F2">
              <w:rPr>
                <w:sz w:val="22"/>
              </w:rPr>
              <w:t>Is the Lift &amp; Reseat Pressure correct for #3 SVB?  Record</w:t>
            </w:r>
          </w:p>
          <w:p w14:paraId="05230165" w14:textId="3125A6D2" w:rsidR="00674C29" w:rsidRPr="006E48F2" w:rsidRDefault="00674C29" w:rsidP="00674C29">
            <w:pPr>
              <w:spacing w:after="0" w:line="259" w:lineRule="auto"/>
              <w:ind w:left="0" w:firstLine="0"/>
            </w:pPr>
            <w:r w:rsidRPr="006E48F2">
              <w:rPr>
                <w:sz w:val="22"/>
              </w:rPr>
              <w:t>Pressures.  (See info below for correct values)</w:t>
            </w:r>
          </w:p>
        </w:tc>
        <w:tc>
          <w:tcPr>
            <w:tcW w:w="1772" w:type="dxa"/>
            <w:tcBorders>
              <w:top w:val="single" w:sz="4" w:space="0" w:color="000000"/>
              <w:left w:val="single" w:sz="4" w:space="0" w:color="000000"/>
              <w:bottom w:val="single" w:sz="4" w:space="0" w:color="000000"/>
              <w:right w:val="single" w:sz="4" w:space="0" w:color="000000"/>
            </w:tcBorders>
          </w:tcPr>
          <w:p w14:paraId="2AF924EF" w14:textId="5C620F39" w:rsidR="00674C29" w:rsidRPr="006E48F2" w:rsidRDefault="00674C29" w:rsidP="004777AC">
            <w:pPr>
              <w:jc w:val="center"/>
            </w:pPr>
            <w:r w:rsidRPr="006E48F2">
              <w:rPr>
                <w:bCs/>
              </w:rPr>
              <w:t>$svb_result_7$</w:t>
            </w:r>
          </w:p>
        </w:tc>
        <w:tc>
          <w:tcPr>
            <w:tcW w:w="1638" w:type="dxa"/>
            <w:tcBorders>
              <w:top w:val="single" w:sz="4" w:space="0" w:color="000000"/>
              <w:left w:val="single" w:sz="4" w:space="0" w:color="000000"/>
              <w:bottom w:val="single" w:sz="4" w:space="0" w:color="000000"/>
              <w:right w:val="single" w:sz="4" w:space="0" w:color="000000"/>
            </w:tcBorders>
          </w:tcPr>
          <w:p w14:paraId="330AAE5D" w14:textId="05291AA0" w:rsidR="00674C29" w:rsidRPr="006E48F2" w:rsidRDefault="00674C29" w:rsidP="004777AC">
            <w:pPr>
              <w:jc w:val="center"/>
            </w:pPr>
            <w:r w:rsidRPr="006E48F2">
              <w:rPr>
                <w:bCs/>
              </w:rPr>
              <w:t>$svb_result_8$</w:t>
            </w:r>
          </w:p>
        </w:tc>
        <w:tc>
          <w:tcPr>
            <w:tcW w:w="1638" w:type="dxa"/>
            <w:tcBorders>
              <w:top w:val="single" w:sz="4" w:space="0" w:color="000000"/>
              <w:left w:val="single" w:sz="4" w:space="0" w:color="000000"/>
              <w:bottom w:val="single" w:sz="4" w:space="0" w:color="000000"/>
              <w:right w:val="single" w:sz="4" w:space="0" w:color="000000"/>
            </w:tcBorders>
          </w:tcPr>
          <w:p w14:paraId="3BCFEF8D" w14:textId="341DAE4F" w:rsidR="00674C29" w:rsidRPr="006E48F2" w:rsidRDefault="00674C29" w:rsidP="004777AC">
            <w:pPr>
              <w:jc w:val="center"/>
            </w:pPr>
            <w:r w:rsidRPr="006E48F2">
              <w:rPr>
                <w:bCs/>
              </w:rPr>
              <w:t>$svb_result_9$</w:t>
            </w:r>
          </w:p>
        </w:tc>
      </w:tr>
      <w:tr w:rsidR="004777AC" w:rsidRPr="006E48F2" w14:paraId="2CC1920E" w14:textId="77777777" w:rsidTr="004777AC">
        <w:trPr>
          <w:trHeight w:val="517"/>
          <w:jc w:val="center"/>
        </w:trPr>
        <w:tc>
          <w:tcPr>
            <w:tcW w:w="4218" w:type="dxa"/>
            <w:tcBorders>
              <w:top w:val="single" w:sz="4" w:space="0" w:color="000000"/>
              <w:left w:val="single" w:sz="4" w:space="0" w:color="000000"/>
              <w:bottom w:val="single" w:sz="4" w:space="0" w:color="000000"/>
              <w:right w:val="single" w:sz="4" w:space="0" w:color="000000"/>
            </w:tcBorders>
          </w:tcPr>
          <w:p w14:paraId="4E3DA7EA" w14:textId="56BAC944" w:rsidR="004777AC" w:rsidRPr="006E48F2" w:rsidRDefault="004777AC" w:rsidP="00674C29">
            <w:pPr>
              <w:spacing w:after="0" w:line="259" w:lineRule="auto"/>
              <w:ind w:left="0" w:firstLine="0"/>
            </w:pPr>
            <w:r w:rsidRPr="006E48F2">
              <w:rPr>
                <w:sz w:val="22"/>
              </w:rPr>
              <w:t xml:space="preserve">Did </w:t>
            </w:r>
            <w:r w:rsidR="00FB20DF">
              <w:rPr>
                <w:sz w:val="22"/>
              </w:rPr>
              <w:t xml:space="preserve">annual </w:t>
            </w:r>
            <w:r w:rsidRPr="006E48F2">
              <w:rPr>
                <w:sz w:val="22"/>
              </w:rPr>
              <w:t xml:space="preserve">accumulation test meet requirement </w:t>
            </w:r>
            <w:proofErr w:type="gramStart"/>
            <w:r w:rsidRPr="006E48F2">
              <w:rPr>
                <w:sz w:val="22"/>
              </w:rPr>
              <w:t>listed</w:t>
            </w:r>
            <w:proofErr w:type="gramEnd"/>
            <w:r w:rsidRPr="006E48F2">
              <w:rPr>
                <w:sz w:val="22"/>
              </w:rPr>
              <w:t xml:space="preserve"> below? Maximum pressure during accumulation test? </w:t>
            </w:r>
          </w:p>
        </w:tc>
        <w:tc>
          <w:tcPr>
            <w:tcW w:w="1772" w:type="dxa"/>
            <w:tcBorders>
              <w:top w:val="single" w:sz="4" w:space="0" w:color="000000"/>
              <w:left w:val="single" w:sz="4" w:space="0" w:color="000000"/>
              <w:bottom w:val="single" w:sz="4" w:space="0" w:color="000000"/>
              <w:right w:val="single" w:sz="4" w:space="0" w:color="000000"/>
            </w:tcBorders>
          </w:tcPr>
          <w:p w14:paraId="2E5F964C" w14:textId="7C4B37A3" w:rsidR="004777AC" w:rsidRPr="006E48F2" w:rsidRDefault="004777AC" w:rsidP="004777AC">
            <w:pPr>
              <w:jc w:val="center"/>
            </w:pPr>
            <w:r w:rsidRPr="006E48F2">
              <w:rPr>
                <w:bCs/>
              </w:rPr>
              <w:t>$svb_result_10$</w:t>
            </w:r>
          </w:p>
        </w:tc>
        <w:tc>
          <w:tcPr>
            <w:tcW w:w="3276" w:type="dxa"/>
            <w:gridSpan w:val="2"/>
            <w:tcBorders>
              <w:top w:val="single" w:sz="4" w:space="0" w:color="000000"/>
              <w:left w:val="single" w:sz="4" w:space="0" w:color="000000"/>
              <w:bottom w:val="single" w:sz="4" w:space="0" w:color="000000"/>
              <w:right w:val="single" w:sz="4" w:space="0" w:color="000000"/>
            </w:tcBorders>
          </w:tcPr>
          <w:p w14:paraId="700FE498" w14:textId="79BF782D" w:rsidR="004777AC" w:rsidRPr="006E48F2" w:rsidRDefault="004777AC" w:rsidP="004777AC">
            <w:pPr>
              <w:ind w:left="0" w:firstLine="0"/>
              <w:jc w:val="center"/>
            </w:pPr>
            <w:r w:rsidRPr="006E48F2">
              <w:rPr>
                <w:bCs/>
              </w:rPr>
              <w:t>$svb_result_11$</w:t>
            </w:r>
          </w:p>
        </w:tc>
      </w:tr>
      <w:tr w:rsidR="00674C29" w:rsidRPr="006E48F2" w14:paraId="3D772B6C" w14:textId="77777777" w:rsidTr="004777AC">
        <w:trPr>
          <w:trHeight w:val="264"/>
          <w:jc w:val="center"/>
        </w:trPr>
        <w:tc>
          <w:tcPr>
            <w:tcW w:w="4218" w:type="dxa"/>
            <w:tcBorders>
              <w:top w:val="single" w:sz="4" w:space="0" w:color="000000"/>
              <w:left w:val="single" w:sz="4" w:space="0" w:color="000000"/>
              <w:bottom w:val="single" w:sz="4" w:space="0" w:color="000000"/>
              <w:right w:val="single" w:sz="4" w:space="0" w:color="000000"/>
            </w:tcBorders>
          </w:tcPr>
          <w:p w14:paraId="190D0039" w14:textId="334AD035" w:rsidR="00674C29" w:rsidRPr="006E48F2" w:rsidRDefault="00674C29" w:rsidP="00674C29">
            <w:pPr>
              <w:spacing w:after="0" w:line="259" w:lineRule="auto"/>
              <w:ind w:left="0" w:firstLine="0"/>
            </w:pPr>
            <w:r w:rsidRPr="006E48F2">
              <w:rPr>
                <w:sz w:val="22"/>
              </w:rPr>
              <w:t xml:space="preserve">Is SVB vent </w:t>
            </w:r>
            <w:r w:rsidR="00011780">
              <w:rPr>
                <w:sz w:val="22"/>
              </w:rPr>
              <w:t xml:space="preserve">and drain </w:t>
            </w:r>
            <w:r w:rsidRPr="006E48F2">
              <w:rPr>
                <w:sz w:val="22"/>
              </w:rPr>
              <w:t>plumbing</w:t>
            </w:r>
            <w:r w:rsidR="00011780">
              <w:rPr>
                <w:sz w:val="22"/>
              </w:rPr>
              <w:t xml:space="preserve"> separate and venting</w:t>
            </w:r>
            <w:r w:rsidRPr="006E48F2">
              <w:rPr>
                <w:sz w:val="22"/>
              </w:rPr>
              <w:t xml:space="preserve"> adequate? </w:t>
            </w:r>
          </w:p>
        </w:tc>
        <w:tc>
          <w:tcPr>
            <w:tcW w:w="1772" w:type="dxa"/>
            <w:tcBorders>
              <w:top w:val="single" w:sz="4" w:space="0" w:color="000000"/>
              <w:left w:val="single" w:sz="4" w:space="0" w:color="000000"/>
              <w:bottom w:val="single" w:sz="4" w:space="0" w:color="000000"/>
              <w:right w:val="single" w:sz="4" w:space="0" w:color="000000"/>
            </w:tcBorders>
          </w:tcPr>
          <w:p w14:paraId="22CE5C15" w14:textId="58C2E450" w:rsidR="00674C29" w:rsidRPr="006E48F2" w:rsidRDefault="00674C29" w:rsidP="004777AC">
            <w:pPr>
              <w:jc w:val="center"/>
            </w:pPr>
            <w:r w:rsidRPr="006E48F2">
              <w:rPr>
                <w:bCs/>
              </w:rPr>
              <w:t>$svb_result_12$</w:t>
            </w:r>
          </w:p>
        </w:tc>
        <w:tc>
          <w:tcPr>
            <w:tcW w:w="1638" w:type="dxa"/>
            <w:tcBorders>
              <w:top w:val="single" w:sz="4" w:space="0" w:color="000000"/>
              <w:left w:val="single" w:sz="4" w:space="0" w:color="000000"/>
              <w:bottom w:val="single" w:sz="4" w:space="0" w:color="000000"/>
              <w:right w:val="nil"/>
            </w:tcBorders>
            <w:shd w:val="clear" w:color="auto" w:fill="A6A6A6" w:themeFill="background1" w:themeFillShade="A6"/>
          </w:tcPr>
          <w:p w14:paraId="61AF4F25" w14:textId="77777777" w:rsidR="00674C29" w:rsidRPr="006E48F2" w:rsidRDefault="00674C29" w:rsidP="00674C29">
            <w:pPr>
              <w:jc w:val="center"/>
            </w:pPr>
          </w:p>
        </w:tc>
        <w:tc>
          <w:tcPr>
            <w:tcW w:w="1638" w:type="dxa"/>
            <w:tcBorders>
              <w:top w:val="single" w:sz="4" w:space="0" w:color="000000"/>
              <w:left w:val="nil"/>
              <w:bottom w:val="single" w:sz="4" w:space="0" w:color="000000"/>
              <w:right w:val="single" w:sz="4" w:space="0" w:color="000000"/>
            </w:tcBorders>
            <w:shd w:val="clear" w:color="auto" w:fill="A6A6A6" w:themeFill="background1" w:themeFillShade="A6"/>
          </w:tcPr>
          <w:p w14:paraId="1D7C1D27" w14:textId="5EAA2278" w:rsidR="00674C29" w:rsidRPr="006E48F2" w:rsidRDefault="00674C29" w:rsidP="00674C29">
            <w:pPr>
              <w:jc w:val="center"/>
            </w:pPr>
          </w:p>
        </w:tc>
      </w:tr>
    </w:tbl>
    <w:p w14:paraId="05DA32A8" w14:textId="77777777" w:rsidR="00F15B12" w:rsidRPr="006E48F2" w:rsidRDefault="00F15B12" w:rsidP="00157461">
      <w:pPr>
        <w:spacing w:line="248" w:lineRule="auto"/>
        <w:ind w:left="0" w:firstLine="0"/>
        <w:rPr>
          <w:sz w:val="22"/>
        </w:rPr>
      </w:pPr>
    </w:p>
    <w:p w14:paraId="13F62EE4" w14:textId="716C4334" w:rsidR="002B5727" w:rsidRPr="006E48F2" w:rsidRDefault="000501D5" w:rsidP="009C0CB1">
      <w:pPr>
        <w:pStyle w:val="ListParagraph"/>
        <w:numPr>
          <w:ilvl w:val="0"/>
          <w:numId w:val="7"/>
        </w:numPr>
        <w:spacing w:line="248" w:lineRule="auto"/>
      </w:pPr>
      <w:r w:rsidRPr="006E48F2">
        <w:rPr>
          <w:sz w:val="22"/>
        </w:rPr>
        <w:t xml:space="preserve">Max lift pressure of 3% higher than rated lift pressure. </w:t>
      </w:r>
      <w:r w:rsidR="00011780">
        <w:rPr>
          <w:sz w:val="22"/>
        </w:rPr>
        <w:t>Reset pressure must be prior to reset point of the fi</w:t>
      </w:r>
      <w:r w:rsidR="008E1CDB">
        <w:rPr>
          <w:sz w:val="22"/>
        </w:rPr>
        <w:t>rst steam limit switch</w:t>
      </w:r>
      <w:r w:rsidRPr="006E48F2">
        <w:rPr>
          <w:sz w:val="22"/>
        </w:rPr>
        <w:t>.</w:t>
      </w:r>
    </w:p>
    <w:p w14:paraId="349770A7" w14:textId="77777777" w:rsidR="00FB20DF" w:rsidRPr="00FB20DF" w:rsidRDefault="000501D5" w:rsidP="009C0CB1">
      <w:pPr>
        <w:pStyle w:val="ListParagraph"/>
        <w:numPr>
          <w:ilvl w:val="0"/>
          <w:numId w:val="7"/>
        </w:numPr>
        <w:spacing w:line="248" w:lineRule="auto"/>
      </w:pPr>
      <w:r w:rsidRPr="006E48F2">
        <w:rPr>
          <w:sz w:val="22"/>
        </w:rPr>
        <w:t>Maximum accumulation pressure seen with all SVB’s open and boiler in high fire should not exceed 110% of highest SVB setpoint and never exceed boiler rated pressure.</w:t>
      </w:r>
      <w:r w:rsidR="00FB20DF">
        <w:rPr>
          <w:sz w:val="22"/>
        </w:rPr>
        <w:t xml:space="preserve"> </w:t>
      </w:r>
    </w:p>
    <w:p w14:paraId="164A5230" w14:textId="6415D4F4" w:rsidR="00E1055A" w:rsidRPr="006E48F2" w:rsidRDefault="00FB20DF" w:rsidP="009C0CB1">
      <w:pPr>
        <w:pStyle w:val="ListParagraph"/>
        <w:numPr>
          <w:ilvl w:val="0"/>
          <w:numId w:val="7"/>
        </w:numPr>
        <w:spacing w:line="248" w:lineRule="auto"/>
      </w:pPr>
      <w:r w:rsidRPr="00FB20DF">
        <w:rPr>
          <w:sz w:val="22"/>
        </w:rPr>
        <w:t>The safety relief valve with the lowest setpoint must have a relief capacity of approximately 80% of boiler steam capacity. The safety valve with the higher set pressure must have a relief capacity of at least 100% of boiler steam generating capacity.</w:t>
      </w:r>
    </w:p>
    <w:p w14:paraId="3C3FC877" w14:textId="77777777" w:rsidR="00E1055A" w:rsidRPr="006E48F2" w:rsidRDefault="000501D5" w:rsidP="00157461">
      <w:pPr>
        <w:spacing w:after="60" w:line="259" w:lineRule="auto"/>
        <w:ind w:left="0" w:firstLine="0"/>
      </w:pPr>
      <w:r w:rsidRPr="006E48F2">
        <w:rPr>
          <w:rFonts w:eastAsia="Calibri"/>
          <w:noProof/>
          <w:sz w:val="22"/>
        </w:rPr>
        <mc:AlternateContent>
          <mc:Choice Requires="wpg">
            <w:drawing>
              <wp:inline distT="0" distB="0" distL="0" distR="0" wp14:anchorId="4546F140" wp14:editId="4DA1F7A5">
                <wp:extent cx="5943600" cy="24765"/>
                <wp:effectExtent l="0" t="0" r="0" b="0"/>
                <wp:docPr id="82361" name="Group 82361"/>
                <wp:cNvGraphicFramePr/>
                <a:graphic xmlns:a="http://schemas.openxmlformats.org/drawingml/2006/main">
                  <a:graphicData uri="http://schemas.microsoft.com/office/word/2010/wordprocessingGroup">
                    <wpg:wgp>
                      <wpg:cNvGrpSpPr/>
                      <wpg:grpSpPr>
                        <a:xfrm>
                          <a:off x="0" y="0"/>
                          <a:ext cx="5943600" cy="24765"/>
                          <a:chOff x="0" y="0"/>
                          <a:chExt cx="5943600" cy="24765"/>
                        </a:xfrm>
                      </wpg:grpSpPr>
                      <wps:wsp>
                        <wps:cNvPr id="103091" name="Shape 103091"/>
                        <wps:cNvSpPr/>
                        <wps:spPr>
                          <a:xfrm>
                            <a:off x="0" y="0"/>
                            <a:ext cx="5943600" cy="24765"/>
                          </a:xfrm>
                          <a:custGeom>
                            <a:avLst/>
                            <a:gdLst/>
                            <a:ahLst/>
                            <a:cxnLst/>
                            <a:rect l="0" t="0" r="0" b="0"/>
                            <a:pathLst>
                              <a:path w="5943600" h="24765">
                                <a:moveTo>
                                  <a:pt x="0" y="0"/>
                                </a:moveTo>
                                <a:lnTo>
                                  <a:pt x="5943600" y="0"/>
                                </a:lnTo>
                                <a:lnTo>
                                  <a:pt x="5943600" y="24765"/>
                                </a:lnTo>
                                <a:lnTo>
                                  <a:pt x="0" y="247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8029D6C" id="Group 82361" o:spid="_x0000_s1026" style="width:468pt;height:1.95pt;mso-position-horizontal-relative:char;mso-position-vertical-relative:line" coordsize="59436,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">
                <v:shape id="Shape 103091" o:spid="_x0000_s1027" style="position:absolute;width:59436;height:247;visibility:visible;mso-wrap-style:square;v-text-anchor:top" coordsize="594360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" path="m,l5943600,r,24765l,24765,,e" fillcolor="black" stroked="f" strokeweight="0">
                  <v:stroke miterlimit="83231f" joinstyle="miter"/>
                  <v:path arrowok="t" textboxrect="0,0,5943600,24765"/>
                </v:shape>
                <w10:anchorlock/>
              </v:group>
            </w:pict>
          </mc:Fallback>
        </mc:AlternateContent>
      </w:r>
    </w:p>
    <w:p w14:paraId="1258862E" w14:textId="77777777" w:rsidR="00F15B12" w:rsidRPr="006E48F2" w:rsidRDefault="00F15B12" w:rsidP="00157461">
      <w:pPr>
        <w:ind w:left="0" w:firstLine="0"/>
        <w:rPr>
          <w:b/>
        </w:rPr>
      </w:pPr>
    </w:p>
    <w:p w14:paraId="76C1C934" w14:textId="4BCC5E13" w:rsidR="00674C29" w:rsidRPr="006E48F2" w:rsidRDefault="005632F5" w:rsidP="00157461">
      <w:pPr>
        <w:ind w:left="0" w:firstLine="0"/>
        <w:rPr>
          <w:bCs/>
        </w:rPr>
      </w:pPr>
      <w:r w:rsidRPr="006E48F2">
        <w:rPr>
          <w:b/>
        </w:rPr>
        <w:t>Did the device fail or pass the 3 Question Criteria (section 1.3.1)?</w:t>
      </w:r>
      <w:r w:rsidR="004777AC">
        <w:rPr>
          <w:b/>
        </w:rPr>
        <w:t xml:space="preserve">  </w:t>
      </w:r>
      <w:r w:rsidR="007F4B3E">
        <w:rPr>
          <w:b/>
        </w:rPr>
        <w:t>[</w:t>
      </w:r>
      <w:r w:rsidR="00674C29" w:rsidRPr="006E48F2">
        <w:rPr>
          <w:b/>
        </w:rPr>
        <w:t>$</w:t>
      </w:r>
      <w:proofErr w:type="spellStart"/>
      <w:r w:rsidR="00674C29" w:rsidRPr="006E48F2">
        <w:rPr>
          <w:b/>
        </w:rPr>
        <w:t>svb_result_status</w:t>
      </w:r>
      <w:proofErr w:type="spellEnd"/>
      <w:r w:rsidR="00674C29" w:rsidRPr="006E48F2">
        <w:rPr>
          <w:b/>
        </w:rPr>
        <w:t>$</w:t>
      </w:r>
      <w:r w:rsidR="007F4B3E">
        <w:rPr>
          <w:b/>
        </w:rPr>
        <w:t>]</w:t>
      </w:r>
    </w:p>
    <w:p w14:paraId="5CE61685" w14:textId="77777777" w:rsidR="000772E7" w:rsidRPr="00B25CE3" w:rsidRDefault="000772E7" w:rsidP="000772E7">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7E53A2F9" w14:textId="6ED106FD" w:rsidR="006D583E" w:rsidRDefault="000501D5" w:rsidP="00D44DA8">
      <w:pPr>
        <w:pStyle w:val="Heading1"/>
        <w:spacing w:after="0" w:line="259" w:lineRule="auto"/>
        <w:ind w:left="0" w:firstLine="0"/>
      </w:pPr>
      <w:r w:rsidRPr="006E48F2">
        <w:br w:type="page"/>
      </w:r>
    </w:p>
    <w:tbl>
      <w:tblPr>
        <w:tblStyle w:val="TableGrid0"/>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035"/>
      </w:tblGrid>
      <w:tr w:rsidR="00112A72" w14:paraId="6EDCDAAC" w14:textId="77777777" w:rsidTr="004217F4">
        <w:tc>
          <w:tcPr>
            <w:tcW w:w="5035" w:type="dxa"/>
            <w:shd w:val="clear" w:color="auto" w:fill="E7E6E6" w:themeFill="background2"/>
          </w:tcPr>
          <w:p w14:paraId="48BF9596" w14:textId="77777777" w:rsidR="00112A72" w:rsidRDefault="00112A72" w:rsidP="004217F4">
            <w:r w:rsidRPr="00A14397">
              <w:rPr>
                <w:szCs w:val="24"/>
              </w:rPr>
              <w:lastRenderedPageBreak/>
              <w:t>$</w:t>
            </w:r>
            <w:proofErr w:type="spellStart"/>
            <w:r w:rsidRPr="00A14397">
              <w:rPr>
                <w:szCs w:val="24"/>
              </w:rPr>
              <w:t>va_loc</w:t>
            </w:r>
            <w:proofErr w:type="spellEnd"/>
            <w:r w:rsidRPr="00A14397">
              <w:rPr>
                <w:szCs w:val="24"/>
              </w:rPr>
              <w:t>$</w:t>
            </w:r>
          </w:p>
        </w:tc>
        <w:tc>
          <w:tcPr>
            <w:tcW w:w="5035" w:type="dxa"/>
            <w:shd w:val="clear" w:color="auto" w:fill="E7E6E6" w:themeFill="background2"/>
          </w:tcPr>
          <w:p w14:paraId="78DA6EE2" w14:textId="77777777" w:rsidR="00112A72" w:rsidRDefault="00112A72" w:rsidP="004217F4">
            <w:pPr>
              <w:jc w:val="right"/>
            </w:pPr>
            <w:r w:rsidRPr="00A14397">
              <w:rPr>
                <w:szCs w:val="24"/>
              </w:rPr>
              <w:t>Boiler $</w:t>
            </w:r>
            <w:proofErr w:type="spellStart"/>
            <w:r w:rsidRPr="00A14397">
              <w:rPr>
                <w:szCs w:val="24"/>
              </w:rPr>
              <w:t>boiler_num</w:t>
            </w:r>
            <w:proofErr w:type="spellEnd"/>
            <w:r w:rsidRPr="00A14397">
              <w:rPr>
                <w:szCs w:val="24"/>
              </w:rPr>
              <w:t>$</w:t>
            </w:r>
          </w:p>
        </w:tc>
      </w:tr>
    </w:tbl>
    <w:p w14:paraId="29BDDB04" w14:textId="77777777" w:rsidR="00112A72" w:rsidRDefault="00112A72" w:rsidP="00112A72">
      <w:pPr>
        <w:pStyle w:val="Heading1"/>
        <w:ind w:left="0" w:firstLine="0"/>
      </w:pPr>
    </w:p>
    <w:p w14:paraId="7387FCE5" w14:textId="62B8271F" w:rsidR="00112A72" w:rsidRPr="006E48F2" w:rsidRDefault="00112A72" w:rsidP="00112A72">
      <w:pPr>
        <w:pStyle w:val="Heading1"/>
        <w:ind w:left="0" w:firstLine="0"/>
      </w:pPr>
      <w:bookmarkStart w:id="8" w:name="_Toc164750207"/>
      <w:r>
        <w:t>5</w:t>
      </w:r>
      <w:r w:rsidRPr="006E48F2">
        <w:t xml:space="preserve">. </w:t>
      </w:r>
      <w:r>
        <w:t>High Boiler Steam Pressure Limit</w:t>
      </w:r>
      <w:r w:rsidRPr="006E48F2">
        <w:t xml:space="preserve"> and </w:t>
      </w:r>
      <w:r>
        <w:t>High-High</w:t>
      </w:r>
      <w:r w:rsidRPr="006E48F2">
        <w:t xml:space="preserve"> Boiler Steam Pressure Limit Switches </w:t>
      </w:r>
      <w:r>
        <w:t xml:space="preserve">(LP) </w:t>
      </w:r>
      <w:r w:rsidRPr="006E48F2">
        <w:t>[</w:t>
      </w:r>
      <w:r w:rsidRPr="00350FC0">
        <w:t>$</w:t>
      </w:r>
      <w:proofErr w:type="spellStart"/>
      <w:r w:rsidRPr="00350FC0">
        <w:t>rbspls_nrbspls</w:t>
      </w:r>
      <w:r>
        <w:t>_lp</w:t>
      </w:r>
      <w:r w:rsidRPr="00350FC0">
        <w:t>_result_status</w:t>
      </w:r>
      <w:proofErr w:type="spellEnd"/>
      <w:r w:rsidRPr="00350FC0">
        <w:t>$</w:t>
      </w:r>
      <w:r w:rsidRPr="006E48F2">
        <w:t>]</w:t>
      </w:r>
      <w:bookmarkEnd w:id="8"/>
    </w:p>
    <w:p w14:paraId="42FDD23B" w14:textId="77777777" w:rsidR="00112A72" w:rsidRPr="006E48F2" w:rsidRDefault="00112A72" w:rsidP="00112A72">
      <w:pPr>
        <w:rPr>
          <w:b/>
        </w:rPr>
      </w:pPr>
      <w:r w:rsidRPr="006E48F2">
        <w:t>(</w:t>
      </w:r>
      <w:r>
        <w:t>H</w:t>
      </w:r>
      <w:r w:rsidRPr="006E48F2">
        <w:t xml:space="preserve">BSPLS &amp; </w:t>
      </w:r>
      <w:r>
        <w:t>HH</w:t>
      </w:r>
      <w:r w:rsidRPr="006E48F2">
        <w:t>BSPLS) (For Steam Boiler System only)</w:t>
      </w:r>
      <w:r w:rsidRPr="006E48F2">
        <w:rPr>
          <w:b/>
        </w:rPr>
        <w:t xml:space="preserve"> </w:t>
      </w:r>
    </w:p>
    <w:p w14:paraId="1E76F0C9" w14:textId="77777777" w:rsidR="00112A72" w:rsidRPr="006E48F2" w:rsidRDefault="00112A72" w:rsidP="00112A72"/>
    <w:tbl>
      <w:tblPr>
        <w:tblStyle w:val="TableGrid"/>
        <w:tblW w:w="0" w:type="auto"/>
        <w:jc w:val="center"/>
        <w:tblInd w:w="0" w:type="dxa"/>
        <w:tblLayout w:type="fixed"/>
        <w:tblCellMar>
          <w:top w:w="5" w:type="dxa"/>
          <w:left w:w="5" w:type="dxa"/>
          <w:right w:w="5" w:type="dxa"/>
        </w:tblCellMar>
        <w:tblLook w:val="04A0" w:firstRow="1" w:lastRow="0" w:firstColumn="1" w:lastColumn="0" w:noHBand="0" w:noVBand="1"/>
      </w:tblPr>
      <w:tblGrid>
        <w:gridCol w:w="1435"/>
        <w:gridCol w:w="2017"/>
        <w:gridCol w:w="2213"/>
        <w:gridCol w:w="1800"/>
        <w:gridCol w:w="1350"/>
        <w:gridCol w:w="1255"/>
      </w:tblGrid>
      <w:tr w:rsidR="00112A72" w:rsidRPr="006E48F2" w14:paraId="183449BF" w14:textId="77777777" w:rsidTr="00FB20DF">
        <w:trPr>
          <w:trHeight w:val="768"/>
          <w:jc w:val="center"/>
        </w:trPr>
        <w:tc>
          <w:tcPr>
            <w:tcW w:w="1435" w:type="dxa"/>
            <w:tcBorders>
              <w:top w:val="single" w:sz="4" w:space="0" w:color="000000"/>
              <w:left w:val="single" w:sz="4" w:space="0" w:color="000000"/>
              <w:bottom w:val="single" w:sz="4" w:space="0" w:color="000000"/>
              <w:right w:val="single" w:sz="4" w:space="0" w:color="000000"/>
            </w:tcBorders>
          </w:tcPr>
          <w:p w14:paraId="54001035" w14:textId="77777777" w:rsidR="00112A72" w:rsidRPr="006E48F2" w:rsidRDefault="00112A72" w:rsidP="004217F4">
            <w:pPr>
              <w:spacing w:after="0" w:line="259" w:lineRule="auto"/>
              <w:ind w:left="0" w:firstLine="0"/>
              <w:jc w:val="center"/>
            </w:pPr>
            <w:r w:rsidRPr="006E48F2">
              <w:rPr>
                <w:b/>
              </w:rPr>
              <w:t xml:space="preserve">Item </w:t>
            </w:r>
          </w:p>
        </w:tc>
        <w:tc>
          <w:tcPr>
            <w:tcW w:w="2017" w:type="dxa"/>
            <w:tcBorders>
              <w:top w:val="single" w:sz="4" w:space="0" w:color="000000"/>
              <w:left w:val="single" w:sz="4" w:space="0" w:color="000000"/>
              <w:bottom w:val="single" w:sz="4" w:space="0" w:color="000000"/>
              <w:right w:val="single" w:sz="4" w:space="0" w:color="000000"/>
            </w:tcBorders>
          </w:tcPr>
          <w:p w14:paraId="217A9C25" w14:textId="77777777" w:rsidR="00112A72" w:rsidRPr="006E48F2" w:rsidRDefault="00112A72" w:rsidP="004217F4">
            <w:pPr>
              <w:spacing w:after="0" w:line="259" w:lineRule="auto"/>
              <w:ind w:left="0" w:firstLine="0"/>
              <w:jc w:val="center"/>
            </w:pPr>
            <w:r w:rsidRPr="006E48F2">
              <w:rPr>
                <w:b/>
              </w:rPr>
              <w:t xml:space="preserve">Make </w:t>
            </w:r>
          </w:p>
        </w:tc>
        <w:tc>
          <w:tcPr>
            <w:tcW w:w="2213" w:type="dxa"/>
            <w:tcBorders>
              <w:top w:val="single" w:sz="4" w:space="0" w:color="000000"/>
              <w:left w:val="single" w:sz="4" w:space="0" w:color="000000"/>
              <w:bottom w:val="single" w:sz="4" w:space="0" w:color="000000"/>
              <w:right w:val="single" w:sz="4" w:space="0" w:color="000000"/>
            </w:tcBorders>
          </w:tcPr>
          <w:p w14:paraId="77C4F794" w14:textId="77777777" w:rsidR="00112A72" w:rsidRPr="006E48F2" w:rsidRDefault="00112A72" w:rsidP="004217F4">
            <w:pPr>
              <w:spacing w:after="0" w:line="259" w:lineRule="auto"/>
              <w:ind w:left="0" w:firstLine="0"/>
              <w:jc w:val="center"/>
            </w:pPr>
            <w:r w:rsidRPr="006E48F2">
              <w:rPr>
                <w:b/>
              </w:rPr>
              <w:t>Range</w:t>
            </w:r>
          </w:p>
        </w:tc>
        <w:tc>
          <w:tcPr>
            <w:tcW w:w="1800" w:type="dxa"/>
            <w:tcBorders>
              <w:top w:val="single" w:sz="4" w:space="0" w:color="000000"/>
              <w:left w:val="single" w:sz="4" w:space="0" w:color="000000"/>
              <w:bottom w:val="single" w:sz="4" w:space="0" w:color="000000"/>
              <w:right w:val="single" w:sz="4" w:space="0" w:color="000000"/>
            </w:tcBorders>
          </w:tcPr>
          <w:p w14:paraId="5A5AD530" w14:textId="77777777" w:rsidR="00112A72" w:rsidRPr="006E48F2" w:rsidRDefault="00112A72" w:rsidP="004217F4">
            <w:pPr>
              <w:spacing w:after="0" w:line="259" w:lineRule="auto"/>
              <w:ind w:left="0" w:firstLine="0"/>
              <w:jc w:val="center"/>
            </w:pPr>
            <w:r w:rsidRPr="006E48F2">
              <w:rPr>
                <w:b/>
              </w:rPr>
              <w:t xml:space="preserve">Switch Setpoint </w:t>
            </w:r>
          </w:p>
        </w:tc>
        <w:tc>
          <w:tcPr>
            <w:tcW w:w="1350" w:type="dxa"/>
            <w:tcBorders>
              <w:top w:val="single" w:sz="4" w:space="0" w:color="000000"/>
              <w:left w:val="single" w:sz="4" w:space="0" w:color="000000"/>
              <w:bottom w:val="single" w:sz="4" w:space="0" w:color="000000"/>
              <w:right w:val="single" w:sz="4" w:space="0" w:color="000000"/>
            </w:tcBorders>
          </w:tcPr>
          <w:p w14:paraId="69B165FB" w14:textId="77777777" w:rsidR="00112A72" w:rsidRPr="006E48F2" w:rsidRDefault="00112A72" w:rsidP="004217F4">
            <w:pPr>
              <w:spacing w:after="0" w:line="259" w:lineRule="auto"/>
              <w:ind w:left="0" w:firstLine="0"/>
              <w:jc w:val="center"/>
            </w:pPr>
            <w:r w:rsidRPr="006E48F2">
              <w:rPr>
                <w:b/>
              </w:rPr>
              <w:t>Normal</w:t>
            </w:r>
          </w:p>
          <w:p w14:paraId="55A23C54" w14:textId="77777777" w:rsidR="00112A72" w:rsidRPr="006E48F2" w:rsidRDefault="00112A72" w:rsidP="004217F4">
            <w:pPr>
              <w:spacing w:after="0" w:line="259" w:lineRule="auto"/>
              <w:ind w:left="0" w:firstLine="0"/>
              <w:jc w:val="center"/>
            </w:pPr>
            <w:r w:rsidRPr="006E48F2">
              <w:rPr>
                <w:b/>
              </w:rPr>
              <w:t>Steam</w:t>
            </w:r>
          </w:p>
          <w:p w14:paraId="4BF13CCE" w14:textId="77777777" w:rsidR="00112A72" w:rsidRPr="006E48F2" w:rsidRDefault="00112A72" w:rsidP="004217F4">
            <w:pPr>
              <w:spacing w:after="0" w:line="259" w:lineRule="auto"/>
              <w:ind w:left="0" w:firstLine="0"/>
              <w:jc w:val="center"/>
            </w:pPr>
            <w:r w:rsidRPr="006E48F2">
              <w:rPr>
                <w:b/>
              </w:rPr>
              <w:t>Pressure</w:t>
            </w:r>
          </w:p>
        </w:tc>
        <w:tc>
          <w:tcPr>
            <w:tcW w:w="1255" w:type="dxa"/>
            <w:tcBorders>
              <w:top w:val="single" w:sz="4" w:space="0" w:color="000000"/>
              <w:left w:val="single" w:sz="4" w:space="0" w:color="000000"/>
              <w:bottom w:val="single" w:sz="4" w:space="0" w:color="000000"/>
              <w:right w:val="single" w:sz="4" w:space="0" w:color="000000"/>
            </w:tcBorders>
          </w:tcPr>
          <w:p w14:paraId="00B67FF5" w14:textId="77777777" w:rsidR="00112A72" w:rsidRPr="006E48F2" w:rsidRDefault="00112A72" w:rsidP="004217F4">
            <w:pPr>
              <w:spacing w:after="0" w:line="259" w:lineRule="auto"/>
              <w:ind w:left="0" w:firstLine="0"/>
              <w:jc w:val="center"/>
            </w:pPr>
            <w:r w:rsidRPr="006E48F2">
              <w:rPr>
                <w:b/>
              </w:rPr>
              <w:t>Lowest</w:t>
            </w:r>
          </w:p>
          <w:p w14:paraId="74579AAA" w14:textId="77777777" w:rsidR="00112A72" w:rsidRPr="006E48F2" w:rsidRDefault="00112A72" w:rsidP="004217F4">
            <w:pPr>
              <w:spacing w:after="0" w:line="259" w:lineRule="auto"/>
              <w:ind w:left="0" w:firstLine="0"/>
              <w:jc w:val="center"/>
            </w:pPr>
            <w:r w:rsidRPr="006E48F2">
              <w:rPr>
                <w:b/>
              </w:rPr>
              <w:t>SVB</w:t>
            </w:r>
          </w:p>
          <w:p w14:paraId="5FD56298" w14:textId="77777777" w:rsidR="00112A72" w:rsidRPr="006E48F2" w:rsidRDefault="00112A72" w:rsidP="004217F4">
            <w:pPr>
              <w:spacing w:after="0" w:line="259" w:lineRule="auto"/>
              <w:ind w:left="0" w:firstLine="0"/>
              <w:jc w:val="center"/>
            </w:pPr>
            <w:r w:rsidRPr="006E48F2">
              <w:rPr>
                <w:b/>
              </w:rPr>
              <w:t>Setpoint</w:t>
            </w:r>
          </w:p>
        </w:tc>
      </w:tr>
      <w:tr w:rsidR="00112A72" w:rsidRPr="006E48F2" w14:paraId="5AF30B91" w14:textId="77777777" w:rsidTr="00FB20DF">
        <w:trPr>
          <w:trHeight w:val="286"/>
          <w:jc w:val="center"/>
        </w:trPr>
        <w:tc>
          <w:tcPr>
            <w:tcW w:w="1435" w:type="dxa"/>
            <w:tcBorders>
              <w:top w:val="single" w:sz="4" w:space="0" w:color="000000"/>
              <w:left w:val="single" w:sz="4" w:space="0" w:color="000000"/>
              <w:bottom w:val="single" w:sz="4" w:space="0" w:color="000000"/>
              <w:right w:val="single" w:sz="4" w:space="0" w:color="000000"/>
            </w:tcBorders>
          </w:tcPr>
          <w:p w14:paraId="28FDE6C6" w14:textId="77777777" w:rsidR="00112A72" w:rsidRPr="006E48F2" w:rsidRDefault="00112A72" w:rsidP="004217F4">
            <w:pPr>
              <w:jc w:val="center"/>
            </w:pPr>
            <w:r>
              <w:t>H</w:t>
            </w:r>
            <w:r w:rsidRPr="006E48F2">
              <w:t>BSPLS</w:t>
            </w:r>
          </w:p>
        </w:tc>
        <w:tc>
          <w:tcPr>
            <w:tcW w:w="2017" w:type="dxa"/>
            <w:tcBorders>
              <w:top w:val="single" w:sz="4" w:space="0" w:color="000000"/>
              <w:left w:val="single" w:sz="4" w:space="0" w:color="000000"/>
              <w:bottom w:val="single" w:sz="4" w:space="0" w:color="000000"/>
              <w:right w:val="single" w:sz="4" w:space="0" w:color="000000"/>
            </w:tcBorders>
          </w:tcPr>
          <w:p w14:paraId="2F8B1139" w14:textId="30D47974" w:rsidR="00112A72" w:rsidRPr="006E48F2" w:rsidRDefault="00112A72" w:rsidP="004217F4">
            <w:pPr>
              <w:jc w:val="center"/>
            </w:pPr>
            <w:r w:rsidRPr="006E48F2">
              <w:rPr>
                <w:bCs/>
              </w:rPr>
              <w:t>$</w:t>
            </w:r>
            <w:proofErr w:type="spellStart"/>
            <w:r w:rsidRPr="006E48F2">
              <w:rPr>
                <w:bCs/>
              </w:rPr>
              <w:t>rbspls</w:t>
            </w:r>
            <w:r>
              <w:rPr>
                <w:bCs/>
              </w:rPr>
              <w:t>_lp</w:t>
            </w:r>
            <w:r w:rsidRPr="006E48F2">
              <w:rPr>
                <w:bCs/>
              </w:rPr>
              <w:t>_make</w:t>
            </w:r>
            <w:proofErr w:type="spellEnd"/>
            <w:r w:rsidRPr="006E48F2">
              <w:rPr>
                <w:bCs/>
              </w:rPr>
              <w:t>$</w:t>
            </w:r>
          </w:p>
        </w:tc>
        <w:tc>
          <w:tcPr>
            <w:tcW w:w="2213" w:type="dxa"/>
            <w:tcBorders>
              <w:top w:val="single" w:sz="4" w:space="0" w:color="000000"/>
              <w:left w:val="single" w:sz="4" w:space="0" w:color="000000"/>
              <w:bottom w:val="single" w:sz="4" w:space="0" w:color="000000"/>
              <w:right w:val="single" w:sz="4" w:space="0" w:color="000000"/>
            </w:tcBorders>
          </w:tcPr>
          <w:p w14:paraId="052082A4" w14:textId="051F6676" w:rsidR="00112A72" w:rsidRPr="006E48F2" w:rsidRDefault="00112A72" w:rsidP="004217F4">
            <w:pPr>
              <w:jc w:val="center"/>
            </w:pPr>
            <w:r w:rsidRPr="006E48F2">
              <w:rPr>
                <w:bCs/>
              </w:rPr>
              <w:t>$</w:t>
            </w:r>
            <w:proofErr w:type="spellStart"/>
            <w:r w:rsidRPr="006E48F2">
              <w:rPr>
                <w:bCs/>
              </w:rPr>
              <w:t>rbspls</w:t>
            </w:r>
            <w:r>
              <w:rPr>
                <w:bCs/>
              </w:rPr>
              <w:t>_lp</w:t>
            </w:r>
            <w:r w:rsidRPr="006E48F2">
              <w:rPr>
                <w:bCs/>
              </w:rPr>
              <w:t>_range</w:t>
            </w:r>
            <w:proofErr w:type="spellEnd"/>
            <w:r w:rsidRPr="006E48F2">
              <w:rPr>
                <w:bCs/>
              </w:rPr>
              <w:t>$</w:t>
            </w:r>
          </w:p>
        </w:tc>
        <w:tc>
          <w:tcPr>
            <w:tcW w:w="1800" w:type="dxa"/>
            <w:tcBorders>
              <w:top w:val="single" w:sz="4" w:space="0" w:color="000000"/>
              <w:left w:val="single" w:sz="4" w:space="0" w:color="000000"/>
              <w:bottom w:val="single" w:sz="4" w:space="0" w:color="000000"/>
              <w:right w:val="single" w:sz="4" w:space="0" w:color="000000"/>
            </w:tcBorders>
          </w:tcPr>
          <w:p w14:paraId="4B407344" w14:textId="46BE5CE7" w:rsidR="00112A72" w:rsidRPr="006E48F2" w:rsidRDefault="00112A72" w:rsidP="004217F4">
            <w:pPr>
              <w:jc w:val="center"/>
            </w:pPr>
            <w:r w:rsidRPr="006E48F2">
              <w:rPr>
                <w:bCs/>
              </w:rPr>
              <w:t>$</w:t>
            </w:r>
            <w:proofErr w:type="spellStart"/>
            <w:r w:rsidRPr="006E48F2">
              <w:rPr>
                <w:bCs/>
              </w:rPr>
              <w:t>rbspls</w:t>
            </w:r>
            <w:r>
              <w:rPr>
                <w:bCs/>
              </w:rPr>
              <w:t>_lp</w:t>
            </w:r>
            <w:r w:rsidRPr="006E48F2">
              <w:rPr>
                <w:bCs/>
              </w:rPr>
              <w:t>_sp</w:t>
            </w:r>
            <w:proofErr w:type="spellEnd"/>
            <w:r w:rsidRPr="006E48F2">
              <w:rPr>
                <w:bCs/>
              </w:rPr>
              <w:t>$</w:t>
            </w:r>
          </w:p>
        </w:tc>
        <w:tc>
          <w:tcPr>
            <w:tcW w:w="1350" w:type="dxa"/>
            <w:vMerge w:val="restart"/>
            <w:tcBorders>
              <w:top w:val="single" w:sz="4" w:space="0" w:color="000000"/>
              <w:left w:val="single" w:sz="4" w:space="0" w:color="000000"/>
              <w:bottom w:val="single" w:sz="4" w:space="0" w:color="000000"/>
              <w:right w:val="single" w:sz="4" w:space="0" w:color="000000"/>
            </w:tcBorders>
          </w:tcPr>
          <w:p w14:paraId="0292DF8F" w14:textId="7A53E7FB" w:rsidR="00112A72" w:rsidRPr="006E48F2" w:rsidRDefault="00112A72" w:rsidP="004217F4">
            <w:pPr>
              <w:jc w:val="center"/>
            </w:pPr>
            <w:r w:rsidRPr="000D7751">
              <w:t>$</w:t>
            </w:r>
            <w:proofErr w:type="spellStart"/>
            <w:r w:rsidRPr="000D7751">
              <w:t>boiler_op_press</w:t>
            </w:r>
            <w:proofErr w:type="spellEnd"/>
            <w:r w:rsidRPr="000D7751">
              <w:t>$</w:t>
            </w:r>
          </w:p>
        </w:tc>
        <w:tc>
          <w:tcPr>
            <w:tcW w:w="1255" w:type="dxa"/>
            <w:vMerge w:val="restart"/>
            <w:tcBorders>
              <w:top w:val="single" w:sz="4" w:space="0" w:color="000000"/>
              <w:left w:val="single" w:sz="4" w:space="0" w:color="000000"/>
              <w:bottom w:val="single" w:sz="4" w:space="0" w:color="000000"/>
              <w:right w:val="single" w:sz="4" w:space="0" w:color="000000"/>
            </w:tcBorders>
          </w:tcPr>
          <w:p w14:paraId="57971AFC" w14:textId="77777777" w:rsidR="00112A72" w:rsidRPr="006E48F2" w:rsidRDefault="00112A72" w:rsidP="004217F4">
            <w:pPr>
              <w:jc w:val="center"/>
            </w:pPr>
            <w:r w:rsidRPr="006E48F2">
              <w:rPr>
                <w:bCs/>
              </w:rPr>
              <w:t>$</w:t>
            </w:r>
            <w:proofErr w:type="spellStart"/>
            <w:r w:rsidRPr="006E48F2">
              <w:rPr>
                <w:bCs/>
              </w:rPr>
              <w:t>lowest_svb_sp</w:t>
            </w:r>
            <w:proofErr w:type="spellEnd"/>
            <w:r w:rsidRPr="006E48F2">
              <w:rPr>
                <w:bCs/>
              </w:rPr>
              <w:t>$</w:t>
            </w:r>
          </w:p>
        </w:tc>
      </w:tr>
      <w:tr w:rsidR="00112A72" w:rsidRPr="006E48F2" w14:paraId="03E2F9DF" w14:textId="77777777" w:rsidTr="00FB20DF">
        <w:trPr>
          <w:trHeight w:val="286"/>
          <w:jc w:val="center"/>
        </w:trPr>
        <w:tc>
          <w:tcPr>
            <w:tcW w:w="1435" w:type="dxa"/>
            <w:tcBorders>
              <w:top w:val="single" w:sz="4" w:space="0" w:color="000000"/>
              <w:left w:val="single" w:sz="4" w:space="0" w:color="000000"/>
              <w:bottom w:val="single" w:sz="4" w:space="0" w:color="000000"/>
              <w:right w:val="single" w:sz="4" w:space="0" w:color="000000"/>
            </w:tcBorders>
          </w:tcPr>
          <w:p w14:paraId="390F983C" w14:textId="77777777" w:rsidR="00112A72" w:rsidRPr="006E48F2" w:rsidRDefault="00112A72" w:rsidP="004217F4">
            <w:pPr>
              <w:jc w:val="center"/>
            </w:pPr>
            <w:r>
              <w:t>HH</w:t>
            </w:r>
            <w:r w:rsidRPr="006E48F2">
              <w:t>BSPLS</w:t>
            </w:r>
          </w:p>
        </w:tc>
        <w:tc>
          <w:tcPr>
            <w:tcW w:w="2017" w:type="dxa"/>
            <w:tcBorders>
              <w:top w:val="single" w:sz="4" w:space="0" w:color="000000"/>
              <w:left w:val="single" w:sz="4" w:space="0" w:color="000000"/>
              <w:bottom w:val="single" w:sz="4" w:space="0" w:color="000000"/>
              <w:right w:val="single" w:sz="4" w:space="0" w:color="000000"/>
            </w:tcBorders>
          </w:tcPr>
          <w:p w14:paraId="2650187B" w14:textId="0D16F212" w:rsidR="00112A72" w:rsidRPr="006E48F2" w:rsidRDefault="00112A72" w:rsidP="004217F4">
            <w:pPr>
              <w:jc w:val="center"/>
            </w:pPr>
            <w:r w:rsidRPr="006E48F2">
              <w:rPr>
                <w:bCs/>
              </w:rPr>
              <w:t>$</w:t>
            </w:r>
            <w:proofErr w:type="spellStart"/>
            <w:r w:rsidRPr="006E48F2">
              <w:rPr>
                <w:bCs/>
              </w:rPr>
              <w:t>nrbspls</w:t>
            </w:r>
            <w:r>
              <w:rPr>
                <w:bCs/>
              </w:rPr>
              <w:t>_lp</w:t>
            </w:r>
            <w:r w:rsidRPr="006E48F2">
              <w:rPr>
                <w:bCs/>
              </w:rPr>
              <w:t>_make</w:t>
            </w:r>
            <w:proofErr w:type="spellEnd"/>
            <w:r w:rsidRPr="006E48F2">
              <w:rPr>
                <w:bCs/>
              </w:rPr>
              <w:t>$</w:t>
            </w:r>
          </w:p>
        </w:tc>
        <w:tc>
          <w:tcPr>
            <w:tcW w:w="2213" w:type="dxa"/>
            <w:tcBorders>
              <w:top w:val="single" w:sz="4" w:space="0" w:color="000000"/>
              <w:left w:val="single" w:sz="4" w:space="0" w:color="000000"/>
              <w:bottom w:val="single" w:sz="4" w:space="0" w:color="000000"/>
              <w:right w:val="single" w:sz="4" w:space="0" w:color="000000"/>
            </w:tcBorders>
          </w:tcPr>
          <w:p w14:paraId="69C7E2A0" w14:textId="25AAD70A" w:rsidR="00112A72" w:rsidRPr="006E48F2" w:rsidRDefault="00112A72" w:rsidP="004217F4">
            <w:pPr>
              <w:jc w:val="center"/>
            </w:pPr>
            <w:r w:rsidRPr="006E48F2">
              <w:rPr>
                <w:bCs/>
              </w:rPr>
              <w:t>$</w:t>
            </w:r>
            <w:proofErr w:type="spellStart"/>
            <w:r w:rsidRPr="006E48F2">
              <w:rPr>
                <w:bCs/>
              </w:rPr>
              <w:t>nrbspls</w:t>
            </w:r>
            <w:r>
              <w:rPr>
                <w:bCs/>
              </w:rPr>
              <w:t>_lp</w:t>
            </w:r>
            <w:r w:rsidRPr="006E48F2">
              <w:rPr>
                <w:bCs/>
              </w:rPr>
              <w:t>_range</w:t>
            </w:r>
            <w:proofErr w:type="spellEnd"/>
            <w:r w:rsidRPr="006E48F2">
              <w:rPr>
                <w:bCs/>
              </w:rPr>
              <w:t>$</w:t>
            </w:r>
          </w:p>
        </w:tc>
        <w:tc>
          <w:tcPr>
            <w:tcW w:w="1800" w:type="dxa"/>
            <w:tcBorders>
              <w:top w:val="single" w:sz="4" w:space="0" w:color="000000"/>
              <w:left w:val="single" w:sz="4" w:space="0" w:color="000000"/>
              <w:bottom w:val="single" w:sz="4" w:space="0" w:color="000000"/>
              <w:right w:val="single" w:sz="4" w:space="0" w:color="000000"/>
            </w:tcBorders>
          </w:tcPr>
          <w:p w14:paraId="344DF9F4" w14:textId="1E171429" w:rsidR="00112A72" w:rsidRPr="006E48F2" w:rsidRDefault="00112A72" w:rsidP="004217F4">
            <w:pPr>
              <w:jc w:val="center"/>
            </w:pPr>
            <w:r w:rsidRPr="006E48F2">
              <w:rPr>
                <w:bCs/>
              </w:rPr>
              <w:t>$</w:t>
            </w:r>
            <w:proofErr w:type="spellStart"/>
            <w:r w:rsidRPr="006E48F2">
              <w:rPr>
                <w:bCs/>
              </w:rPr>
              <w:t>nrbspls</w:t>
            </w:r>
            <w:r>
              <w:rPr>
                <w:bCs/>
              </w:rPr>
              <w:t>_lp</w:t>
            </w:r>
            <w:r w:rsidRPr="006E48F2">
              <w:rPr>
                <w:bCs/>
              </w:rPr>
              <w:t>_sp</w:t>
            </w:r>
            <w:proofErr w:type="spellEnd"/>
            <w:r w:rsidRPr="006E48F2">
              <w:rPr>
                <w:bCs/>
              </w:rPr>
              <w:t>$</w:t>
            </w:r>
          </w:p>
        </w:tc>
        <w:tc>
          <w:tcPr>
            <w:tcW w:w="1350" w:type="dxa"/>
            <w:vMerge/>
            <w:tcBorders>
              <w:top w:val="nil"/>
              <w:left w:val="single" w:sz="4" w:space="0" w:color="000000"/>
              <w:bottom w:val="nil"/>
              <w:right w:val="single" w:sz="4" w:space="0" w:color="000000"/>
            </w:tcBorders>
          </w:tcPr>
          <w:p w14:paraId="2E7AD9B6" w14:textId="77777777" w:rsidR="00112A72" w:rsidRPr="006E48F2" w:rsidRDefault="00112A72" w:rsidP="004217F4"/>
        </w:tc>
        <w:tc>
          <w:tcPr>
            <w:tcW w:w="1255" w:type="dxa"/>
            <w:vMerge/>
            <w:tcBorders>
              <w:top w:val="nil"/>
              <w:left w:val="single" w:sz="4" w:space="0" w:color="000000"/>
              <w:bottom w:val="nil"/>
              <w:right w:val="single" w:sz="4" w:space="0" w:color="000000"/>
            </w:tcBorders>
          </w:tcPr>
          <w:p w14:paraId="39FEED50" w14:textId="77777777" w:rsidR="00112A72" w:rsidRPr="006E48F2" w:rsidRDefault="00112A72" w:rsidP="004217F4"/>
        </w:tc>
      </w:tr>
      <w:tr w:rsidR="00112A72" w:rsidRPr="006E48F2" w14:paraId="253AFB48" w14:textId="77777777" w:rsidTr="00FB20DF">
        <w:trPr>
          <w:trHeight w:val="363"/>
          <w:jc w:val="center"/>
        </w:trPr>
        <w:tc>
          <w:tcPr>
            <w:tcW w:w="1435" w:type="dxa"/>
            <w:tcBorders>
              <w:top w:val="single" w:sz="4" w:space="0" w:color="000000"/>
              <w:left w:val="single" w:sz="4" w:space="0" w:color="000000"/>
              <w:bottom w:val="single" w:sz="4" w:space="0" w:color="000000"/>
              <w:right w:val="single" w:sz="4" w:space="0" w:color="000000"/>
            </w:tcBorders>
          </w:tcPr>
          <w:p w14:paraId="35989164" w14:textId="77777777" w:rsidR="00112A72" w:rsidRPr="006E48F2" w:rsidRDefault="00112A72" w:rsidP="004217F4">
            <w:pPr>
              <w:jc w:val="center"/>
            </w:pPr>
            <w:r w:rsidRPr="006E48F2">
              <w:t>Pressure Gauge</w:t>
            </w:r>
          </w:p>
        </w:tc>
        <w:tc>
          <w:tcPr>
            <w:tcW w:w="2017" w:type="dxa"/>
            <w:tcBorders>
              <w:top w:val="single" w:sz="4" w:space="0" w:color="000000"/>
              <w:left w:val="single" w:sz="4" w:space="0" w:color="000000"/>
              <w:bottom w:val="single" w:sz="4" w:space="0" w:color="000000"/>
              <w:right w:val="single" w:sz="4" w:space="0" w:color="000000"/>
            </w:tcBorders>
          </w:tcPr>
          <w:p w14:paraId="390E77B4" w14:textId="762D68FA" w:rsidR="00112A72" w:rsidRPr="006E48F2" w:rsidRDefault="00112A72" w:rsidP="004217F4">
            <w:pPr>
              <w:jc w:val="center"/>
            </w:pPr>
            <w:r w:rsidRPr="006E48F2">
              <w:rPr>
                <w:bCs/>
              </w:rPr>
              <w:t>$</w:t>
            </w:r>
            <w:proofErr w:type="spellStart"/>
            <w:r w:rsidRPr="006E48F2">
              <w:rPr>
                <w:bCs/>
              </w:rPr>
              <w:t>rbspls_nrbspls</w:t>
            </w:r>
            <w:r>
              <w:rPr>
                <w:bCs/>
              </w:rPr>
              <w:t>_lp</w:t>
            </w:r>
            <w:r w:rsidRPr="006E48F2">
              <w:rPr>
                <w:bCs/>
              </w:rPr>
              <w:t>_gauge_make</w:t>
            </w:r>
            <w:proofErr w:type="spellEnd"/>
            <w:r w:rsidRPr="006E48F2">
              <w:rPr>
                <w:bCs/>
              </w:rPr>
              <w:t>$</w:t>
            </w:r>
          </w:p>
        </w:tc>
        <w:tc>
          <w:tcPr>
            <w:tcW w:w="2213" w:type="dxa"/>
            <w:tcBorders>
              <w:top w:val="single" w:sz="4" w:space="0" w:color="000000"/>
              <w:left w:val="single" w:sz="4" w:space="0" w:color="000000"/>
              <w:bottom w:val="single" w:sz="4" w:space="0" w:color="000000"/>
              <w:right w:val="single" w:sz="4" w:space="0" w:color="000000"/>
            </w:tcBorders>
          </w:tcPr>
          <w:p w14:paraId="7B130E14" w14:textId="77A5D423" w:rsidR="00112A72" w:rsidRPr="006E48F2" w:rsidRDefault="00112A72" w:rsidP="004217F4">
            <w:pPr>
              <w:jc w:val="center"/>
            </w:pPr>
            <w:r w:rsidRPr="006E48F2">
              <w:rPr>
                <w:bCs/>
              </w:rPr>
              <w:t>$</w:t>
            </w:r>
            <w:proofErr w:type="spellStart"/>
            <w:r w:rsidRPr="006E48F2">
              <w:rPr>
                <w:bCs/>
              </w:rPr>
              <w:t>rbspls_nrbspls</w:t>
            </w:r>
            <w:r>
              <w:rPr>
                <w:bCs/>
              </w:rPr>
              <w:t>_lp</w:t>
            </w:r>
            <w:r w:rsidRPr="006E48F2">
              <w:rPr>
                <w:bCs/>
              </w:rPr>
              <w:t>_gauge_range</w:t>
            </w:r>
            <w:proofErr w:type="spellEnd"/>
            <w:r w:rsidRPr="006E48F2">
              <w:rPr>
                <w:bCs/>
              </w:rPr>
              <w:t>$</w:t>
            </w:r>
          </w:p>
        </w:tc>
        <w:tc>
          <w:tcPr>
            <w:tcW w:w="1800"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250FFF5E" w14:textId="77777777" w:rsidR="00112A72" w:rsidRPr="006E48F2" w:rsidRDefault="00112A72" w:rsidP="004217F4">
            <w:pPr>
              <w:jc w:val="center"/>
            </w:pPr>
          </w:p>
        </w:tc>
        <w:tc>
          <w:tcPr>
            <w:tcW w:w="1350" w:type="dxa"/>
            <w:vMerge/>
            <w:tcBorders>
              <w:top w:val="nil"/>
              <w:left w:val="single" w:sz="4" w:space="0" w:color="000000"/>
              <w:bottom w:val="single" w:sz="4" w:space="0" w:color="000000"/>
              <w:right w:val="single" w:sz="4" w:space="0" w:color="000000"/>
            </w:tcBorders>
          </w:tcPr>
          <w:p w14:paraId="71C4746A" w14:textId="77777777" w:rsidR="00112A72" w:rsidRPr="006E48F2" w:rsidRDefault="00112A72" w:rsidP="004217F4"/>
        </w:tc>
        <w:tc>
          <w:tcPr>
            <w:tcW w:w="1255" w:type="dxa"/>
            <w:vMerge/>
            <w:tcBorders>
              <w:top w:val="nil"/>
              <w:left w:val="single" w:sz="4" w:space="0" w:color="000000"/>
              <w:bottom w:val="single" w:sz="4" w:space="0" w:color="000000"/>
              <w:right w:val="single" w:sz="4" w:space="0" w:color="000000"/>
            </w:tcBorders>
          </w:tcPr>
          <w:p w14:paraId="18B2FA5A" w14:textId="77777777" w:rsidR="00112A72" w:rsidRPr="006E48F2" w:rsidRDefault="00112A72" w:rsidP="004217F4"/>
        </w:tc>
      </w:tr>
    </w:tbl>
    <w:p w14:paraId="62C6AF8D" w14:textId="77777777" w:rsidR="00112A72" w:rsidRPr="006E48F2" w:rsidRDefault="00112A72" w:rsidP="00112A72"/>
    <w:p w14:paraId="54DDD3CE" w14:textId="4E95DB08" w:rsidR="00112A72" w:rsidRPr="006E48F2" w:rsidRDefault="00FB20DF" w:rsidP="00FB20DF">
      <w:pPr>
        <w:spacing w:after="175"/>
      </w:pPr>
      <w:r w:rsidRPr="00FB20DF">
        <w:t xml:space="preserve">HBSPLS setpoint is required to be 1 </w:t>
      </w:r>
      <w:proofErr w:type="spellStart"/>
      <w:r w:rsidRPr="00FB20DF">
        <w:t>psig</w:t>
      </w:r>
      <w:proofErr w:type="spellEnd"/>
      <w:r w:rsidRPr="00FB20DF">
        <w:t xml:space="preserve"> or more above normal steam pressure. HHBSPLS setpoint is required to be 1 </w:t>
      </w:r>
      <w:proofErr w:type="spellStart"/>
      <w:r w:rsidRPr="00FB20DF">
        <w:t>psig</w:t>
      </w:r>
      <w:proofErr w:type="spellEnd"/>
      <w:r w:rsidRPr="00FB20DF">
        <w:t xml:space="preserve"> or more above the HBSPLS pressure setpoint &amp; 1 </w:t>
      </w:r>
      <w:proofErr w:type="spellStart"/>
      <w:r w:rsidRPr="00FB20DF">
        <w:t>psig</w:t>
      </w:r>
      <w:proofErr w:type="spellEnd"/>
      <w:r w:rsidRPr="00FB20DF">
        <w:t xml:space="preserve"> or more less than the lowest SVB setpoint. No boiler shall restart automatically after activation of either steam limit switch. Manual reset is required after activation of either steam limit switch.</w:t>
      </w:r>
    </w:p>
    <w:p w14:paraId="5D1362AC" w14:textId="77777777" w:rsidR="00112A72" w:rsidRPr="006E48F2" w:rsidRDefault="00112A72" w:rsidP="00112A72">
      <w:pPr>
        <w:pStyle w:val="Heading2"/>
        <w:pBdr>
          <w:top w:val="single" w:sz="18" w:space="1" w:color="auto"/>
        </w:pBdr>
        <w:spacing w:after="0" w:line="259" w:lineRule="auto"/>
        <w:ind w:left="0" w:firstLine="0"/>
        <w:jc w:val="left"/>
        <w:rPr>
          <w:sz w:val="24"/>
          <w:u w:val="single" w:color="000000"/>
        </w:rPr>
      </w:pPr>
    </w:p>
    <w:p w14:paraId="4BBD3C59" w14:textId="77777777" w:rsidR="00112A72" w:rsidRPr="006E48F2" w:rsidRDefault="00112A72" w:rsidP="00112A72">
      <w:pPr>
        <w:rPr>
          <w:b/>
          <w:bCs/>
        </w:rPr>
      </w:pPr>
      <w:r>
        <w:rPr>
          <w:b/>
          <w:bCs/>
          <w:u w:color="000000"/>
        </w:rPr>
        <w:t>H</w:t>
      </w:r>
      <w:r w:rsidRPr="006E48F2">
        <w:rPr>
          <w:b/>
          <w:bCs/>
          <w:u w:color="000000"/>
        </w:rPr>
        <w:t>BSPLS TEST</w:t>
      </w:r>
      <w:r w:rsidRPr="006E48F2">
        <w:rPr>
          <w:b/>
          <w:bCs/>
        </w:rPr>
        <w:t xml:space="preserve"> </w:t>
      </w:r>
    </w:p>
    <w:p w14:paraId="35C0F055" w14:textId="77777777" w:rsidR="00112A72" w:rsidRPr="006E48F2" w:rsidRDefault="00112A72" w:rsidP="00112A72">
      <w:pPr>
        <w:pStyle w:val="ListParagraph"/>
        <w:numPr>
          <w:ilvl w:val="0"/>
          <w:numId w:val="5"/>
        </w:numPr>
      </w:pPr>
      <w:r w:rsidRPr="006E48F2">
        <w:t>Never exceed the boiler MAWP during this test.</w:t>
      </w:r>
    </w:p>
    <w:p w14:paraId="45D0CA17" w14:textId="77777777" w:rsidR="00112A72" w:rsidRPr="006E48F2" w:rsidRDefault="00112A72" w:rsidP="00112A72">
      <w:pPr>
        <w:pStyle w:val="ListParagraph"/>
        <w:numPr>
          <w:ilvl w:val="0"/>
          <w:numId w:val="5"/>
        </w:numPr>
      </w:pPr>
      <w:r w:rsidRPr="006E48F2">
        <w:t>Place boiler in minimum fire and manually close the steam supply valves from the boiler.</w:t>
      </w:r>
    </w:p>
    <w:p w14:paraId="75E5ACB1" w14:textId="77777777" w:rsidR="00112A72" w:rsidRPr="006E48F2" w:rsidRDefault="00112A72" w:rsidP="00112A72">
      <w:pPr>
        <w:pStyle w:val="ListParagraph"/>
        <w:numPr>
          <w:ilvl w:val="0"/>
          <w:numId w:val="5"/>
        </w:numPr>
      </w:pPr>
      <w:r w:rsidRPr="006E48F2">
        <w:t>Raise the steam pressure slowly by firing the boiler.</w:t>
      </w:r>
    </w:p>
    <w:p w14:paraId="071F086D" w14:textId="77777777" w:rsidR="00112A72" w:rsidRPr="006E48F2" w:rsidRDefault="00112A72" w:rsidP="00112A72">
      <w:pPr>
        <w:pStyle w:val="ListParagraph"/>
        <w:numPr>
          <w:ilvl w:val="0"/>
          <w:numId w:val="5"/>
        </w:numPr>
      </w:pPr>
      <w:r w:rsidRPr="006E48F2">
        <w:t xml:space="preserve">Raise until </w:t>
      </w:r>
      <w:r>
        <w:t>H</w:t>
      </w:r>
      <w:r w:rsidRPr="006E48F2">
        <w:t>BSPLS activates – record activation pressure in table below.</w:t>
      </w:r>
    </w:p>
    <w:p w14:paraId="4C92F678" w14:textId="77777777" w:rsidR="00112A72" w:rsidRPr="006E48F2" w:rsidRDefault="00112A72" w:rsidP="00112A72">
      <w:pPr>
        <w:pStyle w:val="ListParagraph"/>
        <w:ind w:firstLine="0"/>
      </w:pPr>
    </w:p>
    <w:p w14:paraId="3D062E43" w14:textId="77777777" w:rsidR="00112A72" w:rsidRPr="006E48F2" w:rsidRDefault="00112A72" w:rsidP="00112A72">
      <w:pPr>
        <w:rPr>
          <w:b/>
          <w:bCs/>
        </w:rPr>
      </w:pPr>
      <w:r>
        <w:rPr>
          <w:b/>
          <w:bCs/>
          <w:u w:color="000000"/>
        </w:rPr>
        <w:t>HH</w:t>
      </w:r>
      <w:r w:rsidRPr="006E48F2">
        <w:rPr>
          <w:b/>
          <w:bCs/>
          <w:u w:color="000000"/>
        </w:rPr>
        <w:t>BSPLS TEST</w:t>
      </w:r>
    </w:p>
    <w:p w14:paraId="3129A3EC" w14:textId="77777777" w:rsidR="00112A72" w:rsidRPr="006E48F2" w:rsidRDefault="00112A72" w:rsidP="00112A72">
      <w:pPr>
        <w:pStyle w:val="ListParagraph"/>
        <w:numPr>
          <w:ilvl w:val="0"/>
          <w:numId w:val="6"/>
        </w:numPr>
      </w:pPr>
      <w:r w:rsidRPr="006E48F2">
        <w:t>Jumper the recycle switch out of the circuit.</w:t>
      </w:r>
    </w:p>
    <w:p w14:paraId="25825793" w14:textId="77777777" w:rsidR="00112A72" w:rsidRPr="006E48F2" w:rsidRDefault="00112A72" w:rsidP="00112A72">
      <w:pPr>
        <w:pStyle w:val="ListParagraph"/>
        <w:numPr>
          <w:ilvl w:val="0"/>
          <w:numId w:val="6"/>
        </w:numPr>
      </w:pPr>
      <w:r w:rsidRPr="006E48F2">
        <w:t>Fire boiler and raise the steam pressure slowly.</w:t>
      </w:r>
    </w:p>
    <w:p w14:paraId="146656C8" w14:textId="77777777" w:rsidR="00112A72" w:rsidRPr="006E48F2" w:rsidRDefault="00112A72" w:rsidP="00112A72">
      <w:pPr>
        <w:pStyle w:val="ListParagraph"/>
        <w:numPr>
          <w:ilvl w:val="0"/>
          <w:numId w:val="6"/>
        </w:numPr>
      </w:pPr>
      <w:r w:rsidRPr="006E48F2">
        <w:t xml:space="preserve">Raise until </w:t>
      </w:r>
      <w:r>
        <w:t>HH</w:t>
      </w:r>
      <w:r w:rsidRPr="006E48F2">
        <w:t>SBPLS activates – record activation pressure in table below.</w:t>
      </w:r>
    </w:p>
    <w:p w14:paraId="351BE8DC" w14:textId="77777777" w:rsidR="00112A72" w:rsidRPr="006E48F2" w:rsidRDefault="00112A72" w:rsidP="00112A72">
      <w:pPr>
        <w:pStyle w:val="ListParagraph"/>
        <w:ind w:firstLine="0"/>
      </w:pPr>
    </w:p>
    <w:p w14:paraId="0AC10E3A" w14:textId="77777777" w:rsidR="00112A72" w:rsidRPr="006E48F2" w:rsidRDefault="00112A72" w:rsidP="00112A72">
      <w:pPr>
        <w:pBdr>
          <w:top w:val="single" w:sz="18" w:space="1" w:color="auto"/>
        </w:pBdr>
        <w:ind w:left="0" w:firstLine="0"/>
      </w:pPr>
    </w:p>
    <w:tbl>
      <w:tblPr>
        <w:tblStyle w:val="TableGrid"/>
        <w:tblW w:w="10112" w:type="dxa"/>
        <w:tblInd w:w="-5" w:type="dxa"/>
        <w:tblLayout w:type="fixed"/>
        <w:tblCellMar>
          <w:top w:w="5" w:type="dxa"/>
          <w:left w:w="5" w:type="dxa"/>
          <w:right w:w="5" w:type="dxa"/>
        </w:tblCellMar>
        <w:tblLook w:val="04A0" w:firstRow="1" w:lastRow="0" w:firstColumn="1" w:lastColumn="0" w:noHBand="0" w:noVBand="1"/>
      </w:tblPr>
      <w:tblGrid>
        <w:gridCol w:w="7110"/>
        <w:gridCol w:w="1350"/>
        <w:gridCol w:w="1652"/>
      </w:tblGrid>
      <w:tr w:rsidR="00112A72" w:rsidRPr="006E48F2" w14:paraId="7E763D11" w14:textId="77777777" w:rsidTr="004217F4">
        <w:trPr>
          <w:trHeight w:val="299"/>
        </w:trPr>
        <w:tc>
          <w:tcPr>
            <w:tcW w:w="7110" w:type="dxa"/>
            <w:tcBorders>
              <w:top w:val="single" w:sz="4" w:space="0" w:color="000000"/>
              <w:left w:val="single" w:sz="4" w:space="0" w:color="000000"/>
              <w:bottom w:val="single" w:sz="4" w:space="0" w:color="000000"/>
              <w:right w:val="single" w:sz="4" w:space="0" w:color="000000"/>
            </w:tcBorders>
          </w:tcPr>
          <w:p w14:paraId="2B4B736E" w14:textId="77777777" w:rsidR="00112A72" w:rsidRPr="006E48F2" w:rsidRDefault="00112A72" w:rsidP="004217F4">
            <w:pPr>
              <w:spacing w:after="0" w:line="259" w:lineRule="auto"/>
              <w:ind w:left="0" w:firstLine="0"/>
              <w:jc w:val="center"/>
            </w:pPr>
            <w:r w:rsidRPr="006E48F2">
              <w:rPr>
                <w:b/>
              </w:rPr>
              <w:t xml:space="preserve">Result </w:t>
            </w:r>
          </w:p>
        </w:tc>
        <w:tc>
          <w:tcPr>
            <w:tcW w:w="1350" w:type="dxa"/>
            <w:tcBorders>
              <w:top w:val="single" w:sz="4" w:space="0" w:color="000000"/>
              <w:left w:val="single" w:sz="4" w:space="0" w:color="000000"/>
              <w:bottom w:val="single" w:sz="4" w:space="0" w:color="000000"/>
              <w:right w:val="single" w:sz="4" w:space="0" w:color="000000"/>
            </w:tcBorders>
          </w:tcPr>
          <w:p w14:paraId="08980AD2" w14:textId="77777777" w:rsidR="00112A72" w:rsidRPr="006E48F2" w:rsidRDefault="00112A72" w:rsidP="004217F4">
            <w:pPr>
              <w:spacing w:after="0" w:line="259" w:lineRule="auto"/>
              <w:ind w:left="0" w:firstLine="0"/>
              <w:jc w:val="center"/>
            </w:pPr>
            <w:r w:rsidRPr="006E48F2">
              <w:rPr>
                <w:b/>
              </w:rPr>
              <w:t xml:space="preserve">Y/N </w:t>
            </w:r>
          </w:p>
        </w:tc>
        <w:tc>
          <w:tcPr>
            <w:tcW w:w="1652" w:type="dxa"/>
            <w:tcBorders>
              <w:top w:val="single" w:sz="4" w:space="0" w:color="000000"/>
              <w:left w:val="single" w:sz="4" w:space="0" w:color="000000"/>
              <w:bottom w:val="single" w:sz="4" w:space="0" w:color="000000"/>
              <w:right w:val="single" w:sz="4" w:space="0" w:color="000000"/>
            </w:tcBorders>
          </w:tcPr>
          <w:p w14:paraId="4BE3D52F" w14:textId="77777777" w:rsidR="00112A72" w:rsidRPr="006E48F2" w:rsidRDefault="00112A72" w:rsidP="004217F4">
            <w:pPr>
              <w:spacing w:after="0" w:line="259" w:lineRule="auto"/>
              <w:ind w:left="0" w:firstLine="0"/>
              <w:jc w:val="center"/>
            </w:pPr>
            <w:r w:rsidRPr="006E48F2">
              <w:rPr>
                <w:b/>
              </w:rPr>
              <w:t>Trip Pressure</w:t>
            </w:r>
          </w:p>
        </w:tc>
      </w:tr>
      <w:tr w:rsidR="00112A72" w:rsidRPr="006E48F2" w14:paraId="09214333" w14:textId="77777777" w:rsidTr="004217F4">
        <w:trPr>
          <w:trHeight w:val="592"/>
        </w:trPr>
        <w:tc>
          <w:tcPr>
            <w:tcW w:w="7110" w:type="dxa"/>
            <w:tcBorders>
              <w:top w:val="single" w:sz="4" w:space="0" w:color="000000"/>
              <w:left w:val="single" w:sz="4" w:space="0" w:color="000000"/>
              <w:bottom w:val="single" w:sz="4" w:space="0" w:color="000000"/>
              <w:right w:val="single" w:sz="4" w:space="0" w:color="000000"/>
            </w:tcBorders>
          </w:tcPr>
          <w:p w14:paraId="1911C2F1" w14:textId="4FBAB26E" w:rsidR="00112A72" w:rsidRPr="006E48F2" w:rsidRDefault="00112A72" w:rsidP="004217F4">
            <w:r w:rsidRPr="006E48F2">
              <w:t xml:space="preserve">Is the </w:t>
            </w:r>
            <w:r>
              <w:t>H</w:t>
            </w:r>
            <w:r w:rsidRPr="006E48F2">
              <w:t xml:space="preserve">BSPLS setpoint 1 psi or more above normal steam pressure.? Record Pressure. </w:t>
            </w:r>
          </w:p>
        </w:tc>
        <w:tc>
          <w:tcPr>
            <w:tcW w:w="1350" w:type="dxa"/>
            <w:tcBorders>
              <w:top w:val="single" w:sz="4" w:space="0" w:color="000000"/>
              <w:left w:val="single" w:sz="4" w:space="0" w:color="000000"/>
              <w:bottom w:val="single" w:sz="4" w:space="0" w:color="000000"/>
              <w:right w:val="single" w:sz="4" w:space="0" w:color="000000"/>
            </w:tcBorders>
          </w:tcPr>
          <w:p w14:paraId="59706480" w14:textId="4F5DD5AA" w:rsidR="00112A72" w:rsidRPr="006E48F2" w:rsidRDefault="00112A72" w:rsidP="004217F4">
            <w:pPr>
              <w:jc w:val="center"/>
            </w:pPr>
            <w:r w:rsidRPr="006E48F2">
              <w:rPr>
                <w:bCs/>
              </w:rPr>
              <w:t>$rbspls_nrbspls</w:t>
            </w:r>
            <w:r>
              <w:rPr>
                <w:bCs/>
              </w:rPr>
              <w:t>_lp</w:t>
            </w:r>
            <w:r w:rsidRPr="006E48F2">
              <w:rPr>
                <w:bCs/>
              </w:rPr>
              <w:t>_result_1$</w:t>
            </w:r>
          </w:p>
        </w:tc>
        <w:tc>
          <w:tcPr>
            <w:tcW w:w="1652" w:type="dxa"/>
            <w:tcBorders>
              <w:top w:val="single" w:sz="4" w:space="0" w:color="000000"/>
              <w:left w:val="single" w:sz="4" w:space="0" w:color="000000"/>
              <w:bottom w:val="single" w:sz="4" w:space="0" w:color="000000"/>
              <w:right w:val="single" w:sz="4" w:space="0" w:color="000000"/>
            </w:tcBorders>
          </w:tcPr>
          <w:p w14:paraId="47CC713E" w14:textId="39084E01" w:rsidR="00112A72" w:rsidRPr="006E48F2" w:rsidRDefault="00112A72" w:rsidP="004217F4">
            <w:pPr>
              <w:jc w:val="center"/>
            </w:pPr>
            <w:r w:rsidRPr="006E48F2">
              <w:rPr>
                <w:bCs/>
              </w:rPr>
              <w:t>$rbspls_nrbspls</w:t>
            </w:r>
            <w:r>
              <w:rPr>
                <w:bCs/>
              </w:rPr>
              <w:t>_lp</w:t>
            </w:r>
            <w:r w:rsidRPr="006E48F2">
              <w:rPr>
                <w:bCs/>
              </w:rPr>
              <w:t>_result_2$</w:t>
            </w:r>
          </w:p>
        </w:tc>
      </w:tr>
      <w:tr w:rsidR="00112A72" w:rsidRPr="006E48F2" w14:paraId="2AF24072" w14:textId="77777777" w:rsidTr="004217F4">
        <w:trPr>
          <w:trHeight w:val="678"/>
        </w:trPr>
        <w:tc>
          <w:tcPr>
            <w:tcW w:w="7110" w:type="dxa"/>
            <w:tcBorders>
              <w:top w:val="single" w:sz="4" w:space="0" w:color="000000"/>
              <w:left w:val="single" w:sz="4" w:space="0" w:color="000000"/>
              <w:bottom w:val="single" w:sz="4" w:space="0" w:color="000000"/>
              <w:right w:val="single" w:sz="4" w:space="0" w:color="000000"/>
            </w:tcBorders>
          </w:tcPr>
          <w:p w14:paraId="5C1BAFAD" w14:textId="00AA99B0" w:rsidR="00112A72" w:rsidRPr="006E48F2" w:rsidRDefault="00112A72" w:rsidP="004217F4">
            <w:r w:rsidRPr="006E48F2">
              <w:t xml:space="preserve">Is the </w:t>
            </w:r>
            <w:r>
              <w:t>HHBS</w:t>
            </w:r>
            <w:r w:rsidRPr="006E48F2">
              <w:t xml:space="preserve">PLS setpoint </w:t>
            </w:r>
            <w:r w:rsidR="00DB4FCC">
              <w:t>1</w:t>
            </w:r>
            <w:r w:rsidRPr="006E48F2">
              <w:t xml:space="preserve"> psi or more above the </w:t>
            </w:r>
            <w:r>
              <w:t>H</w:t>
            </w:r>
            <w:r w:rsidRPr="006E48F2">
              <w:t xml:space="preserve">BSPLS pressure setpoint &amp; </w:t>
            </w:r>
            <w:r w:rsidR="00DB4FCC">
              <w:t>1</w:t>
            </w:r>
            <w:r w:rsidRPr="006E48F2">
              <w:t xml:space="preserve"> psi or more less than the lowest SVB setpoint?   Record Pressure. </w:t>
            </w:r>
          </w:p>
        </w:tc>
        <w:tc>
          <w:tcPr>
            <w:tcW w:w="1350" w:type="dxa"/>
            <w:tcBorders>
              <w:top w:val="single" w:sz="4" w:space="0" w:color="000000"/>
              <w:left w:val="single" w:sz="4" w:space="0" w:color="000000"/>
              <w:bottom w:val="single" w:sz="4" w:space="0" w:color="000000"/>
              <w:right w:val="single" w:sz="4" w:space="0" w:color="000000"/>
            </w:tcBorders>
          </w:tcPr>
          <w:p w14:paraId="2D2F69DF" w14:textId="767382A5" w:rsidR="00112A72" w:rsidRPr="006E48F2" w:rsidRDefault="00112A72" w:rsidP="004217F4">
            <w:pPr>
              <w:ind w:left="0" w:firstLine="0"/>
              <w:jc w:val="center"/>
            </w:pPr>
            <w:r w:rsidRPr="006E48F2">
              <w:rPr>
                <w:bCs/>
              </w:rPr>
              <w:t>$rbspls_nrbspls</w:t>
            </w:r>
            <w:r>
              <w:rPr>
                <w:bCs/>
              </w:rPr>
              <w:t>_lp</w:t>
            </w:r>
            <w:r w:rsidRPr="006E48F2">
              <w:rPr>
                <w:bCs/>
              </w:rPr>
              <w:t>_result_3$</w:t>
            </w:r>
          </w:p>
        </w:tc>
        <w:tc>
          <w:tcPr>
            <w:tcW w:w="1652" w:type="dxa"/>
            <w:tcBorders>
              <w:top w:val="single" w:sz="4" w:space="0" w:color="000000"/>
              <w:left w:val="single" w:sz="4" w:space="0" w:color="000000"/>
              <w:bottom w:val="single" w:sz="4" w:space="0" w:color="000000"/>
              <w:right w:val="single" w:sz="4" w:space="0" w:color="000000"/>
            </w:tcBorders>
          </w:tcPr>
          <w:p w14:paraId="0EFD6AAE" w14:textId="29B8244D" w:rsidR="00112A72" w:rsidRPr="006E48F2" w:rsidRDefault="00112A72" w:rsidP="004217F4">
            <w:pPr>
              <w:ind w:left="0" w:firstLine="0"/>
              <w:jc w:val="center"/>
            </w:pPr>
            <w:r w:rsidRPr="006E48F2">
              <w:rPr>
                <w:bCs/>
              </w:rPr>
              <w:t>$rbspls_nrbspls</w:t>
            </w:r>
            <w:r>
              <w:rPr>
                <w:bCs/>
              </w:rPr>
              <w:t>_lp</w:t>
            </w:r>
            <w:r w:rsidRPr="006E48F2">
              <w:rPr>
                <w:bCs/>
              </w:rPr>
              <w:t>_result_4$</w:t>
            </w:r>
          </w:p>
        </w:tc>
      </w:tr>
      <w:tr w:rsidR="00112A72" w:rsidRPr="006E48F2" w14:paraId="4043EBCC" w14:textId="77777777" w:rsidTr="004217F4">
        <w:trPr>
          <w:trHeight w:val="299"/>
        </w:trPr>
        <w:tc>
          <w:tcPr>
            <w:tcW w:w="7110" w:type="dxa"/>
            <w:tcBorders>
              <w:top w:val="single" w:sz="4" w:space="0" w:color="000000"/>
              <w:left w:val="single" w:sz="4" w:space="0" w:color="000000"/>
              <w:bottom w:val="single" w:sz="4" w:space="0" w:color="000000"/>
              <w:right w:val="single" w:sz="4" w:space="0" w:color="000000"/>
            </w:tcBorders>
          </w:tcPr>
          <w:p w14:paraId="2A9F27D6" w14:textId="77777777" w:rsidR="00112A72" w:rsidRPr="006E48F2" w:rsidRDefault="00112A72" w:rsidP="004217F4">
            <w:r w:rsidRPr="006E48F2">
              <w:t xml:space="preserve">Did both switches work correctly? </w:t>
            </w:r>
          </w:p>
        </w:tc>
        <w:tc>
          <w:tcPr>
            <w:tcW w:w="1350" w:type="dxa"/>
            <w:tcBorders>
              <w:top w:val="single" w:sz="4" w:space="0" w:color="000000"/>
              <w:left w:val="single" w:sz="4" w:space="0" w:color="000000"/>
              <w:bottom w:val="single" w:sz="4" w:space="0" w:color="000000"/>
              <w:right w:val="single" w:sz="4" w:space="0" w:color="000000"/>
            </w:tcBorders>
          </w:tcPr>
          <w:p w14:paraId="36C80F17" w14:textId="400415A5" w:rsidR="00112A72" w:rsidRPr="006E48F2" w:rsidRDefault="00112A72" w:rsidP="004217F4">
            <w:pPr>
              <w:jc w:val="center"/>
            </w:pPr>
            <w:r w:rsidRPr="006E48F2">
              <w:rPr>
                <w:bCs/>
              </w:rPr>
              <w:t>$rbspls_nrbspls</w:t>
            </w:r>
            <w:r>
              <w:rPr>
                <w:bCs/>
              </w:rPr>
              <w:t>_lp</w:t>
            </w:r>
            <w:r w:rsidRPr="006E48F2">
              <w:rPr>
                <w:bCs/>
              </w:rPr>
              <w:t>_result_5$</w:t>
            </w:r>
          </w:p>
        </w:tc>
        <w:tc>
          <w:tcPr>
            <w:tcW w:w="1652"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33F7B0BC" w14:textId="77777777" w:rsidR="00112A72" w:rsidRPr="006E48F2" w:rsidRDefault="00112A72" w:rsidP="004217F4">
            <w:pPr>
              <w:jc w:val="center"/>
            </w:pPr>
          </w:p>
        </w:tc>
      </w:tr>
    </w:tbl>
    <w:p w14:paraId="6B2101C5" w14:textId="77777777" w:rsidR="00DB4FCC" w:rsidRDefault="00DB4FCC">
      <w:pPr>
        <w:spacing w:after="160" w:line="259" w:lineRule="auto"/>
        <w:ind w:left="0" w:firstLine="0"/>
      </w:pPr>
      <w:r>
        <w:br w:type="page"/>
      </w:r>
    </w:p>
    <w:tbl>
      <w:tblPr>
        <w:tblStyle w:val="TableGrid0"/>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035"/>
      </w:tblGrid>
      <w:tr w:rsidR="00112A72" w14:paraId="3CCE3DBA" w14:textId="77777777" w:rsidTr="004217F4">
        <w:tc>
          <w:tcPr>
            <w:tcW w:w="5035" w:type="dxa"/>
            <w:shd w:val="clear" w:color="auto" w:fill="E7E6E6" w:themeFill="background2"/>
          </w:tcPr>
          <w:p w14:paraId="6CB27664" w14:textId="77777777" w:rsidR="00112A72" w:rsidRDefault="00112A72" w:rsidP="004217F4">
            <w:r w:rsidRPr="00A14397">
              <w:rPr>
                <w:szCs w:val="24"/>
              </w:rPr>
              <w:lastRenderedPageBreak/>
              <w:t>$</w:t>
            </w:r>
            <w:proofErr w:type="spellStart"/>
            <w:r w:rsidRPr="00A14397">
              <w:rPr>
                <w:szCs w:val="24"/>
              </w:rPr>
              <w:t>va_loc</w:t>
            </w:r>
            <w:proofErr w:type="spellEnd"/>
            <w:r w:rsidRPr="00A14397">
              <w:rPr>
                <w:szCs w:val="24"/>
              </w:rPr>
              <w:t>$</w:t>
            </w:r>
          </w:p>
        </w:tc>
        <w:tc>
          <w:tcPr>
            <w:tcW w:w="5035" w:type="dxa"/>
            <w:shd w:val="clear" w:color="auto" w:fill="E7E6E6" w:themeFill="background2"/>
          </w:tcPr>
          <w:p w14:paraId="1574CC4C" w14:textId="77777777" w:rsidR="00112A72" w:rsidRDefault="00112A72" w:rsidP="004217F4">
            <w:pPr>
              <w:jc w:val="right"/>
            </w:pPr>
            <w:r w:rsidRPr="00A14397">
              <w:rPr>
                <w:szCs w:val="24"/>
              </w:rPr>
              <w:t>Boiler $</w:t>
            </w:r>
            <w:proofErr w:type="spellStart"/>
            <w:r w:rsidRPr="00A14397">
              <w:rPr>
                <w:szCs w:val="24"/>
              </w:rPr>
              <w:t>boiler_num</w:t>
            </w:r>
            <w:proofErr w:type="spellEnd"/>
            <w:r w:rsidRPr="00A14397">
              <w:rPr>
                <w:szCs w:val="24"/>
              </w:rPr>
              <w:t>$</w:t>
            </w:r>
          </w:p>
        </w:tc>
      </w:tr>
    </w:tbl>
    <w:p w14:paraId="4F22D24D" w14:textId="77777777" w:rsidR="00112A72" w:rsidRPr="00D44DA8" w:rsidRDefault="00112A72" w:rsidP="00112A72"/>
    <w:p w14:paraId="05EAA3A0" w14:textId="772D6148" w:rsidR="00112A72" w:rsidRPr="006E48F2" w:rsidRDefault="00112A72" w:rsidP="00112A72">
      <w:pPr>
        <w:ind w:left="0" w:firstLine="0"/>
        <w:rPr>
          <w:b/>
        </w:rPr>
      </w:pPr>
      <w:r w:rsidRPr="006E48F2">
        <w:rPr>
          <w:b/>
        </w:rPr>
        <w:t>Did the device fail or pass the 3 Question Criteria (section 1.3.1)?</w:t>
      </w:r>
      <w:r>
        <w:rPr>
          <w:b/>
        </w:rPr>
        <w:t xml:space="preserve">  </w:t>
      </w:r>
      <w:r w:rsidRPr="00112A72">
        <w:rPr>
          <w:b/>
        </w:rPr>
        <w:t>[$</w:t>
      </w:r>
      <w:proofErr w:type="spellStart"/>
      <w:r w:rsidRPr="00112A72">
        <w:rPr>
          <w:b/>
        </w:rPr>
        <w:t>rbspls_nrbspls_lp_result_status</w:t>
      </w:r>
      <w:proofErr w:type="spellEnd"/>
      <w:r w:rsidRPr="00112A72">
        <w:rPr>
          <w:b/>
        </w:rPr>
        <w:t>$]</w:t>
      </w:r>
    </w:p>
    <w:p w14:paraId="1593E7D3" w14:textId="77777777" w:rsidR="00112A72" w:rsidRPr="00B25CE3" w:rsidRDefault="00112A72" w:rsidP="00112A72">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6405F81E" w14:textId="5EE0A761" w:rsidR="00112A72" w:rsidRDefault="00112A72">
      <w:pPr>
        <w:spacing w:after="160" w:line="259" w:lineRule="auto"/>
        <w:ind w:left="0" w:firstLine="0"/>
      </w:pPr>
      <w:r>
        <w:br w:type="page"/>
      </w:r>
    </w:p>
    <w:tbl>
      <w:tblPr>
        <w:tblStyle w:val="TableGrid0"/>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035"/>
      </w:tblGrid>
      <w:tr w:rsidR="00DB4FCC" w14:paraId="23077AA8" w14:textId="77777777" w:rsidTr="004217F4">
        <w:tc>
          <w:tcPr>
            <w:tcW w:w="5035" w:type="dxa"/>
            <w:shd w:val="clear" w:color="auto" w:fill="E7E6E6" w:themeFill="background2"/>
          </w:tcPr>
          <w:p w14:paraId="77DE8160" w14:textId="77777777" w:rsidR="00DB4FCC" w:rsidRDefault="00DB4FCC" w:rsidP="004217F4">
            <w:r w:rsidRPr="00A14397">
              <w:rPr>
                <w:szCs w:val="24"/>
              </w:rPr>
              <w:lastRenderedPageBreak/>
              <w:t>$</w:t>
            </w:r>
            <w:proofErr w:type="spellStart"/>
            <w:r w:rsidRPr="00A14397">
              <w:rPr>
                <w:szCs w:val="24"/>
              </w:rPr>
              <w:t>va_loc</w:t>
            </w:r>
            <w:proofErr w:type="spellEnd"/>
            <w:r w:rsidRPr="00A14397">
              <w:rPr>
                <w:szCs w:val="24"/>
              </w:rPr>
              <w:t>$</w:t>
            </w:r>
          </w:p>
        </w:tc>
        <w:tc>
          <w:tcPr>
            <w:tcW w:w="5035" w:type="dxa"/>
            <w:shd w:val="clear" w:color="auto" w:fill="E7E6E6" w:themeFill="background2"/>
          </w:tcPr>
          <w:p w14:paraId="2E1627F4" w14:textId="77777777" w:rsidR="00DB4FCC" w:rsidRDefault="00DB4FCC" w:rsidP="004217F4">
            <w:pPr>
              <w:jc w:val="right"/>
            </w:pPr>
            <w:r w:rsidRPr="00A14397">
              <w:rPr>
                <w:szCs w:val="24"/>
              </w:rPr>
              <w:t>Boiler $</w:t>
            </w:r>
            <w:proofErr w:type="spellStart"/>
            <w:r w:rsidRPr="00A14397">
              <w:rPr>
                <w:szCs w:val="24"/>
              </w:rPr>
              <w:t>boiler_num</w:t>
            </w:r>
            <w:proofErr w:type="spellEnd"/>
            <w:r w:rsidRPr="00A14397">
              <w:rPr>
                <w:szCs w:val="24"/>
              </w:rPr>
              <w:t>$</w:t>
            </w:r>
          </w:p>
        </w:tc>
      </w:tr>
    </w:tbl>
    <w:p w14:paraId="70F94FA7" w14:textId="77777777" w:rsidR="00DB4FCC" w:rsidRDefault="00DB4FCC" w:rsidP="00DB4FCC">
      <w:pPr>
        <w:pStyle w:val="Heading1"/>
      </w:pPr>
    </w:p>
    <w:p w14:paraId="2771A498" w14:textId="7A681257" w:rsidR="00DB4FCC" w:rsidRPr="006E48F2" w:rsidRDefault="00DB4FCC" w:rsidP="00DB4FCC">
      <w:pPr>
        <w:pStyle w:val="Heading1"/>
        <w:rPr>
          <w:bCs/>
        </w:rPr>
      </w:pPr>
      <w:bookmarkStart w:id="9" w:name="_Toc164750208"/>
      <w:r>
        <w:t>6</w:t>
      </w:r>
      <w:r w:rsidRPr="006E48F2">
        <w:t>. Steam Safety Valves on Boiler</w:t>
      </w:r>
      <w:r>
        <w:t xml:space="preserve"> (LP)</w:t>
      </w:r>
      <w:r w:rsidRPr="006E48F2">
        <w:t xml:space="preserve"> [</w:t>
      </w:r>
      <w:r w:rsidRPr="0073300D">
        <w:t>$</w:t>
      </w:r>
      <w:proofErr w:type="spellStart"/>
      <w:r w:rsidRPr="0073300D">
        <w:t>svb</w:t>
      </w:r>
      <w:r>
        <w:t>_lp</w:t>
      </w:r>
      <w:r w:rsidRPr="0073300D">
        <w:t>_result_status</w:t>
      </w:r>
      <w:proofErr w:type="spellEnd"/>
      <w:r w:rsidRPr="0073300D">
        <w:t>$</w:t>
      </w:r>
      <w:r w:rsidRPr="006E48F2">
        <w:t>]</w:t>
      </w:r>
      <w:bookmarkEnd w:id="9"/>
    </w:p>
    <w:p w14:paraId="4DC4167D" w14:textId="77777777" w:rsidR="00DB4FCC" w:rsidRPr="006E48F2" w:rsidRDefault="00DB4FCC" w:rsidP="00DB4FCC">
      <w:pPr>
        <w:rPr>
          <w:b/>
        </w:rPr>
      </w:pPr>
      <w:r w:rsidRPr="006E48F2">
        <w:t>(SVB) (For Steam Boiler System only)</w:t>
      </w:r>
      <w:r w:rsidRPr="006E48F2">
        <w:rPr>
          <w:b/>
        </w:rPr>
        <w:t xml:space="preserve"> </w:t>
      </w:r>
    </w:p>
    <w:p w14:paraId="769F86E2" w14:textId="77777777" w:rsidR="00DB4FCC" w:rsidRPr="006E48F2" w:rsidRDefault="00DB4FCC" w:rsidP="00DB4FCC"/>
    <w:tbl>
      <w:tblPr>
        <w:tblStyle w:val="TableGrid"/>
        <w:tblW w:w="10080" w:type="dxa"/>
        <w:tblInd w:w="-5" w:type="dxa"/>
        <w:tblCellMar>
          <w:top w:w="5" w:type="dxa"/>
          <w:left w:w="5" w:type="dxa"/>
          <w:right w:w="5" w:type="dxa"/>
        </w:tblCellMar>
        <w:tblLook w:val="04A0" w:firstRow="1" w:lastRow="0" w:firstColumn="1" w:lastColumn="0" w:noHBand="0" w:noVBand="1"/>
      </w:tblPr>
      <w:tblGrid>
        <w:gridCol w:w="824"/>
        <w:gridCol w:w="2223"/>
        <w:gridCol w:w="2050"/>
        <w:gridCol w:w="2237"/>
        <w:gridCol w:w="1464"/>
        <w:gridCol w:w="1784"/>
      </w:tblGrid>
      <w:tr w:rsidR="00DB4FCC" w:rsidRPr="006E48F2" w14:paraId="0B9C1D69" w14:textId="77777777" w:rsidTr="004217F4">
        <w:trPr>
          <w:trHeight w:val="678"/>
        </w:trPr>
        <w:tc>
          <w:tcPr>
            <w:tcW w:w="1939" w:type="dxa"/>
            <w:tcBorders>
              <w:top w:val="single" w:sz="4" w:space="0" w:color="000000"/>
              <w:left w:val="single" w:sz="4" w:space="0" w:color="000000"/>
              <w:bottom w:val="single" w:sz="4" w:space="0" w:color="000000"/>
              <w:right w:val="single" w:sz="4" w:space="0" w:color="000000"/>
            </w:tcBorders>
          </w:tcPr>
          <w:p w14:paraId="61068542" w14:textId="77777777" w:rsidR="00DB4FCC" w:rsidRPr="006E48F2" w:rsidRDefault="00DB4FCC" w:rsidP="004217F4">
            <w:pPr>
              <w:spacing w:after="0" w:line="259" w:lineRule="auto"/>
              <w:ind w:left="0" w:firstLine="0"/>
              <w:jc w:val="center"/>
            </w:pPr>
            <w:r w:rsidRPr="006E48F2">
              <w:rPr>
                <w:b/>
              </w:rPr>
              <w:t xml:space="preserve">Item </w:t>
            </w:r>
          </w:p>
        </w:tc>
        <w:tc>
          <w:tcPr>
            <w:tcW w:w="2172" w:type="dxa"/>
            <w:tcBorders>
              <w:top w:val="single" w:sz="4" w:space="0" w:color="000000"/>
              <w:left w:val="single" w:sz="4" w:space="0" w:color="000000"/>
              <w:bottom w:val="single" w:sz="4" w:space="0" w:color="000000"/>
              <w:right w:val="single" w:sz="4" w:space="0" w:color="000000"/>
            </w:tcBorders>
          </w:tcPr>
          <w:p w14:paraId="52332A3D" w14:textId="77777777" w:rsidR="00DB4FCC" w:rsidRPr="006E48F2" w:rsidRDefault="00DB4FCC" w:rsidP="004217F4">
            <w:pPr>
              <w:spacing w:after="0" w:line="259" w:lineRule="auto"/>
              <w:ind w:left="0" w:firstLine="0"/>
              <w:jc w:val="center"/>
            </w:pPr>
            <w:r w:rsidRPr="006E48F2">
              <w:rPr>
                <w:b/>
              </w:rPr>
              <w:t xml:space="preserve">Make </w:t>
            </w:r>
          </w:p>
        </w:tc>
        <w:tc>
          <w:tcPr>
            <w:tcW w:w="1932" w:type="dxa"/>
            <w:tcBorders>
              <w:top w:val="single" w:sz="4" w:space="0" w:color="000000"/>
              <w:left w:val="single" w:sz="4" w:space="0" w:color="000000"/>
              <w:bottom w:val="single" w:sz="4" w:space="0" w:color="000000"/>
              <w:right w:val="single" w:sz="4" w:space="0" w:color="000000"/>
            </w:tcBorders>
          </w:tcPr>
          <w:p w14:paraId="0FE84A45" w14:textId="77777777" w:rsidR="00DB4FCC" w:rsidRPr="006E48F2" w:rsidRDefault="00DB4FCC" w:rsidP="004217F4">
            <w:pPr>
              <w:spacing w:after="0" w:line="259" w:lineRule="auto"/>
              <w:ind w:left="0" w:firstLine="0"/>
              <w:jc w:val="center"/>
            </w:pPr>
            <w:r w:rsidRPr="006E48F2">
              <w:rPr>
                <w:b/>
              </w:rPr>
              <w:t>Capacity (</w:t>
            </w:r>
            <w:proofErr w:type="spellStart"/>
            <w:r w:rsidRPr="006E48F2">
              <w:rPr>
                <w:b/>
              </w:rPr>
              <w:t>lb</w:t>
            </w:r>
            <w:proofErr w:type="spellEnd"/>
            <w:r w:rsidRPr="006E48F2">
              <w:rPr>
                <w:b/>
              </w:rPr>
              <w:t>/</w:t>
            </w:r>
            <w:proofErr w:type="spellStart"/>
            <w:r w:rsidRPr="006E48F2">
              <w:rPr>
                <w:b/>
              </w:rPr>
              <w:t>hr</w:t>
            </w:r>
            <w:proofErr w:type="spellEnd"/>
            <w:r w:rsidRPr="006E48F2">
              <w:rPr>
                <w:b/>
              </w:rPr>
              <w:t xml:space="preserve">) </w:t>
            </w:r>
          </w:p>
        </w:tc>
        <w:tc>
          <w:tcPr>
            <w:tcW w:w="961" w:type="dxa"/>
            <w:tcBorders>
              <w:top w:val="single" w:sz="4" w:space="0" w:color="000000"/>
              <w:left w:val="single" w:sz="4" w:space="0" w:color="000000"/>
              <w:bottom w:val="single" w:sz="4" w:space="0" w:color="000000"/>
              <w:right w:val="single" w:sz="4" w:space="0" w:color="000000"/>
            </w:tcBorders>
          </w:tcPr>
          <w:p w14:paraId="5D75DFF4" w14:textId="77777777" w:rsidR="00DB4FCC" w:rsidRPr="006E48F2" w:rsidRDefault="00DB4FCC" w:rsidP="004217F4">
            <w:pPr>
              <w:spacing w:after="0" w:line="259" w:lineRule="auto"/>
              <w:ind w:left="0" w:firstLine="0"/>
              <w:jc w:val="center"/>
            </w:pPr>
            <w:r w:rsidRPr="006E48F2">
              <w:rPr>
                <w:b/>
              </w:rPr>
              <w:t>Range</w:t>
            </w:r>
          </w:p>
        </w:tc>
        <w:tc>
          <w:tcPr>
            <w:tcW w:w="1305" w:type="dxa"/>
            <w:tcBorders>
              <w:top w:val="single" w:sz="4" w:space="0" w:color="000000"/>
              <w:left w:val="single" w:sz="4" w:space="0" w:color="000000"/>
              <w:bottom w:val="single" w:sz="4" w:space="0" w:color="000000"/>
              <w:right w:val="single" w:sz="4" w:space="0" w:color="000000"/>
            </w:tcBorders>
          </w:tcPr>
          <w:p w14:paraId="0E1D77E6" w14:textId="77777777" w:rsidR="00DB4FCC" w:rsidRPr="006E48F2" w:rsidRDefault="00DB4FCC" w:rsidP="004217F4">
            <w:pPr>
              <w:spacing w:after="0" w:line="259" w:lineRule="auto"/>
              <w:ind w:left="0" w:firstLine="0"/>
              <w:jc w:val="center"/>
            </w:pPr>
            <w:r w:rsidRPr="006E48F2">
              <w:rPr>
                <w:b/>
              </w:rPr>
              <w:t xml:space="preserve">SVB </w:t>
            </w:r>
          </w:p>
          <w:p w14:paraId="1B8D6762" w14:textId="77777777" w:rsidR="00DB4FCC" w:rsidRPr="006E48F2" w:rsidRDefault="00DB4FCC" w:rsidP="004217F4">
            <w:pPr>
              <w:spacing w:after="0" w:line="259" w:lineRule="auto"/>
              <w:ind w:left="0" w:firstLine="0"/>
              <w:jc w:val="center"/>
            </w:pPr>
            <w:r w:rsidRPr="006E48F2">
              <w:rPr>
                <w:b/>
              </w:rPr>
              <w:t>Setpoint</w:t>
            </w:r>
          </w:p>
        </w:tc>
        <w:tc>
          <w:tcPr>
            <w:tcW w:w="1771" w:type="dxa"/>
            <w:tcBorders>
              <w:top w:val="single" w:sz="4" w:space="0" w:color="000000"/>
              <w:left w:val="single" w:sz="4" w:space="0" w:color="000000"/>
              <w:bottom w:val="single" w:sz="4" w:space="0" w:color="000000"/>
              <w:right w:val="single" w:sz="4" w:space="0" w:color="000000"/>
            </w:tcBorders>
          </w:tcPr>
          <w:p w14:paraId="1AC3D041" w14:textId="77777777" w:rsidR="00DB4FCC" w:rsidRPr="006E48F2" w:rsidRDefault="00DB4FCC" w:rsidP="004217F4">
            <w:pPr>
              <w:spacing w:after="0" w:line="259" w:lineRule="auto"/>
              <w:ind w:left="0" w:firstLine="0"/>
              <w:jc w:val="center"/>
            </w:pPr>
            <w:r w:rsidRPr="006E48F2">
              <w:rPr>
                <w:b/>
              </w:rPr>
              <w:t xml:space="preserve">Normal </w:t>
            </w:r>
          </w:p>
          <w:p w14:paraId="6519032F" w14:textId="77777777" w:rsidR="00DB4FCC" w:rsidRPr="006E48F2" w:rsidRDefault="00DB4FCC" w:rsidP="004217F4">
            <w:pPr>
              <w:spacing w:after="0" w:line="259" w:lineRule="auto"/>
              <w:ind w:left="0" w:firstLine="0"/>
              <w:jc w:val="center"/>
            </w:pPr>
            <w:r w:rsidRPr="006E48F2">
              <w:rPr>
                <w:b/>
              </w:rPr>
              <w:t xml:space="preserve">Steam Pressure </w:t>
            </w:r>
          </w:p>
        </w:tc>
      </w:tr>
      <w:tr w:rsidR="00DB4FCC" w:rsidRPr="006E48F2" w14:paraId="6FD7FE3A" w14:textId="77777777" w:rsidTr="004217F4">
        <w:trPr>
          <w:trHeight w:val="288"/>
        </w:trPr>
        <w:tc>
          <w:tcPr>
            <w:tcW w:w="1939" w:type="dxa"/>
            <w:tcBorders>
              <w:top w:val="single" w:sz="4" w:space="0" w:color="000000"/>
              <w:left w:val="single" w:sz="4" w:space="0" w:color="000000"/>
              <w:bottom w:val="single" w:sz="4" w:space="0" w:color="000000"/>
              <w:right w:val="single" w:sz="4" w:space="0" w:color="000000"/>
            </w:tcBorders>
          </w:tcPr>
          <w:p w14:paraId="7F20F7DE" w14:textId="77777777" w:rsidR="00DB4FCC" w:rsidRPr="006E48F2" w:rsidRDefault="00DB4FCC" w:rsidP="004217F4">
            <w:pPr>
              <w:jc w:val="center"/>
            </w:pPr>
            <w:r w:rsidRPr="006E48F2">
              <w:t>SVB 1</w:t>
            </w:r>
          </w:p>
        </w:tc>
        <w:tc>
          <w:tcPr>
            <w:tcW w:w="2172" w:type="dxa"/>
            <w:tcBorders>
              <w:top w:val="single" w:sz="4" w:space="0" w:color="000000"/>
              <w:left w:val="single" w:sz="4" w:space="0" w:color="000000"/>
              <w:bottom w:val="single" w:sz="4" w:space="0" w:color="000000"/>
              <w:right w:val="single" w:sz="4" w:space="0" w:color="000000"/>
            </w:tcBorders>
          </w:tcPr>
          <w:p w14:paraId="2ED1FEBA" w14:textId="1B4EABF2" w:rsidR="00DB4FCC" w:rsidRPr="006E48F2" w:rsidRDefault="00DB4FCC" w:rsidP="004217F4">
            <w:pPr>
              <w:jc w:val="center"/>
            </w:pPr>
            <w:r w:rsidRPr="006E48F2">
              <w:rPr>
                <w:bCs/>
              </w:rPr>
              <w:t>$svb</w:t>
            </w:r>
            <w:r>
              <w:rPr>
                <w:bCs/>
              </w:rPr>
              <w:t>_lp</w:t>
            </w:r>
            <w:r w:rsidRPr="006E48F2">
              <w:rPr>
                <w:bCs/>
              </w:rPr>
              <w:t>_1_make$</w:t>
            </w:r>
          </w:p>
        </w:tc>
        <w:tc>
          <w:tcPr>
            <w:tcW w:w="1932" w:type="dxa"/>
            <w:tcBorders>
              <w:top w:val="single" w:sz="4" w:space="0" w:color="000000"/>
              <w:left w:val="single" w:sz="4" w:space="0" w:color="000000"/>
              <w:bottom w:val="single" w:sz="4" w:space="0" w:color="000000"/>
              <w:right w:val="single" w:sz="4" w:space="0" w:color="000000"/>
            </w:tcBorders>
          </w:tcPr>
          <w:p w14:paraId="492601CF" w14:textId="06EED261" w:rsidR="00DB4FCC" w:rsidRPr="006E48F2" w:rsidRDefault="00DB4FCC" w:rsidP="004217F4">
            <w:pPr>
              <w:jc w:val="center"/>
            </w:pPr>
            <w:r w:rsidRPr="006E48F2">
              <w:rPr>
                <w:bCs/>
              </w:rPr>
              <w:t>$svb</w:t>
            </w:r>
            <w:r>
              <w:rPr>
                <w:bCs/>
              </w:rPr>
              <w:t>_lp</w:t>
            </w:r>
            <w:r w:rsidRPr="006E48F2">
              <w:rPr>
                <w:bCs/>
              </w:rPr>
              <w:t>_1_capacity$</w:t>
            </w:r>
          </w:p>
        </w:tc>
        <w:tc>
          <w:tcPr>
            <w:tcW w:w="961"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52202CAD" w14:textId="77777777" w:rsidR="00DB4FCC" w:rsidRPr="006E48F2" w:rsidRDefault="00DB4FCC" w:rsidP="004217F4">
            <w:pPr>
              <w:jc w:val="center"/>
            </w:pPr>
          </w:p>
        </w:tc>
        <w:tc>
          <w:tcPr>
            <w:tcW w:w="1305" w:type="dxa"/>
            <w:tcBorders>
              <w:top w:val="single" w:sz="4" w:space="0" w:color="000000"/>
              <w:left w:val="single" w:sz="4" w:space="0" w:color="000000"/>
              <w:bottom w:val="single" w:sz="4" w:space="0" w:color="000000"/>
              <w:right w:val="single" w:sz="4" w:space="0" w:color="000000"/>
            </w:tcBorders>
          </w:tcPr>
          <w:p w14:paraId="375ED7D1" w14:textId="11B9815B" w:rsidR="00DB4FCC" w:rsidRPr="006E48F2" w:rsidRDefault="00DB4FCC" w:rsidP="004217F4">
            <w:pPr>
              <w:jc w:val="center"/>
            </w:pPr>
            <w:r w:rsidRPr="006E48F2">
              <w:rPr>
                <w:bCs/>
              </w:rPr>
              <w:t>$svb</w:t>
            </w:r>
            <w:r>
              <w:rPr>
                <w:bCs/>
              </w:rPr>
              <w:t>_lp</w:t>
            </w:r>
            <w:r w:rsidRPr="006E48F2">
              <w:rPr>
                <w:bCs/>
              </w:rPr>
              <w:t>_1_sp$</w:t>
            </w:r>
          </w:p>
        </w:tc>
        <w:tc>
          <w:tcPr>
            <w:tcW w:w="1771" w:type="dxa"/>
            <w:vMerge w:val="restart"/>
            <w:tcBorders>
              <w:top w:val="single" w:sz="4" w:space="0" w:color="000000"/>
              <w:left w:val="single" w:sz="4" w:space="0" w:color="000000"/>
              <w:bottom w:val="single" w:sz="4" w:space="0" w:color="000000"/>
              <w:right w:val="single" w:sz="4" w:space="0" w:color="000000"/>
            </w:tcBorders>
          </w:tcPr>
          <w:p w14:paraId="4C8A4724" w14:textId="77777777" w:rsidR="00DB4FCC" w:rsidRPr="006E48F2" w:rsidRDefault="00DB4FCC" w:rsidP="004217F4">
            <w:pPr>
              <w:jc w:val="center"/>
            </w:pPr>
            <w:r w:rsidRPr="004777AC">
              <w:t>$</w:t>
            </w:r>
            <w:proofErr w:type="spellStart"/>
            <w:r w:rsidRPr="004777AC">
              <w:t>boiler_op_press</w:t>
            </w:r>
            <w:proofErr w:type="spellEnd"/>
            <w:r w:rsidRPr="004777AC">
              <w:t>$</w:t>
            </w:r>
          </w:p>
        </w:tc>
      </w:tr>
      <w:tr w:rsidR="00DB4FCC" w:rsidRPr="006E48F2" w14:paraId="1256B2CB" w14:textId="77777777" w:rsidTr="004217F4">
        <w:trPr>
          <w:trHeight w:val="286"/>
        </w:trPr>
        <w:tc>
          <w:tcPr>
            <w:tcW w:w="1939" w:type="dxa"/>
            <w:tcBorders>
              <w:top w:val="single" w:sz="4" w:space="0" w:color="000000"/>
              <w:left w:val="single" w:sz="4" w:space="0" w:color="000000"/>
              <w:bottom w:val="single" w:sz="4" w:space="0" w:color="000000"/>
              <w:right w:val="single" w:sz="4" w:space="0" w:color="000000"/>
            </w:tcBorders>
          </w:tcPr>
          <w:p w14:paraId="4C40E238" w14:textId="77777777" w:rsidR="00DB4FCC" w:rsidRPr="006E48F2" w:rsidRDefault="00DB4FCC" w:rsidP="004217F4">
            <w:pPr>
              <w:jc w:val="center"/>
            </w:pPr>
            <w:r w:rsidRPr="006E48F2">
              <w:t>SVB 2</w:t>
            </w:r>
          </w:p>
        </w:tc>
        <w:tc>
          <w:tcPr>
            <w:tcW w:w="2172" w:type="dxa"/>
            <w:tcBorders>
              <w:top w:val="single" w:sz="4" w:space="0" w:color="000000"/>
              <w:left w:val="single" w:sz="4" w:space="0" w:color="000000"/>
              <w:bottom w:val="single" w:sz="4" w:space="0" w:color="000000"/>
              <w:right w:val="single" w:sz="4" w:space="0" w:color="000000"/>
            </w:tcBorders>
          </w:tcPr>
          <w:p w14:paraId="70334E97" w14:textId="6E7B07C7" w:rsidR="00DB4FCC" w:rsidRPr="006E48F2" w:rsidRDefault="00DB4FCC" w:rsidP="004217F4">
            <w:pPr>
              <w:jc w:val="center"/>
            </w:pPr>
            <w:r w:rsidRPr="006E48F2">
              <w:rPr>
                <w:bCs/>
              </w:rPr>
              <w:t>$svb</w:t>
            </w:r>
            <w:r>
              <w:rPr>
                <w:bCs/>
              </w:rPr>
              <w:t>_lp</w:t>
            </w:r>
            <w:r w:rsidRPr="006E48F2">
              <w:rPr>
                <w:bCs/>
              </w:rPr>
              <w:t>_2_make$</w:t>
            </w:r>
          </w:p>
        </w:tc>
        <w:tc>
          <w:tcPr>
            <w:tcW w:w="1932" w:type="dxa"/>
            <w:tcBorders>
              <w:top w:val="single" w:sz="4" w:space="0" w:color="000000"/>
              <w:left w:val="single" w:sz="4" w:space="0" w:color="000000"/>
              <w:bottom w:val="single" w:sz="4" w:space="0" w:color="000000"/>
              <w:right w:val="single" w:sz="4" w:space="0" w:color="000000"/>
            </w:tcBorders>
          </w:tcPr>
          <w:p w14:paraId="7B5AE54C" w14:textId="01BF8CD0" w:rsidR="00DB4FCC" w:rsidRPr="006E48F2" w:rsidRDefault="00DB4FCC" w:rsidP="004217F4">
            <w:pPr>
              <w:jc w:val="center"/>
            </w:pPr>
            <w:r w:rsidRPr="006E48F2">
              <w:rPr>
                <w:bCs/>
              </w:rPr>
              <w:t>$svb</w:t>
            </w:r>
            <w:r>
              <w:rPr>
                <w:bCs/>
              </w:rPr>
              <w:t>_lp</w:t>
            </w:r>
            <w:r w:rsidRPr="006E48F2">
              <w:rPr>
                <w:bCs/>
              </w:rPr>
              <w:t>_2_capacity$</w:t>
            </w:r>
          </w:p>
        </w:tc>
        <w:tc>
          <w:tcPr>
            <w:tcW w:w="961"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691B8AEB" w14:textId="77777777" w:rsidR="00DB4FCC" w:rsidRPr="006E48F2" w:rsidRDefault="00DB4FCC" w:rsidP="004217F4">
            <w:pPr>
              <w:jc w:val="center"/>
            </w:pPr>
          </w:p>
        </w:tc>
        <w:tc>
          <w:tcPr>
            <w:tcW w:w="1305" w:type="dxa"/>
            <w:tcBorders>
              <w:top w:val="single" w:sz="4" w:space="0" w:color="000000"/>
              <w:left w:val="single" w:sz="4" w:space="0" w:color="000000"/>
              <w:bottom w:val="single" w:sz="4" w:space="0" w:color="000000"/>
              <w:right w:val="single" w:sz="4" w:space="0" w:color="000000"/>
            </w:tcBorders>
          </w:tcPr>
          <w:p w14:paraId="60AD5261" w14:textId="06523663" w:rsidR="00DB4FCC" w:rsidRPr="006E48F2" w:rsidRDefault="00DB4FCC" w:rsidP="004217F4">
            <w:pPr>
              <w:jc w:val="center"/>
            </w:pPr>
            <w:r w:rsidRPr="006E48F2">
              <w:rPr>
                <w:bCs/>
              </w:rPr>
              <w:t>$svb</w:t>
            </w:r>
            <w:r>
              <w:rPr>
                <w:bCs/>
              </w:rPr>
              <w:t>_lp</w:t>
            </w:r>
            <w:r w:rsidRPr="006E48F2">
              <w:rPr>
                <w:bCs/>
              </w:rPr>
              <w:t>_2_sp$</w:t>
            </w:r>
          </w:p>
        </w:tc>
        <w:tc>
          <w:tcPr>
            <w:tcW w:w="1771" w:type="dxa"/>
            <w:vMerge/>
            <w:tcBorders>
              <w:top w:val="nil"/>
              <w:left w:val="single" w:sz="4" w:space="0" w:color="000000"/>
              <w:bottom w:val="nil"/>
              <w:right w:val="single" w:sz="4" w:space="0" w:color="000000"/>
            </w:tcBorders>
          </w:tcPr>
          <w:p w14:paraId="743E3A7D" w14:textId="77777777" w:rsidR="00DB4FCC" w:rsidRPr="006E48F2" w:rsidRDefault="00DB4FCC" w:rsidP="004217F4">
            <w:pPr>
              <w:spacing w:after="160" w:line="259" w:lineRule="auto"/>
              <w:ind w:left="0" w:firstLine="0"/>
              <w:jc w:val="center"/>
            </w:pPr>
          </w:p>
        </w:tc>
      </w:tr>
      <w:tr w:rsidR="00DB4FCC" w:rsidRPr="006E48F2" w14:paraId="1B2E4BEB" w14:textId="77777777" w:rsidTr="004217F4">
        <w:trPr>
          <w:trHeight w:val="210"/>
        </w:trPr>
        <w:tc>
          <w:tcPr>
            <w:tcW w:w="1939" w:type="dxa"/>
            <w:tcBorders>
              <w:top w:val="single" w:sz="4" w:space="0" w:color="000000"/>
              <w:left w:val="single" w:sz="4" w:space="0" w:color="000000"/>
              <w:bottom w:val="single" w:sz="4" w:space="0" w:color="000000"/>
              <w:right w:val="single" w:sz="4" w:space="0" w:color="000000"/>
            </w:tcBorders>
          </w:tcPr>
          <w:p w14:paraId="2315C015" w14:textId="77777777" w:rsidR="00DB4FCC" w:rsidRPr="006E48F2" w:rsidRDefault="00DB4FCC" w:rsidP="004217F4">
            <w:pPr>
              <w:jc w:val="center"/>
            </w:pPr>
            <w:r w:rsidRPr="006E48F2">
              <w:t>SVB 3</w:t>
            </w:r>
          </w:p>
        </w:tc>
        <w:tc>
          <w:tcPr>
            <w:tcW w:w="2172" w:type="dxa"/>
            <w:tcBorders>
              <w:top w:val="single" w:sz="4" w:space="0" w:color="000000"/>
              <w:left w:val="single" w:sz="4" w:space="0" w:color="000000"/>
              <w:bottom w:val="single" w:sz="4" w:space="0" w:color="000000"/>
              <w:right w:val="single" w:sz="4" w:space="0" w:color="000000"/>
            </w:tcBorders>
          </w:tcPr>
          <w:p w14:paraId="1476B129" w14:textId="1C6B7F9F" w:rsidR="00DB4FCC" w:rsidRPr="006E48F2" w:rsidRDefault="00DB4FCC" w:rsidP="004217F4">
            <w:pPr>
              <w:jc w:val="center"/>
            </w:pPr>
            <w:r w:rsidRPr="006E48F2">
              <w:rPr>
                <w:bCs/>
              </w:rPr>
              <w:t>$svb</w:t>
            </w:r>
            <w:r>
              <w:rPr>
                <w:bCs/>
              </w:rPr>
              <w:t>_lp</w:t>
            </w:r>
            <w:r w:rsidRPr="006E48F2">
              <w:rPr>
                <w:bCs/>
              </w:rPr>
              <w:t>_3_make$</w:t>
            </w:r>
          </w:p>
        </w:tc>
        <w:tc>
          <w:tcPr>
            <w:tcW w:w="1932" w:type="dxa"/>
            <w:tcBorders>
              <w:top w:val="single" w:sz="4" w:space="0" w:color="000000"/>
              <w:left w:val="single" w:sz="4" w:space="0" w:color="000000"/>
              <w:bottom w:val="single" w:sz="4" w:space="0" w:color="000000"/>
              <w:right w:val="single" w:sz="4" w:space="0" w:color="000000"/>
            </w:tcBorders>
          </w:tcPr>
          <w:p w14:paraId="287728F8" w14:textId="5B1E5382" w:rsidR="00DB4FCC" w:rsidRPr="006E48F2" w:rsidRDefault="00DB4FCC" w:rsidP="004217F4">
            <w:pPr>
              <w:jc w:val="center"/>
            </w:pPr>
            <w:r w:rsidRPr="006E48F2">
              <w:rPr>
                <w:bCs/>
              </w:rPr>
              <w:t>$svb</w:t>
            </w:r>
            <w:r>
              <w:rPr>
                <w:bCs/>
              </w:rPr>
              <w:t>_lp</w:t>
            </w:r>
            <w:r w:rsidRPr="006E48F2">
              <w:rPr>
                <w:bCs/>
              </w:rPr>
              <w:t>_3_capacity$</w:t>
            </w:r>
          </w:p>
        </w:tc>
        <w:tc>
          <w:tcPr>
            <w:tcW w:w="961"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7E6B78F9" w14:textId="77777777" w:rsidR="00DB4FCC" w:rsidRPr="006E48F2" w:rsidRDefault="00DB4FCC" w:rsidP="004217F4">
            <w:pPr>
              <w:jc w:val="center"/>
            </w:pPr>
          </w:p>
        </w:tc>
        <w:tc>
          <w:tcPr>
            <w:tcW w:w="1305" w:type="dxa"/>
            <w:tcBorders>
              <w:top w:val="single" w:sz="4" w:space="0" w:color="000000"/>
              <w:left w:val="single" w:sz="4" w:space="0" w:color="000000"/>
              <w:bottom w:val="single" w:sz="4" w:space="0" w:color="000000"/>
              <w:right w:val="single" w:sz="4" w:space="0" w:color="000000"/>
            </w:tcBorders>
          </w:tcPr>
          <w:p w14:paraId="7C0CE236" w14:textId="525CBC1E" w:rsidR="00DB4FCC" w:rsidRPr="006E48F2" w:rsidRDefault="00DB4FCC" w:rsidP="004217F4">
            <w:pPr>
              <w:jc w:val="center"/>
            </w:pPr>
            <w:r w:rsidRPr="006E48F2">
              <w:rPr>
                <w:bCs/>
              </w:rPr>
              <w:t>$svb</w:t>
            </w:r>
            <w:r>
              <w:rPr>
                <w:bCs/>
              </w:rPr>
              <w:t>_lp</w:t>
            </w:r>
            <w:r w:rsidRPr="006E48F2">
              <w:rPr>
                <w:bCs/>
              </w:rPr>
              <w:t>_3_sp$</w:t>
            </w:r>
          </w:p>
        </w:tc>
        <w:tc>
          <w:tcPr>
            <w:tcW w:w="1771" w:type="dxa"/>
            <w:vMerge/>
            <w:tcBorders>
              <w:top w:val="nil"/>
              <w:left w:val="single" w:sz="4" w:space="0" w:color="000000"/>
              <w:bottom w:val="nil"/>
              <w:right w:val="single" w:sz="4" w:space="0" w:color="000000"/>
            </w:tcBorders>
          </w:tcPr>
          <w:p w14:paraId="154F3844" w14:textId="77777777" w:rsidR="00DB4FCC" w:rsidRPr="006E48F2" w:rsidRDefault="00DB4FCC" w:rsidP="004217F4">
            <w:pPr>
              <w:spacing w:after="160" w:line="259" w:lineRule="auto"/>
              <w:ind w:left="0" w:firstLine="0"/>
              <w:jc w:val="center"/>
            </w:pPr>
          </w:p>
        </w:tc>
      </w:tr>
      <w:tr w:rsidR="00DB4FCC" w:rsidRPr="006E48F2" w14:paraId="4F6F92EC" w14:textId="77777777" w:rsidTr="004217F4">
        <w:trPr>
          <w:trHeight w:val="273"/>
        </w:trPr>
        <w:tc>
          <w:tcPr>
            <w:tcW w:w="1939" w:type="dxa"/>
            <w:tcBorders>
              <w:top w:val="single" w:sz="4" w:space="0" w:color="000000"/>
              <w:left w:val="single" w:sz="4" w:space="0" w:color="000000"/>
              <w:bottom w:val="single" w:sz="4" w:space="0" w:color="000000"/>
              <w:right w:val="single" w:sz="4" w:space="0" w:color="000000"/>
            </w:tcBorders>
          </w:tcPr>
          <w:p w14:paraId="5A232739" w14:textId="77777777" w:rsidR="00DB4FCC" w:rsidRPr="006E48F2" w:rsidRDefault="00DB4FCC" w:rsidP="004217F4">
            <w:pPr>
              <w:jc w:val="center"/>
            </w:pPr>
            <w:r w:rsidRPr="006E48F2">
              <w:t>Pressure Gauge</w:t>
            </w:r>
          </w:p>
        </w:tc>
        <w:tc>
          <w:tcPr>
            <w:tcW w:w="2172" w:type="dxa"/>
            <w:tcBorders>
              <w:top w:val="single" w:sz="4" w:space="0" w:color="000000"/>
              <w:left w:val="single" w:sz="4" w:space="0" w:color="000000"/>
              <w:bottom w:val="single" w:sz="4" w:space="0" w:color="000000"/>
              <w:right w:val="single" w:sz="4" w:space="0" w:color="000000"/>
            </w:tcBorders>
          </w:tcPr>
          <w:p w14:paraId="11A4A009" w14:textId="0D5900DB" w:rsidR="00DB4FCC" w:rsidRPr="006E48F2" w:rsidRDefault="00DB4FCC" w:rsidP="004217F4">
            <w:pPr>
              <w:jc w:val="center"/>
            </w:pPr>
            <w:r w:rsidRPr="006E48F2">
              <w:rPr>
                <w:bCs/>
              </w:rPr>
              <w:t>$</w:t>
            </w:r>
            <w:proofErr w:type="spellStart"/>
            <w:r w:rsidRPr="006E48F2">
              <w:rPr>
                <w:bCs/>
              </w:rPr>
              <w:t>svb</w:t>
            </w:r>
            <w:r>
              <w:rPr>
                <w:bCs/>
              </w:rPr>
              <w:t>_lp</w:t>
            </w:r>
            <w:r w:rsidRPr="006E48F2">
              <w:rPr>
                <w:bCs/>
              </w:rPr>
              <w:t>_gauge_make</w:t>
            </w:r>
            <w:proofErr w:type="spellEnd"/>
            <w:r w:rsidRPr="006E48F2">
              <w:rPr>
                <w:bCs/>
              </w:rPr>
              <w:t>$</w:t>
            </w:r>
          </w:p>
        </w:tc>
        <w:tc>
          <w:tcPr>
            <w:tcW w:w="1932"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739C2314" w14:textId="77777777" w:rsidR="00DB4FCC" w:rsidRPr="006E48F2" w:rsidRDefault="00DB4FCC" w:rsidP="004217F4">
            <w:pPr>
              <w:jc w:val="center"/>
            </w:pPr>
          </w:p>
        </w:tc>
        <w:tc>
          <w:tcPr>
            <w:tcW w:w="961" w:type="dxa"/>
            <w:tcBorders>
              <w:top w:val="single" w:sz="4" w:space="0" w:color="000000"/>
              <w:left w:val="single" w:sz="4" w:space="0" w:color="000000"/>
              <w:bottom w:val="single" w:sz="4" w:space="0" w:color="000000"/>
              <w:right w:val="single" w:sz="4" w:space="0" w:color="000000"/>
            </w:tcBorders>
          </w:tcPr>
          <w:p w14:paraId="47FA9DBE" w14:textId="06D33507" w:rsidR="00DB4FCC" w:rsidRPr="006E48F2" w:rsidRDefault="00DB4FCC" w:rsidP="004217F4">
            <w:pPr>
              <w:jc w:val="center"/>
            </w:pPr>
            <w:r w:rsidRPr="006E48F2">
              <w:rPr>
                <w:bCs/>
              </w:rPr>
              <w:t>$</w:t>
            </w:r>
            <w:proofErr w:type="spellStart"/>
            <w:r w:rsidRPr="006E48F2">
              <w:rPr>
                <w:bCs/>
              </w:rPr>
              <w:t>svb</w:t>
            </w:r>
            <w:r>
              <w:rPr>
                <w:bCs/>
              </w:rPr>
              <w:t>_lp</w:t>
            </w:r>
            <w:r w:rsidRPr="006E48F2">
              <w:rPr>
                <w:bCs/>
              </w:rPr>
              <w:t>_gauge_range</w:t>
            </w:r>
            <w:proofErr w:type="spellEnd"/>
            <w:r w:rsidRPr="006E48F2">
              <w:rPr>
                <w:bCs/>
              </w:rPr>
              <w:t>$</w:t>
            </w:r>
          </w:p>
        </w:tc>
        <w:tc>
          <w:tcPr>
            <w:tcW w:w="1305"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74825604" w14:textId="77777777" w:rsidR="00DB4FCC" w:rsidRPr="006E48F2" w:rsidRDefault="00DB4FCC" w:rsidP="004217F4">
            <w:pPr>
              <w:jc w:val="center"/>
            </w:pPr>
          </w:p>
        </w:tc>
        <w:tc>
          <w:tcPr>
            <w:tcW w:w="1771" w:type="dxa"/>
            <w:vMerge/>
            <w:tcBorders>
              <w:top w:val="nil"/>
              <w:left w:val="single" w:sz="4" w:space="0" w:color="000000"/>
              <w:bottom w:val="single" w:sz="4" w:space="0" w:color="000000"/>
              <w:right w:val="single" w:sz="4" w:space="0" w:color="000000"/>
            </w:tcBorders>
          </w:tcPr>
          <w:p w14:paraId="472AC90B" w14:textId="77777777" w:rsidR="00DB4FCC" w:rsidRPr="006E48F2" w:rsidRDefault="00DB4FCC" w:rsidP="004217F4">
            <w:pPr>
              <w:spacing w:after="160" w:line="259" w:lineRule="auto"/>
              <w:ind w:left="0" w:firstLine="0"/>
              <w:jc w:val="center"/>
            </w:pPr>
          </w:p>
        </w:tc>
      </w:tr>
    </w:tbl>
    <w:p w14:paraId="06643F1B" w14:textId="77777777" w:rsidR="00DB4FCC" w:rsidRPr="006E48F2" w:rsidRDefault="00DB4FCC" w:rsidP="00DB4FCC">
      <w:pPr>
        <w:ind w:left="0" w:firstLine="0"/>
        <w:jc w:val="center"/>
      </w:pPr>
    </w:p>
    <w:p w14:paraId="4ED59A57" w14:textId="77777777" w:rsidR="00DB4FCC" w:rsidRPr="006E48F2" w:rsidRDefault="00DB4FCC" w:rsidP="00DB4FCC">
      <w:pPr>
        <w:pStyle w:val="ListParagraph"/>
        <w:numPr>
          <w:ilvl w:val="0"/>
          <w:numId w:val="10"/>
        </w:numPr>
      </w:pPr>
      <w:r w:rsidRPr="006E48F2">
        <w:t xml:space="preserve">SVB1 is required to be set 5 psi higher than </w:t>
      </w:r>
      <w:r>
        <w:t>HH</w:t>
      </w:r>
      <w:r w:rsidRPr="006E48F2">
        <w:t>BSPLS &amp; 10 psi below boiler MAWP.</w:t>
      </w:r>
    </w:p>
    <w:p w14:paraId="738EE9E6" w14:textId="77777777" w:rsidR="00DB4FCC" w:rsidRPr="006E48F2" w:rsidRDefault="00DB4FCC" w:rsidP="00DB4FCC">
      <w:pPr>
        <w:pStyle w:val="ListParagraph"/>
        <w:numPr>
          <w:ilvl w:val="0"/>
          <w:numId w:val="10"/>
        </w:numPr>
      </w:pPr>
      <w:r w:rsidRPr="006E48F2">
        <w:t>SVB2 is required to be set 5 psi or higher than SVB1 &amp; 5 psi or more below boiler MAWP.</w:t>
      </w:r>
    </w:p>
    <w:p w14:paraId="4CB004C8" w14:textId="77777777" w:rsidR="00DB4FCC" w:rsidRPr="006E48F2" w:rsidRDefault="00DB4FCC" w:rsidP="00DB4FCC">
      <w:pPr>
        <w:pStyle w:val="ListParagraph"/>
        <w:numPr>
          <w:ilvl w:val="0"/>
          <w:numId w:val="10"/>
        </w:numPr>
      </w:pPr>
      <w:r w:rsidRPr="006E48F2">
        <w:t>Each SVB is required to be directly vented outside.</w:t>
      </w:r>
    </w:p>
    <w:p w14:paraId="17B4399C" w14:textId="77777777" w:rsidR="00DB4FCC" w:rsidRDefault="00DB4FCC" w:rsidP="00DB4FCC">
      <w:pPr>
        <w:pStyle w:val="ListParagraph"/>
        <w:numPr>
          <w:ilvl w:val="0"/>
          <w:numId w:val="10"/>
        </w:numPr>
      </w:pPr>
      <w:r w:rsidRPr="006E48F2">
        <w:t>Vent lines are required not to contact drip pan ells when hot.</w:t>
      </w:r>
      <w:r>
        <w:t xml:space="preserve"> </w:t>
      </w:r>
    </w:p>
    <w:p w14:paraId="7812DE0D" w14:textId="77777777" w:rsidR="00DB4FCC" w:rsidRPr="006E48F2" w:rsidRDefault="00DB4FCC" w:rsidP="00DB4FCC">
      <w:pPr>
        <w:pStyle w:val="ListParagraph"/>
        <w:numPr>
          <w:ilvl w:val="0"/>
          <w:numId w:val="10"/>
        </w:numPr>
      </w:pPr>
      <w:r w:rsidRPr="00011780">
        <w:t>Drip Pan ell drains must be piped separately not combined.</w:t>
      </w:r>
    </w:p>
    <w:p w14:paraId="06DD8466" w14:textId="77777777" w:rsidR="00DB4FCC" w:rsidRPr="006E48F2" w:rsidRDefault="00DB4FCC" w:rsidP="00DB4FCC">
      <w:pPr>
        <w:ind w:left="0" w:firstLine="0"/>
      </w:pPr>
    </w:p>
    <w:tbl>
      <w:tblPr>
        <w:tblStyle w:val="TableGrid"/>
        <w:tblW w:w="9578" w:type="dxa"/>
        <w:jc w:val="center"/>
        <w:tblInd w:w="0" w:type="dxa"/>
        <w:tblCellMar>
          <w:top w:w="14" w:type="dxa"/>
          <w:left w:w="108" w:type="dxa"/>
          <w:right w:w="115" w:type="dxa"/>
        </w:tblCellMar>
        <w:tblLook w:val="04A0" w:firstRow="1" w:lastRow="0" w:firstColumn="1" w:lastColumn="0" w:noHBand="0" w:noVBand="1"/>
      </w:tblPr>
      <w:tblGrid>
        <w:gridCol w:w="1274"/>
        <w:gridCol w:w="4153"/>
        <w:gridCol w:w="4151"/>
      </w:tblGrid>
      <w:tr w:rsidR="00DB4FCC" w:rsidRPr="006E48F2" w14:paraId="1B0B5049" w14:textId="77777777" w:rsidTr="004217F4">
        <w:trPr>
          <w:trHeight w:val="286"/>
          <w:jc w:val="center"/>
        </w:trPr>
        <w:tc>
          <w:tcPr>
            <w:tcW w:w="1274" w:type="dxa"/>
            <w:tcBorders>
              <w:top w:val="single" w:sz="4" w:space="0" w:color="000000"/>
              <w:left w:val="single" w:sz="4" w:space="0" w:color="000000"/>
              <w:bottom w:val="single" w:sz="4" w:space="0" w:color="000000"/>
              <w:right w:val="single" w:sz="4" w:space="0" w:color="000000"/>
            </w:tcBorders>
          </w:tcPr>
          <w:p w14:paraId="7B2CF147" w14:textId="77777777" w:rsidR="00DB4FCC" w:rsidRPr="006E48F2" w:rsidRDefault="00DB4FCC" w:rsidP="004217F4">
            <w:pPr>
              <w:spacing w:after="0" w:line="259" w:lineRule="auto"/>
              <w:ind w:left="0" w:firstLine="0"/>
              <w:jc w:val="center"/>
            </w:pPr>
            <w:r w:rsidRPr="006E48F2">
              <w:rPr>
                <w:b/>
              </w:rPr>
              <w:t xml:space="preserve">Item </w:t>
            </w:r>
          </w:p>
        </w:tc>
        <w:tc>
          <w:tcPr>
            <w:tcW w:w="4153" w:type="dxa"/>
            <w:tcBorders>
              <w:top w:val="single" w:sz="4" w:space="0" w:color="000000"/>
              <w:left w:val="single" w:sz="4" w:space="0" w:color="000000"/>
              <w:bottom w:val="single" w:sz="4" w:space="0" w:color="000000"/>
              <w:right w:val="single" w:sz="4" w:space="0" w:color="000000"/>
            </w:tcBorders>
          </w:tcPr>
          <w:p w14:paraId="063121CA" w14:textId="77777777" w:rsidR="00DB4FCC" w:rsidRPr="006E48F2" w:rsidRDefault="00DB4FCC" w:rsidP="004217F4">
            <w:pPr>
              <w:spacing w:after="0" w:line="259" w:lineRule="auto"/>
              <w:ind w:left="0" w:firstLine="0"/>
              <w:jc w:val="center"/>
            </w:pPr>
            <w:r w:rsidRPr="006E48F2">
              <w:rPr>
                <w:b/>
              </w:rPr>
              <w:t xml:space="preserve">MAWP (psi) </w:t>
            </w:r>
          </w:p>
        </w:tc>
        <w:tc>
          <w:tcPr>
            <w:tcW w:w="4151" w:type="dxa"/>
            <w:tcBorders>
              <w:top w:val="single" w:sz="4" w:space="0" w:color="000000"/>
              <w:left w:val="single" w:sz="4" w:space="0" w:color="000000"/>
              <w:bottom w:val="single" w:sz="4" w:space="0" w:color="000000"/>
              <w:right w:val="single" w:sz="4" w:space="0" w:color="000000"/>
            </w:tcBorders>
          </w:tcPr>
          <w:p w14:paraId="25E9F290" w14:textId="77777777" w:rsidR="00DB4FCC" w:rsidRPr="006E48F2" w:rsidRDefault="00DB4FCC" w:rsidP="004217F4">
            <w:pPr>
              <w:spacing w:after="0" w:line="259" w:lineRule="auto"/>
              <w:ind w:left="0" w:firstLine="0"/>
              <w:jc w:val="center"/>
            </w:pPr>
            <w:r w:rsidRPr="006E48F2">
              <w:rPr>
                <w:b/>
              </w:rPr>
              <w:t>Capacity (</w:t>
            </w:r>
            <w:proofErr w:type="spellStart"/>
            <w:r w:rsidRPr="006E48F2">
              <w:rPr>
                <w:b/>
              </w:rPr>
              <w:t>lb</w:t>
            </w:r>
            <w:proofErr w:type="spellEnd"/>
            <w:r w:rsidRPr="006E48F2">
              <w:rPr>
                <w:b/>
              </w:rPr>
              <w:t>/</w:t>
            </w:r>
            <w:proofErr w:type="spellStart"/>
            <w:r w:rsidRPr="006E48F2">
              <w:rPr>
                <w:b/>
              </w:rPr>
              <w:t>hr</w:t>
            </w:r>
            <w:proofErr w:type="spellEnd"/>
            <w:r w:rsidRPr="006E48F2">
              <w:rPr>
                <w:b/>
              </w:rPr>
              <w:t xml:space="preserve">) </w:t>
            </w:r>
          </w:p>
        </w:tc>
      </w:tr>
      <w:tr w:rsidR="00DB4FCC" w:rsidRPr="006E48F2" w14:paraId="4D76A1CB" w14:textId="77777777" w:rsidTr="004217F4">
        <w:trPr>
          <w:trHeight w:val="288"/>
          <w:jc w:val="center"/>
        </w:trPr>
        <w:tc>
          <w:tcPr>
            <w:tcW w:w="1274" w:type="dxa"/>
            <w:tcBorders>
              <w:top w:val="single" w:sz="4" w:space="0" w:color="000000"/>
              <w:left w:val="single" w:sz="4" w:space="0" w:color="000000"/>
              <w:bottom w:val="single" w:sz="4" w:space="0" w:color="000000"/>
              <w:right w:val="single" w:sz="4" w:space="0" w:color="000000"/>
            </w:tcBorders>
          </w:tcPr>
          <w:p w14:paraId="1C13CF6C" w14:textId="77777777" w:rsidR="00DB4FCC" w:rsidRPr="006E48F2" w:rsidRDefault="00DB4FCC" w:rsidP="004217F4">
            <w:pPr>
              <w:jc w:val="center"/>
            </w:pPr>
            <w:r w:rsidRPr="006E48F2">
              <w:t>Boiler</w:t>
            </w:r>
          </w:p>
        </w:tc>
        <w:tc>
          <w:tcPr>
            <w:tcW w:w="4153" w:type="dxa"/>
            <w:tcBorders>
              <w:top w:val="single" w:sz="4" w:space="0" w:color="000000"/>
              <w:left w:val="single" w:sz="4" w:space="0" w:color="000000"/>
              <w:bottom w:val="single" w:sz="4" w:space="0" w:color="000000"/>
              <w:right w:val="single" w:sz="4" w:space="0" w:color="000000"/>
            </w:tcBorders>
          </w:tcPr>
          <w:p w14:paraId="3F091FFA" w14:textId="77777777" w:rsidR="00DB4FCC" w:rsidRPr="006E48F2" w:rsidRDefault="00DB4FCC" w:rsidP="004217F4">
            <w:pPr>
              <w:jc w:val="center"/>
            </w:pPr>
            <w:r w:rsidRPr="004777AC">
              <w:t>$</w:t>
            </w:r>
            <w:proofErr w:type="spellStart"/>
            <w:r w:rsidRPr="004777AC">
              <w:t>boiler_mawp</w:t>
            </w:r>
            <w:proofErr w:type="spellEnd"/>
            <w:r w:rsidRPr="004777AC">
              <w:t>$</w:t>
            </w:r>
          </w:p>
        </w:tc>
        <w:tc>
          <w:tcPr>
            <w:tcW w:w="4151" w:type="dxa"/>
            <w:tcBorders>
              <w:top w:val="single" w:sz="4" w:space="0" w:color="000000"/>
              <w:left w:val="single" w:sz="4" w:space="0" w:color="000000"/>
              <w:bottom w:val="single" w:sz="4" w:space="0" w:color="000000"/>
              <w:right w:val="single" w:sz="4" w:space="0" w:color="000000"/>
            </w:tcBorders>
          </w:tcPr>
          <w:p w14:paraId="5C1C8712" w14:textId="77777777" w:rsidR="00DB4FCC" w:rsidRPr="006E48F2" w:rsidRDefault="00DB4FCC" w:rsidP="004217F4">
            <w:pPr>
              <w:jc w:val="center"/>
            </w:pPr>
            <w:r w:rsidRPr="004777AC">
              <w:t>$</w:t>
            </w:r>
            <w:proofErr w:type="spellStart"/>
            <w:r w:rsidRPr="004777AC">
              <w:t>boiler_capacity</w:t>
            </w:r>
            <w:proofErr w:type="spellEnd"/>
            <w:r w:rsidRPr="004777AC">
              <w:t>$</w:t>
            </w:r>
          </w:p>
        </w:tc>
      </w:tr>
    </w:tbl>
    <w:p w14:paraId="5B29C3EF" w14:textId="77777777" w:rsidR="00DB4FCC" w:rsidRPr="006E48F2" w:rsidRDefault="00DB4FCC" w:rsidP="00DB4FCC">
      <w:pPr>
        <w:spacing w:after="243" w:line="259" w:lineRule="auto"/>
        <w:ind w:left="0" w:firstLine="0"/>
      </w:pPr>
      <w:r>
        <w:rPr>
          <w:noProof/>
        </w:rPr>
        <w:drawing>
          <wp:anchor distT="0" distB="0" distL="114300" distR="114300" simplePos="0" relativeHeight="251710464" behindDoc="1" locked="0" layoutInCell="1" allowOverlap="1" wp14:anchorId="602A5FF1" wp14:editId="54AF7A17">
            <wp:simplePos x="0" y="0"/>
            <wp:positionH relativeFrom="column">
              <wp:posOffset>1060450</wp:posOffset>
            </wp:positionH>
            <wp:positionV relativeFrom="paragraph">
              <wp:posOffset>15275</wp:posOffset>
            </wp:positionV>
            <wp:extent cx="4263449" cy="2556510"/>
            <wp:effectExtent l="0" t="0" r="3810" b="0"/>
            <wp:wrapNone/>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263449" cy="2556510"/>
                    </a:xfrm>
                    <a:prstGeom prst="rect">
                      <a:avLst/>
                    </a:prstGeom>
                  </pic:spPr>
                </pic:pic>
              </a:graphicData>
            </a:graphic>
            <wp14:sizeRelH relativeFrom="margin">
              <wp14:pctWidth>0</wp14:pctWidth>
            </wp14:sizeRelH>
            <wp14:sizeRelV relativeFrom="margin">
              <wp14:pctHeight>0</wp14:pctHeight>
            </wp14:sizeRelV>
          </wp:anchor>
        </w:drawing>
      </w:r>
    </w:p>
    <w:p w14:paraId="6C4E83D5" w14:textId="77777777" w:rsidR="00DB4FCC" w:rsidRPr="006E48F2" w:rsidRDefault="00DB4FCC" w:rsidP="00DB4FCC">
      <w:pPr>
        <w:spacing w:after="96" w:line="259" w:lineRule="auto"/>
        <w:ind w:left="0" w:firstLine="0"/>
      </w:pPr>
    </w:p>
    <w:p w14:paraId="1B2484AF" w14:textId="77777777" w:rsidR="00DB4FCC" w:rsidRPr="006E48F2" w:rsidRDefault="00DB4FCC" w:rsidP="00DB4FCC">
      <w:pPr>
        <w:spacing w:after="96" w:line="259" w:lineRule="auto"/>
        <w:ind w:left="0" w:firstLine="0"/>
      </w:pPr>
    </w:p>
    <w:p w14:paraId="6302DC41" w14:textId="77777777" w:rsidR="00DB4FCC" w:rsidRPr="006E48F2" w:rsidRDefault="00DB4FCC" w:rsidP="00DB4FCC">
      <w:pPr>
        <w:spacing w:after="96" w:line="259" w:lineRule="auto"/>
        <w:ind w:left="0" w:firstLine="0"/>
      </w:pPr>
    </w:p>
    <w:p w14:paraId="7FC889AB" w14:textId="77777777" w:rsidR="00DB4FCC" w:rsidRPr="006E48F2" w:rsidRDefault="00DB4FCC" w:rsidP="00DB4FCC">
      <w:pPr>
        <w:spacing w:after="96" w:line="259" w:lineRule="auto"/>
        <w:ind w:left="0" w:firstLine="0"/>
      </w:pPr>
    </w:p>
    <w:p w14:paraId="4B566014" w14:textId="77777777" w:rsidR="00DB4FCC" w:rsidRPr="006E48F2" w:rsidRDefault="00DB4FCC" w:rsidP="00DB4FCC">
      <w:pPr>
        <w:spacing w:after="96" w:line="259" w:lineRule="auto"/>
        <w:ind w:left="0" w:firstLine="0"/>
      </w:pPr>
    </w:p>
    <w:p w14:paraId="4BB0BBF4" w14:textId="77777777" w:rsidR="00DB4FCC" w:rsidRPr="006E48F2" w:rsidRDefault="00DB4FCC" w:rsidP="00DB4FCC">
      <w:pPr>
        <w:spacing w:after="96" w:line="259" w:lineRule="auto"/>
        <w:ind w:left="0" w:firstLine="0"/>
      </w:pPr>
    </w:p>
    <w:p w14:paraId="56274D91" w14:textId="77777777" w:rsidR="00DB4FCC" w:rsidRPr="006E48F2" w:rsidRDefault="00DB4FCC" w:rsidP="00DB4FCC">
      <w:pPr>
        <w:spacing w:after="96" w:line="259" w:lineRule="auto"/>
        <w:ind w:left="0" w:firstLine="0"/>
      </w:pPr>
    </w:p>
    <w:p w14:paraId="3CD789EB" w14:textId="77777777" w:rsidR="00DB4FCC" w:rsidRPr="006E48F2" w:rsidRDefault="00DB4FCC" w:rsidP="00DB4FCC">
      <w:pPr>
        <w:spacing w:after="96" w:line="259" w:lineRule="auto"/>
        <w:ind w:left="0" w:firstLine="0"/>
      </w:pPr>
    </w:p>
    <w:p w14:paraId="33D2D8D5" w14:textId="77777777" w:rsidR="00DB4FCC" w:rsidRPr="006E48F2" w:rsidRDefault="00DB4FCC" w:rsidP="00DB4FCC">
      <w:pPr>
        <w:spacing w:after="96" w:line="259" w:lineRule="auto"/>
        <w:ind w:left="0" w:firstLine="0"/>
      </w:pPr>
    </w:p>
    <w:p w14:paraId="3AD542C3" w14:textId="77777777" w:rsidR="00DB4FCC" w:rsidRPr="006E48F2" w:rsidRDefault="00DB4FCC" w:rsidP="00DB4FCC">
      <w:pPr>
        <w:pBdr>
          <w:top w:val="single" w:sz="18" w:space="1" w:color="auto"/>
        </w:pBdr>
      </w:pPr>
    </w:p>
    <w:p w14:paraId="226F1573" w14:textId="77777777" w:rsidR="00DB4FCC" w:rsidRPr="006E48F2" w:rsidRDefault="00DB4FCC" w:rsidP="00DB4FCC">
      <w:pPr>
        <w:pStyle w:val="ListParagraph"/>
        <w:numPr>
          <w:ilvl w:val="0"/>
          <w:numId w:val="9"/>
        </w:numPr>
        <w:spacing w:line="248" w:lineRule="auto"/>
      </w:pPr>
      <w:r w:rsidRPr="006E48F2">
        <w:rPr>
          <w:sz w:val="22"/>
        </w:rPr>
        <w:t>NEVER ALLOW BOILER PRESSURE TO EXCEED MAWP</w:t>
      </w:r>
    </w:p>
    <w:p w14:paraId="1A9691C1" w14:textId="77777777" w:rsidR="00DB4FCC" w:rsidRPr="006E48F2" w:rsidRDefault="00DB4FCC" w:rsidP="00DB4FCC">
      <w:pPr>
        <w:pStyle w:val="ListParagraph"/>
        <w:numPr>
          <w:ilvl w:val="0"/>
          <w:numId w:val="9"/>
        </w:numPr>
        <w:spacing w:line="248" w:lineRule="auto"/>
      </w:pPr>
      <w:r w:rsidRPr="006E48F2">
        <w:rPr>
          <w:sz w:val="22"/>
        </w:rPr>
        <w:t xml:space="preserve">With boiler off, jumper </w:t>
      </w:r>
      <w:r>
        <w:rPr>
          <w:sz w:val="22"/>
        </w:rPr>
        <w:t>high</w:t>
      </w:r>
      <w:r w:rsidRPr="006E48F2">
        <w:rPr>
          <w:sz w:val="22"/>
        </w:rPr>
        <w:t xml:space="preserve"> and </w:t>
      </w:r>
      <w:r>
        <w:rPr>
          <w:sz w:val="22"/>
        </w:rPr>
        <w:t>high-high</w:t>
      </w:r>
      <w:r w:rsidRPr="006E48F2">
        <w:rPr>
          <w:sz w:val="22"/>
        </w:rPr>
        <w:t xml:space="preserve"> steam pressure switches.</w:t>
      </w:r>
    </w:p>
    <w:p w14:paraId="1D625CB3" w14:textId="77777777" w:rsidR="00DB4FCC" w:rsidRPr="006E48F2" w:rsidRDefault="00DB4FCC" w:rsidP="00DB4FCC">
      <w:pPr>
        <w:pStyle w:val="ListParagraph"/>
        <w:numPr>
          <w:ilvl w:val="0"/>
          <w:numId w:val="9"/>
        </w:numPr>
        <w:spacing w:after="27" w:line="248" w:lineRule="auto"/>
      </w:pPr>
      <w:r w:rsidRPr="006E48F2">
        <w:rPr>
          <w:sz w:val="22"/>
        </w:rPr>
        <w:t>Close the steam supply valves from the boiler and test the drains on the safety valve drip pan ells by pouring water into them and noting that water flows freely.  Unstop drains before proceeding.</w:t>
      </w:r>
    </w:p>
    <w:p w14:paraId="618B12B8" w14:textId="77777777" w:rsidR="00DB4FCC" w:rsidRPr="006E48F2" w:rsidRDefault="00DB4FCC" w:rsidP="00DB4FCC">
      <w:pPr>
        <w:pStyle w:val="ListParagraph"/>
        <w:numPr>
          <w:ilvl w:val="0"/>
          <w:numId w:val="9"/>
        </w:numPr>
        <w:spacing w:line="248" w:lineRule="auto"/>
      </w:pPr>
      <w:r w:rsidRPr="006E48F2">
        <w:rPr>
          <w:sz w:val="22"/>
        </w:rPr>
        <w:t>Raise the steam pressure slowly by firing the boiler at low fire.</w:t>
      </w:r>
    </w:p>
    <w:p w14:paraId="2F5A18ED" w14:textId="77777777" w:rsidR="00DB4FCC" w:rsidRPr="006E48F2" w:rsidRDefault="00DB4FCC" w:rsidP="00DB4FCC">
      <w:pPr>
        <w:pStyle w:val="ListParagraph"/>
        <w:numPr>
          <w:ilvl w:val="0"/>
          <w:numId w:val="9"/>
        </w:numPr>
        <w:spacing w:after="26" w:line="248" w:lineRule="auto"/>
      </w:pPr>
      <w:r w:rsidRPr="006E48F2">
        <w:rPr>
          <w:sz w:val="22"/>
        </w:rPr>
        <w:t>Note the pressure that the first &amp; subsequent safety valves opened. (may require increasing firing rate).</w:t>
      </w:r>
    </w:p>
    <w:p w14:paraId="2E7B0E25" w14:textId="77777777" w:rsidR="00DB4FCC" w:rsidRPr="006E48F2" w:rsidRDefault="00DB4FCC" w:rsidP="00DB4FCC">
      <w:pPr>
        <w:pStyle w:val="ListParagraph"/>
        <w:numPr>
          <w:ilvl w:val="0"/>
          <w:numId w:val="9"/>
        </w:numPr>
        <w:spacing w:after="27" w:line="248" w:lineRule="auto"/>
      </w:pPr>
      <w:r w:rsidRPr="006E48F2">
        <w:rPr>
          <w:sz w:val="22"/>
        </w:rPr>
        <w:t>Place boiler in high fire and determine if steam pressure rises with both SVB open (Accumulation Test).</w:t>
      </w:r>
    </w:p>
    <w:p w14:paraId="41DA774F" w14:textId="77777777" w:rsidR="00DB4FCC" w:rsidRPr="006E48F2" w:rsidRDefault="00DB4FCC" w:rsidP="00DB4FCC">
      <w:pPr>
        <w:pStyle w:val="ListParagraph"/>
        <w:numPr>
          <w:ilvl w:val="0"/>
          <w:numId w:val="9"/>
        </w:numPr>
        <w:spacing w:line="248" w:lineRule="auto"/>
      </w:pPr>
      <w:r w:rsidRPr="006E48F2">
        <w:rPr>
          <w:sz w:val="22"/>
        </w:rPr>
        <w:t>Shut boiler off and note the pressures that the safety valves close.</w:t>
      </w:r>
    </w:p>
    <w:p w14:paraId="751FF1AE" w14:textId="77777777" w:rsidR="00DB4FCC" w:rsidRPr="006E48F2" w:rsidRDefault="00DB4FCC" w:rsidP="00DB4FCC">
      <w:pPr>
        <w:spacing w:line="248" w:lineRule="auto"/>
        <w:ind w:left="0" w:firstLine="0"/>
        <w:rPr>
          <w:sz w:val="22"/>
        </w:rPr>
      </w:pPr>
    </w:p>
    <w:tbl>
      <w:tblPr>
        <w:tblStyle w:val="TableGrid0"/>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035"/>
      </w:tblGrid>
      <w:tr w:rsidR="00DB4FCC" w14:paraId="390055EC" w14:textId="77777777" w:rsidTr="004217F4">
        <w:tc>
          <w:tcPr>
            <w:tcW w:w="5035" w:type="dxa"/>
            <w:shd w:val="clear" w:color="auto" w:fill="E7E6E6" w:themeFill="background2"/>
          </w:tcPr>
          <w:p w14:paraId="65879433" w14:textId="77777777" w:rsidR="00DB4FCC" w:rsidRDefault="00DB4FCC" w:rsidP="004217F4">
            <w:r w:rsidRPr="00A14397">
              <w:rPr>
                <w:szCs w:val="24"/>
              </w:rPr>
              <w:t>$</w:t>
            </w:r>
            <w:proofErr w:type="spellStart"/>
            <w:r w:rsidRPr="00A14397">
              <w:rPr>
                <w:szCs w:val="24"/>
              </w:rPr>
              <w:t>va_loc</w:t>
            </w:r>
            <w:proofErr w:type="spellEnd"/>
            <w:r w:rsidRPr="00A14397">
              <w:rPr>
                <w:szCs w:val="24"/>
              </w:rPr>
              <w:t>$</w:t>
            </w:r>
          </w:p>
        </w:tc>
        <w:tc>
          <w:tcPr>
            <w:tcW w:w="5035" w:type="dxa"/>
            <w:shd w:val="clear" w:color="auto" w:fill="E7E6E6" w:themeFill="background2"/>
          </w:tcPr>
          <w:p w14:paraId="1D4D4943" w14:textId="77777777" w:rsidR="00DB4FCC" w:rsidRDefault="00DB4FCC" w:rsidP="004217F4">
            <w:pPr>
              <w:jc w:val="right"/>
            </w:pPr>
            <w:r w:rsidRPr="00A14397">
              <w:rPr>
                <w:szCs w:val="24"/>
              </w:rPr>
              <w:t>Boiler $</w:t>
            </w:r>
            <w:proofErr w:type="spellStart"/>
            <w:r w:rsidRPr="00A14397">
              <w:rPr>
                <w:szCs w:val="24"/>
              </w:rPr>
              <w:t>boiler_num</w:t>
            </w:r>
            <w:proofErr w:type="spellEnd"/>
            <w:r w:rsidRPr="00A14397">
              <w:rPr>
                <w:szCs w:val="24"/>
              </w:rPr>
              <w:t>$</w:t>
            </w:r>
          </w:p>
        </w:tc>
      </w:tr>
    </w:tbl>
    <w:p w14:paraId="5CED1C9E" w14:textId="77777777" w:rsidR="00DB4FCC" w:rsidRPr="006E48F2" w:rsidRDefault="00DB4FCC" w:rsidP="00DB4FCC">
      <w:pPr>
        <w:spacing w:after="55" w:line="259" w:lineRule="auto"/>
        <w:ind w:left="0" w:firstLine="0"/>
      </w:pPr>
    </w:p>
    <w:tbl>
      <w:tblPr>
        <w:tblStyle w:val="TableGrid"/>
        <w:tblW w:w="9266" w:type="dxa"/>
        <w:jc w:val="center"/>
        <w:tblInd w:w="0" w:type="dxa"/>
        <w:tblCellMar>
          <w:top w:w="7" w:type="dxa"/>
          <w:right w:w="5" w:type="dxa"/>
        </w:tblCellMar>
        <w:tblLook w:val="04A0" w:firstRow="1" w:lastRow="0" w:firstColumn="1" w:lastColumn="0" w:noHBand="0" w:noVBand="1"/>
      </w:tblPr>
      <w:tblGrid>
        <w:gridCol w:w="3794"/>
        <w:gridCol w:w="1904"/>
        <w:gridCol w:w="1784"/>
        <w:gridCol w:w="1784"/>
      </w:tblGrid>
      <w:tr w:rsidR="00DB4FCC" w:rsidRPr="006E48F2" w14:paraId="4F63C60B" w14:textId="77777777" w:rsidTr="004217F4">
        <w:trPr>
          <w:trHeight w:val="264"/>
          <w:jc w:val="center"/>
        </w:trPr>
        <w:tc>
          <w:tcPr>
            <w:tcW w:w="4218" w:type="dxa"/>
            <w:tcBorders>
              <w:top w:val="single" w:sz="4" w:space="0" w:color="000000"/>
              <w:left w:val="single" w:sz="4" w:space="0" w:color="000000"/>
              <w:bottom w:val="single" w:sz="4" w:space="0" w:color="000000"/>
              <w:right w:val="single" w:sz="4" w:space="0" w:color="000000"/>
            </w:tcBorders>
          </w:tcPr>
          <w:p w14:paraId="0F6FCA18" w14:textId="77777777" w:rsidR="00DB4FCC" w:rsidRPr="006E48F2" w:rsidRDefault="00DB4FCC" w:rsidP="004217F4">
            <w:pPr>
              <w:spacing w:after="0" w:line="259" w:lineRule="auto"/>
              <w:ind w:left="0" w:firstLine="0"/>
              <w:jc w:val="center"/>
            </w:pPr>
            <w:r w:rsidRPr="006E48F2">
              <w:rPr>
                <w:b/>
                <w:sz w:val="22"/>
              </w:rPr>
              <w:t xml:space="preserve">Result </w:t>
            </w:r>
          </w:p>
        </w:tc>
        <w:tc>
          <w:tcPr>
            <w:tcW w:w="1772" w:type="dxa"/>
            <w:tcBorders>
              <w:top w:val="single" w:sz="4" w:space="0" w:color="000000"/>
              <w:left w:val="single" w:sz="4" w:space="0" w:color="000000"/>
              <w:bottom w:val="single" w:sz="4" w:space="0" w:color="000000"/>
              <w:right w:val="single" w:sz="4" w:space="0" w:color="000000"/>
            </w:tcBorders>
          </w:tcPr>
          <w:p w14:paraId="4EA8B563" w14:textId="77777777" w:rsidR="00DB4FCC" w:rsidRPr="006E48F2" w:rsidRDefault="00DB4FCC" w:rsidP="004217F4">
            <w:pPr>
              <w:spacing w:after="0" w:line="259" w:lineRule="auto"/>
              <w:ind w:left="0" w:firstLine="0"/>
              <w:jc w:val="center"/>
            </w:pPr>
            <w:r w:rsidRPr="006E48F2">
              <w:rPr>
                <w:b/>
                <w:sz w:val="22"/>
              </w:rPr>
              <w:t>Y/N</w:t>
            </w:r>
          </w:p>
        </w:tc>
        <w:tc>
          <w:tcPr>
            <w:tcW w:w="1638" w:type="dxa"/>
            <w:tcBorders>
              <w:top w:val="single" w:sz="4" w:space="0" w:color="000000"/>
              <w:left w:val="single" w:sz="4" w:space="0" w:color="000000"/>
              <w:bottom w:val="single" w:sz="4" w:space="0" w:color="000000"/>
              <w:right w:val="single" w:sz="4" w:space="0" w:color="000000"/>
            </w:tcBorders>
          </w:tcPr>
          <w:p w14:paraId="3943796C" w14:textId="77777777" w:rsidR="00DB4FCC" w:rsidRPr="006E48F2" w:rsidRDefault="00DB4FCC" w:rsidP="004217F4">
            <w:pPr>
              <w:spacing w:after="0" w:line="259" w:lineRule="auto"/>
              <w:ind w:left="0" w:firstLine="0"/>
              <w:jc w:val="center"/>
            </w:pPr>
            <w:r w:rsidRPr="006E48F2">
              <w:rPr>
                <w:b/>
                <w:sz w:val="22"/>
              </w:rPr>
              <w:t xml:space="preserve">Lift (P) </w:t>
            </w:r>
          </w:p>
        </w:tc>
        <w:tc>
          <w:tcPr>
            <w:tcW w:w="1638" w:type="dxa"/>
            <w:tcBorders>
              <w:top w:val="single" w:sz="4" w:space="0" w:color="000000"/>
              <w:left w:val="single" w:sz="4" w:space="0" w:color="000000"/>
              <w:bottom w:val="single" w:sz="4" w:space="0" w:color="000000"/>
              <w:right w:val="single" w:sz="4" w:space="0" w:color="000000"/>
            </w:tcBorders>
          </w:tcPr>
          <w:p w14:paraId="6C95F1A2" w14:textId="77777777" w:rsidR="00DB4FCC" w:rsidRPr="006E48F2" w:rsidRDefault="00DB4FCC" w:rsidP="004217F4">
            <w:pPr>
              <w:spacing w:after="0" w:line="259" w:lineRule="auto"/>
              <w:ind w:left="0" w:firstLine="0"/>
              <w:jc w:val="center"/>
            </w:pPr>
            <w:r w:rsidRPr="006E48F2">
              <w:rPr>
                <w:b/>
                <w:sz w:val="22"/>
              </w:rPr>
              <w:t xml:space="preserve">Reseat (P) </w:t>
            </w:r>
          </w:p>
        </w:tc>
      </w:tr>
      <w:tr w:rsidR="00DB4FCC" w:rsidRPr="006E48F2" w14:paraId="7952AE75" w14:textId="77777777" w:rsidTr="004217F4">
        <w:trPr>
          <w:trHeight w:val="516"/>
          <w:jc w:val="center"/>
        </w:trPr>
        <w:tc>
          <w:tcPr>
            <w:tcW w:w="4218" w:type="dxa"/>
            <w:tcBorders>
              <w:top w:val="single" w:sz="4" w:space="0" w:color="000000"/>
              <w:left w:val="single" w:sz="4" w:space="0" w:color="000000"/>
              <w:bottom w:val="single" w:sz="4" w:space="0" w:color="000000"/>
              <w:right w:val="single" w:sz="4" w:space="0" w:color="000000"/>
            </w:tcBorders>
          </w:tcPr>
          <w:p w14:paraId="41B166F1" w14:textId="77777777" w:rsidR="00DB4FCC" w:rsidRPr="006E48F2" w:rsidRDefault="00DB4FCC" w:rsidP="004217F4">
            <w:pPr>
              <w:spacing w:after="0" w:line="259" w:lineRule="auto"/>
              <w:ind w:left="0" w:firstLine="0"/>
            </w:pPr>
            <w:r w:rsidRPr="006E48F2">
              <w:rPr>
                <w:sz w:val="22"/>
              </w:rPr>
              <w:t xml:space="preserve">Is the Lift &amp; Reseat Pressure correct for #1 SVB?  Record Pressures.  (See info below for correct values) </w:t>
            </w:r>
          </w:p>
        </w:tc>
        <w:tc>
          <w:tcPr>
            <w:tcW w:w="1772" w:type="dxa"/>
            <w:tcBorders>
              <w:top w:val="single" w:sz="4" w:space="0" w:color="000000"/>
              <w:left w:val="single" w:sz="4" w:space="0" w:color="000000"/>
              <w:bottom w:val="single" w:sz="4" w:space="0" w:color="000000"/>
              <w:right w:val="single" w:sz="4" w:space="0" w:color="000000"/>
            </w:tcBorders>
          </w:tcPr>
          <w:p w14:paraId="4DC70850" w14:textId="10A9C516" w:rsidR="00DB4FCC" w:rsidRPr="006E48F2" w:rsidRDefault="00DB4FCC" w:rsidP="004217F4">
            <w:pPr>
              <w:jc w:val="center"/>
            </w:pPr>
            <w:r w:rsidRPr="006E48F2">
              <w:rPr>
                <w:bCs/>
              </w:rPr>
              <w:t>$svb</w:t>
            </w:r>
            <w:r>
              <w:rPr>
                <w:bCs/>
              </w:rPr>
              <w:t>_lp</w:t>
            </w:r>
            <w:r w:rsidRPr="006E48F2">
              <w:rPr>
                <w:bCs/>
              </w:rPr>
              <w:t>_result_1$</w:t>
            </w:r>
          </w:p>
        </w:tc>
        <w:tc>
          <w:tcPr>
            <w:tcW w:w="1638" w:type="dxa"/>
            <w:tcBorders>
              <w:top w:val="single" w:sz="4" w:space="0" w:color="000000"/>
              <w:left w:val="single" w:sz="4" w:space="0" w:color="000000"/>
              <w:bottom w:val="single" w:sz="4" w:space="0" w:color="000000"/>
              <w:right w:val="single" w:sz="4" w:space="0" w:color="000000"/>
            </w:tcBorders>
          </w:tcPr>
          <w:p w14:paraId="6796B9F4" w14:textId="2FAD7854" w:rsidR="00DB4FCC" w:rsidRPr="006E48F2" w:rsidRDefault="00DB4FCC" w:rsidP="004217F4">
            <w:pPr>
              <w:jc w:val="center"/>
            </w:pPr>
            <w:r w:rsidRPr="006E48F2">
              <w:rPr>
                <w:bCs/>
              </w:rPr>
              <w:t>$svb</w:t>
            </w:r>
            <w:r>
              <w:rPr>
                <w:bCs/>
              </w:rPr>
              <w:t>_lp</w:t>
            </w:r>
            <w:r w:rsidRPr="006E48F2">
              <w:rPr>
                <w:bCs/>
              </w:rPr>
              <w:t>_result_2$</w:t>
            </w:r>
          </w:p>
        </w:tc>
        <w:tc>
          <w:tcPr>
            <w:tcW w:w="1638" w:type="dxa"/>
            <w:tcBorders>
              <w:top w:val="single" w:sz="4" w:space="0" w:color="000000"/>
              <w:left w:val="single" w:sz="4" w:space="0" w:color="000000"/>
              <w:bottom w:val="single" w:sz="4" w:space="0" w:color="000000"/>
              <w:right w:val="single" w:sz="4" w:space="0" w:color="000000"/>
            </w:tcBorders>
          </w:tcPr>
          <w:p w14:paraId="1C68BE21" w14:textId="2AC7A872" w:rsidR="00DB4FCC" w:rsidRPr="006E48F2" w:rsidRDefault="00DB4FCC" w:rsidP="004217F4">
            <w:pPr>
              <w:jc w:val="center"/>
            </w:pPr>
            <w:r w:rsidRPr="006E48F2">
              <w:rPr>
                <w:bCs/>
              </w:rPr>
              <w:t>$svb</w:t>
            </w:r>
            <w:r>
              <w:rPr>
                <w:bCs/>
              </w:rPr>
              <w:t>_lp</w:t>
            </w:r>
            <w:r w:rsidRPr="006E48F2">
              <w:rPr>
                <w:bCs/>
              </w:rPr>
              <w:t>_result_3$</w:t>
            </w:r>
          </w:p>
        </w:tc>
      </w:tr>
      <w:tr w:rsidR="00DB4FCC" w:rsidRPr="006E48F2" w14:paraId="6B8B94B9" w14:textId="77777777" w:rsidTr="004217F4">
        <w:trPr>
          <w:trHeight w:val="516"/>
          <w:jc w:val="center"/>
        </w:trPr>
        <w:tc>
          <w:tcPr>
            <w:tcW w:w="4218" w:type="dxa"/>
            <w:tcBorders>
              <w:top w:val="single" w:sz="4" w:space="0" w:color="000000"/>
              <w:left w:val="single" w:sz="4" w:space="0" w:color="000000"/>
              <w:bottom w:val="single" w:sz="4" w:space="0" w:color="000000"/>
              <w:right w:val="single" w:sz="4" w:space="0" w:color="000000"/>
            </w:tcBorders>
          </w:tcPr>
          <w:p w14:paraId="73FBC0BA" w14:textId="77777777" w:rsidR="00DB4FCC" w:rsidRPr="006E48F2" w:rsidRDefault="00DB4FCC" w:rsidP="004217F4">
            <w:pPr>
              <w:spacing w:after="0" w:line="259" w:lineRule="auto"/>
              <w:ind w:left="0" w:firstLine="0"/>
            </w:pPr>
            <w:r w:rsidRPr="006E48F2">
              <w:rPr>
                <w:sz w:val="22"/>
              </w:rPr>
              <w:t xml:space="preserve">Is the Lift &amp; Reseat Pressure correct for #2 SVB?  Record Pressures.  (See info below for correct values) </w:t>
            </w:r>
          </w:p>
        </w:tc>
        <w:tc>
          <w:tcPr>
            <w:tcW w:w="1772" w:type="dxa"/>
            <w:tcBorders>
              <w:top w:val="single" w:sz="4" w:space="0" w:color="000000"/>
              <w:left w:val="single" w:sz="4" w:space="0" w:color="000000"/>
              <w:bottom w:val="single" w:sz="4" w:space="0" w:color="000000"/>
              <w:right w:val="single" w:sz="4" w:space="0" w:color="000000"/>
            </w:tcBorders>
          </w:tcPr>
          <w:p w14:paraId="1C1D9416" w14:textId="1CC7287B" w:rsidR="00DB4FCC" w:rsidRPr="006E48F2" w:rsidRDefault="00DB4FCC" w:rsidP="004217F4">
            <w:pPr>
              <w:jc w:val="center"/>
            </w:pPr>
            <w:r w:rsidRPr="006E48F2">
              <w:rPr>
                <w:bCs/>
              </w:rPr>
              <w:t>$svb</w:t>
            </w:r>
            <w:r>
              <w:rPr>
                <w:bCs/>
              </w:rPr>
              <w:t>_lp</w:t>
            </w:r>
            <w:r w:rsidRPr="006E48F2">
              <w:rPr>
                <w:bCs/>
              </w:rPr>
              <w:t>_result_4$</w:t>
            </w:r>
          </w:p>
        </w:tc>
        <w:tc>
          <w:tcPr>
            <w:tcW w:w="1638" w:type="dxa"/>
            <w:tcBorders>
              <w:top w:val="single" w:sz="4" w:space="0" w:color="000000"/>
              <w:left w:val="single" w:sz="4" w:space="0" w:color="000000"/>
              <w:bottom w:val="single" w:sz="4" w:space="0" w:color="000000"/>
              <w:right w:val="single" w:sz="4" w:space="0" w:color="000000"/>
            </w:tcBorders>
          </w:tcPr>
          <w:p w14:paraId="35C6D4DA" w14:textId="07E215EB" w:rsidR="00DB4FCC" w:rsidRPr="006E48F2" w:rsidRDefault="00DB4FCC" w:rsidP="004217F4">
            <w:pPr>
              <w:jc w:val="center"/>
            </w:pPr>
            <w:r w:rsidRPr="006E48F2">
              <w:rPr>
                <w:bCs/>
              </w:rPr>
              <w:t>$svb</w:t>
            </w:r>
            <w:r>
              <w:rPr>
                <w:bCs/>
              </w:rPr>
              <w:t>_lp</w:t>
            </w:r>
            <w:r w:rsidRPr="006E48F2">
              <w:rPr>
                <w:bCs/>
              </w:rPr>
              <w:t>_result_5$</w:t>
            </w:r>
          </w:p>
        </w:tc>
        <w:tc>
          <w:tcPr>
            <w:tcW w:w="1638" w:type="dxa"/>
            <w:tcBorders>
              <w:top w:val="single" w:sz="4" w:space="0" w:color="000000"/>
              <w:left w:val="single" w:sz="4" w:space="0" w:color="000000"/>
              <w:bottom w:val="single" w:sz="4" w:space="0" w:color="000000"/>
              <w:right w:val="single" w:sz="4" w:space="0" w:color="000000"/>
            </w:tcBorders>
          </w:tcPr>
          <w:p w14:paraId="27E08644" w14:textId="5164FB6E" w:rsidR="00DB4FCC" w:rsidRPr="006E48F2" w:rsidRDefault="00DB4FCC" w:rsidP="004217F4">
            <w:pPr>
              <w:ind w:left="0" w:firstLine="0"/>
              <w:jc w:val="center"/>
            </w:pPr>
            <w:r w:rsidRPr="006E48F2">
              <w:rPr>
                <w:bCs/>
              </w:rPr>
              <w:t>$svb</w:t>
            </w:r>
            <w:r>
              <w:rPr>
                <w:bCs/>
              </w:rPr>
              <w:t>_lp</w:t>
            </w:r>
            <w:r w:rsidRPr="006E48F2">
              <w:rPr>
                <w:bCs/>
              </w:rPr>
              <w:t>_result_6$</w:t>
            </w:r>
          </w:p>
        </w:tc>
      </w:tr>
      <w:tr w:rsidR="00DB4FCC" w:rsidRPr="006E48F2" w14:paraId="626E07C5" w14:textId="77777777" w:rsidTr="004217F4">
        <w:trPr>
          <w:trHeight w:val="514"/>
          <w:jc w:val="center"/>
        </w:trPr>
        <w:tc>
          <w:tcPr>
            <w:tcW w:w="4218" w:type="dxa"/>
            <w:tcBorders>
              <w:top w:val="single" w:sz="4" w:space="0" w:color="000000"/>
              <w:left w:val="single" w:sz="4" w:space="0" w:color="000000"/>
              <w:bottom w:val="single" w:sz="4" w:space="0" w:color="000000"/>
              <w:right w:val="single" w:sz="4" w:space="0" w:color="000000"/>
            </w:tcBorders>
          </w:tcPr>
          <w:p w14:paraId="64D57BFC" w14:textId="77777777" w:rsidR="00DB4FCC" w:rsidRPr="006E48F2" w:rsidRDefault="00DB4FCC" w:rsidP="004217F4">
            <w:pPr>
              <w:spacing w:after="0" w:line="259" w:lineRule="auto"/>
              <w:ind w:left="0" w:firstLine="0"/>
              <w:rPr>
                <w:sz w:val="22"/>
              </w:rPr>
            </w:pPr>
            <w:r w:rsidRPr="006E48F2">
              <w:rPr>
                <w:sz w:val="22"/>
              </w:rPr>
              <w:t>Is the Lift &amp; Reseat Pressure correct for #3 SVB?  Record</w:t>
            </w:r>
          </w:p>
          <w:p w14:paraId="6D025945" w14:textId="77777777" w:rsidR="00DB4FCC" w:rsidRPr="006E48F2" w:rsidRDefault="00DB4FCC" w:rsidP="004217F4">
            <w:pPr>
              <w:spacing w:after="0" w:line="259" w:lineRule="auto"/>
              <w:ind w:left="0" w:firstLine="0"/>
            </w:pPr>
            <w:r w:rsidRPr="006E48F2">
              <w:rPr>
                <w:sz w:val="22"/>
              </w:rPr>
              <w:t>Pressures.  (See info below for correct values)</w:t>
            </w:r>
          </w:p>
        </w:tc>
        <w:tc>
          <w:tcPr>
            <w:tcW w:w="1772" w:type="dxa"/>
            <w:tcBorders>
              <w:top w:val="single" w:sz="4" w:space="0" w:color="000000"/>
              <w:left w:val="single" w:sz="4" w:space="0" w:color="000000"/>
              <w:bottom w:val="single" w:sz="4" w:space="0" w:color="000000"/>
              <w:right w:val="single" w:sz="4" w:space="0" w:color="000000"/>
            </w:tcBorders>
          </w:tcPr>
          <w:p w14:paraId="0E27AD65" w14:textId="69EE62A6" w:rsidR="00DB4FCC" w:rsidRPr="006E48F2" w:rsidRDefault="00DB4FCC" w:rsidP="004217F4">
            <w:pPr>
              <w:jc w:val="center"/>
            </w:pPr>
            <w:r w:rsidRPr="006E48F2">
              <w:rPr>
                <w:bCs/>
              </w:rPr>
              <w:t>$svb</w:t>
            </w:r>
            <w:r>
              <w:rPr>
                <w:bCs/>
              </w:rPr>
              <w:t>_lp</w:t>
            </w:r>
            <w:r w:rsidRPr="006E48F2">
              <w:rPr>
                <w:bCs/>
              </w:rPr>
              <w:t>_result_7$</w:t>
            </w:r>
          </w:p>
        </w:tc>
        <w:tc>
          <w:tcPr>
            <w:tcW w:w="1638" w:type="dxa"/>
            <w:tcBorders>
              <w:top w:val="single" w:sz="4" w:space="0" w:color="000000"/>
              <w:left w:val="single" w:sz="4" w:space="0" w:color="000000"/>
              <w:bottom w:val="single" w:sz="4" w:space="0" w:color="000000"/>
              <w:right w:val="single" w:sz="4" w:space="0" w:color="000000"/>
            </w:tcBorders>
          </w:tcPr>
          <w:p w14:paraId="2333C2F3" w14:textId="21C82105" w:rsidR="00DB4FCC" w:rsidRPr="006E48F2" w:rsidRDefault="00DB4FCC" w:rsidP="004217F4">
            <w:pPr>
              <w:jc w:val="center"/>
            </w:pPr>
            <w:r w:rsidRPr="006E48F2">
              <w:rPr>
                <w:bCs/>
              </w:rPr>
              <w:t>$svb</w:t>
            </w:r>
            <w:r>
              <w:rPr>
                <w:bCs/>
              </w:rPr>
              <w:t>_lp</w:t>
            </w:r>
            <w:r w:rsidRPr="006E48F2">
              <w:rPr>
                <w:bCs/>
              </w:rPr>
              <w:t>_result_8$</w:t>
            </w:r>
          </w:p>
        </w:tc>
        <w:tc>
          <w:tcPr>
            <w:tcW w:w="1638" w:type="dxa"/>
            <w:tcBorders>
              <w:top w:val="single" w:sz="4" w:space="0" w:color="000000"/>
              <w:left w:val="single" w:sz="4" w:space="0" w:color="000000"/>
              <w:bottom w:val="single" w:sz="4" w:space="0" w:color="000000"/>
              <w:right w:val="single" w:sz="4" w:space="0" w:color="000000"/>
            </w:tcBorders>
          </w:tcPr>
          <w:p w14:paraId="13CAB427" w14:textId="387F6BA2" w:rsidR="00DB4FCC" w:rsidRPr="006E48F2" w:rsidRDefault="00DB4FCC" w:rsidP="004217F4">
            <w:pPr>
              <w:jc w:val="center"/>
            </w:pPr>
            <w:r w:rsidRPr="006E48F2">
              <w:rPr>
                <w:bCs/>
              </w:rPr>
              <w:t>$svb</w:t>
            </w:r>
            <w:r>
              <w:rPr>
                <w:bCs/>
              </w:rPr>
              <w:t>_lp</w:t>
            </w:r>
            <w:r w:rsidRPr="006E48F2">
              <w:rPr>
                <w:bCs/>
              </w:rPr>
              <w:t>_result_9$</w:t>
            </w:r>
          </w:p>
        </w:tc>
      </w:tr>
      <w:tr w:rsidR="00DB4FCC" w:rsidRPr="006E48F2" w14:paraId="4CEF3C39" w14:textId="77777777" w:rsidTr="004217F4">
        <w:trPr>
          <w:trHeight w:val="517"/>
          <w:jc w:val="center"/>
        </w:trPr>
        <w:tc>
          <w:tcPr>
            <w:tcW w:w="4218" w:type="dxa"/>
            <w:tcBorders>
              <w:top w:val="single" w:sz="4" w:space="0" w:color="000000"/>
              <w:left w:val="single" w:sz="4" w:space="0" w:color="000000"/>
              <w:bottom w:val="single" w:sz="4" w:space="0" w:color="000000"/>
              <w:right w:val="single" w:sz="4" w:space="0" w:color="000000"/>
            </w:tcBorders>
          </w:tcPr>
          <w:p w14:paraId="322CF4F9" w14:textId="77777777" w:rsidR="00DB4FCC" w:rsidRPr="006E48F2" w:rsidRDefault="00DB4FCC" w:rsidP="004217F4">
            <w:pPr>
              <w:spacing w:after="0" w:line="259" w:lineRule="auto"/>
              <w:ind w:left="0" w:firstLine="0"/>
            </w:pPr>
            <w:r w:rsidRPr="006E48F2">
              <w:rPr>
                <w:sz w:val="22"/>
              </w:rPr>
              <w:t xml:space="preserve">Did accumulation test meet requirement </w:t>
            </w:r>
            <w:proofErr w:type="gramStart"/>
            <w:r w:rsidRPr="006E48F2">
              <w:rPr>
                <w:sz w:val="22"/>
              </w:rPr>
              <w:t>listed</w:t>
            </w:r>
            <w:proofErr w:type="gramEnd"/>
            <w:r w:rsidRPr="006E48F2">
              <w:rPr>
                <w:sz w:val="22"/>
              </w:rPr>
              <w:t xml:space="preserve"> below? Maximum pressure during accumulation test? </w:t>
            </w:r>
          </w:p>
        </w:tc>
        <w:tc>
          <w:tcPr>
            <w:tcW w:w="1772" w:type="dxa"/>
            <w:tcBorders>
              <w:top w:val="single" w:sz="4" w:space="0" w:color="000000"/>
              <w:left w:val="single" w:sz="4" w:space="0" w:color="000000"/>
              <w:bottom w:val="single" w:sz="4" w:space="0" w:color="000000"/>
              <w:right w:val="single" w:sz="4" w:space="0" w:color="000000"/>
            </w:tcBorders>
          </w:tcPr>
          <w:p w14:paraId="01BEB739" w14:textId="6ED92F16" w:rsidR="00DB4FCC" w:rsidRPr="006E48F2" w:rsidRDefault="00DB4FCC" w:rsidP="004217F4">
            <w:pPr>
              <w:jc w:val="center"/>
            </w:pPr>
            <w:r w:rsidRPr="006E48F2">
              <w:rPr>
                <w:bCs/>
              </w:rPr>
              <w:t>$svb</w:t>
            </w:r>
            <w:r>
              <w:rPr>
                <w:bCs/>
              </w:rPr>
              <w:t>_lp</w:t>
            </w:r>
            <w:r w:rsidRPr="006E48F2">
              <w:rPr>
                <w:bCs/>
              </w:rPr>
              <w:t>_result_10$</w:t>
            </w:r>
          </w:p>
        </w:tc>
        <w:tc>
          <w:tcPr>
            <w:tcW w:w="3276" w:type="dxa"/>
            <w:gridSpan w:val="2"/>
            <w:tcBorders>
              <w:top w:val="single" w:sz="4" w:space="0" w:color="000000"/>
              <w:left w:val="single" w:sz="4" w:space="0" w:color="000000"/>
              <w:bottom w:val="single" w:sz="4" w:space="0" w:color="000000"/>
              <w:right w:val="single" w:sz="4" w:space="0" w:color="000000"/>
            </w:tcBorders>
          </w:tcPr>
          <w:p w14:paraId="0C87B31E" w14:textId="481EA856" w:rsidR="00DB4FCC" w:rsidRPr="006E48F2" w:rsidRDefault="00DB4FCC" w:rsidP="004217F4">
            <w:pPr>
              <w:ind w:left="0" w:firstLine="0"/>
              <w:jc w:val="center"/>
            </w:pPr>
            <w:r w:rsidRPr="006E48F2">
              <w:rPr>
                <w:bCs/>
              </w:rPr>
              <w:t>$svb</w:t>
            </w:r>
            <w:r>
              <w:rPr>
                <w:bCs/>
              </w:rPr>
              <w:t>_lp</w:t>
            </w:r>
            <w:r w:rsidRPr="006E48F2">
              <w:rPr>
                <w:bCs/>
              </w:rPr>
              <w:t>_result_11$</w:t>
            </w:r>
          </w:p>
        </w:tc>
      </w:tr>
      <w:tr w:rsidR="00DB4FCC" w:rsidRPr="006E48F2" w14:paraId="0438EE7C" w14:textId="77777777" w:rsidTr="004217F4">
        <w:trPr>
          <w:trHeight w:val="264"/>
          <w:jc w:val="center"/>
        </w:trPr>
        <w:tc>
          <w:tcPr>
            <w:tcW w:w="4218" w:type="dxa"/>
            <w:tcBorders>
              <w:top w:val="single" w:sz="4" w:space="0" w:color="000000"/>
              <w:left w:val="single" w:sz="4" w:space="0" w:color="000000"/>
              <w:bottom w:val="single" w:sz="4" w:space="0" w:color="000000"/>
              <w:right w:val="single" w:sz="4" w:space="0" w:color="000000"/>
            </w:tcBorders>
          </w:tcPr>
          <w:p w14:paraId="10E63BA1" w14:textId="77777777" w:rsidR="00DB4FCC" w:rsidRPr="006E48F2" w:rsidRDefault="00DB4FCC" w:rsidP="004217F4">
            <w:pPr>
              <w:spacing w:after="0" w:line="259" w:lineRule="auto"/>
              <w:ind w:left="0" w:firstLine="0"/>
            </w:pPr>
            <w:r w:rsidRPr="006E48F2">
              <w:rPr>
                <w:sz w:val="22"/>
              </w:rPr>
              <w:t xml:space="preserve">Is SVB vent </w:t>
            </w:r>
            <w:r>
              <w:rPr>
                <w:sz w:val="22"/>
              </w:rPr>
              <w:t xml:space="preserve">and drain </w:t>
            </w:r>
            <w:r w:rsidRPr="006E48F2">
              <w:rPr>
                <w:sz w:val="22"/>
              </w:rPr>
              <w:t>plumbing</w:t>
            </w:r>
            <w:r>
              <w:rPr>
                <w:sz w:val="22"/>
              </w:rPr>
              <w:t xml:space="preserve"> separate and venting</w:t>
            </w:r>
            <w:r w:rsidRPr="006E48F2">
              <w:rPr>
                <w:sz w:val="22"/>
              </w:rPr>
              <w:t xml:space="preserve"> adequate? </w:t>
            </w:r>
          </w:p>
        </w:tc>
        <w:tc>
          <w:tcPr>
            <w:tcW w:w="1772" w:type="dxa"/>
            <w:tcBorders>
              <w:top w:val="single" w:sz="4" w:space="0" w:color="000000"/>
              <w:left w:val="single" w:sz="4" w:space="0" w:color="000000"/>
              <w:bottom w:val="single" w:sz="4" w:space="0" w:color="000000"/>
              <w:right w:val="single" w:sz="4" w:space="0" w:color="000000"/>
            </w:tcBorders>
          </w:tcPr>
          <w:p w14:paraId="6B8A4D60" w14:textId="7763EE52" w:rsidR="00DB4FCC" w:rsidRPr="006E48F2" w:rsidRDefault="00DB4FCC" w:rsidP="004217F4">
            <w:pPr>
              <w:jc w:val="center"/>
            </w:pPr>
            <w:r w:rsidRPr="006E48F2">
              <w:rPr>
                <w:bCs/>
              </w:rPr>
              <w:t>$svb</w:t>
            </w:r>
            <w:r>
              <w:rPr>
                <w:bCs/>
              </w:rPr>
              <w:t>_lp</w:t>
            </w:r>
            <w:r w:rsidRPr="006E48F2">
              <w:rPr>
                <w:bCs/>
              </w:rPr>
              <w:t>_result_12$</w:t>
            </w:r>
          </w:p>
        </w:tc>
        <w:tc>
          <w:tcPr>
            <w:tcW w:w="1638" w:type="dxa"/>
            <w:tcBorders>
              <w:top w:val="single" w:sz="4" w:space="0" w:color="000000"/>
              <w:left w:val="single" w:sz="4" w:space="0" w:color="000000"/>
              <w:bottom w:val="single" w:sz="4" w:space="0" w:color="000000"/>
              <w:right w:val="nil"/>
            </w:tcBorders>
            <w:shd w:val="clear" w:color="auto" w:fill="A6A6A6" w:themeFill="background1" w:themeFillShade="A6"/>
          </w:tcPr>
          <w:p w14:paraId="33C75D6D" w14:textId="77777777" w:rsidR="00DB4FCC" w:rsidRPr="006E48F2" w:rsidRDefault="00DB4FCC" w:rsidP="004217F4">
            <w:pPr>
              <w:jc w:val="center"/>
            </w:pPr>
          </w:p>
        </w:tc>
        <w:tc>
          <w:tcPr>
            <w:tcW w:w="1638" w:type="dxa"/>
            <w:tcBorders>
              <w:top w:val="single" w:sz="4" w:space="0" w:color="000000"/>
              <w:left w:val="nil"/>
              <w:bottom w:val="single" w:sz="4" w:space="0" w:color="000000"/>
              <w:right w:val="single" w:sz="4" w:space="0" w:color="000000"/>
            </w:tcBorders>
            <w:shd w:val="clear" w:color="auto" w:fill="A6A6A6" w:themeFill="background1" w:themeFillShade="A6"/>
          </w:tcPr>
          <w:p w14:paraId="0257FAB0" w14:textId="77777777" w:rsidR="00DB4FCC" w:rsidRPr="006E48F2" w:rsidRDefault="00DB4FCC" w:rsidP="004217F4">
            <w:pPr>
              <w:jc w:val="center"/>
            </w:pPr>
          </w:p>
        </w:tc>
      </w:tr>
    </w:tbl>
    <w:p w14:paraId="1721B589" w14:textId="77777777" w:rsidR="00DB4FCC" w:rsidRPr="006E48F2" w:rsidRDefault="00DB4FCC" w:rsidP="00DB4FCC">
      <w:pPr>
        <w:spacing w:line="248" w:lineRule="auto"/>
        <w:ind w:left="0" w:firstLine="0"/>
        <w:rPr>
          <w:sz w:val="22"/>
        </w:rPr>
      </w:pPr>
    </w:p>
    <w:p w14:paraId="033E12DE" w14:textId="77777777" w:rsidR="00DB4FCC" w:rsidRPr="006E48F2" w:rsidRDefault="00DB4FCC" w:rsidP="00DB4FCC">
      <w:pPr>
        <w:pStyle w:val="ListParagraph"/>
        <w:numPr>
          <w:ilvl w:val="0"/>
          <w:numId w:val="7"/>
        </w:numPr>
        <w:spacing w:line="248" w:lineRule="auto"/>
      </w:pPr>
      <w:r w:rsidRPr="006E48F2">
        <w:rPr>
          <w:sz w:val="22"/>
        </w:rPr>
        <w:t xml:space="preserve">Max lift pressure of 3% higher than rated lift pressure. </w:t>
      </w:r>
      <w:r>
        <w:rPr>
          <w:sz w:val="22"/>
        </w:rPr>
        <w:t>Reset pressure must be prior to reset point of the first steam limit switch</w:t>
      </w:r>
      <w:r w:rsidRPr="006E48F2">
        <w:rPr>
          <w:sz w:val="22"/>
        </w:rPr>
        <w:t>.</w:t>
      </w:r>
    </w:p>
    <w:p w14:paraId="500798CA" w14:textId="77777777" w:rsidR="00FB20DF" w:rsidRPr="00FB20DF" w:rsidRDefault="00DB4FCC" w:rsidP="00FB20DF">
      <w:pPr>
        <w:pStyle w:val="ListParagraph"/>
        <w:numPr>
          <w:ilvl w:val="0"/>
          <w:numId w:val="7"/>
        </w:numPr>
        <w:spacing w:line="248" w:lineRule="auto"/>
        <w:rPr>
          <w:sz w:val="22"/>
        </w:rPr>
      </w:pPr>
      <w:r w:rsidRPr="006E48F2">
        <w:rPr>
          <w:sz w:val="22"/>
        </w:rPr>
        <w:t>Maximum accumulation pressure seen with all SVB’s open and boiler in high fire should not exceed 110% of highest SVB setpoint and never exceed boiler rated pressure.</w:t>
      </w:r>
      <w:r w:rsidR="00FB20DF" w:rsidRPr="00FB20DF">
        <w:t xml:space="preserve"> </w:t>
      </w:r>
    </w:p>
    <w:p w14:paraId="3011A96E" w14:textId="77777777" w:rsidR="00FB20DF" w:rsidRPr="00FB20DF" w:rsidRDefault="00FB20DF" w:rsidP="004217F4">
      <w:pPr>
        <w:pStyle w:val="ListParagraph"/>
        <w:numPr>
          <w:ilvl w:val="0"/>
          <w:numId w:val="7"/>
        </w:numPr>
        <w:spacing w:line="248" w:lineRule="auto"/>
      </w:pPr>
      <w:r w:rsidRPr="00FB20DF">
        <w:rPr>
          <w:sz w:val="22"/>
        </w:rPr>
        <w:t>The safety relief valve with the lowest setpoint must have a relief capacity of approximately 80% of boiler steam capacity. The safety valve with the higher set pressure must have a relief capacity of at least 100% of boiler steam generating capacity.</w:t>
      </w:r>
    </w:p>
    <w:p w14:paraId="7F668B86" w14:textId="630ACAC4" w:rsidR="00DB4FCC" w:rsidRPr="006E48F2" w:rsidRDefault="00FB20DF" w:rsidP="004217F4">
      <w:pPr>
        <w:pStyle w:val="ListParagraph"/>
        <w:numPr>
          <w:ilvl w:val="0"/>
          <w:numId w:val="7"/>
        </w:numPr>
        <w:spacing w:line="248" w:lineRule="auto"/>
      </w:pPr>
      <w:r w:rsidRPr="00FB20DF">
        <w:rPr>
          <w:sz w:val="22"/>
        </w:rPr>
        <w:t xml:space="preserve">Note: VA specification requires low pressure steam boilers to have a MAWP of 50 </w:t>
      </w:r>
      <w:proofErr w:type="spellStart"/>
      <w:r w:rsidRPr="00FB20DF">
        <w:rPr>
          <w:sz w:val="22"/>
        </w:rPr>
        <w:t>psig</w:t>
      </w:r>
      <w:proofErr w:type="spellEnd"/>
      <w:r w:rsidRPr="00FB20DF">
        <w:rPr>
          <w:sz w:val="22"/>
        </w:rPr>
        <w:t>.</w:t>
      </w:r>
    </w:p>
    <w:p w14:paraId="1C039712" w14:textId="77777777" w:rsidR="00DB4FCC" w:rsidRPr="006E48F2" w:rsidRDefault="00DB4FCC" w:rsidP="00DB4FCC">
      <w:pPr>
        <w:spacing w:after="60" w:line="259" w:lineRule="auto"/>
        <w:ind w:left="0" w:firstLine="0"/>
      </w:pPr>
      <w:r w:rsidRPr="006E48F2">
        <w:rPr>
          <w:rFonts w:eastAsia="Calibri"/>
          <w:noProof/>
          <w:sz w:val="22"/>
        </w:rPr>
        <mc:AlternateContent>
          <mc:Choice Requires="wpg">
            <w:drawing>
              <wp:inline distT="0" distB="0" distL="0" distR="0" wp14:anchorId="6AEBA084" wp14:editId="6C79D1D3">
                <wp:extent cx="5943600" cy="24765"/>
                <wp:effectExtent l="0" t="0" r="0" b="0"/>
                <wp:docPr id="2" name="Group 2"/>
                <wp:cNvGraphicFramePr/>
                <a:graphic xmlns:a="http://schemas.openxmlformats.org/drawingml/2006/main">
                  <a:graphicData uri="http://schemas.microsoft.com/office/word/2010/wordprocessingGroup">
                    <wpg:wgp>
                      <wpg:cNvGrpSpPr/>
                      <wpg:grpSpPr>
                        <a:xfrm>
                          <a:off x="0" y="0"/>
                          <a:ext cx="5943600" cy="24765"/>
                          <a:chOff x="0" y="0"/>
                          <a:chExt cx="5943600" cy="24765"/>
                        </a:xfrm>
                      </wpg:grpSpPr>
                      <wps:wsp>
                        <wps:cNvPr id="6" name="Shape 103091"/>
                        <wps:cNvSpPr/>
                        <wps:spPr>
                          <a:xfrm>
                            <a:off x="0" y="0"/>
                            <a:ext cx="5943600" cy="24765"/>
                          </a:xfrm>
                          <a:custGeom>
                            <a:avLst/>
                            <a:gdLst/>
                            <a:ahLst/>
                            <a:cxnLst/>
                            <a:rect l="0" t="0" r="0" b="0"/>
                            <a:pathLst>
                              <a:path w="5943600" h="24765">
                                <a:moveTo>
                                  <a:pt x="0" y="0"/>
                                </a:moveTo>
                                <a:lnTo>
                                  <a:pt x="5943600" y="0"/>
                                </a:lnTo>
                                <a:lnTo>
                                  <a:pt x="5943600" y="24765"/>
                                </a:lnTo>
                                <a:lnTo>
                                  <a:pt x="0" y="247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EED39CA" id="Group 2" o:spid="_x0000_s1026" style="width:468pt;height:1.95pt;mso-position-horizontal-relative:char;mso-position-vertical-relative:line" coordsize="59436,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">
                <v:shape id="Shape 103091" o:spid="_x0000_s1027" style="position:absolute;width:59436;height:247;visibility:visible;mso-wrap-style:square;v-text-anchor:top" coordsize="594360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" path="m,l5943600,r,24765l,24765,,e" fillcolor="black" stroked="f" strokeweight="0">
                  <v:stroke miterlimit="83231f" joinstyle="miter"/>
                  <v:path arrowok="t" textboxrect="0,0,5943600,24765"/>
                </v:shape>
                <w10:anchorlock/>
              </v:group>
            </w:pict>
          </mc:Fallback>
        </mc:AlternateContent>
      </w:r>
    </w:p>
    <w:p w14:paraId="50C75864" w14:textId="77777777" w:rsidR="00DB4FCC" w:rsidRPr="006E48F2" w:rsidRDefault="00DB4FCC" w:rsidP="00DB4FCC">
      <w:pPr>
        <w:ind w:left="0" w:firstLine="0"/>
        <w:rPr>
          <w:b/>
        </w:rPr>
      </w:pPr>
    </w:p>
    <w:p w14:paraId="0A96DFC7" w14:textId="77777777" w:rsidR="00DB4FCC" w:rsidRPr="006E48F2" w:rsidRDefault="00DB4FCC" w:rsidP="00DB4FCC">
      <w:pPr>
        <w:ind w:left="0" w:firstLine="0"/>
        <w:rPr>
          <w:bCs/>
        </w:rPr>
      </w:pPr>
      <w:r w:rsidRPr="006E48F2">
        <w:rPr>
          <w:b/>
        </w:rPr>
        <w:t>Did the device fail or pass the 3 Question Criteria (section 1.3.1)?</w:t>
      </w:r>
      <w:r>
        <w:rPr>
          <w:b/>
        </w:rPr>
        <w:t xml:space="preserve">  [</w:t>
      </w:r>
      <w:r w:rsidRPr="006E48F2">
        <w:rPr>
          <w:b/>
        </w:rPr>
        <w:t>$</w:t>
      </w:r>
      <w:proofErr w:type="spellStart"/>
      <w:r w:rsidRPr="006E48F2">
        <w:rPr>
          <w:b/>
        </w:rPr>
        <w:t>svb_result_status</w:t>
      </w:r>
      <w:proofErr w:type="spellEnd"/>
      <w:r w:rsidRPr="006E48F2">
        <w:rPr>
          <w:b/>
        </w:rPr>
        <w:t>$</w:t>
      </w:r>
      <w:r>
        <w:rPr>
          <w:b/>
        </w:rPr>
        <w:t>]</w:t>
      </w:r>
    </w:p>
    <w:p w14:paraId="59139AE6" w14:textId="77777777" w:rsidR="00DB4FCC" w:rsidRPr="00B25CE3" w:rsidRDefault="00DB4FCC" w:rsidP="00DB4FCC">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123528E0" w14:textId="77777777" w:rsidR="00DA5C6F" w:rsidRDefault="00DA5C6F">
      <w:pPr>
        <w:spacing w:after="160" w:line="259" w:lineRule="auto"/>
        <w:ind w:left="0" w:firstLine="0"/>
      </w:pPr>
    </w:p>
    <w:p w14:paraId="3D4FA23C" w14:textId="77777777" w:rsidR="00DA5C6F" w:rsidRDefault="00DA5C6F">
      <w:pPr>
        <w:spacing w:after="160" w:line="259" w:lineRule="auto"/>
        <w:ind w:left="0" w:firstLine="0"/>
      </w:pPr>
      <w:r>
        <w:br w:type="page"/>
      </w:r>
    </w:p>
    <w:tbl>
      <w:tblPr>
        <w:tblStyle w:val="TableGrid0"/>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035"/>
      </w:tblGrid>
      <w:tr w:rsidR="006D583E" w14:paraId="60ABB07D" w14:textId="77777777" w:rsidTr="000772E7">
        <w:tc>
          <w:tcPr>
            <w:tcW w:w="5035" w:type="dxa"/>
            <w:shd w:val="clear" w:color="auto" w:fill="E7E6E6" w:themeFill="background2"/>
          </w:tcPr>
          <w:p w14:paraId="69A01A2C" w14:textId="77777777" w:rsidR="006D583E" w:rsidRDefault="006D583E" w:rsidP="000772E7">
            <w:r w:rsidRPr="00A14397">
              <w:rPr>
                <w:szCs w:val="24"/>
              </w:rPr>
              <w:lastRenderedPageBreak/>
              <w:t>$</w:t>
            </w:r>
            <w:proofErr w:type="spellStart"/>
            <w:r w:rsidRPr="00A14397">
              <w:rPr>
                <w:szCs w:val="24"/>
              </w:rPr>
              <w:t>va_loc</w:t>
            </w:r>
            <w:proofErr w:type="spellEnd"/>
            <w:r w:rsidRPr="00A14397">
              <w:rPr>
                <w:szCs w:val="24"/>
              </w:rPr>
              <w:t>$</w:t>
            </w:r>
          </w:p>
        </w:tc>
        <w:tc>
          <w:tcPr>
            <w:tcW w:w="5035" w:type="dxa"/>
            <w:shd w:val="clear" w:color="auto" w:fill="E7E6E6" w:themeFill="background2"/>
          </w:tcPr>
          <w:p w14:paraId="3E190398"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43050065" w14:textId="77777777" w:rsidR="00D44DA8" w:rsidRDefault="00D44DA8" w:rsidP="00EF7351">
      <w:pPr>
        <w:pStyle w:val="Heading1"/>
      </w:pPr>
    </w:p>
    <w:p w14:paraId="62689D7C" w14:textId="3E3318E4" w:rsidR="00F15B12" w:rsidRPr="006E48F2" w:rsidRDefault="00133854" w:rsidP="00EF7351">
      <w:pPr>
        <w:pStyle w:val="Heading1"/>
      </w:pPr>
      <w:bookmarkStart w:id="10" w:name="_Toc164750209"/>
      <w:r>
        <w:t>7</w:t>
      </w:r>
      <w:r w:rsidR="00F15B12" w:rsidRPr="006E48F2">
        <w:t xml:space="preserve">. </w:t>
      </w:r>
      <w:r w:rsidR="000501D5" w:rsidRPr="006E48F2">
        <w:t>Low Fuel Gas Pressure Cutoff Switch</w:t>
      </w:r>
      <w:r w:rsidR="004E514D" w:rsidRPr="006E48F2">
        <w:t xml:space="preserve"> [</w:t>
      </w:r>
      <w:r w:rsidR="00350FC0" w:rsidRPr="00350FC0">
        <w:t>$</w:t>
      </w:r>
      <w:proofErr w:type="spellStart"/>
      <w:r w:rsidR="00350FC0" w:rsidRPr="00350FC0">
        <w:t>lfgpcs_result_status</w:t>
      </w:r>
      <w:proofErr w:type="spellEnd"/>
      <w:r w:rsidR="00350FC0" w:rsidRPr="00350FC0">
        <w:t>$</w:t>
      </w:r>
      <w:r w:rsidR="004E514D" w:rsidRPr="006E48F2">
        <w:t>]</w:t>
      </w:r>
      <w:bookmarkEnd w:id="10"/>
    </w:p>
    <w:p w14:paraId="4B974B77" w14:textId="626E9495" w:rsidR="00E1055A" w:rsidRPr="006E48F2" w:rsidRDefault="000501D5" w:rsidP="00EF7351">
      <w:r w:rsidRPr="006E48F2">
        <w:t xml:space="preserve">(LFGPCS) </w:t>
      </w:r>
    </w:p>
    <w:p w14:paraId="4746FF9B" w14:textId="77777777" w:rsidR="00F15B12" w:rsidRPr="006E48F2" w:rsidRDefault="00F15B12" w:rsidP="00157461">
      <w:pPr>
        <w:ind w:left="0" w:firstLine="0"/>
      </w:pPr>
    </w:p>
    <w:tbl>
      <w:tblPr>
        <w:tblStyle w:val="TableGrid"/>
        <w:tblW w:w="8879" w:type="dxa"/>
        <w:jc w:val="center"/>
        <w:tblInd w:w="0" w:type="dxa"/>
        <w:tblCellMar>
          <w:top w:w="7" w:type="dxa"/>
          <w:left w:w="5" w:type="dxa"/>
          <w:right w:w="7" w:type="dxa"/>
        </w:tblCellMar>
        <w:tblLook w:val="04A0" w:firstRow="1" w:lastRow="0" w:firstColumn="1" w:lastColumn="0" w:noHBand="0" w:noVBand="1"/>
      </w:tblPr>
      <w:tblGrid>
        <w:gridCol w:w="1380"/>
        <w:gridCol w:w="2172"/>
        <w:gridCol w:w="2185"/>
        <w:gridCol w:w="1357"/>
        <w:gridCol w:w="1785"/>
      </w:tblGrid>
      <w:tr w:rsidR="00E1055A" w:rsidRPr="006E48F2" w14:paraId="61AD82FE" w14:textId="77777777" w:rsidTr="00D26A61">
        <w:trPr>
          <w:trHeight w:val="838"/>
          <w:jc w:val="center"/>
        </w:trPr>
        <w:tc>
          <w:tcPr>
            <w:tcW w:w="1884" w:type="dxa"/>
            <w:tcBorders>
              <w:top w:val="single" w:sz="4" w:space="0" w:color="000000"/>
              <w:left w:val="single" w:sz="4" w:space="0" w:color="000000"/>
              <w:bottom w:val="single" w:sz="4" w:space="0" w:color="000000"/>
              <w:right w:val="single" w:sz="4" w:space="0" w:color="000000"/>
            </w:tcBorders>
          </w:tcPr>
          <w:p w14:paraId="0636E24F" w14:textId="77777777" w:rsidR="00E1055A" w:rsidRPr="006E48F2" w:rsidRDefault="000501D5" w:rsidP="00157461">
            <w:pPr>
              <w:spacing w:after="0" w:line="259" w:lineRule="auto"/>
              <w:ind w:left="0" w:firstLine="0"/>
              <w:jc w:val="center"/>
            </w:pPr>
            <w:r w:rsidRPr="006E48F2">
              <w:rPr>
                <w:b/>
              </w:rPr>
              <w:t xml:space="preserve">Item </w:t>
            </w:r>
          </w:p>
        </w:tc>
        <w:tc>
          <w:tcPr>
            <w:tcW w:w="1942" w:type="dxa"/>
            <w:tcBorders>
              <w:top w:val="single" w:sz="4" w:space="0" w:color="000000"/>
              <w:left w:val="single" w:sz="4" w:space="0" w:color="000000"/>
              <w:bottom w:val="single" w:sz="4" w:space="0" w:color="000000"/>
              <w:right w:val="single" w:sz="4" w:space="0" w:color="000000"/>
            </w:tcBorders>
          </w:tcPr>
          <w:p w14:paraId="0294AE85" w14:textId="77777777" w:rsidR="00E1055A" w:rsidRPr="006E48F2" w:rsidRDefault="000501D5" w:rsidP="00157461">
            <w:pPr>
              <w:spacing w:after="0" w:line="259" w:lineRule="auto"/>
              <w:ind w:left="0" w:firstLine="0"/>
              <w:jc w:val="center"/>
            </w:pPr>
            <w:r w:rsidRPr="006E48F2">
              <w:rPr>
                <w:b/>
              </w:rPr>
              <w:t xml:space="preserve">Make </w:t>
            </w:r>
          </w:p>
        </w:tc>
        <w:tc>
          <w:tcPr>
            <w:tcW w:w="1947" w:type="dxa"/>
            <w:tcBorders>
              <w:top w:val="single" w:sz="4" w:space="0" w:color="000000"/>
              <w:left w:val="single" w:sz="4" w:space="0" w:color="000000"/>
              <w:bottom w:val="single" w:sz="4" w:space="0" w:color="000000"/>
              <w:right w:val="single" w:sz="4" w:space="0" w:color="000000"/>
            </w:tcBorders>
          </w:tcPr>
          <w:p w14:paraId="1CF7D22D" w14:textId="77777777" w:rsidR="00E1055A" w:rsidRPr="006E48F2" w:rsidRDefault="000501D5" w:rsidP="00157461">
            <w:pPr>
              <w:spacing w:after="0" w:line="259" w:lineRule="auto"/>
              <w:ind w:left="0" w:firstLine="0"/>
              <w:jc w:val="center"/>
            </w:pPr>
            <w:r w:rsidRPr="006E48F2">
              <w:rPr>
                <w:b/>
              </w:rPr>
              <w:t xml:space="preserve">Range </w:t>
            </w:r>
          </w:p>
          <w:p w14:paraId="6A46C21E" w14:textId="177C0F1D" w:rsidR="00E1055A" w:rsidRPr="006E48F2" w:rsidRDefault="000501D5" w:rsidP="00157461">
            <w:pPr>
              <w:spacing w:after="0" w:line="259" w:lineRule="auto"/>
              <w:ind w:left="0" w:firstLine="0"/>
              <w:jc w:val="center"/>
            </w:pPr>
            <w:r w:rsidRPr="006E48F2">
              <w:rPr>
                <w:b/>
              </w:rPr>
              <w:t>(</w:t>
            </w:r>
            <w:proofErr w:type="spellStart"/>
            <w:r w:rsidRPr="006E48F2">
              <w:rPr>
                <w:b/>
              </w:rPr>
              <w:t>inwc</w:t>
            </w:r>
            <w:proofErr w:type="spellEnd"/>
            <w:r w:rsidRPr="006E48F2">
              <w:rPr>
                <w:b/>
              </w:rPr>
              <w:t>/</w:t>
            </w:r>
            <w:r w:rsidR="00477029" w:rsidRPr="006E48F2">
              <w:rPr>
                <w:b/>
              </w:rPr>
              <w:t>psi</w:t>
            </w:r>
            <w:r w:rsidRPr="006E48F2">
              <w:rPr>
                <w:b/>
              </w:rPr>
              <w:t xml:space="preserve">) </w:t>
            </w:r>
          </w:p>
        </w:tc>
        <w:tc>
          <w:tcPr>
            <w:tcW w:w="1548" w:type="dxa"/>
            <w:tcBorders>
              <w:top w:val="single" w:sz="4" w:space="0" w:color="000000"/>
              <w:left w:val="single" w:sz="4" w:space="0" w:color="000000"/>
              <w:bottom w:val="single" w:sz="4" w:space="0" w:color="000000"/>
              <w:right w:val="single" w:sz="4" w:space="0" w:color="000000"/>
            </w:tcBorders>
          </w:tcPr>
          <w:p w14:paraId="3791EB77" w14:textId="77777777" w:rsidR="00E1055A" w:rsidRPr="006E48F2" w:rsidRDefault="000501D5" w:rsidP="00157461">
            <w:pPr>
              <w:spacing w:after="0" w:line="259" w:lineRule="auto"/>
              <w:ind w:left="0" w:firstLine="0"/>
              <w:jc w:val="center"/>
            </w:pPr>
            <w:r w:rsidRPr="006E48F2">
              <w:rPr>
                <w:b/>
              </w:rPr>
              <w:t xml:space="preserve">Switch </w:t>
            </w:r>
          </w:p>
          <w:p w14:paraId="740303A7" w14:textId="77777777" w:rsidR="00E1055A" w:rsidRPr="006E48F2" w:rsidRDefault="000501D5" w:rsidP="00157461">
            <w:pPr>
              <w:spacing w:after="0" w:line="259" w:lineRule="auto"/>
              <w:ind w:left="0" w:firstLine="0"/>
              <w:jc w:val="center"/>
            </w:pPr>
            <w:r w:rsidRPr="006E48F2">
              <w:rPr>
                <w:b/>
              </w:rPr>
              <w:t xml:space="preserve">Setpoint </w:t>
            </w:r>
          </w:p>
          <w:p w14:paraId="32B00C30" w14:textId="3061C92F" w:rsidR="00E1055A" w:rsidRPr="006E48F2" w:rsidRDefault="000501D5" w:rsidP="00157461">
            <w:pPr>
              <w:spacing w:after="0" w:line="259" w:lineRule="auto"/>
              <w:ind w:left="0" w:firstLine="0"/>
            </w:pPr>
            <w:r w:rsidRPr="006E48F2">
              <w:rPr>
                <w:b/>
              </w:rPr>
              <w:t>(</w:t>
            </w:r>
            <w:proofErr w:type="spellStart"/>
            <w:r w:rsidRPr="006E48F2">
              <w:rPr>
                <w:b/>
              </w:rPr>
              <w:t>inwc</w:t>
            </w:r>
            <w:proofErr w:type="spellEnd"/>
            <w:r w:rsidRPr="006E48F2">
              <w:rPr>
                <w:b/>
              </w:rPr>
              <w:t xml:space="preserve">/ </w:t>
            </w:r>
            <w:r w:rsidR="00477029" w:rsidRPr="006E48F2">
              <w:rPr>
                <w:b/>
              </w:rPr>
              <w:t>psi</w:t>
            </w:r>
            <w:r w:rsidRPr="006E48F2">
              <w:rPr>
                <w:b/>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26D06448" w14:textId="77777777" w:rsidR="00E1055A" w:rsidRPr="006E48F2" w:rsidRDefault="000501D5" w:rsidP="00157461">
            <w:pPr>
              <w:spacing w:after="0" w:line="238" w:lineRule="auto"/>
              <w:ind w:left="0" w:firstLine="0"/>
              <w:jc w:val="center"/>
            </w:pPr>
            <w:r w:rsidRPr="006E48F2">
              <w:rPr>
                <w:b/>
              </w:rPr>
              <w:t xml:space="preserve">Regulated Pressure </w:t>
            </w:r>
          </w:p>
          <w:p w14:paraId="23A3E5A4" w14:textId="0B679C6F" w:rsidR="00E1055A" w:rsidRPr="006E48F2" w:rsidRDefault="000501D5" w:rsidP="00157461">
            <w:pPr>
              <w:spacing w:after="0" w:line="259" w:lineRule="auto"/>
              <w:ind w:left="0" w:firstLine="0"/>
              <w:jc w:val="center"/>
            </w:pPr>
            <w:r w:rsidRPr="006E48F2">
              <w:rPr>
                <w:b/>
              </w:rPr>
              <w:t>(</w:t>
            </w:r>
            <w:proofErr w:type="spellStart"/>
            <w:r w:rsidRPr="006E48F2">
              <w:rPr>
                <w:b/>
              </w:rPr>
              <w:t>inwc</w:t>
            </w:r>
            <w:proofErr w:type="spellEnd"/>
            <w:r w:rsidRPr="006E48F2">
              <w:rPr>
                <w:b/>
              </w:rPr>
              <w:t>/</w:t>
            </w:r>
            <w:r w:rsidR="00477029" w:rsidRPr="006E48F2">
              <w:rPr>
                <w:b/>
              </w:rPr>
              <w:t>psi</w:t>
            </w:r>
            <w:r w:rsidRPr="006E48F2">
              <w:rPr>
                <w:b/>
              </w:rPr>
              <w:t xml:space="preserve">) </w:t>
            </w:r>
          </w:p>
        </w:tc>
      </w:tr>
      <w:tr w:rsidR="00C517F3" w:rsidRPr="006E48F2" w14:paraId="606AB829" w14:textId="77777777" w:rsidTr="00D26A61">
        <w:trPr>
          <w:trHeight w:val="286"/>
          <w:jc w:val="center"/>
        </w:trPr>
        <w:tc>
          <w:tcPr>
            <w:tcW w:w="1884" w:type="dxa"/>
            <w:tcBorders>
              <w:top w:val="single" w:sz="4" w:space="0" w:color="000000"/>
              <w:left w:val="single" w:sz="4" w:space="0" w:color="000000"/>
              <w:bottom w:val="single" w:sz="4" w:space="0" w:color="000000"/>
              <w:right w:val="single" w:sz="4" w:space="0" w:color="000000"/>
            </w:tcBorders>
          </w:tcPr>
          <w:p w14:paraId="58872FE0" w14:textId="3FB5DF91" w:rsidR="00C517F3" w:rsidRPr="006E48F2" w:rsidRDefault="00C517F3" w:rsidP="001645B9">
            <w:pPr>
              <w:jc w:val="center"/>
            </w:pPr>
            <w:r w:rsidRPr="006E48F2">
              <w:t>LFGPCS</w:t>
            </w:r>
          </w:p>
        </w:tc>
        <w:tc>
          <w:tcPr>
            <w:tcW w:w="1942" w:type="dxa"/>
            <w:tcBorders>
              <w:top w:val="single" w:sz="4" w:space="0" w:color="000000"/>
              <w:left w:val="single" w:sz="4" w:space="0" w:color="000000"/>
              <w:bottom w:val="single" w:sz="4" w:space="0" w:color="000000"/>
              <w:right w:val="single" w:sz="4" w:space="0" w:color="000000"/>
            </w:tcBorders>
          </w:tcPr>
          <w:p w14:paraId="554489E7" w14:textId="2D364757" w:rsidR="00C517F3" w:rsidRPr="006E48F2" w:rsidRDefault="00350FC0" w:rsidP="001645B9">
            <w:pPr>
              <w:jc w:val="center"/>
            </w:pPr>
            <w:r w:rsidRPr="00350FC0">
              <w:t>$</w:t>
            </w:r>
            <w:proofErr w:type="spellStart"/>
            <w:r w:rsidRPr="00350FC0">
              <w:t>lfgpcs_make</w:t>
            </w:r>
            <w:proofErr w:type="spellEnd"/>
            <w:r w:rsidRPr="00350FC0">
              <w:t>$</w:t>
            </w:r>
          </w:p>
        </w:tc>
        <w:tc>
          <w:tcPr>
            <w:tcW w:w="1947" w:type="dxa"/>
            <w:tcBorders>
              <w:top w:val="single" w:sz="4" w:space="0" w:color="000000"/>
              <w:left w:val="single" w:sz="4" w:space="0" w:color="000000"/>
              <w:bottom w:val="single" w:sz="4" w:space="0" w:color="000000"/>
              <w:right w:val="single" w:sz="4" w:space="0" w:color="000000"/>
            </w:tcBorders>
          </w:tcPr>
          <w:p w14:paraId="416B417A" w14:textId="308305C2" w:rsidR="00C517F3" w:rsidRPr="006E48F2" w:rsidRDefault="00350FC0" w:rsidP="001645B9">
            <w:pPr>
              <w:jc w:val="center"/>
            </w:pPr>
            <w:r w:rsidRPr="00350FC0">
              <w:t>$</w:t>
            </w:r>
            <w:proofErr w:type="spellStart"/>
            <w:r w:rsidRPr="00350FC0">
              <w:t>lfgpcs_range</w:t>
            </w:r>
            <w:proofErr w:type="spellEnd"/>
            <w:r w:rsidRPr="00350FC0">
              <w:t>$</w:t>
            </w:r>
          </w:p>
        </w:tc>
        <w:tc>
          <w:tcPr>
            <w:tcW w:w="1548" w:type="dxa"/>
            <w:tcBorders>
              <w:top w:val="single" w:sz="4" w:space="0" w:color="000000"/>
              <w:left w:val="single" w:sz="4" w:space="0" w:color="000000"/>
              <w:bottom w:val="single" w:sz="4" w:space="0" w:color="000000"/>
              <w:right w:val="single" w:sz="4" w:space="0" w:color="000000"/>
            </w:tcBorders>
          </w:tcPr>
          <w:p w14:paraId="4ABBC800" w14:textId="0A0DB660" w:rsidR="00C517F3" w:rsidRPr="006E48F2" w:rsidRDefault="00350FC0" w:rsidP="001645B9">
            <w:pPr>
              <w:jc w:val="center"/>
            </w:pPr>
            <w:r w:rsidRPr="00350FC0">
              <w:t>$</w:t>
            </w:r>
            <w:proofErr w:type="spellStart"/>
            <w:r w:rsidRPr="00350FC0">
              <w:t>lfgpcs_sp</w:t>
            </w:r>
            <w:proofErr w:type="spellEnd"/>
            <w:r w:rsidRPr="00350FC0">
              <w:t>$</w:t>
            </w:r>
          </w:p>
        </w:tc>
        <w:tc>
          <w:tcPr>
            <w:tcW w:w="1558" w:type="dxa"/>
            <w:vMerge w:val="restart"/>
            <w:tcBorders>
              <w:top w:val="single" w:sz="4" w:space="0" w:color="000000"/>
              <w:left w:val="single" w:sz="4" w:space="0" w:color="000000"/>
              <w:bottom w:val="single" w:sz="4" w:space="0" w:color="000000"/>
              <w:right w:val="single" w:sz="4" w:space="0" w:color="000000"/>
            </w:tcBorders>
          </w:tcPr>
          <w:p w14:paraId="20F48A4F" w14:textId="43AD6422" w:rsidR="00C517F3" w:rsidRPr="006E48F2" w:rsidRDefault="00350FC0" w:rsidP="001645B9">
            <w:pPr>
              <w:jc w:val="center"/>
            </w:pPr>
            <w:r w:rsidRPr="00350FC0">
              <w:t>$</w:t>
            </w:r>
            <w:proofErr w:type="spellStart"/>
            <w:r w:rsidRPr="00350FC0">
              <w:t>lfgpcs_reg_pres</w:t>
            </w:r>
            <w:proofErr w:type="spellEnd"/>
            <w:r w:rsidRPr="00350FC0">
              <w:t>$</w:t>
            </w:r>
            <w:r w:rsidR="009B7E2D" w:rsidRPr="006E48F2">
              <w:t xml:space="preserve"> </w:t>
            </w:r>
          </w:p>
        </w:tc>
      </w:tr>
      <w:tr w:rsidR="00C517F3" w:rsidRPr="006E48F2" w14:paraId="01C7D18F" w14:textId="77777777" w:rsidTr="00D26A61">
        <w:trPr>
          <w:trHeight w:val="288"/>
          <w:jc w:val="center"/>
        </w:trPr>
        <w:tc>
          <w:tcPr>
            <w:tcW w:w="1884" w:type="dxa"/>
            <w:tcBorders>
              <w:top w:val="single" w:sz="4" w:space="0" w:color="000000"/>
              <w:left w:val="single" w:sz="4" w:space="0" w:color="000000"/>
              <w:bottom w:val="single" w:sz="4" w:space="0" w:color="000000"/>
              <w:right w:val="single" w:sz="4" w:space="0" w:color="000000"/>
            </w:tcBorders>
          </w:tcPr>
          <w:p w14:paraId="7927F753" w14:textId="3672A45D" w:rsidR="00C517F3" w:rsidRPr="006E48F2" w:rsidRDefault="00C517F3" w:rsidP="001645B9">
            <w:pPr>
              <w:jc w:val="center"/>
            </w:pPr>
            <w:r w:rsidRPr="006E48F2">
              <w:t xml:space="preserve">Pressure </w:t>
            </w:r>
            <w:r w:rsidR="00B11F60" w:rsidRPr="006E48F2">
              <w:t>Gauge</w:t>
            </w:r>
          </w:p>
        </w:tc>
        <w:tc>
          <w:tcPr>
            <w:tcW w:w="1942" w:type="dxa"/>
            <w:tcBorders>
              <w:top w:val="single" w:sz="4" w:space="0" w:color="000000"/>
              <w:left w:val="single" w:sz="4" w:space="0" w:color="000000"/>
              <w:bottom w:val="single" w:sz="4" w:space="0" w:color="000000"/>
              <w:right w:val="single" w:sz="4" w:space="0" w:color="000000"/>
            </w:tcBorders>
          </w:tcPr>
          <w:p w14:paraId="0D4823B7" w14:textId="4DED2405" w:rsidR="00C517F3" w:rsidRPr="006E48F2" w:rsidRDefault="00350FC0" w:rsidP="001645B9">
            <w:pPr>
              <w:jc w:val="center"/>
            </w:pPr>
            <w:r w:rsidRPr="00350FC0">
              <w:t>$</w:t>
            </w:r>
            <w:proofErr w:type="spellStart"/>
            <w:r w:rsidRPr="00350FC0">
              <w:t>lfgpcs_gauge_make</w:t>
            </w:r>
            <w:proofErr w:type="spellEnd"/>
            <w:r w:rsidRPr="00350FC0">
              <w:t>$</w:t>
            </w:r>
          </w:p>
        </w:tc>
        <w:tc>
          <w:tcPr>
            <w:tcW w:w="1947" w:type="dxa"/>
            <w:tcBorders>
              <w:top w:val="single" w:sz="4" w:space="0" w:color="000000"/>
              <w:left w:val="single" w:sz="4" w:space="0" w:color="000000"/>
              <w:bottom w:val="single" w:sz="4" w:space="0" w:color="000000"/>
              <w:right w:val="single" w:sz="4" w:space="0" w:color="000000"/>
            </w:tcBorders>
          </w:tcPr>
          <w:p w14:paraId="238EE100" w14:textId="79DBCD28" w:rsidR="00C517F3" w:rsidRPr="006E48F2" w:rsidRDefault="00350FC0" w:rsidP="001645B9">
            <w:pPr>
              <w:jc w:val="center"/>
            </w:pPr>
            <w:r w:rsidRPr="00350FC0">
              <w:t>$</w:t>
            </w:r>
            <w:proofErr w:type="spellStart"/>
            <w:r w:rsidRPr="00350FC0">
              <w:t>lfgpcs_gauge_range</w:t>
            </w:r>
            <w:proofErr w:type="spellEnd"/>
            <w:r w:rsidRPr="00350FC0">
              <w:t>$</w:t>
            </w:r>
          </w:p>
        </w:tc>
        <w:tc>
          <w:tcPr>
            <w:tcW w:w="1548"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3B5A7559" w14:textId="3FF943D0" w:rsidR="00C517F3" w:rsidRPr="006E48F2" w:rsidRDefault="00C517F3" w:rsidP="001645B9">
            <w:pPr>
              <w:jc w:val="center"/>
            </w:pPr>
          </w:p>
        </w:tc>
        <w:tc>
          <w:tcPr>
            <w:tcW w:w="0" w:type="auto"/>
            <w:vMerge/>
            <w:tcBorders>
              <w:top w:val="nil"/>
              <w:left w:val="single" w:sz="4" w:space="0" w:color="000000"/>
              <w:bottom w:val="single" w:sz="4" w:space="0" w:color="000000"/>
              <w:right w:val="single" w:sz="4" w:space="0" w:color="000000"/>
            </w:tcBorders>
          </w:tcPr>
          <w:p w14:paraId="1854A197" w14:textId="77777777" w:rsidR="00C517F3" w:rsidRPr="006E48F2" w:rsidRDefault="00C517F3" w:rsidP="00157461">
            <w:pPr>
              <w:spacing w:after="160" w:line="259" w:lineRule="auto"/>
              <w:ind w:left="0" w:firstLine="0"/>
            </w:pPr>
          </w:p>
        </w:tc>
      </w:tr>
    </w:tbl>
    <w:p w14:paraId="2F2B1F29" w14:textId="77777777" w:rsidR="00F15B12" w:rsidRPr="006E48F2" w:rsidRDefault="00F15B12" w:rsidP="00157461">
      <w:pPr>
        <w:ind w:left="0" w:firstLine="0"/>
      </w:pPr>
    </w:p>
    <w:p w14:paraId="69BF1B29" w14:textId="7F95EECE" w:rsidR="00E1055A" w:rsidRPr="006E48F2" w:rsidRDefault="000501D5" w:rsidP="009C0CB1">
      <w:pPr>
        <w:pStyle w:val="ListParagraph"/>
        <w:numPr>
          <w:ilvl w:val="0"/>
          <w:numId w:val="11"/>
        </w:numPr>
      </w:pPr>
      <w:r w:rsidRPr="006E48F2">
        <w:t>LFGPCS is required to be downstream of PRV and upstream of AFGSOV with a setpoint of 80% or higher than regulated pressure. The use of snubbers or dampeners on LFGPCS is prohibited.</w:t>
      </w:r>
      <w:r w:rsidR="00F53BB2">
        <w:t xml:space="preserve"> </w:t>
      </w:r>
      <w:r w:rsidR="00F53BB2" w:rsidRPr="00F53BB2">
        <w:t>LFGPCS activation must generate a boiler safety shutdown, annunciate, and require manual reset of the flame safeguard or burner management system.</w:t>
      </w:r>
    </w:p>
    <w:p w14:paraId="2130F988" w14:textId="77777777" w:rsidR="00F15B12" w:rsidRPr="006E48F2" w:rsidRDefault="00F15B12" w:rsidP="00157461">
      <w:pPr>
        <w:ind w:left="0" w:firstLine="0"/>
      </w:pPr>
    </w:p>
    <w:p w14:paraId="79C0FE65" w14:textId="37BBEAEB" w:rsidR="00F15B12" w:rsidRPr="006E48F2" w:rsidRDefault="00F53BB2" w:rsidP="00157461">
      <w:pPr>
        <w:ind w:left="0" w:firstLine="0"/>
      </w:pPr>
      <w:r>
        <w:rPr>
          <w:noProof/>
        </w:rPr>
        <w:drawing>
          <wp:anchor distT="0" distB="0" distL="114300" distR="114300" simplePos="0" relativeHeight="251687936" behindDoc="1" locked="0" layoutInCell="1" allowOverlap="1" wp14:anchorId="3F3011F0" wp14:editId="6492619A">
            <wp:simplePos x="0" y="0"/>
            <wp:positionH relativeFrom="column">
              <wp:posOffset>0</wp:posOffset>
            </wp:positionH>
            <wp:positionV relativeFrom="paragraph">
              <wp:posOffset>-1905</wp:posOffset>
            </wp:positionV>
            <wp:extent cx="6400800" cy="2879090"/>
            <wp:effectExtent l="0" t="0" r="0" b="0"/>
            <wp:wrapNone/>
            <wp:docPr id="13" name="Picture 13"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 schematic&#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400800" cy="2879090"/>
                    </a:xfrm>
                    <a:prstGeom prst="rect">
                      <a:avLst/>
                    </a:prstGeom>
                  </pic:spPr>
                </pic:pic>
              </a:graphicData>
            </a:graphic>
          </wp:anchor>
        </w:drawing>
      </w:r>
    </w:p>
    <w:p w14:paraId="34FA281D" w14:textId="6C8C8C99" w:rsidR="00F15B12" w:rsidRPr="006E48F2" w:rsidRDefault="00F15B12" w:rsidP="00157461">
      <w:pPr>
        <w:ind w:left="0" w:firstLine="0"/>
      </w:pPr>
    </w:p>
    <w:p w14:paraId="66FAAC69" w14:textId="6CE5726D" w:rsidR="00F15B12" w:rsidRPr="006E48F2" w:rsidRDefault="00F15B12" w:rsidP="00157461">
      <w:pPr>
        <w:ind w:left="0" w:firstLine="0"/>
      </w:pPr>
    </w:p>
    <w:p w14:paraId="3963A401" w14:textId="3E977D20" w:rsidR="00F15B12" w:rsidRPr="006E48F2" w:rsidRDefault="00F15B12" w:rsidP="00157461">
      <w:pPr>
        <w:ind w:left="0" w:firstLine="0"/>
      </w:pPr>
    </w:p>
    <w:p w14:paraId="54A80865" w14:textId="4D56E761" w:rsidR="00F15B12" w:rsidRPr="006E48F2" w:rsidRDefault="00F15B12" w:rsidP="00157461">
      <w:pPr>
        <w:ind w:left="0" w:firstLine="0"/>
      </w:pPr>
    </w:p>
    <w:p w14:paraId="19F7422B" w14:textId="3DB21B80" w:rsidR="00F15B12" w:rsidRPr="006E48F2" w:rsidRDefault="00F15B12" w:rsidP="00157461">
      <w:pPr>
        <w:ind w:left="0" w:firstLine="0"/>
      </w:pPr>
    </w:p>
    <w:p w14:paraId="74D5D9F5" w14:textId="4B1791C0" w:rsidR="00F15B12" w:rsidRPr="006E48F2" w:rsidRDefault="00F15B12" w:rsidP="00157461">
      <w:pPr>
        <w:ind w:left="0" w:firstLine="0"/>
      </w:pPr>
    </w:p>
    <w:p w14:paraId="623F556E" w14:textId="77777777" w:rsidR="00F15B12" w:rsidRPr="006E48F2" w:rsidRDefault="00F15B12" w:rsidP="00157461">
      <w:pPr>
        <w:ind w:left="0" w:firstLine="0"/>
      </w:pPr>
    </w:p>
    <w:p w14:paraId="1AFA661B" w14:textId="0EB5C215" w:rsidR="00F15B12" w:rsidRPr="006E48F2" w:rsidRDefault="00F15B12" w:rsidP="00157461">
      <w:pPr>
        <w:ind w:left="0" w:firstLine="0"/>
      </w:pPr>
    </w:p>
    <w:p w14:paraId="139A2DBF" w14:textId="7B852A9A" w:rsidR="00F15B12" w:rsidRPr="006E48F2" w:rsidRDefault="00F15B12" w:rsidP="00157461">
      <w:pPr>
        <w:ind w:left="0" w:firstLine="0"/>
      </w:pPr>
    </w:p>
    <w:p w14:paraId="6494DB1D" w14:textId="64271429" w:rsidR="00F15B12" w:rsidRPr="006E48F2" w:rsidRDefault="00F15B12" w:rsidP="00157461">
      <w:pPr>
        <w:ind w:left="0" w:firstLine="0"/>
      </w:pPr>
    </w:p>
    <w:p w14:paraId="41D3CBDB" w14:textId="6F1EA57F" w:rsidR="00F15B12" w:rsidRPr="006E48F2" w:rsidRDefault="00F15B12" w:rsidP="00157461">
      <w:pPr>
        <w:ind w:left="0" w:firstLine="0"/>
      </w:pPr>
    </w:p>
    <w:p w14:paraId="44BFCB66" w14:textId="19C8A197" w:rsidR="00F15B12" w:rsidRPr="006E48F2" w:rsidRDefault="00F15B12" w:rsidP="00157461">
      <w:pPr>
        <w:ind w:left="0" w:firstLine="0"/>
      </w:pPr>
    </w:p>
    <w:p w14:paraId="2792FAC4" w14:textId="70413B97" w:rsidR="00F15B12" w:rsidRPr="006E48F2" w:rsidRDefault="00F15B12" w:rsidP="00157461">
      <w:pPr>
        <w:ind w:left="0" w:firstLine="0"/>
      </w:pPr>
    </w:p>
    <w:p w14:paraId="54FC62E5" w14:textId="5DE046A1" w:rsidR="00F15B12" w:rsidRPr="006E48F2" w:rsidRDefault="00F15B12" w:rsidP="00157461">
      <w:pPr>
        <w:ind w:left="0" w:firstLine="0"/>
      </w:pPr>
    </w:p>
    <w:p w14:paraId="2C42E578" w14:textId="7B2C96ED" w:rsidR="00F15B12" w:rsidRPr="006E48F2" w:rsidRDefault="00F15B12" w:rsidP="00157461">
      <w:pPr>
        <w:ind w:left="0" w:firstLine="0"/>
      </w:pPr>
    </w:p>
    <w:p w14:paraId="07B39FEE" w14:textId="18CA4EF3" w:rsidR="00F15B12" w:rsidRPr="006E48F2" w:rsidRDefault="00F15B12" w:rsidP="00157461">
      <w:pPr>
        <w:ind w:left="0" w:firstLine="0"/>
      </w:pPr>
    </w:p>
    <w:p w14:paraId="6381E749" w14:textId="19602E2D" w:rsidR="00E1055A" w:rsidRPr="006E48F2" w:rsidRDefault="00E1055A" w:rsidP="00F15B12">
      <w:pPr>
        <w:pBdr>
          <w:top w:val="single" w:sz="18" w:space="1" w:color="auto"/>
        </w:pBdr>
        <w:spacing w:after="79" w:line="259" w:lineRule="auto"/>
        <w:ind w:left="0" w:firstLine="0"/>
      </w:pPr>
    </w:p>
    <w:p w14:paraId="0992C1E0" w14:textId="2AE6CAA8" w:rsidR="00E1055A" w:rsidRPr="006E48F2" w:rsidRDefault="000501D5" w:rsidP="009C0CB1">
      <w:pPr>
        <w:pStyle w:val="ListParagraph"/>
        <w:numPr>
          <w:ilvl w:val="0"/>
          <w:numId w:val="8"/>
        </w:numPr>
      </w:pPr>
      <w:r w:rsidRPr="006E48F2">
        <w:t xml:space="preserve">Connect a line containing a test pressure </w:t>
      </w:r>
      <w:r w:rsidR="00B11F60" w:rsidRPr="006E48F2">
        <w:t>Gauge</w:t>
      </w:r>
      <w:r w:rsidRPr="006E48F2">
        <w:t xml:space="preserve"> followed by a manual needle or globe bleed valve to the test port.  The manual valve should be closed.</w:t>
      </w:r>
    </w:p>
    <w:p w14:paraId="5E24667F" w14:textId="77777777" w:rsidR="00E1055A" w:rsidRPr="006E48F2" w:rsidRDefault="000501D5" w:rsidP="009C0CB1">
      <w:pPr>
        <w:pStyle w:val="ListParagraph"/>
        <w:numPr>
          <w:ilvl w:val="0"/>
          <w:numId w:val="8"/>
        </w:numPr>
      </w:pPr>
      <w:r w:rsidRPr="006E48F2">
        <w:t>Open test port valve.</w:t>
      </w:r>
    </w:p>
    <w:p w14:paraId="357CF1DA" w14:textId="77777777" w:rsidR="00E1055A" w:rsidRPr="006E48F2" w:rsidRDefault="000501D5" w:rsidP="009C0CB1">
      <w:pPr>
        <w:pStyle w:val="ListParagraph"/>
        <w:numPr>
          <w:ilvl w:val="0"/>
          <w:numId w:val="8"/>
        </w:numPr>
      </w:pPr>
      <w:r w:rsidRPr="006E48F2">
        <w:t>With boiler in low fire close lockable manual valve isolating the LFGPCS.</w:t>
      </w:r>
    </w:p>
    <w:p w14:paraId="1556F843" w14:textId="42259F1B" w:rsidR="00E1055A" w:rsidRPr="006E48F2" w:rsidRDefault="000501D5" w:rsidP="009C0CB1">
      <w:pPr>
        <w:pStyle w:val="ListParagraph"/>
        <w:numPr>
          <w:ilvl w:val="0"/>
          <w:numId w:val="8"/>
        </w:numPr>
        <w:spacing w:after="57" w:line="259" w:lineRule="auto"/>
      </w:pPr>
      <w:r w:rsidRPr="006E48F2">
        <w:t>Slowly open manual bleed valve to reduce pressure until boiler trips offline.</w:t>
      </w:r>
    </w:p>
    <w:p w14:paraId="31D52EAA" w14:textId="5A6BF85D" w:rsidR="00F15B12" w:rsidRPr="006E48F2" w:rsidRDefault="00F15B12" w:rsidP="00F15B12">
      <w:pPr>
        <w:spacing w:after="57" w:line="259" w:lineRule="auto"/>
        <w:ind w:left="0" w:firstLine="0"/>
      </w:pPr>
    </w:p>
    <w:p w14:paraId="7B23E1FF" w14:textId="6817404C" w:rsidR="00F15B12" w:rsidRPr="006E48F2" w:rsidRDefault="00F15B12" w:rsidP="00F15B12">
      <w:pPr>
        <w:pBdr>
          <w:top w:val="single" w:sz="18" w:space="1" w:color="auto"/>
        </w:pBdr>
        <w:spacing w:after="57" w:line="259" w:lineRule="auto"/>
        <w:ind w:left="0" w:firstLine="0"/>
      </w:pPr>
    </w:p>
    <w:p w14:paraId="5F0A956D" w14:textId="34134D11" w:rsidR="00F15B12" w:rsidRPr="006E48F2" w:rsidRDefault="00F15B12" w:rsidP="00F15B12">
      <w:pPr>
        <w:pBdr>
          <w:top w:val="single" w:sz="18" w:space="1" w:color="auto"/>
        </w:pBdr>
        <w:spacing w:after="57" w:line="259" w:lineRule="auto"/>
        <w:ind w:left="0" w:firstLine="0"/>
      </w:pPr>
    </w:p>
    <w:p w14:paraId="2475E9E8" w14:textId="5A9B1C3B" w:rsidR="00F15B12" w:rsidRPr="006E48F2" w:rsidRDefault="00F15B12" w:rsidP="00F15B12">
      <w:pPr>
        <w:pBdr>
          <w:top w:val="single" w:sz="18" w:space="1" w:color="auto"/>
        </w:pBdr>
        <w:spacing w:after="57" w:line="259" w:lineRule="auto"/>
        <w:ind w:left="0" w:firstLine="0"/>
      </w:pPr>
    </w:p>
    <w:tbl>
      <w:tblPr>
        <w:tblStyle w:val="TableGrid0"/>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035"/>
      </w:tblGrid>
      <w:tr w:rsidR="006D583E" w14:paraId="5059F97D" w14:textId="77777777" w:rsidTr="000772E7">
        <w:tc>
          <w:tcPr>
            <w:tcW w:w="5035" w:type="dxa"/>
            <w:shd w:val="clear" w:color="auto" w:fill="E7E6E6" w:themeFill="background2"/>
          </w:tcPr>
          <w:p w14:paraId="7C94E769" w14:textId="77777777" w:rsidR="006D583E" w:rsidRDefault="006D583E" w:rsidP="000772E7">
            <w:r w:rsidRPr="00A14397">
              <w:rPr>
                <w:szCs w:val="24"/>
              </w:rPr>
              <w:t>$</w:t>
            </w:r>
            <w:proofErr w:type="spellStart"/>
            <w:r w:rsidRPr="00A14397">
              <w:rPr>
                <w:szCs w:val="24"/>
              </w:rPr>
              <w:t>va_loc</w:t>
            </w:r>
            <w:proofErr w:type="spellEnd"/>
            <w:r w:rsidRPr="00A14397">
              <w:rPr>
                <w:szCs w:val="24"/>
              </w:rPr>
              <w:t>$</w:t>
            </w:r>
          </w:p>
        </w:tc>
        <w:tc>
          <w:tcPr>
            <w:tcW w:w="5035" w:type="dxa"/>
            <w:shd w:val="clear" w:color="auto" w:fill="E7E6E6" w:themeFill="background2"/>
          </w:tcPr>
          <w:p w14:paraId="777EA3AC"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1FF45CB2" w14:textId="77777777" w:rsidR="006D583E" w:rsidRPr="00D44DA8" w:rsidRDefault="006D583E" w:rsidP="00D44DA8">
      <w:pPr>
        <w:ind w:left="0" w:firstLine="0"/>
      </w:pPr>
    </w:p>
    <w:tbl>
      <w:tblPr>
        <w:tblStyle w:val="TableGrid"/>
        <w:tblW w:w="10170" w:type="dxa"/>
        <w:tblInd w:w="-5" w:type="dxa"/>
        <w:tblCellMar>
          <w:top w:w="5" w:type="dxa"/>
          <w:left w:w="5" w:type="dxa"/>
          <w:right w:w="5" w:type="dxa"/>
        </w:tblCellMar>
        <w:tblLook w:val="04A0" w:firstRow="1" w:lastRow="0" w:firstColumn="1" w:lastColumn="0" w:noHBand="0" w:noVBand="1"/>
      </w:tblPr>
      <w:tblGrid>
        <w:gridCol w:w="6393"/>
        <w:gridCol w:w="1730"/>
        <w:gridCol w:w="2047"/>
      </w:tblGrid>
      <w:tr w:rsidR="00E1055A" w:rsidRPr="006E48F2" w14:paraId="4A2A401C" w14:textId="77777777" w:rsidTr="00F15B12">
        <w:trPr>
          <w:trHeight w:val="288"/>
        </w:trPr>
        <w:tc>
          <w:tcPr>
            <w:tcW w:w="6770" w:type="dxa"/>
            <w:tcBorders>
              <w:top w:val="single" w:sz="4" w:space="0" w:color="000000"/>
              <w:left w:val="single" w:sz="4" w:space="0" w:color="000000"/>
              <w:bottom w:val="single" w:sz="4" w:space="0" w:color="000000"/>
              <w:right w:val="single" w:sz="4" w:space="0" w:color="000000"/>
            </w:tcBorders>
          </w:tcPr>
          <w:p w14:paraId="447EE16E" w14:textId="77777777" w:rsidR="00E1055A" w:rsidRPr="006E48F2" w:rsidRDefault="000501D5" w:rsidP="00157461">
            <w:pPr>
              <w:spacing w:after="0" w:line="259" w:lineRule="auto"/>
              <w:ind w:left="0" w:firstLine="0"/>
              <w:jc w:val="center"/>
            </w:pPr>
            <w:r w:rsidRPr="006E48F2">
              <w:rPr>
                <w:b/>
              </w:rPr>
              <w:t xml:space="preserve">Result </w:t>
            </w:r>
          </w:p>
        </w:tc>
        <w:tc>
          <w:tcPr>
            <w:tcW w:w="1330" w:type="dxa"/>
            <w:tcBorders>
              <w:top w:val="single" w:sz="4" w:space="0" w:color="000000"/>
              <w:left w:val="single" w:sz="4" w:space="0" w:color="000000"/>
              <w:bottom w:val="single" w:sz="4" w:space="0" w:color="000000"/>
              <w:right w:val="single" w:sz="4" w:space="0" w:color="000000"/>
            </w:tcBorders>
          </w:tcPr>
          <w:p w14:paraId="529B108D" w14:textId="77777777" w:rsidR="00E1055A" w:rsidRPr="006E48F2" w:rsidRDefault="000501D5" w:rsidP="00157461">
            <w:pPr>
              <w:spacing w:after="0" w:line="259" w:lineRule="auto"/>
              <w:ind w:left="0" w:firstLine="0"/>
              <w:jc w:val="center"/>
            </w:pPr>
            <w:r w:rsidRPr="006E48F2">
              <w:rPr>
                <w:b/>
              </w:rPr>
              <w:t xml:space="preserve">Y/N </w:t>
            </w:r>
          </w:p>
        </w:tc>
        <w:tc>
          <w:tcPr>
            <w:tcW w:w="2070" w:type="dxa"/>
            <w:tcBorders>
              <w:top w:val="single" w:sz="4" w:space="0" w:color="000000"/>
              <w:left w:val="single" w:sz="4" w:space="0" w:color="000000"/>
              <w:bottom w:val="single" w:sz="4" w:space="0" w:color="000000"/>
              <w:right w:val="single" w:sz="4" w:space="0" w:color="000000"/>
            </w:tcBorders>
          </w:tcPr>
          <w:p w14:paraId="21D6D807" w14:textId="77777777" w:rsidR="00E1055A" w:rsidRPr="006E48F2" w:rsidRDefault="000501D5" w:rsidP="00157461">
            <w:pPr>
              <w:spacing w:after="0" w:line="259" w:lineRule="auto"/>
              <w:ind w:left="0" w:firstLine="0"/>
              <w:jc w:val="center"/>
            </w:pPr>
            <w:r w:rsidRPr="006E48F2">
              <w:rPr>
                <w:b/>
              </w:rPr>
              <w:t xml:space="preserve">Pressure </w:t>
            </w:r>
          </w:p>
        </w:tc>
      </w:tr>
      <w:tr w:rsidR="00E1055A" w:rsidRPr="006E48F2" w14:paraId="7050E9A1" w14:textId="77777777" w:rsidTr="00F15B12">
        <w:trPr>
          <w:trHeight w:val="286"/>
        </w:trPr>
        <w:tc>
          <w:tcPr>
            <w:tcW w:w="6770" w:type="dxa"/>
            <w:tcBorders>
              <w:top w:val="single" w:sz="4" w:space="0" w:color="000000"/>
              <w:left w:val="single" w:sz="4" w:space="0" w:color="000000"/>
              <w:bottom w:val="single" w:sz="4" w:space="0" w:color="000000"/>
              <w:right w:val="single" w:sz="4" w:space="0" w:color="000000"/>
            </w:tcBorders>
          </w:tcPr>
          <w:p w14:paraId="51EA5B85" w14:textId="2954EC8F" w:rsidR="00E1055A" w:rsidRPr="006E48F2" w:rsidRDefault="000501D5" w:rsidP="001645B9">
            <w:r w:rsidRPr="006E48F2">
              <w:t xml:space="preserve">Correct location? </w:t>
            </w:r>
            <w:r w:rsidR="00F53BB2" w:rsidRPr="00F53BB2">
              <w:t>Is LOOP Valve and test port in place?</w:t>
            </w:r>
          </w:p>
        </w:tc>
        <w:tc>
          <w:tcPr>
            <w:tcW w:w="1330" w:type="dxa"/>
            <w:tcBorders>
              <w:top w:val="single" w:sz="4" w:space="0" w:color="000000"/>
              <w:left w:val="single" w:sz="4" w:space="0" w:color="000000"/>
              <w:bottom w:val="single" w:sz="4" w:space="0" w:color="000000"/>
              <w:right w:val="single" w:sz="4" w:space="0" w:color="000000"/>
            </w:tcBorders>
          </w:tcPr>
          <w:p w14:paraId="26C5E5FE" w14:textId="33B7586D" w:rsidR="00E1055A" w:rsidRPr="006E48F2" w:rsidRDefault="003249EC" w:rsidP="001645B9">
            <w:pPr>
              <w:jc w:val="center"/>
            </w:pPr>
            <w:r w:rsidRPr="003249EC">
              <w:t>$lfgpcs_result_1$</w:t>
            </w:r>
          </w:p>
        </w:tc>
        <w:tc>
          <w:tcPr>
            <w:tcW w:w="2070"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1115119A" w14:textId="58AB63D1" w:rsidR="00E1055A" w:rsidRPr="006E48F2" w:rsidRDefault="00E1055A" w:rsidP="001645B9">
            <w:pPr>
              <w:jc w:val="center"/>
            </w:pPr>
          </w:p>
        </w:tc>
      </w:tr>
      <w:tr w:rsidR="00E1055A" w:rsidRPr="006E48F2" w14:paraId="6A59DD62" w14:textId="77777777" w:rsidTr="00F15B12">
        <w:trPr>
          <w:trHeight w:val="286"/>
        </w:trPr>
        <w:tc>
          <w:tcPr>
            <w:tcW w:w="6770" w:type="dxa"/>
            <w:tcBorders>
              <w:top w:val="single" w:sz="4" w:space="0" w:color="000000"/>
              <w:left w:val="single" w:sz="4" w:space="0" w:color="000000"/>
              <w:bottom w:val="single" w:sz="4" w:space="0" w:color="000000"/>
              <w:right w:val="single" w:sz="4" w:space="0" w:color="000000"/>
            </w:tcBorders>
          </w:tcPr>
          <w:p w14:paraId="6B1FB787" w14:textId="77777777" w:rsidR="00E1055A" w:rsidRPr="006E48F2" w:rsidRDefault="000501D5" w:rsidP="001645B9">
            <w:r w:rsidRPr="006E48F2">
              <w:t xml:space="preserve">Did the switch work correctly? Record trip pressure. </w:t>
            </w:r>
          </w:p>
        </w:tc>
        <w:tc>
          <w:tcPr>
            <w:tcW w:w="1330" w:type="dxa"/>
            <w:tcBorders>
              <w:top w:val="single" w:sz="4" w:space="0" w:color="000000"/>
              <w:left w:val="single" w:sz="4" w:space="0" w:color="000000"/>
              <w:bottom w:val="single" w:sz="4" w:space="0" w:color="000000"/>
              <w:right w:val="single" w:sz="4" w:space="0" w:color="000000"/>
            </w:tcBorders>
          </w:tcPr>
          <w:p w14:paraId="3AD0A191" w14:textId="602A0540" w:rsidR="00E1055A" w:rsidRPr="006E48F2" w:rsidRDefault="003249EC" w:rsidP="001645B9">
            <w:pPr>
              <w:jc w:val="center"/>
            </w:pPr>
            <w:r w:rsidRPr="003249EC">
              <w:t>$lfgpcs_result_2$</w:t>
            </w:r>
          </w:p>
        </w:tc>
        <w:tc>
          <w:tcPr>
            <w:tcW w:w="2070" w:type="dxa"/>
            <w:tcBorders>
              <w:top w:val="single" w:sz="4" w:space="0" w:color="000000"/>
              <w:left w:val="single" w:sz="4" w:space="0" w:color="000000"/>
              <w:bottom w:val="single" w:sz="4" w:space="0" w:color="000000"/>
              <w:right w:val="single" w:sz="4" w:space="0" w:color="000000"/>
            </w:tcBorders>
          </w:tcPr>
          <w:p w14:paraId="70D30453" w14:textId="48B66614" w:rsidR="00E1055A" w:rsidRPr="006E48F2" w:rsidRDefault="003249EC" w:rsidP="001645B9">
            <w:pPr>
              <w:jc w:val="center"/>
            </w:pPr>
            <w:r w:rsidRPr="003249EC">
              <w:t>$lfgpcs_result_3$</w:t>
            </w:r>
          </w:p>
        </w:tc>
      </w:tr>
      <w:tr w:rsidR="00E1055A" w:rsidRPr="006E48F2" w14:paraId="7DA2BD14" w14:textId="77777777" w:rsidTr="00F15B12">
        <w:trPr>
          <w:trHeight w:val="286"/>
        </w:trPr>
        <w:tc>
          <w:tcPr>
            <w:tcW w:w="6770" w:type="dxa"/>
            <w:tcBorders>
              <w:top w:val="single" w:sz="4" w:space="0" w:color="000000"/>
              <w:left w:val="single" w:sz="4" w:space="0" w:color="000000"/>
              <w:bottom w:val="single" w:sz="4" w:space="0" w:color="000000"/>
              <w:right w:val="single" w:sz="4" w:space="0" w:color="000000"/>
            </w:tcBorders>
          </w:tcPr>
          <w:p w14:paraId="148EF4E9" w14:textId="274930E9" w:rsidR="00E1055A" w:rsidRPr="006E48F2" w:rsidRDefault="000501D5" w:rsidP="001645B9">
            <w:r w:rsidRPr="006E48F2">
              <w:t>Is switch trip point 80% or more of regulated pressure?</w:t>
            </w:r>
          </w:p>
        </w:tc>
        <w:tc>
          <w:tcPr>
            <w:tcW w:w="1330" w:type="dxa"/>
            <w:tcBorders>
              <w:top w:val="single" w:sz="4" w:space="0" w:color="000000"/>
              <w:left w:val="single" w:sz="4" w:space="0" w:color="000000"/>
              <w:bottom w:val="single" w:sz="4" w:space="0" w:color="000000"/>
              <w:right w:val="single" w:sz="4" w:space="0" w:color="000000"/>
            </w:tcBorders>
          </w:tcPr>
          <w:p w14:paraId="4B564F3B" w14:textId="43E7EDBB" w:rsidR="00E1055A" w:rsidRPr="006E48F2" w:rsidRDefault="003249EC" w:rsidP="001645B9">
            <w:pPr>
              <w:jc w:val="center"/>
            </w:pPr>
            <w:r w:rsidRPr="003249EC">
              <w:t>$lfgpcs_result_4$</w:t>
            </w:r>
          </w:p>
        </w:tc>
        <w:tc>
          <w:tcPr>
            <w:tcW w:w="2070"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492A7A4D" w14:textId="42214049" w:rsidR="00E1055A" w:rsidRPr="006E48F2" w:rsidRDefault="00E1055A" w:rsidP="001645B9">
            <w:pPr>
              <w:jc w:val="center"/>
            </w:pPr>
          </w:p>
        </w:tc>
      </w:tr>
      <w:tr w:rsidR="00E1055A" w:rsidRPr="006E48F2" w14:paraId="3C897232" w14:textId="77777777" w:rsidTr="00F15B12">
        <w:trPr>
          <w:trHeight w:val="286"/>
        </w:trPr>
        <w:tc>
          <w:tcPr>
            <w:tcW w:w="6770" w:type="dxa"/>
            <w:tcBorders>
              <w:top w:val="single" w:sz="4" w:space="0" w:color="000000"/>
              <w:left w:val="single" w:sz="4" w:space="0" w:color="000000"/>
              <w:bottom w:val="single" w:sz="4" w:space="0" w:color="000000"/>
              <w:right w:val="single" w:sz="4" w:space="0" w:color="000000"/>
            </w:tcBorders>
          </w:tcPr>
          <w:p w14:paraId="673C91B0" w14:textId="77777777" w:rsidR="00E1055A" w:rsidRPr="006E48F2" w:rsidRDefault="000501D5" w:rsidP="001645B9">
            <w:r w:rsidRPr="006E48F2">
              <w:t xml:space="preserve">Are snubbers or dampeners </w:t>
            </w:r>
            <w:r w:rsidRPr="006E48F2">
              <w:rPr>
                <w:b/>
                <w:u w:val="single" w:color="000000"/>
              </w:rPr>
              <w:t>not</w:t>
            </w:r>
            <w:r w:rsidRPr="006E48F2">
              <w:t xml:space="preserve"> used? </w:t>
            </w:r>
          </w:p>
        </w:tc>
        <w:tc>
          <w:tcPr>
            <w:tcW w:w="1330" w:type="dxa"/>
            <w:tcBorders>
              <w:top w:val="single" w:sz="4" w:space="0" w:color="000000"/>
              <w:left w:val="single" w:sz="4" w:space="0" w:color="000000"/>
              <w:bottom w:val="single" w:sz="4" w:space="0" w:color="000000"/>
              <w:right w:val="single" w:sz="4" w:space="0" w:color="000000"/>
            </w:tcBorders>
          </w:tcPr>
          <w:p w14:paraId="19ADFCA9" w14:textId="5824D1D3" w:rsidR="00E1055A" w:rsidRPr="006E48F2" w:rsidRDefault="003249EC" w:rsidP="001645B9">
            <w:pPr>
              <w:jc w:val="center"/>
            </w:pPr>
            <w:r w:rsidRPr="003249EC">
              <w:t>$lfgpcs_result_5$</w:t>
            </w:r>
          </w:p>
        </w:tc>
        <w:tc>
          <w:tcPr>
            <w:tcW w:w="2070"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42C28C34" w14:textId="10AC17EC" w:rsidR="00E1055A" w:rsidRPr="006E48F2" w:rsidRDefault="00E1055A" w:rsidP="001645B9">
            <w:pPr>
              <w:jc w:val="center"/>
            </w:pPr>
          </w:p>
        </w:tc>
      </w:tr>
      <w:tr w:rsidR="00F53BB2" w:rsidRPr="006E48F2" w14:paraId="60995804" w14:textId="77777777" w:rsidTr="00F15B12">
        <w:trPr>
          <w:trHeight w:val="286"/>
        </w:trPr>
        <w:tc>
          <w:tcPr>
            <w:tcW w:w="6770" w:type="dxa"/>
            <w:tcBorders>
              <w:top w:val="single" w:sz="4" w:space="0" w:color="000000"/>
              <w:left w:val="single" w:sz="4" w:space="0" w:color="000000"/>
              <w:bottom w:val="single" w:sz="4" w:space="0" w:color="000000"/>
              <w:right w:val="single" w:sz="4" w:space="0" w:color="000000"/>
            </w:tcBorders>
          </w:tcPr>
          <w:p w14:paraId="4815E0E7" w14:textId="4A7F4DDC" w:rsidR="00F53BB2" w:rsidRPr="006E48F2" w:rsidRDefault="00F53BB2" w:rsidP="001645B9">
            <w:r w:rsidRPr="00F53BB2">
              <w:t>Did boiler shutdown, annunciate, and require manual reset of system?</w:t>
            </w:r>
          </w:p>
        </w:tc>
        <w:tc>
          <w:tcPr>
            <w:tcW w:w="1330" w:type="dxa"/>
            <w:tcBorders>
              <w:top w:val="single" w:sz="4" w:space="0" w:color="000000"/>
              <w:left w:val="single" w:sz="4" w:space="0" w:color="000000"/>
              <w:bottom w:val="single" w:sz="4" w:space="0" w:color="000000"/>
              <w:right w:val="single" w:sz="4" w:space="0" w:color="000000"/>
            </w:tcBorders>
          </w:tcPr>
          <w:p w14:paraId="0A61EC71" w14:textId="53842802" w:rsidR="00F53BB2" w:rsidRPr="003249EC" w:rsidRDefault="00F53BB2" w:rsidP="001645B9">
            <w:pPr>
              <w:jc w:val="center"/>
            </w:pPr>
            <w:r w:rsidRPr="003249EC">
              <w:t>$lfgpcs_result_</w:t>
            </w:r>
            <w:r>
              <w:t>6</w:t>
            </w:r>
            <w:r w:rsidRPr="003249EC">
              <w:t>$</w:t>
            </w:r>
          </w:p>
        </w:tc>
        <w:tc>
          <w:tcPr>
            <w:tcW w:w="2070"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69B85B74" w14:textId="77777777" w:rsidR="00F53BB2" w:rsidRPr="006E48F2" w:rsidRDefault="00F53BB2" w:rsidP="001645B9">
            <w:pPr>
              <w:jc w:val="center"/>
            </w:pPr>
          </w:p>
        </w:tc>
      </w:tr>
    </w:tbl>
    <w:p w14:paraId="7FEEB0B1" w14:textId="38AA75F6" w:rsidR="00E1055A" w:rsidRPr="006E48F2" w:rsidRDefault="00E1055A" w:rsidP="00157461">
      <w:pPr>
        <w:spacing w:after="62" w:line="259" w:lineRule="auto"/>
        <w:ind w:left="0" w:firstLine="0"/>
      </w:pPr>
    </w:p>
    <w:p w14:paraId="41AA7157" w14:textId="77777777" w:rsidR="00F15B12" w:rsidRPr="006E48F2" w:rsidRDefault="00F15B12" w:rsidP="00F15B12">
      <w:pPr>
        <w:pBdr>
          <w:top w:val="single" w:sz="18" w:space="1" w:color="auto"/>
        </w:pBdr>
        <w:ind w:left="0" w:firstLine="0"/>
        <w:rPr>
          <w:b/>
        </w:rPr>
      </w:pPr>
    </w:p>
    <w:p w14:paraId="02FD6FEA" w14:textId="4AB4A7BD" w:rsidR="005632F5" w:rsidRPr="006E48F2" w:rsidRDefault="005632F5" w:rsidP="00157461">
      <w:pPr>
        <w:ind w:left="0" w:firstLine="0"/>
        <w:rPr>
          <w:b/>
        </w:rPr>
      </w:pPr>
      <w:r w:rsidRPr="006E48F2">
        <w:rPr>
          <w:b/>
        </w:rPr>
        <w:t>Did the device fail or pass the 3 Question Criteria (section 1.3.1)?</w:t>
      </w:r>
      <w:r w:rsidR="003249EC">
        <w:rPr>
          <w:b/>
        </w:rPr>
        <w:t xml:space="preserve">  </w:t>
      </w:r>
      <w:r w:rsidR="007F4B3E">
        <w:rPr>
          <w:b/>
        </w:rPr>
        <w:t>[</w:t>
      </w:r>
      <w:r w:rsidR="003249EC" w:rsidRPr="003249EC">
        <w:rPr>
          <w:b/>
        </w:rPr>
        <w:t>$</w:t>
      </w:r>
      <w:proofErr w:type="spellStart"/>
      <w:r w:rsidR="003249EC" w:rsidRPr="003249EC">
        <w:rPr>
          <w:b/>
        </w:rPr>
        <w:t>lfgpcs_result_status</w:t>
      </w:r>
      <w:proofErr w:type="spellEnd"/>
      <w:r w:rsidR="003249EC" w:rsidRPr="003249EC">
        <w:rPr>
          <w:b/>
        </w:rPr>
        <w:t>$</w:t>
      </w:r>
      <w:r w:rsidR="007F4B3E">
        <w:rPr>
          <w:b/>
        </w:rPr>
        <w:t>]</w:t>
      </w:r>
    </w:p>
    <w:p w14:paraId="03AFCF6D" w14:textId="77777777" w:rsidR="000772E7" w:rsidRPr="00B25CE3" w:rsidRDefault="000772E7" w:rsidP="000772E7">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1B1547BD" w14:textId="77777777" w:rsidR="00F15B12" w:rsidRPr="006E48F2" w:rsidRDefault="00F15B12" w:rsidP="003249EC"/>
    <w:p w14:paraId="04FB0AED" w14:textId="77777777" w:rsidR="00F15B12" w:rsidRPr="006E48F2" w:rsidRDefault="00F15B12">
      <w:pPr>
        <w:spacing w:after="160" w:line="259" w:lineRule="auto"/>
        <w:ind w:left="0" w:firstLine="0"/>
        <w:rPr>
          <w:b/>
          <w:sz w:val="28"/>
        </w:rPr>
      </w:pPr>
      <w:r w:rsidRPr="006E48F2">
        <w:br w:type="page"/>
      </w:r>
    </w:p>
    <w:tbl>
      <w:tblPr>
        <w:tblStyle w:val="TableGrid0"/>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035"/>
      </w:tblGrid>
      <w:tr w:rsidR="006D583E" w14:paraId="43C58E93" w14:textId="77777777" w:rsidTr="000772E7">
        <w:tc>
          <w:tcPr>
            <w:tcW w:w="5035" w:type="dxa"/>
            <w:shd w:val="clear" w:color="auto" w:fill="E7E6E6" w:themeFill="background2"/>
          </w:tcPr>
          <w:p w14:paraId="26C521EE" w14:textId="77777777" w:rsidR="006D583E" w:rsidRDefault="006D583E" w:rsidP="000772E7">
            <w:bookmarkStart w:id="11" w:name="_Hlk120176805"/>
            <w:r w:rsidRPr="00A14397">
              <w:rPr>
                <w:szCs w:val="24"/>
              </w:rPr>
              <w:lastRenderedPageBreak/>
              <w:t>$</w:t>
            </w:r>
            <w:proofErr w:type="spellStart"/>
            <w:r w:rsidRPr="00A14397">
              <w:rPr>
                <w:szCs w:val="24"/>
              </w:rPr>
              <w:t>va_loc</w:t>
            </w:r>
            <w:proofErr w:type="spellEnd"/>
            <w:r w:rsidRPr="00A14397">
              <w:rPr>
                <w:szCs w:val="24"/>
              </w:rPr>
              <w:t>$</w:t>
            </w:r>
          </w:p>
        </w:tc>
        <w:tc>
          <w:tcPr>
            <w:tcW w:w="5035" w:type="dxa"/>
            <w:shd w:val="clear" w:color="auto" w:fill="E7E6E6" w:themeFill="background2"/>
          </w:tcPr>
          <w:p w14:paraId="73B3620D"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7075E441" w14:textId="77777777" w:rsidR="00D44DA8" w:rsidRDefault="00D44DA8" w:rsidP="00F15B12">
      <w:pPr>
        <w:pStyle w:val="Heading1"/>
        <w:spacing w:after="0" w:line="259" w:lineRule="auto"/>
        <w:ind w:left="0" w:firstLine="0"/>
      </w:pPr>
    </w:p>
    <w:p w14:paraId="58802752" w14:textId="2085EE23" w:rsidR="00F15B12" w:rsidRPr="006E48F2" w:rsidRDefault="00133854" w:rsidP="00F15B12">
      <w:pPr>
        <w:pStyle w:val="Heading1"/>
        <w:spacing w:after="0" w:line="259" w:lineRule="auto"/>
        <w:ind w:left="0" w:firstLine="0"/>
      </w:pPr>
      <w:bookmarkStart w:id="12" w:name="_Toc164750210"/>
      <w:r>
        <w:t>8</w:t>
      </w:r>
      <w:r w:rsidR="00F15B12" w:rsidRPr="006E48F2">
        <w:t xml:space="preserve">. </w:t>
      </w:r>
      <w:r w:rsidR="000501D5" w:rsidRPr="006E48F2">
        <w:t>High Fuel Gas Pressure Cutoff Switch</w:t>
      </w:r>
      <w:r w:rsidR="003C77FB" w:rsidRPr="006E48F2">
        <w:t xml:space="preserve"> [</w:t>
      </w:r>
      <w:r w:rsidR="002C41CD" w:rsidRPr="002C41CD">
        <w:t>$</w:t>
      </w:r>
      <w:proofErr w:type="spellStart"/>
      <w:r w:rsidR="002C41CD" w:rsidRPr="002C41CD">
        <w:t>hfgpcs_result_status</w:t>
      </w:r>
      <w:proofErr w:type="spellEnd"/>
      <w:r w:rsidR="002C41CD" w:rsidRPr="002C41CD">
        <w:t>$</w:t>
      </w:r>
      <w:r w:rsidR="003C77FB" w:rsidRPr="006E48F2">
        <w:t>]</w:t>
      </w:r>
      <w:bookmarkEnd w:id="12"/>
    </w:p>
    <w:p w14:paraId="56614EA7" w14:textId="4771551C" w:rsidR="00E1055A" w:rsidRPr="006E48F2" w:rsidRDefault="000501D5" w:rsidP="00EF7351">
      <w:r w:rsidRPr="006E48F2">
        <w:t xml:space="preserve">(HFGPCS) </w:t>
      </w:r>
    </w:p>
    <w:p w14:paraId="61DAECEF" w14:textId="77777777" w:rsidR="00F15B12" w:rsidRPr="006E48F2" w:rsidRDefault="00F15B12" w:rsidP="00F15B12"/>
    <w:tbl>
      <w:tblPr>
        <w:tblStyle w:val="TableGrid"/>
        <w:tblW w:w="8879" w:type="dxa"/>
        <w:jc w:val="center"/>
        <w:tblInd w:w="0" w:type="dxa"/>
        <w:tblCellMar>
          <w:top w:w="7" w:type="dxa"/>
          <w:left w:w="5" w:type="dxa"/>
          <w:right w:w="7" w:type="dxa"/>
        </w:tblCellMar>
        <w:tblLook w:val="04A0" w:firstRow="1" w:lastRow="0" w:firstColumn="1" w:lastColumn="0" w:noHBand="0" w:noVBand="1"/>
      </w:tblPr>
      <w:tblGrid>
        <w:gridCol w:w="1243"/>
        <w:gridCol w:w="2225"/>
        <w:gridCol w:w="2238"/>
        <w:gridCol w:w="1334"/>
        <w:gridCol w:w="1839"/>
      </w:tblGrid>
      <w:tr w:rsidR="00E1055A" w:rsidRPr="006E48F2" w14:paraId="3B97CE7B" w14:textId="77777777" w:rsidTr="006140A1">
        <w:trPr>
          <w:trHeight w:val="838"/>
          <w:jc w:val="center"/>
        </w:trPr>
        <w:tc>
          <w:tcPr>
            <w:tcW w:w="1884" w:type="dxa"/>
            <w:tcBorders>
              <w:top w:val="single" w:sz="4" w:space="0" w:color="000000"/>
              <w:left w:val="single" w:sz="4" w:space="0" w:color="000000"/>
              <w:bottom w:val="single" w:sz="4" w:space="0" w:color="000000"/>
              <w:right w:val="single" w:sz="4" w:space="0" w:color="000000"/>
            </w:tcBorders>
          </w:tcPr>
          <w:p w14:paraId="6E13432B" w14:textId="77777777" w:rsidR="00E1055A" w:rsidRPr="006E48F2" w:rsidRDefault="000501D5" w:rsidP="00157461">
            <w:pPr>
              <w:spacing w:after="0" w:line="259" w:lineRule="auto"/>
              <w:ind w:left="0" w:firstLine="0"/>
              <w:jc w:val="center"/>
            </w:pPr>
            <w:r w:rsidRPr="006E48F2">
              <w:rPr>
                <w:b/>
              </w:rPr>
              <w:t xml:space="preserve">Item </w:t>
            </w:r>
          </w:p>
        </w:tc>
        <w:tc>
          <w:tcPr>
            <w:tcW w:w="1942" w:type="dxa"/>
            <w:tcBorders>
              <w:top w:val="single" w:sz="4" w:space="0" w:color="000000"/>
              <w:left w:val="single" w:sz="4" w:space="0" w:color="000000"/>
              <w:bottom w:val="single" w:sz="4" w:space="0" w:color="000000"/>
              <w:right w:val="single" w:sz="4" w:space="0" w:color="000000"/>
            </w:tcBorders>
          </w:tcPr>
          <w:p w14:paraId="7404B50A" w14:textId="77777777" w:rsidR="00E1055A" w:rsidRPr="006E48F2" w:rsidRDefault="000501D5" w:rsidP="00157461">
            <w:pPr>
              <w:spacing w:after="0" w:line="259" w:lineRule="auto"/>
              <w:ind w:left="0" w:firstLine="0"/>
              <w:jc w:val="center"/>
            </w:pPr>
            <w:r w:rsidRPr="006E48F2">
              <w:rPr>
                <w:b/>
              </w:rPr>
              <w:t xml:space="preserve">Make </w:t>
            </w:r>
          </w:p>
        </w:tc>
        <w:tc>
          <w:tcPr>
            <w:tcW w:w="1947" w:type="dxa"/>
            <w:tcBorders>
              <w:top w:val="single" w:sz="4" w:space="0" w:color="000000"/>
              <w:left w:val="single" w:sz="4" w:space="0" w:color="000000"/>
              <w:bottom w:val="single" w:sz="4" w:space="0" w:color="000000"/>
              <w:right w:val="single" w:sz="4" w:space="0" w:color="000000"/>
            </w:tcBorders>
          </w:tcPr>
          <w:p w14:paraId="73A23A8A" w14:textId="77777777" w:rsidR="00E1055A" w:rsidRPr="006E48F2" w:rsidRDefault="000501D5" w:rsidP="00157461">
            <w:pPr>
              <w:spacing w:after="0" w:line="259" w:lineRule="auto"/>
              <w:ind w:left="0" w:firstLine="0"/>
              <w:jc w:val="center"/>
            </w:pPr>
            <w:r w:rsidRPr="006E48F2">
              <w:rPr>
                <w:b/>
              </w:rPr>
              <w:t xml:space="preserve">Range </w:t>
            </w:r>
          </w:p>
          <w:p w14:paraId="31ACAE5B" w14:textId="72E90250" w:rsidR="00E1055A" w:rsidRPr="006E48F2" w:rsidRDefault="000501D5" w:rsidP="00157461">
            <w:pPr>
              <w:spacing w:after="0" w:line="259" w:lineRule="auto"/>
              <w:ind w:left="0" w:firstLine="0"/>
              <w:jc w:val="center"/>
            </w:pPr>
            <w:r w:rsidRPr="006E48F2">
              <w:rPr>
                <w:b/>
              </w:rPr>
              <w:t>(</w:t>
            </w:r>
            <w:proofErr w:type="spellStart"/>
            <w:r w:rsidRPr="006E48F2">
              <w:rPr>
                <w:b/>
              </w:rPr>
              <w:t>inwc</w:t>
            </w:r>
            <w:proofErr w:type="spellEnd"/>
            <w:r w:rsidRPr="006E48F2">
              <w:rPr>
                <w:b/>
              </w:rPr>
              <w:t xml:space="preserve">/psi) </w:t>
            </w:r>
          </w:p>
        </w:tc>
        <w:tc>
          <w:tcPr>
            <w:tcW w:w="1548" w:type="dxa"/>
            <w:tcBorders>
              <w:top w:val="single" w:sz="4" w:space="0" w:color="000000"/>
              <w:left w:val="single" w:sz="4" w:space="0" w:color="000000"/>
              <w:bottom w:val="single" w:sz="4" w:space="0" w:color="000000"/>
              <w:right w:val="single" w:sz="4" w:space="0" w:color="000000"/>
            </w:tcBorders>
          </w:tcPr>
          <w:p w14:paraId="48A99407" w14:textId="77777777" w:rsidR="00E1055A" w:rsidRPr="006E48F2" w:rsidRDefault="000501D5" w:rsidP="00157461">
            <w:pPr>
              <w:spacing w:after="0" w:line="259" w:lineRule="auto"/>
              <w:ind w:left="0" w:firstLine="0"/>
              <w:jc w:val="center"/>
            </w:pPr>
            <w:r w:rsidRPr="006E48F2">
              <w:rPr>
                <w:b/>
              </w:rPr>
              <w:t xml:space="preserve">Switch </w:t>
            </w:r>
          </w:p>
          <w:p w14:paraId="2CA0A883" w14:textId="77777777" w:rsidR="00E1055A" w:rsidRPr="006E48F2" w:rsidRDefault="000501D5" w:rsidP="00157461">
            <w:pPr>
              <w:spacing w:after="0" w:line="259" w:lineRule="auto"/>
              <w:ind w:left="0" w:firstLine="0"/>
              <w:jc w:val="center"/>
            </w:pPr>
            <w:r w:rsidRPr="006E48F2">
              <w:rPr>
                <w:b/>
              </w:rPr>
              <w:t xml:space="preserve">Setpoint </w:t>
            </w:r>
          </w:p>
          <w:p w14:paraId="2A6D6682" w14:textId="653F87CB" w:rsidR="00E1055A" w:rsidRPr="006E48F2" w:rsidRDefault="000501D5" w:rsidP="001A7B00">
            <w:pPr>
              <w:spacing w:after="0" w:line="259" w:lineRule="auto"/>
              <w:ind w:left="0" w:firstLine="0"/>
              <w:jc w:val="center"/>
            </w:pPr>
            <w:r w:rsidRPr="006E48F2">
              <w:rPr>
                <w:b/>
              </w:rPr>
              <w:t>(</w:t>
            </w:r>
            <w:proofErr w:type="spellStart"/>
            <w:r w:rsidRPr="006E48F2">
              <w:rPr>
                <w:b/>
              </w:rPr>
              <w:t>inwc</w:t>
            </w:r>
            <w:proofErr w:type="spellEnd"/>
            <w:r w:rsidRPr="006E48F2">
              <w:rPr>
                <w:b/>
              </w:rPr>
              <w:t>/psi)</w:t>
            </w:r>
          </w:p>
        </w:tc>
        <w:tc>
          <w:tcPr>
            <w:tcW w:w="1558" w:type="dxa"/>
            <w:tcBorders>
              <w:top w:val="single" w:sz="4" w:space="0" w:color="000000"/>
              <w:left w:val="single" w:sz="4" w:space="0" w:color="000000"/>
              <w:bottom w:val="single" w:sz="4" w:space="0" w:color="000000"/>
              <w:right w:val="single" w:sz="4" w:space="0" w:color="000000"/>
            </w:tcBorders>
          </w:tcPr>
          <w:p w14:paraId="4202568E" w14:textId="77777777" w:rsidR="00E1055A" w:rsidRPr="006E48F2" w:rsidRDefault="000501D5" w:rsidP="00157461">
            <w:pPr>
              <w:spacing w:after="0" w:line="238" w:lineRule="auto"/>
              <w:ind w:left="0" w:firstLine="0"/>
              <w:jc w:val="center"/>
            </w:pPr>
            <w:r w:rsidRPr="006E48F2">
              <w:rPr>
                <w:b/>
              </w:rPr>
              <w:t xml:space="preserve">Regulated Pressure </w:t>
            </w:r>
          </w:p>
          <w:p w14:paraId="6EBF4A71" w14:textId="51496DF5" w:rsidR="00E1055A" w:rsidRPr="006E48F2" w:rsidRDefault="000501D5" w:rsidP="00157461">
            <w:pPr>
              <w:spacing w:after="0" w:line="259" w:lineRule="auto"/>
              <w:ind w:left="0" w:firstLine="0"/>
              <w:jc w:val="center"/>
            </w:pPr>
            <w:r w:rsidRPr="006E48F2">
              <w:rPr>
                <w:b/>
              </w:rPr>
              <w:t>(</w:t>
            </w:r>
            <w:proofErr w:type="spellStart"/>
            <w:r w:rsidRPr="006E48F2">
              <w:rPr>
                <w:b/>
              </w:rPr>
              <w:t>inwc</w:t>
            </w:r>
            <w:proofErr w:type="spellEnd"/>
            <w:r w:rsidRPr="006E48F2">
              <w:rPr>
                <w:b/>
              </w:rPr>
              <w:t xml:space="preserve">/psi) </w:t>
            </w:r>
          </w:p>
        </w:tc>
      </w:tr>
      <w:tr w:rsidR="00C517F3" w:rsidRPr="006E48F2" w14:paraId="213D1EB2" w14:textId="77777777" w:rsidTr="006140A1">
        <w:trPr>
          <w:trHeight w:val="286"/>
          <w:jc w:val="center"/>
        </w:trPr>
        <w:tc>
          <w:tcPr>
            <w:tcW w:w="1884" w:type="dxa"/>
            <w:tcBorders>
              <w:top w:val="single" w:sz="4" w:space="0" w:color="000000"/>
              <w:left w:val="single" w:sz="4" w:space="0" w:color="000000"/>
              <w:bottom w:val="single" w:sz="4" w:space="0" w:color="000000"/>
              <w:right w:val="single" w:sz="4" w:space="0" w:color="000000"/>
            </w:tcBorders>
          </w:tcPr>
          <w:p w14:paraId="49D92138" w14:textId="7FE974B7" w:rsidR="00C517F3" w:rsidRPr="006E48F2" w:rsidRDefault="00C517F3" w:rsidP="001645B9">
            <w:pPr>
              <w:jc w:val="center"/>
            </w:pPr>
            <w:r w:rsidRPr="006E48F2">
              <w:t>HFGPCS</w:t>
            </w:r>
          </w:p>
        </w:tc>
        <w:tc>
          <w:tcPr>
            <w:tcW w:w="1942" w:type="dxa"/>
            <w:tcBorders>
              <w:top w:val="single" w:sz="4" w:space="0" w:color="000000"/>
              <w:left w:val="single" w:sz="4" w:space="0" w:color="000000"/>
              <w:bottom w:val="single" w:sz="4" w:space="0" w:color="000000"/>
              <w:right w:val="single" w:sz="4" w:space="0" w:color="000000"/>
            </w:tcBorders>
          </w:tcPr>
          <w:p w14:paraId="29DC47B3" w14:textId="607044F4" w:rsidR="00C517F3" w:rsidRPr="006E48F2" w:rsidRDefault="000C07A3" w:rsidP="001645B9">
            <w:pPr>
              <w:jc w:val="center"/>
            </w:pPr>
            <w:r w:rsidRPr="000C07A3">
              <w:t>$</w:t>
            </w:r>
            <w:proofErr w:type="spellStart"/>
            <w:r w:rsidRPr="000C07A3">
              <w:t>hfgpcs_make</w:t>
            </w:r>
            <w:proofErr w:type="spellEnd"/>
            <w:r w:rsidRPr="000C07A3">
              <w:t>$</w:t>
            </w:r>
          </w:p>
        </w:tc>
        <w:tc>
          <w:tcPr>
            <w:tcW w:w="1947" w:type="dxa"/>
            <w:tcBorders>
              <w:top w:val="single" w:sz="4" w:space="0" w:color="000000"/>
              <w:left w:val="single" w:sz="4" w:space="0" w:color="000000"/>
              <w:bottom w:val="single" w:sz="4" w:space="0" w:color="000000"/>
              <w:right w:val="single" w:sz="4" w:space="0" w:color="000000"/>
            </w:tcBorders>
          </w:tcPr>
          <w:p w14:paraId="02B75627" w14:textId="1EBFD157" w:rsidR="00C517F3" w:rsidRPr="006E48F2" w:rsidRDefault="000C07A3" w:rsidP="001645B9">
            <w:pPr>
              <w:jc w:val="center"/>
            </w:pPr>
            <w:r w:rsidRPr="000C07A3">
              <w:t>$</w:t>
            </w:r>
            <w:proofErr w:type="spellStart"/>
            <w:r w:rsidRPr="000C07A3">
              <w:t>hfgpcs_range</w:t>
            </w:r>
            <w:proofErr w:type="spellEnd"/>
            <w:r w:rsidRPr="000C07A3">
              <w:t>$</w:t>
            </w:r>
          </w:p>
        </w:tc>
        <w:tc>
          <w:tcPr>
            <w:tcW w:w="1548" w:type="dxa"/>
            <w:tcBorders>
              <w:top w:val="single" w:sz="4" w:space="0" w:color="000000"/>
              <w:left w:val="single" w:sz="4" w:space="0" w:color="000000"/>
              <w:bottom w:val="single" w:sz="4" w:space="0" w:color="000000"/>
              <w:right w:val="single" w:sz="4" w:space="0" w:color="000000"/>
            </w:tcBorders>
          </w:tcPr>
          <w:p w14:paraId="4E70CB84" w14:textId="3B50C5B3" w:rsidR="00C517F3" w:rsidRPr="006E48F2" w:rsidRDefault="000C07A3" w:rsidP="001645B9">
            <w:pPr>
              <w:jc w:val="center"/>
            </w:pPr>
            <w:r w:rsidRPr="000C07A3">
              <w:t>$</w:t>
            </w:r>
            <w:proofErr w:type="spellStart"/>
            <w:r w:rsidRPr="000C07A3">
              <w:t>hfgpcs_sp</w:t>
            </w:r>
            <w:proofErr w:type="spellEnd"/>
            <w:r w:rsidRPr="000C07A3">
              <w:t>$</w:t>
            </w:r>
          </w:p>
        </w:tc>
        <w:tc>
          <w:tcPr>
            <w:tcW w:w="1558" w:type="dxa"/>
            <w:vMerge w:val="restart"/>
            <w:tcBorders>
              <w:top w:val="single" w:sz="4" w:space="0" w:color="000000"/>
              <w:left w:val="single" w:sz="4" w:space="0" w:color="000000"/>
              <w:bottom w:val="single" w:sz="4" w:space="0" w:color="000000"/>
              <w:right w:val="single" w:sz="4" w:space="0" w:color="000000"/>
            </w:tcBorders>
          </w:tcPr>
          <w:p w14:paraId="583C6D62" w14:textId="3351D7DC" w:rsidR="00C517F3" w:rsidRPr="006E48F2" w:rsidRDefault="000C07A3" w:rsidP="001645B9">
            <w:pPr>
              <w:jc w:val="center"/>
            </w:pPr>
            <w:r w:rsidRPr="000C07A3">
              <w:t>$</w:t>
            </w:r>
            <w:proofErr w:type="spellStart"/>
            <w:r w:rsidRPr="000C07A3">
              <w:t>hfgpcs_reg_pres</w:t>
            </w:r>
            <w:proofErr w:type="spellEnd"/>
            <w:r w:rsidRPr="000C07A3">
              <w:t>$</w:t>
            </w:r>
          </w:p>
        </w:tc>
      </w:tr>
      <w:tr w:rsidR="00C517F3" w:rsidRPr="006E48F2" w14:paraId="59FB8157" w14:textId="77777777" w:rsidTr="006140A1">
        <w:trPr>
          <w:trHeight w:val="288"/>
          <w:jc w:val="center"/>
        </w:trPr>
        <w:tc>
          <w:tcPr>
            <w:tcW w:w="1884" w:type="dxa"/>
            <w:tcBorders>
              <w:top w:val="single" w:sz="4" w:space="0" w:color="000000"/>
              <w:left w:val="single" w:sz="4" w:space="0" w:color="000000"/>
              <w:bottom w:val="single" w:sz="4" w:space="0" w:color="000000"/>
              <w:right w:val="single" w:sz="4" w:space="0" w:color="000000"/>
            </w:tcBorders>
          </w:tcPr>
          <w:p w14:paraId="40CF6130" w14:textId="604B1D75" w:rsidR="00C517F3" w:rsidRPr="006E48F2" w:rsidRDefault="00C517F3" w:rsidP="001645B9">
            <w:pPr>
              <w:jc w:val="center"/>
            </w:pPr>
            <w:r w:rsidRPr="006E48F2">
              <w:t xml:space="preserve">Pressure </w:t>
            </w:r>
            <w:r w:rsidR="00B11F60" w:rsidRPr="006E48F2">
              <w:t>Gauge</w:t>
            </w:r>
          </w:p>
        </w:tc>
        <w:tc>
          <w:tcPr>
            <w:tcW w:w="1942" w:type="dxa"/>
            <w:tcBorders>
              <w:top w:val="single" w:sz="4" w:space="0" w:color="000000"/>
              <w:left w:val="single" w:sz="4" w:space="0" w:color="000000"/>
              <w:bottom w:val="single" w:sz="4" w:space="0" w:color="000000"/>
              <w:right w:val="single" w:sz="4" w:space="0" w:color="000000"/>
            </w:tcBorders>
          </w:tcPr>
          <w:p w14:paraId="6ED05610" w14:textId="73E90F8B" w:rsidR="00C517F3" w:rsidRPr="006E48F2" w:rsidRDefault="000C07A3" w:rsidP="001645B9">
            <w:pPr>
              <w:jc w:val="center"/>
            </w:pPr>
            <w:r w:rsidRPr="000C07A3">
              <w:t>$</w:t>
            </w:r>
            <w:proofErr w:type="spellStart"/>
            <w:r w:rsidRPr="000C07A3">
              <w:t>hfgpcs_gauge_make</w:t>
            </w:r>
            <w:proofErr w:type="spellEnd"/>
            <w:r w:rsidRPr="000C07A3">
              <w:t>$</w:t>
            </w:r>
          </w:p>
        </w:tc>
        <w:tc>
          <w:tcPr>
            <w:tcW w:w="1947" w:type="dxa"/>
            <w:tcBorders>
              <w:top w:val="single" w:sz="4" w:space="0" w:color="000000"/>
              <w:left w:val="single" w:sz="4" w:space="0" w:color="000000"/>
              <w:bottom w:val="single" w:sz="4" w:space="0" w:color="000000"/>
              <w:right w:val="single" w:sz="4" w:space="0" w:color="000000"/>
            </w:tcBorders>
          </w:tcPr>
          <w:p w14:paraId="498285AB" w14:textId="2834A13C" w:rsidR="00C517F3" w:rsidRPr="006E48F2" w:rsidRDefault="000C07A3" w:rsidP="001645B9">
            <w:pPr>
              <w:jc w:val="center"/>
            </w:pPr>
            <w:r w:rsidRPr="000C07A3">
              <w:t>$</w:t>
            </w:r>
            <w:proofErr w:type="spellStart"/>
            <w:r w:rsidRPr="000C07A3">
              <w:t>hfgpcs_gauge_range</w:t>
            </w:r>
            <w:proofErr w:type="spellEnd"/>
            <w:r w:rsidRPr="000C07A3">
              <w:t>$</w:t>
            </w:r>
          </w:p>
        </w:tc>
        <w:tc>
          <w:tcPr>
            <w:tcW w:w="1548"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2F4ED3A7" w14:textId="351E85B0" w:rsidR="00C517F3" w:rsidRPr="006E48F2" w:rsidRDefault="00C517F3" w:rsidP="001645B9">
            <w:pPr>
              <w:jc w:val="center"/>
            </w:pPr>
          </w:p>
        </w:tc>
        <w:tc>
          <w:tcPr>
            <w:tcW w:w="0" w:type="auto"/>
            <w:vMerge/>
            <w:tcBorders>
              <w:top w:val="nil"/>
              <w:left w:val="single" w:sz="4" w:space="0" w:color="000000"/>
              <w:bottom w:val="single" w:sz="4" w:space="0" w:color="000000"/>
              <w:right w:val="single" w:sz="4" w:space="0" w:color="000000"/>
            </w:tcBorders>
          </w:tcPr>
          <w:p w14:paraId="7E1A8209" w14:textId="77777777" w:rsidR="00C517F3" w:rsidRPr="006E48F2" w:rsidRDefault="00C517F3" w:rsidP="00157461">
            <w:pPr>
              <w:spacing w:after="160" w:line="259" w:lineRule="auto"/>
              <w:ind w:left="0" w:firstLine="0"/>
            </w:pPr>
          </w:p>
        </w:tc>
      </w:tr>
    </w:tbl>
    <w:p w14:paraId="7C62F37F" w14:textId="77777777" w:rsidR="00F15B12" w:rsidRPr="006E48F2" w:rsidRDefault="00F15B12" w:rsidP="00157461">
      <w:pPr>
        <w:ind w:left="0" w:firstLine="0"/>
      </w:pPr>
    </w:p>
    <w:p w14:paraId="209DBA01" w14:textId="481F0EE2" w:rsidR="00E1055A" w:rsidRPr="006E48F2" w:rsidRDefault="000501D5" w:rsidP="009C0CB1">
      <w:pPr>
        <w:pStyle w:val="ListParagraph"/>
        <w:numPr>
          <w:ilvl w:val="0"/>
          <w:numId w:val="12"/>
        </w:numPr>
      </w:pPr>
      <w:r w:rsidRPr="006E48F2">
        <w:t>HFGPCS is required to be downstream of PRV &amp; upstream of flow control with setpoint less than 120% of regulated pressure.</w:t>
      </w:r>
      <w:r w:rsidR="008A5A37">
        <w:t xml:space="preserve"> </w:t>
      </w:r>
      <w:r w:rsidR="008A5A37" w:rsidRPr="008A5A37">
        <w:t>HFGPCS activation must generate a boiler safety shutdown, annunciate, and require manual reset of the flame safeguard or burner management system.</w:t>
      </w:r>
    </w:p>
    <w:p w14:paraId="5DF57235" w14:textId="4EAC8E63" w:rsidR="00E1055A" w:rsidRDefault="008A5A37" w:rsidP="00157461">
      <w:pPr>
        <w:spacing w:after="79" w:line="259" w:lineRule="auto"/>
        <w:ind w:left="0" w:firstLine="0"/>
      </w:pPr>
      <w:r>
        <w:rPr>
          <w:noProof/>
        </w:rPr>
        <w:drawing>
          <wp:anchor distT="0" distB="0" distL="114300" distR="114300" simplePos="0" relativeHeight="251688960" behindDoc="1" locked="0" layoutInCell="1" allowOverlap="1" wp14:anchorId="4CDF3A7D" wp14:editId="1A0923DD">
            <wp:simplePos x="0" y="0"/>
            <wp:positionH relativeFrom="margin">
              <wp:align>right</wp:align>
            </wp:positionH>
            <wp:positionV relativeFrom="paragraph">
              <wp:posOffset>86360</wp:posOffset>
            </wp:positionV>
            <wp:extent cx="6400800" cy="3158490"/>
            <wp:effectExtent l="0" t="0" r="0" b="3810"/>
            <wp:wrapNone/>
            <wp:docPr id="14" name="Picture 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400800" cy="3158490"/>
                    </a:xfrm>
                    <a:prstGeom prst="rect">
                      <a:avLst/>
                    </a:prstGeom>
                  </pic:spPr>
                </pic:pic>
              </a:graphicData>
            </a:graphic>
          </wp:anchor>
        </w:drawing>
      </w:r>
    </w:p>
    <w:p w14:paraId="7A0A3D8C" w14:textId="03E9C79A" w:rsidR="008A5A37" w:rsidRDefault="008A5A37" w:rsidP="00157461">
      <w:pPr>
        <w:spacing w:after="79" w:line="259" w:lineRule="auto"/>
        <w:ind w:left="0" w:firstLine="0"/>
      </w:pPr>
    </w:p>
    <w:p w14:paraId="3A9AFF51" w14:textId="67418BE2" w:rsidR="008A5A37" w:rsidRDefault="008A5A37" w:rsidP="00157461">
      <w:pPr>
        <w:spacing w:after="79" w:line="259" w:lineRule="auto"/>
        <w:ind w:left="0" w:firstLine="0"/>
      </w:pPr>
    </w:p>
    <w:p w14:paraId="58A0458D" w14:textId="17991402" w:rsidR="008A5A37" w:rsidRDefault="008A5A37" w:rsidP="00157461">
      <w:pPr>
        <w:spacing w:after="79" w:line="259" w:lineRule="auto"/>
        <w:ind w:left="0" w:firstLine="0"/>
      </w:pPr>
    </w:p>
    <w:p w14:paraId="66A145C6" w14:textId="53FEADD9" w:rsidR="008A5A37" w:rsidRDefault="008A5A37" w:rsidP="00157461">
      <w:pPr>
        <w:spacing w:after="79" w:line="259" w:lineRule="auto"/>
        <w:ind w:left="0" w:firstLine="0"/>
      </w:pPr>
    </w:p>
    <w:p w14:paraId="6C602D67" w14:textId="40BAC4E0" w:rsidR="008A5A37" w:rsidRDefault="008A5A37" w:rsidP="00157461">
      <w:pPr>
        <w:spacing w:after="79" w:line="259" w:lineRule="auto"/>
        <w:ind w:left="0" w:firstLine="0"/>
      </w:pPr>
    </w:p>
    <w:p w14:paraId="581F93F9" w14:textId="4E7CA60D" w:rsidR="008A5A37" w:rsidRDefault="008A5A37" w:rsidP="00157461">
      <w:pPr>
        <w:spacing w:after="79" w:line="259" w:lineRule="auto"/>
        <w:ind w:left="0" w:firstLine="0"/>
      </w:pPr>
    </w:p>
    <w:p w14:paraId="1EFB1E76" w14:textId="22CC5143" w:rsidR="008A5A37" w:rsidRDefault="008A5A37" w:rsidP="00157461">
      <w:pPr>
        <w:spacing w:after="79" w:line="259" w:lineRule="auto"/>
        <w:ind w:left="0" w:firstLine="0"/>
      </w:pPr>
    </w:p>
    <w:p w14:paraId="13563A41" w14:textId="6E058AF4" w:rsidR="008A5A37" w:rsidRDefault="008A5A37" w:rsidP="00157461">
      <w:pPr>
        <w:spacing w:after="79" w:line="259" w:lineRule="auto"/>
        <w:ind w:left="0" w:firstLine="0"/>
      </w:pPr>
    </w:p>
    <w:p w14:paraId="65B0AD72" w14:textId="45FAE387" w:rsidR="008A5A37" w:rsidRDefault="008A5A37" w:rsidP="00157461">
      <w:pPr>
        <w:spacing w:after="79" w:line="259" w:lineRule="auto"/>
        <w:ind w:left="0" w:firstLine="0"/>
      </w:pPr>
    </w:p>
    <w:p w14:paraId="44F78836" w14:textId="6731551C" w:rsidR="008A5A37" w:rsidRDefault="008A5A37" w:rsidP="00157461">
      <w:pPr>
        <w:spacing w:after="79" w:line="259" w:lineRule="auto"/>
        <w:ind w:left="0" w:firstLine="0"/>
      </w:pPr>
    </w:p>
    <w:p w14:paraId="6A9AF6AD" w14:textId="55F62D14" w:rsidR="008A5A37" w:rsidRDefault="008A5A37" w:rsidP="00157461">
      <w:pPr>
        <w:spacing w:after="79" w:line="259" w:lineRule="auto"/>
        <w:ind w:left="0" w:firstLine="0"/>
      </w:pPr>
    </w:p>
    <w:p w14:paraId="602C3720" w14:textId="1B4B9ED1" w:rsidR="008A5A37" w:rsidRDefault="008A5A37" w:rsidP="00157461">
      <w:pPr>
        <w:spacing w:after="79" w:line="259" w:lineRule="auto"/>
        <w:ind w:left="0" w:firstLine="0"/>
      </w:pPr>
    </w:p>
    <w:p w14:paraId="3F1889BF" w14:textId="77777777" w:rsidR="008A5A37" w:rsidRPr="006E48F2" w:rsidRDefault="008A5A37" w:rsidP="00157461">
      <w:pPr>
        <w:spacing w:after="79" w:line="259" w:lineRule="auto"/>
        <w:ind w:left="0" w:firstLine="0"/>
      </w:pPr>
    </w:p>
    <w:p w14:paraId="79186271" w14:textId="77777777" w:rsidR="00F15B12" w:rsidRPr="006E48F2" w:rsidRDefault="00F15B12" w:rsidP="008A5A37">
      <w:pPr>
        <w:pBdr>
          <w:top w:val="single" w:sz="18" w:space="1" w:color="auto"/>
        </w:pBdr>
        <w:ind w:left="0" w:firstLine="0"/>
      </w:pPr>
    </w:p>
    <w:p w14:paraId="2C2B3DC9" w14:textId="73A81660" w:rsidR="00E1055A" w:rsidRPr="006E48F2" w:rsidRDefault="000501D5" w:rsidP="009C0CB1">
      <w:pPr>
        <w:pStyle w:val="ListParagraph"/>
        <w:numPr>
          <w:ilvl w:val="0"/>
          <w:numId w:val="12"/>
        </w:numPr>
      </w:pPr>
      <w:r w:rsidRPr="006E48F2">
        <w:t xml:space="preserve">Connect </w:t>
      </w:r>
      <w:r w:rsidR="008A5A37" w:rsidRPr="008A5A37">
        <w:t>a line containing a test pressure gage and pump setup to the test port.</w:t>
      </w:r>
    </w:p>
    <w:p w14:paraId="11EE1C64" w14:textId="77777777" w:rsidR="00E1055A" w:rsidRPr="006E48F2" w:rsidRDefault="000501D5" w:rsidP="009C0CB1">
      <w:pPr>
        <w:pStyle w:val="ListParagraph"/>
        <w:numPr>
          <w:ilvl w:val="0"/>
          <w:numId w:val="12"/>
        </w:numPr>
      </w:pPr>
      <w:r w:rsidRPr="006E48F2">
        <w:t>Open test port valve and manual valve in the line connected to test port.</w:t>
      </w:r>
    </w:p>
    <w:p w14:paraId="76C3F008" w14:textId="77777777" w:rsidR="00E1055A" w:rsidRPr="006E48F2" w:rsidRDefault="000501D5" w:rsidP="009C0CB1">
      <w:pPr>
        <w:pStyle w:val="ListParagraph"/>
        <w:numPr>
          <w:ilvl w:val="0"/>
          <w:numId w:val="12"/>
        </w:numPr>
      </w:pPr>
      <w:r w:rsidRPr="006E48F2">
        <w:t>With boiler in low fire close lockable manual valve isolating the HFGPCS.</w:t>
      </w:r>
    </w:p>
    <w:p w14:paraId="55DC5C97" w14:textId="77777777" w:rsidR="00E1055A" w:rsidRPr="006E48F2" w:rsidRDefault="000501D5" w:rsidP="009C0CB1">
      <w:pPr>
        <w:pStyle w:val="ListParagraph"/>
        <w:numPr>
          <w:ilvl w:val="0"/>
          <w:numId w:val="12"/>
        </w:numPr>
      </w:pPr>
      <w:r w:rsidRPr="006E48F2">
        <w:t>Use a hand air pump to slowly raise the pressure on the HFGPCS but NO HIGHER THAN 120% OF REGULATED PRESSURE.</w:t>
      </w:r>
    </w:p>
    <w:p w14:paraId="01D8E619" w14:textId="378F362F" w:rsidR="00E1055A" w:rsidRPr="006E48F2" w:rsidRDefault="00E1055A" w:rsidP="00157461">
      <w:pPr>
        <w:spacing w:after="57" w:line="259" w:lineRule="auto"/>
        <w:ind w:left="0" w:firstLine="0"/>
      </w:pPr>
    </w:p>
    <w:p w14:paraId="0C1E8CCF" w14:textId="278FC743" w:rsidR="00F15B12" w:rsidRPr="006E48F2" w:rsidRDefault="00F15B12" w:rsidP="00F15B12">
      <w:pPr>
        <w:pBdr>
          <w:top w:val="single" w:sz="18" w:space="1" w:color="auto"/>
        </w:pBdr>
        <w:spacing w:after="57" w:line="259" w:lineRule="auto"/>
        <w:ind w:left="0" w:firstLine="0"/>
      </w:pPr>
    </w:p>
    <w:p w14:paraId="51DC19E6" w14:textId="03DA6E1E" w:rsidR="00F15B12" w:rsidRPr="006E48F2" w:rsidRDefault="00F15B12" w:rsidP="00F15B12">
      <w:pPr>
        <w:pBdr>
          <w:top w:val="single" w:sz="18" w:space="1" w:color="auto"/>
        </w:pBdr>
        <w:spacing w:after="57" w:line="259" w:lineRule="auto"/>
        <w:ind w:left="0" w:firstLine="0"/>
      </w:pPr>
    </w:p>
    <w:p w14:paraId="7E636874" w14:textId="46AB3129" w:rsidR="00F15B12" w:rsidRPr="006E48F2" w:rsidRDefault="00F15B12" w:rsidP="00F15B12">
      <w:pPr>
        <w:pBdr>
          <w:top w:val="single" w:sz="18" w:space="1" w:color="auto"/>
        </w:pBdr>
        <w:spacing w:after="57" w:line="259" w:lineRule="auto"/>
        <w:ind w:left="0" w:firstLine="0"/>
      </w:pPr>
    </w:p>
    <w:tbl>
      <w:tblPr>
        <w:tblStyle w:val="TableGrid0"/>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035"/>
      </w:tblGrid>
      <w:tr w:rsidR="006D583E" w14:paraId="643E0FE0" w14:textId="77777777" w:rsidTr="000772E7">
        <w:tc>
          <w:tcPr>
            <w:tcW w:w="5035" w:type="dxa"/>
            <w:shd w:val="clear" w:color="auto" w:fill="E7E6E6" w:themeFill="background2"/>
          </w:tcPr>
          <w:p w14:paraId="794E7294" w14:textId="77777777" w:rsidR="006D583E" w:rsidRDefault="006D583E" w:rsidP="000772E7">
            <w:r w:rsidRPr="00A14397">
              <w:rPr>
                <w:szCs w:val="24"/>
              </w:rPr>
              <w:lastRenderedPageBreak/>
              <w:t>$</w:t>
            </w:r>
            <w:proofErr w:type="spellStart"/>
            <w:r w:rsidRPr="00A14397">
              <w:rPr>
                <w:szCs w:val="24"/>
              </w:rPr>
              <w:t>va_loc</w:t>
            </w:r>
            <w:proofErr w:type="spellEnd"/>
            <w:r w:rsidRPr="00A14397">
              <w:rPr>
                <w:szCs w:val="24"/>
              </w:rPr>
              <w:t>$</w:t>
            </w:r>
          </w:p>
        </w:tc>
        <w:tc>
          <w:tcPr>
            <w:tcW w:w="5035" w:type="dxa"/>
            <w:shd w:val="clear" w:color="auto" w:fill="E7E6E6" w:themeFill="background2"/>
          </w:tcPr>
          <w:p w14:paraId="518E8982"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24DE256C" w14:textId="77777777" w:rsidR="006D583E" w:rsidRPr="00D44DA8" w:rsidRDefault="006D583E" w:rsidP="00D44DA8"/>
    <w:tbl>
      <w:tblPr>
        <w:tblStyle w:val="TableGrid"/>
        <w:tblW w:w="10080" w:type="dxa"/>
        <w:jc w:val="center"/>
        <w:tblInd w:w="0" w:type="dxa"/>
        <w:tblCellMar>
          <w:top w:w="5" w:type="dxa"/>
          <w:left w:w="5" w:type="dxa"/>
          <w:right w:w="5" w:type="dxa"/>
        </w:tblCellMar>
        <w:tblLook w:val="04A0" w:firstRow="1" w:lastRow="0" w:firstColumn="1" w:lastColumn="0" w:noHBand="0" w:noVBand="1"/>
      </w:tblPr>
      <w:tblGrid>
        <w:gridCol w:w="6265"/>
        <w:gridCol w:w="1784"/>
        <w:gridCol w:w="2031"/>
      </w:tblGrid>
      <w:tr w:rsidR="00E1055A" w:rsidRPr="006E48F2" w14:paraId="14E6015E" w14:textId="77777777" w:rsidTr="00D81A88">
        <w:trPr>
          <w:trHeight w:val="286"/>
          <w:jc w:val="center"/>
        </w:trPr>
        <w:tc>
          <w:tcPr>
            <w:tcW w:w="7195" w:type="dxa"/>
            <w:tcBorders>
              <w:top w:val="single" w:sz="4" w:space="0" w:color="000000"/>
              <w:left w:val="single" w:sz="4" w:space="0" w:color="000000"/>
              <w:bottom w:val="single" w:sz="4" w:space="0" w:color="000000"/>
              <w:right w:val="single" w:sz="4" w:space="0" w:color="000000"/>
            </w:tcBorders>
          </w:tcPr>
          <w:p w14:paraId="79000D5E" w14:textId="77777777" w:rsidR="00E1055A" w:rsidRPr="006E48F2" w:rsidRDefault="000501D5" w:rsidP="00157461">
            <w:pPr>
              <w:spacing w:after="0" w:line="259" w:lineRule="auto"/>
              <w:ind w:left="0" w:firstLine="0"/>
              <w:jc w:val="center"/>
            </w:pPr>
            <w:r w:rsidRPr="006E48F2">
              <w:rPr>
                <w:b/>
              </w:rPr>
              <w:t xml:space="preserve">Result </w:t>
            </w:r>
          </w:p>
        </w:tc>
        <w:tc>
          <w:tcPr>
            <w:tcW w:w="810" w:type="dxa"/>
            <w:tcBorders>
              <w:top w:val="single" w:sz="4" w:space="0" w:color="000000"/>
              <w:left w:val="single" w:sz="4" w:space="0" w:color="000000"/>
              <w:bottom w:val="single" w:sz="4" w:space="0" w:color="000000"/>
              <w:right w:val="single" w:sz="4" w:space="0" w:color="000000"/>
            </w:tcBorders>
          </w:tcPr>
          <w:p w14:paraId="120DC983" w14:textId="77777777" w:rsidR="00E1055A" w:rsidRPr="006E48F2" w:rsidRDefault="000501D5" w:rsidP="00157461">
            <w:pPr>
              <w:spacing w:after="0" w:line="259" w:lineRule="auto"/>
              <w:ind w:left="0" w:firstLine="0"/>
              <w:jc w:val="center"/>
            </w:pPr>
            <w:r w:rsidRPr="006E48F2">
              <w:rPr>
                <w:b/>
              </w:rPr>
              <w:t xml:space="preserve">Y/N </w:t>
            </w:r>
          </w:p>
        </w:tc>
        <w:tc>
          <w:tcPr>
            <w:tcW w:w="2075" w:type="dxa"/>
            <w:tcBorders>
              <w:top w:val="single" w:sz="4" w:space="0" w:color="000000"/>
              <w:left w:val="single" w:sz="4" w:space="0" w:color="000000"/>
              <w:bottom w:val="single" w:sz="4" w:space="0" w:color="000000"/>
              <w:right w:val="single" w:sz="4" w:space="0" w:color="000000"/>
            </w:tcBorders>
          </w:tcPr>
          <w:p w14:paraId="35F86275" w14:textId="77777777" w:rsidR="00E1055A" w:rsidRPr="006E48F2" w:rsidRDefault="000501D5" w:rsidP="00157461">
            <w:pPr>
              <w:spacing w:after="0" w:line="259" w:lineRule="auto"/>
              <w:ind w:left="0" w:firstLine="0"/>
              <w:jc w:val="center"/>
            </w:pPr>
            <w:r w:rsidRPr="006E48F2">
              <w:rPr>
                <w:b/>
              </w:rPr>
              <w:t xml:space="preserve">Switch Trip Point </w:t>
            </w:r>
          </w:p>
        </w:tc>
      </w:tr>
      <w:tr w:rsidR="00E1055A" w:rsidRPr="006E48F2" w14:paraId="6BB71843" w14:textId="77777777" w:rsidTr="00D81A88">
        <w:trPr>
          <w:trHeight w:val="360"/>
          <w:jc w:val="center"/>
        </w:trPr>
        <w:tc>
          <w:tcPr>
            <w:tcW w:w="7195" w:type="dxa"/>
            <w:tcBorders>
              <w:top w:val="single" w:sz="4" w:space="0" w:color="000000"/>
              <w:left w:val="single" w:sz="4" w:space="0" w:color="000000"/>
              <w:bottom w:val="single" w:sz="4" w:space="0" w:color="000000"/>
              <w:right w:val="single" w:sz="4" w:space="0" w:color="000000"/>
            </w:tcBorders>
          </w:tcPr>
          <w:p w14:paraId="56CF24FA" w14:textId="2FE98550" w:rsidR="00E1055A" w:rsidRPr="006E48F2" w:rsidRDefault="000501D5" w:rsidP="00157461">
            <w:pPr>
              <w:spacing w:after="0" w:line="259" w:lineRule="auto"/>
              <w:ind w:left="0" w:firstLine="0"/>
            </w:pPr>
            <w:r w:rsidRPr="006E48F2">
              <w:t xml:space="preserve">Correct location? </w:t>
            </w:r>
            <w:r w:rsidR="00FF052B" w:rsidRPr="00F53BB2">
              <w:t>Is LOOP Valve and test port in place?</w:t>
            </w:r>
          </w:p>
        </w:tc>
        <w:tc>
          <w:tcPr>
            <w:tcW w:w="810" w:type="dxa"/>
            <w:tcBorders>
              <w:top w:val="single" w:sz="4" w:space="0" w:color="000000"/>
              <w:left w:val="single" w:sz="4" w:space="0" w:color="000000"/>
              <w:bottom w:val="single" w:sz="4" w:space="0" w:color="000000"/>
              <w:right w:val="single" w:sz="4" w:space="0" w:color="000000"/>
            </w:tcBorders>
          </w:tcPr>
          <w:p w14:paraId="63CA5CA4" w14:textId="053FBBF3" w:rsidR="00E1055A" w:rsidRPr="006E48F2" w:rsidRDefault="000C07A3" w:rsidP="006F47C2">
            <w:pPr>
              <w:jc w:val="center"/>
            </w:pPr>
            <w:r w:rsidRPr="000C07A3">
              <w:t>$hfgpcs_result_1$</w:t>
            </w:r>
          </w:p>
        </w:tc>
        <w:tc>
          <w:tcPr>
            <w:tcW w:w="2075"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6550E6E7" w14:textId="6EFB7951" w:rsidR="00E1055A" w:rsidRPr="006E48F2" w:rsidRDefault="00E1055A" w:rsidP="006F47C2">
            <w:pPr>
              <w:jc w:val="center"/>
            </w:pPr>
          </w:p>
        </w:tc>
      </w:tr>
      <w:tr w:rsidR="00E1055A" w:rsidRPr="006E48F2" w14:paraId="50C7461D" w14:textId="77777777" w:rsidTr="00D81A88">
        <w:trPr>
          <w:trHeight w:val="360"/>
          <w:jc w:val="center"/>
        </w:trPr>
        <w:tc>
          <w:tcPr>
            <w:tcW w:w="7195" w:type="dxa"/>
            <w:tcBorders>
              <w:top w:val="single" w:sz="4" w:space="0" w:color="000000"/>
              <w:left w:val="single" w:sz="4" w:space="0" w:color="000000"/>
              <w:bottom w:val="single" w:sz="4" w:space="0" w:color="000000"/>
              <w:right w:val="single" w:sz="4" w:space="0" w:color="000000"/>
            </w:tcBorders>
          </w:tcPr>
          <w:p w14:paraId="6A2AB534" w14:textId="77777777" w:rsidR="00E1055A" w:rsidRPr="006E48F2" w:rsidRDefault="000501D5" w:rsidP="00157461">
            <w:pPr>
              <w:spacing w:after="0" w:line="259" w:lineRule="auto"/>
              <w:ind w:left="0" w:firstLine="0"/>
            </w:pPr>
            <w:r w:rsidRPr="006E48F2">
              <w:t xml:space="preserve">Did switch work correctly?   Record Pressure </w:t>
            </w:r>
          </w:p>
        </w:tc>
        <w:tc>
          <w:tcPr>
            <w:tcW w:w="810" w:type="dxa"/>
            <w:tcBorders>
              <w:top w:val="single" w:sz="4" w:space="0" w:color="000000"/>
              <w:left w:val="single" w:sz="4" w:space="0" w:color="000000"/>
              <w:bottom w:val="single" w:sz="4" w:space="0" w:color="000000"/>
              <w:right w:val="single" w:sz="4" w:space="0" w:color="000000"/>
            </w:tcBorders>
          </w:tcPr>
          <w:p w14:paraId="03767744" w14:textId="2278B93B" w:rsidR="00E1055A" w:rsidRPr="006E48F2" w:rsidRDefault="000C07A3" w:rsidP="006F47C2">
            <w:pPr>
              <w:jc w:val="center"/>
            </w:pPr>
            <w:r w:rsidRPr="000C07A3">
              <w:t>$hfgpcs_result_</w:t>
            </w:r>
            <w:r>
              <w:t>2</w:t>
            </w:r>
            <w:r w:rsidRPr="000C07A3">
              <w:t>$</w:t>
            </w:r>
          </w:p>
        </w:tc>
        <w:tc>
          <w:tcPr>
            <w:tcW w:w="2075" w:type="dxa"/>
            <w:tcBorders>
              <w:top w:val="single" w:sz="4" w:space="0" w:color="000000"/>
              <w:left w:val="single" w:sz="4" w:space="0" w:color="000000"/>
              <w:bottom w:val="single" w:sz="4" w:space="0" w:color="000000"/>
              <w:right w:val="single" w:sz="4" w:space="0" w:color="000000"/>
            </w:tcBorders>
          </w:tcPr>
          <w:p w14:paraId="72CA2A57" w14:textId="516F31D0" w:rsidR="00E1055A" w:rsidRPr="006E48F2" w:rsidRDefault="000C07A3" w:rsidP="006F47C2">
            <w:pPr>
              <w:jc w:val="center"/>
            </w:pPr>
            <w:r w:rsidRPr="000C07A3">
              <w:t>$hfgpcs_result_</w:t>
            </w:r>
            <w:r>
              <w:t>3</w:t>
            </w:r>
            <w:r w:rsidRPr="000C07A3">
              <w:t>$</w:t>
            </w:r>
          </w:p>
        </w:tc>
      </w:tr>
      <w:tr w:rsidR="00E1055A" w:rsidRPr="006E48F2" w14:paraId="1775DBDB" w14:textId="77777777" w:rsidTr="00D81A88">
        <w:trPr>
          <w:trHeight w:val="288"/>
          <w:jc w:val="center"/>
        </w:trPr>
        <w:tc>
          <w:tcPr>
            <w:tcW w:w="7195" w:type="dxa"/>
            <w:tcBorders>
              <w:top w:val="single" w:sz="4" w:space="0" w:color="000000"/>
              <w:left w:val="single" w:sz="4" w:space="0" w:color="000000"/>
              <w:bottom w:val="single" w:sz="4" w:space="0" w:color="000000"/>
              <w:right w:val="single" w:sz="4" w:space="0" w:color="000000"/>
            </w:tcBorders>
          </w:tcPr>
          <w:p w14:paraId="07D99FC7" w14:textId="519F7BBA" w:rsidR="00E1055A" w:rsidRPr="006E48F2" w:rsidRDefault="000501D5" w:rsidP="00157461">
            <w:pPr>
              <w:spacing w:after="0" w:line="259" w:lineRule="auto"/>
              <w:ind w:left="0" w:firstLine="0"/>
            </w:pPr>
            <w:r w:rsidRPr="006E48F2">
              <w:t>Is switch trip point 120% or less of regulated pressure?</w:t>
            </w:r>
          </w:p>
        </w:tc>
        <w:tc>
          <w:tcPr>
            <w:tcW w:w="810" w:type="dxa"/>
            <w:tcBorders>
              <w:top w:val="single" w:sz="4" w:space="0" w:color="000000"/>
              <w:left w:val="single" w:sz="4" w:space="0" w:color="000000"/>
              <w:bottom w:val="single" w:sz="4" w:space="0" w:color="000000"/>
              <w:right w:val="single" w:sz="4" w:space="0" w:color="000000"/>
            </w:tcBorders>
          </w:tcPr>
          <w:p w14:paraId="42D35595" w14:textId="571970EE" w:rsidR="00E1055A" w:rsidRPr="006E48F2" w:rsidRDefault="000C07A3" w:rsidP="006F47C2">
            <w:pPr>
              <w:jc w:val="center"/>
            </w:pPr>
            <w:r w:rsidRPr="000C07A3">
              <w:t>$hfgpcs_result_</w:t>
            </w:r>
            <w:r>
              <w:t>4</w:t>
            </w:r>
            <w:r w:rsidRPr="000C07A3">
              <w:t>$</w:t>
            </w:r>
          </w:p>
        </w:tc>
        <w:tc>
          <w:tcPr>
            <w:tcW w:w="2075"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40870920" w14:textId="406A0419" w:rsidR="00E1055A" w:rsidRPr="006E48F2" w:rsidRDefault="00E1055A" w:rsidP="006F47C2">
            <w:pPr>
              <w:jc w:val="center"/>
            </w:pPr>
          </w:p>
        </w:tc>
      </w:tr>
      <w:tr w:rsidR="00FF052B" w:rsidRPr="006E48F2" w14:paraId="32D54DCF" w14:textId="77777777" w:rsidTr="00D81A88">
        <w:trPr>
          <w:trHeight w:val="288"/>
          <w:jc w:val="center"/>
        </w:trPr>
        <w:tc>
          <w:tcPr>
            <w:tcW w:w="7195" w:type="dxa"/>
            <w:tcBorders>
              <w:top w:val="single" w:sz="4" w:space="0" w:color="000000"/>
              <w:left w:val="single" w:sz="4" w:space="0" w:color="000000"/>
              <w:bottom w:val="single" w:sz="4" w:space="0" w:color="000000"/>
              <w:right w:val="single" w:sz="4" w:space="0" w:color="000000"/>
            </w:tcBorders>
          </w:tcPr>
          <w:p w14:paraId="56ED39E0" w14:textId="601AB76E" w:rsidR="00FF052B" w:rsidRPr="006E48F2" w:rsidRDefault="00FF052B" w:rsidP="00157461">
            <w:pPr>
              <w:spacing w:after="0" w:line="259" w:lineRule="auto"/>
              <w:ind w:left="0" w:firstLine="0"/>
            </w:pPr>
            <w:r w:rsidRPr="00F53BB2">
              <w:t>Did boiler shutdown, annunciate, and require manual reset of system?</w:t>
            </w:r>
          </w:p>
        </w:tc>
        <w:tc>
          <w:tcPr>
            <w:tcW w:w="810" w:type="dxa"/>
            <w:tcBorders>
              <w:top w:val="single" w:sz="4" w:space="0" w:color="000000"/>
              <w:left w:val="single" w:sz="4" w:space="0" w:color="000000"/>
              <w:bottom w:val="single" w:sz="4" w:space="0" w:color="000000"/>
              <w:right w:val="single" w:sz="4" w:space="0" w:color="000000"/>
            </w:tcBorders>
          </w:tcPr>
          <w:p w14:paraId="65D223CF" w14:textId="210FF276" w:rsidR="00FF052B" w:rsidRPr="000C07A3" w:rsidRDefault="00FF052B" w:rsidP="006F47C2">
            <w:pPr>
              <w:jc w:val="center"/>
            </w:pPr>
            <w:r w:rsidRPr="000C07A3">
              <w:t>$hfgpcs_result_</w:t>
            </w:r>
            <w:r>
              <w:t>5</w:t>
            </w:r>
            <w:r w:rsidRPr="000C07A3">
              <w:t>$</w:t>
            </w:r>
          </w:p>
        </w:tc>
        <w:tc>
          <w:tcPr>
            <w:tcW w:w="2075"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49B4A972" w14:textId="77777777" w:rsidR="00FF052B" w:rsidRPr="006E48F2" w:rsidRDefault="00FF052B" w:rsidP="006F47C2">
            <w:pPr>
              <w:jc w:val="center"/>
            </w:pPr>
          </w:p>
        </w:tc>
      </w:tr>
    </w:tbl>
    <w:p w14:paraId="65BA4071" w14:textId="77777777" w:rsidR="00F15B12" w:rsidRPr="006E48F2" w:rsidRDefault="00F15B12" w:rsidP="00157461">
      <w:pPr>
        <w:spacing w:after="60" w:line="259" w:lineRule="auto"/>
        <w:ind w:left="0" w:firstLine="0"/>
        <w:rPr>
          <w:rFonts w:eastAsia="Calibri"/>
          <w:noProof/>
          <w:sz w:val="22"/>
        </w:rPr>
      </w:pPr>
    </w:p>
    <w:p w14:paraId="1F802220" w14:textId="354724EA" w:rsidR="00E1055A" w:rsidRPr="006E48F2" w:rsidRDefault="00E1055A" w:rsidP="00F15B12">
      <w:pPr>
        <w:pBdr>
          <w:top w:val="single" w:sz="18" w:space="1" w:color="auto"/>
        </w:pBdr>
        <w:spacing w:after="60" w:line="259" w:lineRule="auto"/>
        <w:ind w:left="0" w:firstLine="0"/>
      </w:pPr>
    </w:p>
    <w:p w14:paraId="11A9D6A2" w14:textId="36C78F46" w:rsidR="005632F5" w:rsidRPr="006E48F2" w:rsidRDefault="005632F5" w:rsidP="00157461">
      <w:pPr>
        <w:ind w:left="0" w:firstLine="0"/>
        <w:rPr>
          <w:b/>
        </w:rPr>
      </w:pPr>
      <w:r w:rsidRPr="006E48F2">
        <w:rPr>
          <w:b/>
        </w:rPr>
        <w:t>Did the device fail or pass the 3 Question Criteria (section 1.3.1)?</w:t>
      </w:r>
      <w:r w:rsidR="002C41CD">
        <w:rPr>
          <w:b/>
        </w:rPr>
        <w:t xml:space="preserve">  </w:t>
      </w:r>
      <w:r w:rsidR="007F4B3E">
        <w:rPr>
          <w:b/>
        </w:rPr>
        <w:t>[</w:t>
      </w:r>
      <w:r w:rsidR="002C41CD" w:rsidRPr="002C41CD">
        <w:rPr>
          <w:b/>
        </w:rPr>
        <w:t>$</w:t>
      </w:r>
      <w:proofErr w:type="spellStart"/>
      <w:r w:rsidR="002C41CD" w:rsidRPr="002C41CD">
        <w:rPr>
          <w:b/>
        </w:rPr>
        <w:t>hfgpcs_result_status</w:t>
      </w:r>
      <w:proofErr w:type="spellEnd"/>
      <w:r w:rsidR="002C41CD" w:rsidRPr="002C41CD">
        <w:rPr>
          <w:b/>
        </w:rPr>
        <w:t>$</w:t>
      </w:r>
      <w:r w:rsidR="007F4B3E">
        <w:rPr>
          <w:b/>
        </w:rPr>
        <w:t>]</w:t>
      </w:r>
    </w:p>
    <w:p w14:paraId="4E4237CB" w14:textId="77777777" w:rsidR="000772E7" w:rsidRPr="00B25CE3" w:rsidRDefault="000772E7" w:rsidP="000772E7">
      <w:pPr>
        <w:ind w:left="0" w:firstLine="0"/>
      </w:pPr>
      <w:r>
        <w:t>If boiler is to be operated with failed safety device, a properly approved ISM is required</w:t>
      </w:r>
      <w:r w:rsidRPr="00B25CE3">
        <w:t>.</w:t>
      </w:r>
      <w:r>
        <w:br/>
        <w:t>Describe safety device failure/remedy in Appendix F.</w:t>
      </w:r>
      <w:r w:rsidRPr="00B25CE3">
        <w:t xml:space="preserve"> </w:t>
      </w:r>
    </w:p>
    <w:bookmarkEnd w:id="11"/>
    <w:p w14:paraId="4D258EFF" w14:textId="77777777" w:rsidR="00F15B12" w:rsidRPr="006E48F2" w:rsidRDefault="00F15B12" w:rsidP="00157461">
      <w:pPr>
        <w:ind w:left="0" w:firstLine="0"/>
      </w:pPr>
    </w:p>
    <w:p w14:paraId="7C053971" w14:textId="77777777" w:rsidR="00F15B12" w:rsidRPr="006E48F2" w:rsidRDefault="00F15B12">
      <w:pPr>
        <w:spacing w:after="160" w:line="259" w:lineRule="auto"/>
        <w:ind w:left="0" w:firstLine="0"/>
        <w:rPr>
          <w:b/>
          <w:sz w:val="28"/>
        </w:rPr>
      </w:pPr>
      <w:r w:rsidRPr="006E48F2">
        <w:br w:type="page"/>
      </w:r>
    </w:p>
    <w:tbl>
      <w:tblPr>
        <w:tblStyle w:val="TableGrid0"/>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035"/>
      </w:tblGrid>
      <w:tr w:rsidR="006D583E" w14:paraId="57396A5B" w14:textId="77777777" w:rsidTr="000772E7">
        <w:tc>
          <w:tcPr>
            <w:tcW w:w="5035" w:type="dxa"/>
            <w:shd w:val="clear" w:color="auto" w:fill="E7E6E6" w:themeFill="background2"/>
          </w:tcPr>
          <w:p w14:paraId="3BF3E170" w14:textId="77777777" w:rsidR="006D583E" w:rsidRDefault="006D583E" w:rsidP="000772E7">
            <w:r w:rsidRPr="00A14397">
              <w:rPr>
                <w:szCs w:val="24"/>
              </w:rPr>
              <w:lastRenderedPageBreak/>
              <w:t>$</w:t>
            </w:r>
            <w:proofErr w:type="spellStart"/>
            <w:r w:rsidRPr="00A14397">
              <w:rPr>
                <w:szCs w:val="24"/>
              </w:rPr>
              <w:t>va_loc</w:t>
            </w:r>
            <w:proofErr w:type="spellEnd"/>
            <w:r w:rsidRPr="00A14397">
              <w:rPr>
                <w:szCs w:val="24"/>
              </w:rPr>
              <w:t>$</w:t>
            </w:r>
          </w:p>
        </w:tc>
        <w:tc>
          <w:tcPr>
            <w:tcW w:w="5035" w:type="dxa"/>
            <w:shd w:val="clear" w:color="auto" w:fill="E7E6E6" w:themeFill="background2"/>
          </w:tcPr>
          <w:p w14:paraId="161C5018"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7AD37E16" w14:textId="77777777" w:rsidR="00D44DA8" w:rsidRDefault="00D44DA8" w:rsidP="00EF7351">
      <w:pPr>
        <w:pStyle w:val="Heading1"/>
      </w:pPr>
    </w:p>
    <w:p w14:paraId="5160F0D8" w14:textId="234E9D35" w:rsidR="00F15B12" w:rsidRPr="006E48F2" w:rsidRDefault="00133854" w:rsidP="00EF7351">
      <w:pPr>
        <w:pStyle w:val="Heading1"/>
      </w:pPr>
      <w:bookmarkStart w:id="13" w:name="_Toc164750211"/>
      <w:r>
        <w:t>9</w:t>
      </w:r>
      <w:r w:rsidR="00F15B12" w:rsidRPr="006E48F2">
        <w:t xml:space="preserve">. </w:t>
      </w:r>
      <w:r w:rsidR="000501D5" w:rsidRPr="006E48F2">
        <w:t xml:space="preserve">Automatic Fuel Gas Shutoff Valves </w:t>
      </w:r>
      <w:r w:rsidR="00F15B12" w:rsidRPr="006E48F2">
        <w:t>&amp;</w:t>
      </w:r>
      <w:r w:rsidR="000501D5" w:rsidRPr="006E48F2">
        <w:t xml:space="preserve"> Solenoid Vent Valve Seat Leakage</w:t>
      </w:r>
      <w:r w:rsidR="004E514D" w:rsidRPr="006E48F2">
        <w:t xml:space="preserve"> [</w:t>
      </w:r>
      <w:r w:rsidR="00A54B10" w:rsidRPr="00A54B10">
        <w:t>$</w:t>
      </w:r>
      <w:proofErr w:type="spellStart"/>
      <w:r w:rsidR="00A54B10" w:rsidRPr="00A54B10">
        <w:t>afgsov_afgsvv_result_status</w:t>
      </w:r>
      <w:proofErr w:type="spellEnd"/>
      <w:r w:rsidR="00A54B10" w:rsidRPr="00A54B10">
        <w:t>$</w:t>
      </w:r>
      <w:r w:rsidR="004E514D" w:rsidRPr="006E48F2">
        <w:t>]</w:t>
      </w:r>
      <w:bookmarkEnd w:id="13"/>
    </w:p>
    <w:p w14:paraId="5ECA8DE5" w14:textId="0F045F18" w:rsidR="00E1055A" w:rsidRPr="006E48F2" w:rsidRDefault="000501D5" w:rsidP="00EF7351">
      <w:r w:rsidRPr="006E48F2">
        <w:t xml:space="preserve">(AFGSOV &amp; AFGSVV) – Main Gas Line </w:t>
      </w:r>
    </w:p>
    <w:p w14:paraId="35C0E047" w14:textId="77777777" w:rsidR="00F15B12" w:rsidRPr="006E48F2" w:rsidRDefault="00F15B12" w:rsidP="00F15B12"/>
    <w:tbl>
      <w:tblPr>
        <w:tblStyle w:val="TableGrid"/>
        <w:tblW w:w="6296" w:type="dxa"/>
        <w:jc w:val="center"/>
        <w:tblInd w:w="0" w:type="dxa"/>
        <w:tblCellMar>
          <w:top w:w="5" w:type="dxa"/>
          <w:left w:w="5" w:type="dxa"/>
          <w:right w:w="5" w:type="dxa"/>
        </w:tblCellMar>
        <w:tblLook w:val="04A0" w:firstRow="1" w:lastRow="0" w:firstColumn="1" w:lastColumn="0" w:noHBand="0" w:noVBand="1"/>
      </w:tblPr>
      <w:tblGrid>
        <w:gridCol w:w="971"/>
        <w:gridCol w:w="2983"/>
        <w:gridCol w:w="2996"/>
      </w:tblGrid>
      <w:tr w:rsidR="00E1055A" w:rsidRPr="006E48F2" w14:paraId="0AA396B1" w14:textId="77777777" w:rsidTr="006140A1">
        <w:trPr>
          <w:trHeight w:val="286"/>
          <w:jc w:val="center"/>
        </w:trPr>
        <w:tc>
          <w:tcPr>
            <w:tcW w:w="1858" w:type="dxa"/>
            <w:tcBorders>
              <w:top w:val="single" w:sz="4" w:space="0" w:color="000000"/>
              <w:left w:val="single" w:sz="4" w:space="0" w:color="000000"/>
              <w:bottom w:val="single" w:sz="4" w:space="0" w:color="000000"/>
              <w:right w:val="single" w:sz="4" w:space="0" w:color="000000"/>
            </w:tcBorders>
          </w:tcPr>
          <w:p w14:paraId="1BB2726B" w14:textId="77777777" w:rsidR="00E1055A" w:rsidRPr="006E48F2" w:rsidRDefault="000501D5" w:rsidP="00157461">
            <w:pPr>
              <w:spacing w:after="0" w:line="259" w:lineRule="auto"/>
              <w:ind w:left="0" w:firstLine="0"/>
              <w:jc w:val="center"/>
            </w:pPr>
            <w:r w:rsidRPr="006E48F2">
              <w:rPr>
                <w:b/>
              </w:rPr>
              <w:t xml:space="preserve">Item </w:t>
            </w:r>
          </w:p>
        </w:tc>
        <w:tc>
          <w:tcPr>
            <w:tcW w:w="2057" w:type="dxa"/>
            <w:tcBorders>
              <w:top w:val="single" w:sz="4" w:space="0" w:color="000000"/>
              <w:left w:val="single" w:sz="4" w:space="0" w:color="000000"/>
              <w:bottom w:val="single" w:sz="4" w:space="0" w:color="000000"/>
              <w:right w:val="single" w:sz="4" w:space="0" w:color="000000"/>
            </w:tcBorders>
          </w:tcPr>
          <w:p w14:paraId="27DC3FC0" w14:textId="77777777" w:rsidR="00E1055A" w:rsidRPr="006E48F2" w:rsidRDefault="000501D5" w:rsidP="00157461">
            <w:pPr>
              <w:spacing w:after="0" w:line="259" w:lineRule="auto"/>
              <w:ind w:left="0" w:firstLine="0"/>
              <w:jc w:val="center"/>
            </w:pPr>
            <w:r w:rsidRPr="006E48F2">
              <w:rPr>
                <w:b/>
              </w:rPr>
              <w:t xml:space="preserve">Make </w:t>
            </w:r>
          </w:p>
        </w:tc>
        <w:tc>
          <w:tcPr>
            <w:tcW w:w="2381" w:type="dxa"/>
            <w:tcBorders>
              <w:top w:val="single" w:sz="4" w:space="0" w:color="000000"/>
              <w:left w:val="single" w:sz="4" w:space="0" w:color="000000"/>
              <w:bottom w:val="single" w:sz="4" w:space="0" w:color="000000"/>
              <w:right w:val="single" w:sz="4" w:space="0" w:color="000000"/>
            </w:tcBorders>
          </w:tcPr>
          <w:p w14:paraId="47866A2A" w14:textId="77A157E8" w:rsidR="00E1055A" w:rsidRPr="006E48F2" w:rsidRDefault="000501D5" w:rsidP="00157461">
            <w:pPr>
              <w:spacing w:after="0" w:line="259" w:lineRule="auto"/>
              <w:ind w:left="0" w:firstLine="0"/>
              <w:jc w:val="center"/>
            </w:pPr>
            <w:r w:rsidRPr="006E48F2">
              <w:rPr>
                <w:b/>
              </w:rPr>
              <w:t>Range (</w:t>
            </w:r>
            <w:proofErr w:type="spellStart"/>
            <w:r w:rsidRPr="006E48F2">
              <w:rPr>
                <w:b/>
              </w:rPr>
              <w:t>inwc</w:t>
            </w:r>
            <w:proofErr w:type="spellEnd"/>
            <w:r w:rsidRPr="006E48F2">
              <w:rPr>
                <w:b/>
              </w:rPr>
              <w:t>/</w:t>
            </w:r>
            <w:r w:rsidR="00477029" w:rsidRPr="006E48F2">
              <w:rPr>
                <w:b/>
              </w:rPr>
              <w:t>psi</w:t>
            </w:r>
            <w:r w:rsidRPr="006E48F2">
              <w:rPr>
                <w:b/>
              </w:rPr>
              <w:t xml:space="preserve">) </w:t>
            </w:r>
          </w:p>
        </w:tc>
      </w:tr>
      <w:tr w:rsidR="00C517F3" w:rsidRPr="006E48F2" w14:paraId="44328B4C" w14:textId="77777777" w:rsidTr="006140A1">
        <w:trPr>
          <w:trHeight w:val="288"/>
          <w:jc w:val="center"/>
        </w:trPr>
        <w:tc>
          <w:tcPr>
            <w:tcW w:w="1858" w:type="dxa"/>
            <w:tcBorders>
              <w:top w:val="single" w:sz="4" w:space="0" w:color="000000"/>
              <w:left w:val="single" w:sz="4" w:space="0" w:color="000000"/>
              <w:bottom w:val="single" w:sz="4" w:space="0" w:color="000000"/>
              <w:right w:val="single" w:sz="4" w:space="0" w:color="000000"/>
            </w:tcBorders>
          </w:tcPr>
          <w:p w14:paraId="40D8B814" w14:textId="6FE70C9D" w:rsidR="00C517F3" w:rsidRPr="006E48F2" w:rsidRDefault="00C517F3" w:rsidP="006F47C2">
            <w:pPr>
              <w:jc w:val="center"/>
            </w:pPr>
            <w:r w:rsidRPr="006E48F2">
              <w:t>AFGSOV</w:t>
            </w:r>
          </w:p>
        </w:tc>
        <w:tc>
          <w:tcPr>
            <w:tcW w:w="2057" w:type="dxa"/>
            <w:tcBorders>
              <w:top w:val="single" w:sz="4" w:space="0" w:color="000000"/>
              <w:left w:val="single" w:sz="4" w:space="0" w:color="000000"/>
              <w:bottom w:val="single" w:sz="4" w:space="0" w:color="000000"/>
              <w:right w:val="single" w:sz="4" w:space="0" w:color="000000"/>
            </w:tcBorders>
          </w:tcPr>
          <w:p w14:paraId="551A9E72" w14:textId="4BDB0AF2" w:rsidR="00C517F3" w:rsidRPr="006E48F2" w:rsidRDefault="00A54B10" w:rsidP="006F47C2">
            <w:pPr>
              <w:jc w:val="center"/>
            </w:pPr>
            <w:r w:rsidRPr="00A54B10">
              <w:t>$</w:t>
            </w:r>
            <w:proofErr w:type="spellStart"/>
            <w:r w:rsidRPr="00A54B10">
              <w:t>afgsov_make</w:t>
            </w:r>
            <w:proofErr w:type="spellEnd"/>
            <w:r w:rsidRPr="00A54B10">
              <w:t>$</w:t>
            </w:r>
          </w:p>
        </w:tc>
        <w:tc>
          <w:tcPr>
            <w:tcW w:w="2381"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793D6AAE" w14:textId="3E2C0DAC" w:rsidR="00C517F3" w:rsidRPr="006E48F2" w:rsidRDefault="00C517F3" w:rsidP="006F47C2">
            <w:pPr>
              <w:jc w:val="center"/>
            </w:pPr>
          </w:p>
        </w:tc>
      </w:tr>
      <w:tr w:rsidR="00C517F3" w:rsidRPr="006E48F2" w14:paraId="7B2C5D6B" w14:textId="77777777" w:rsidTr="006140A1">
        <w:trPr>
          <w:trHeight w:val="286"/>
          <w:jc w:val="center"/>
        </w:trPr>
        <w:tc>
          <w:tcPr>
            <w:tcW w:w="1858" w:type="dxa"/>
            <w:tcBorders>
              <w:top w:val="single" w:sz="4" w:space="0" w:color="000000"/>
              <w:left w:val="single" w:sz="4" w:space="0" w:color="000000"/>
              <w:bottom w:val="single" w:sz="4" w:space="0" w:color="000000"/>
              <w:right w:val="single" w:sz="4" w:space="0" w:color="000000"/>
            </w:tcBorders>
          </w:tcPr>
          <w:p w14:paraId="6216C6A3" w14:textId="0DDBE8A3" w:rsidR="00C517F3" w:rsidRPr="006E48F2" w:rsidRDefault="00C517F3" w:rsidP="006F47C2">
            <w:pPr>
              <w:jc w:val="center"/>
            </w:pPr>
            <w:r w:rsidRPr="006E48F2">
              <w:t>AFGSVV</w:t>
            </w:r>
          </w:p>
        </w:tc>
        <w:tc>
          <w:tcPr>
            <w:tcW w:w="2057" w:type="dxa"/>
            <w:tcBorders>
              <w:top w:val="single" w:sz="4" w:space="0" w:color="000000"/>
              <w:left w:val="single" w:sz="4" w:space="0" w:color="000000"/>
              <w:bottom w:val="single" w:sz="4" w:space="0" w:color="000000"/>
              <w:right w:val="single" w:sz="4" w:space="0" w:color="000000"/>
            </w:tcBorders>
          </w:tcPr>
          <w:p w14:paraId="1ECF47DD" w14:textId="2981E083" w:rsidR="00C517F3" w:rsidRPr="006E48F2" w:rsidRDefault="00A54B10" w:rsidP="006F47C2">
            <w:pPr>
              <w:jc w:val="center"/>
            </w:pPr>
            <w:r w:rsidRPr="00A54B10">
              <w:t>$</w:t>
            </w:r>
            <w:proofErr w:type="spellStart"/>
            <w:r w:rsidRPr="00A54B10">
              <w:t>afgsvv_make</w:t>
            </w:r>
            <w:proofErr w:type="spellEnd"/>
            <w:r w:rsidRPr="00A54B10">
              <w:t>$</w:t>
            </w:r>
          </w:p>
        </w:tc>
        <w:tc>
          <w:tcPr>
            <w:tcW w:w="2381"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1104AB4D" w14:textId="3B154A1D" w:rsidR="00C517F3" w:rsidRPr="006E48F2" w:rsidRDefault="00C517F3" w:rsidP="006F47C2">
            <w:pPr>
              <w:jc w:val="center"/>
            </w:pPr>
          </w:p>
        </w:tc>
      </w:tr>
      <w:tr w:rsidR="00C517F3" w:rsidRPr="006E48F2" w14:paraId="5D124724" w14:textId="77777777" w:rsidTr="006140A1">
        <w:trPr>
          <w:trHeight w:val="286"/>
          <w:jc w:val="center"/>
        </w:trPr>
        <w:tc>
          <w:tcPr>
            <w:tcW w:w="1858" w:type="dxa"/>
            <w:tcBorders>
              <w:top w:val="single" w:sz="4" w:space="0" w:color="000000"/>
              <w:left w:val="single" w:sz="4" w:space="0" w:color="000000"/>
              <w:bottom w:val="single" w:sz="4" w:space="0" w:color="000000"/>
              <w:right w:val="single" w:sz="4" w:space="0" w:color="000000"/>
            </w:tcBorders>
          </w:tcPr>
          <w:p w14:paraId="7008D7C4" w14:textId="14590151" w:rsidR="00C517F3" w:rsidRPr="006E48F2" w:rsidRDefault="00C517F3" w:rsidP="006F47C2">
            <w:pPr>
              <w:jc w:val="center"/>
            </w:pPr>
            <w:r w:rsidRPr="006E48F2">
              <w:t>Pressure Ga</w:t>
            </w:r>
            <w:r w:rsidR="003579CA" w:rsidRPr="006E48F2">
              <w:t>u</w:t>
            </w:r>
            <w:r w:rsidRPr="006E48F2">
              <w:t>ge</w:t>
            </w:r>
          </w:p>
        </w:tc>
        <w:tc>
          <w:tcPr>
            <w:tcW w:w="2057" w:type="dxa"/>
            <w:tcBorders>
              <w:top w:val="single" w:sz="4" w:space="0" w:color="000000"/>
              <w:left w:val="single" w:sz="4" w:space="0" w:color="000000"/>
              <w:bottom w:val="single" w:sz="4" w:space="0" w:color="000000"/>
              <w:right w:val="single" w:sz="4" w:space="0" w:color="000000"/>
            </w:tcBorders>
          </w:tcPr>
          <w:p w14:paraId="1E4A6AD3" w14:textId="6113C7BA" w:rsidR="00C517F3" w:rsidRPr="006E48F2" w:rsidRDefault="00A54B10" w:rsidP="006F47C2">
            <w:pPr>
              <w:jc w:val="center"/>
            </w:pPr>
            <w:r w:rsidRPr="00A54B10">
              <w:t>$</w:t>
            </w:r>
            <w:proofErr w:type="spellStart"/>
            <w:r w:rsidRPr="00A54B10">
              <w:t>afgsov_afgsvv_gauge_make</w:t>
            </w:r>
            <w:proofErr w:type="spellEnd"/>
            <w:r w:rsidRPr="00A54B10">
              <w:t>$</w:t>
            </w:r>
          </w:p>
        </w:tc>
        <w:tc>
          <w:tcPr>
            <w:tcW w:w="2381" w:type="dxa"/>
            <w:tcBorders>
              <w:top w:val="single" w:sz="4" w:space="0" w:color="000000"/>
              <w:left w:val="single" w:sz="4" w:space="0" w:color="000000"/>
              <w:bottom w:val="single" w:sz="4" w:space="0" w:color="000000"/>
              <w:right w:val="single" w:sz="4" w:space="0" w:color="000000"/>
            </w:tcBorders>
          </w:tcPr>
          <w:p w14:paraId="27F0D46E" w14:textId="0B5DE437" w:rsidR="00C517F3" w:rsidRPr="006E48F2" w:rsidRDefault="00A54B10" w:rsidP="006F47C2">
            <w:pPr>
              <w:jc w:val="center"/>
            </w:pPr>
            <w:r w:rsidRPr="00A54B10">
              <w:t>$</w:t>
            </w:r>
            <w:proofErr w:type="spellStart"/>
            <w:r w:rsidRPr="00A54B10">
              <w:t>afgsov_afgsvv_gauge_range</w:t>
            </w:r>
            <w:proofErr w:type="spellEnd"/>
            <w:r w:rsidRPr="00A54B10">
              <w:t>$</w:t>
            </w:r>
          </w:p>
        </w:tc>
      </w:tr>
    </w:tbl>
    <w:p w14:paraId="25C7E428" w14:textId="77777777" w:rsidR="00F15B12" w:rsidRPr="006E48F2" w:rsidRDefault="00F15B12" w:rsidP="00157461">
      <w:pPr>
        <w:ind w:left="0" w:firstLine="0"/>
      </w:pPr>
    </w:p>
    <w:p w14:paraId="21401F59" w14:textId="319966F4" w:rsidR="00E1055A" w:rsidRPr="006E48F2" w:rsidRDefault="000501D5" w:rsidP="009C0CB1">
      <w:pPr>
        <w:pStyle w:val="ListParagraph"/>
        <w:numPr>
          <w:ilvl w:val="0"/>
          <w:numId w:val="39"/>
        </w:numPr>
      </w:pPr>
      <w:r w:rsidRPr="006E48F2">
        <w:t>Maximum allowable leak rate is zero bubbles in 2 minutes.</w:t>
      </w:r>
    </w:p>
    <w:p w14:paraId="1397A93A" w14:textId="77777777" w:rsidR="00F15B12" w:rsidRPr="006E48F2" w:rsidRDefault="00F15B12" w:rsidP="00157461">
      <w:pPr>
        <w:ind w:left="0" w:firstLine="0"/>
      </w:pPr>
    </w:p>
    <w:p w14:paraId="33FF690F" w14:textId="3DFA05FA" w:rsidR="00E1055A" w:rsidRDefault="006974E1" w:rsidP="00157461">
      <w:pPr>
        <w:spacing w:after="257" w:line="259" w:lineRule="auto"/>
        <w:ind w:left="0" w:firstLine="0"/>
      </w:pPr>
      <w:r>
        <w:rPr>
          <w:noProof/>
        </w:rPr>
        <w:drawing>
          <wp:anchor distT="0" distB="0" distL="114300" distR="114300" simplePos="0" relativeHeight="251689984" behindDoc="1" locked="0" layoutInCell="1" allowOverlap="1" wp14:anchorId="3BC423C2" wp14:editId="3E4AB6CE">
            <wp:simplePos x="0" y="0"/>
            <wp:positionH relativeFrom="column">
              <wp:posOffset>0</wp:posOffset>
            </wp:positionH>
            <wp:positionV relativeFrom="paragraph">
              <wp:posOffset>-1905</wp:posOffset>
            </wp:positionV>
            <wp:extent cx="6400800" cy="1617345"/>
            <wp:effectExtent l="0" t="0" r="0" b="1905"/>
            <wp:wrapNone/>
            <wp:docPr id="16" name="Picture 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400800" cy="1617345"/>
                    </a:xfrm>
                    <a:prstGeom prst="rect">
                      <a:avLst/>
                    </a:prstGeom>
                  </pic:spPr>
                </pic:pic>
              </a:graphicData>
            </a:graphic>
          </wp:anchor>
        </w:drawing>
      </w:r>
    </w:p>
    <w:p w14:paraId="1F1ECFC7" w14:textId="6A2420C7" w:rsidR="006974E1" w:rsidRDefault="006974E1" w:rsidP="00157461">
      <w:pPr>
        <w:spacing w:after="257" w:line="259" w:lineRule="auto"/>
        <w:ind w:left="0" w:firstLine="0"/>
      </w:pPr>
    </w:p>
    <w:p w14:paraId="070A5307" w14:textId="321FFA20" w:rsidR="006974E1" w:rsidRDefault="006974E1" w:rsidP="00157461">
      <w:pPr>
        <w:spacing w:after="257" w:line="259" w:lineRule="auto"/>
        <w:ind w:left="0" w:firstLine="0"/>
      </w:pPr>
    </w:p>
    <w:p w14:paraId="0FCB7B83" w14:textId="0C4E1AEC" w:rsidR="006974E1" w:rsidRDefault="006974E1" w:rsidP="00157461">
      <w:pPr>
        <w:spacing w:after="257" w:line="259" w:lineRule="auto"/>
        <w:ind w:left="0" w:firstLine="0"/>
      </w:pPr>
    </w:p>
    <w:p w14:paraId="2B6B8A68" w14:textId="77777777" w:rsidR="006974E1" w:rsidRPr="006E48F2" w:rsidRDefault="006974E1" w:rsidP="00157461">
      <w:pPr>
        <w:spacing w:after="257" w:line="259" w:lineRule="auto"/>
        <w:ind w:left="0" w:firstLine="0"/>
      </w:pPr>
    </w:p>
    <w:p w14:paraId="0E44AC4C" w14:textId="77777777" w:rsidR="00F15B12" w:rsidRPr="006E48F2" w:rsidRDefault="00F15B12" w:rsidP="00F15B12">
      <w:pPr>
        <w:pBdr>
          <w:top w:val="single" w:sz="18" w:space="1" w:color="auto"/>
        </w:pBdr>
        <w:spacing w:after="14" w:line="249" w:lineRule="auto"/>
        <w:ind w:left="0" w:firstLine="0"/>
        <w:rPr>
          <w:u w:val="single" w:color="000000"/>
        </w:rPr>
      </w:pPr>
    </w:p>
    <w:p w14:paraId="686E221D" w14:textId="3C43C0B5" w:rsidR="00E1055A" w:rsidRPr="006E48F2" w:rsidRDefault="000501D5" w:rsidP="00157461">
      <w:pPr>
        <w:spacing w:after="14" w:line="249" w:lineRule="auto"/>
        <w:ind w:left="0" w:firstLine="0"/>
        <w:rPr>
          <w:b/>
          <w:bCs/>
        </w:rPr>
      </w:pPr>
      <w:r w:rsidRPr="006E48F2">
        <w:rPr>
          <w:b/>
          <w:bCs/>
          <w:u w:val="single" w:color="000000"/>
        </w:rPr>
        <w:t>Vent Valve Leak Test</w:t>
      </w:r>
      <w:r w:rsidRPr="006E48F2">
        <w:rPr>
          <w:b/>
          <w:bCs/>
        </w:rPr>
        <w:t xml:space="preserve"> </w:t>
      </w:r>
    </w:p>
    <w:p w14:paraId="641F9F2E" w14:textId="77777777" w:rsidR="00E1055A" w:rsidRPr="006E48F2" w:rsidRDefault="000501D5" w:rsidP="009C0CB1">
      <w:pPr>
        <w:pStyle w:val="ListParagraph"/>
        <w:numPr>
          <w:ilvl w:val="0"/>
          <w:numId w:val="13"/>
        </w:numPr>
        <w:spacing w:after="43"/>
      </w:pPr>
      <w:r w:rsidRPr="006E48F2">
        <w:t>Connect flexible tubing (approximately ¼ inch diameter and approximately 3 feet long) to the test port in the vent line. Place the open end of the flexible tubing approximately ¼ inch deep in a cup of water.</w:t>
      </w:r>
    </w:p>
    <w:p w14:paraId="2C2A9016" w14:textId="77777777" w:rsidR="00E1055A" w:rsidRPr="006E48F2" w:rsidRDefault="000501D5" w:rsidP="009C0CB1">
      <w:pPr>
        <w:pStyle w:val="ListParagraph"/>
        <w:numPr>
          <w:ilvl w:val="0"/>
          <w:numId w:val="13"/>
        </w:numPr>
        <w:spacing w:after="27"/>
      </w:pPr>
      <w:r w:rsidRPr="006E48F2">
        <w:t xml:space="preserve">With the boiler running in low fire, close the manual lockable valve in the vent line and open the test port valve. If no bubbles appear in the water within a two-minute </w:t>
      </w:r>
      <w:proofErr w:type="gramStart"/>
      <w:r w:rsidRPr="006E48F2">
        <w:t>time period</w:t>
      </w:r>
      <w:proofErr w:type="gramEnd"/>
      <w:r w:rsidRPr="006E48F2">
        <w:t>, the vent valve passes.</w:t>
      </w:r>
    </w:p>
    <w:p w14:paraId="77E676CD" w14:textId="77777777" w:rsidR="00E1055A" w:rsidRPr="006E48F2" w:rsidRDefault="000501D5" w:rsidP="00157461">
      <w:pPr>
        <w:spacing w:after="14" w:line="249" w:lineRule="auto"/>
        <w:ind w:left="0" w:firstLine="0"/>
        <w:rPr>
          <w:b/>
          <w:bCs/>
        </w:rPr>
      </w:pPr>
      <w:r w:rsidRPr="006E48F2">
        <w:rPr>
          <w:b/>
          <w:bCs/>
          <w:u w:val="single" w:color="000000"/>
        </w:rPr>
        <w:t>Upstream AFGSOV Leak Test</w:t>
      </w:r>
      <w:r w:rsidRPr="006E48F2">
        <w:rPr>
          <w:b/>
          <w:bCs/>
        </w:rPr>
        <w:t xml:space="preserve"> </w:t>
      </w:r>
    </w:p>
    <w:p w14:paraId="5F689C5E" w14:textId="76C7525C" w:rsidR="00E1055A" w:rsidRPr="006E48F2" w:rsidRDefault="000501D5" w:rsidP="009C0CB1">
      <w:pPr>
        <w:pStyle w:val="ListParagraph"/>
        <w:numPr>
          <w:ilvl w:val="0"/>
          <w:numId w:val="14"/>
        </w:numPr>
        <w:spacing w:after="72"/>
      </w:pPr>
      <w:r w:rsidRPr="006E48F2">
        <w:t xml:space="preserve">Connect a pressure </w:t>
      </w:r>
      <w:r w:rsidR="00B11F60" w:rsidRPr="006E48F2">
        <w:t>Gauge</w:t>
      </w:r>
      <w:r w:rsidRPr="006E48F2">
        <w:t xml:space="preserve"> to the test port downstream of the two AFGSOV’s and open the test port valve. With the boiler running in low fire, close the manual lockable valve in the vent line and then quickly close the manual valve in the main gas line downstream of the two AFGSOV’s. Observe the pressure </w:t>
      </w:r>
      <w:r w:rsidR="00B11F60" w:rsidRPr="006E48F2">
        <w:t>Gauge</w:t>
      </w:r>
      <w:r w:rsidRPr="006E48F2">
        <w:t xml:space="preserve"> to make sure the manual valve does not leak. Bleed the pressure by briefly opening and then re-closing both the manual vent valve and the manual main gas line valves.</w:t>
      </w:r>
    </w:p>
    <w:p w14:paraId="4B43B2C4" w14:textId="77777777" w:rsidR="00E1055A" w:rsidRPr="006E48F2" w:rsidRDefault="000501D5" w:rsidP="009C0CB1">
      <w:pPr>
        <w:pStyle w:val="ListParagraph"/>
        <w:numPr>
          <w:ilvl w:val="0"/>
          <w:numId w:val="14"/>
        </w:numPr>
        <w:spacing w:after="43"/>
      </w:pPr>
      <w:r w:rsidRPr="006E48F2">
        <w:t>Connect flexible tubing to the test port located between the AFGSOV’s and place the open end of the tubing approximately ¼ inch deep in a cup of water.</w:t>
      </w:r>
    </w:p>
    <w:p w14:paraId="41B2AF8D" w14:textId="77777777" w:rsidR="006974E1" w:rsidRDefault="000501D5" w:rsidP="006974E1">
      <w:pPr>
        <w:pStyle w:val="ListParagraph"/>
        <w:numPr>
          <w:ilvl w:val="0"/>
          <w:numId w:val="14"/>
        </w:numPr>
        <w:spacing w:after="29"/>
      </w:pPr>
      <w:r w:rsidRPr="006E48F2">
        <w:t xml:space="preserve">Open the test port valve and observe for bubbles in the water. If there are no bubbles in a two-minute </w:t>
      </w:r>
      <w:proofErr w:type="gramStart"/>
      <w:r w:rsidRPr="006E48F2">
        <w:t>time period</w:t>
      </w:r>
      <w:proofErr w:type="gramEnd"/>
      <w:r w:rsidRPr="006E48F2">
        <w:t>, the upstream AFGSOV passes the leak test.</w:t>
      </w:r>
      <w:r w:rsidR="006974E1" w:rsidRPr="006974E1">
        <w:t xml:space="preserve"> </w:t>
      </w:r>
    </w:p>
    <w:p w14:paraId="65D6081E" w14:textId="70532B58" w:rsidR="006974E1" w:rsidRDefault="006974E1" w:rsidP="006974E1">
      <w:pPr>
        <w:pStyle w:val="ListParagraph"/>
        <w:numPr>
          <w:ilvl w:val="0"/>
          <w:numId w:val="14"/>
        </w:numPr>
        <w:spacing w:after="29"/>
      </w:pPr>
      <w:r w:rsidRPr="006E48F2">
        <w:t xml:space="preserve">With the boiler </w:t>
      </w:r>
      <w:proofErr w:type="gramStart"/>
      <w:r w:rsidRPr="006E48F2">
        <w:t>off line</w:t>
      </w:r>
      <w:proofErr w:type="gramEnd"/>
      <w:r w:rsidRPr="006E48F2">
        <w:t>, close the manual lockable valve on the vent line and the manual valve in the main gas line downstream of the second AFGSOV.</w:t>
      </w:r>
    </w:p>
    <w:tbl>
      <w:tblPr>
        <w:tblStyle w:val="TableGrid0"/>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035"/>
      </w:tblGrid>
      <w:tr w:rsidR="006D583E" w14:paraId="73F4F22D" w14:textId="77777777" w:rsidTr="000772E7">
        <w:tc>
          <w:tcPr>
            <w:tcW w:w="5035" w:type="dxa"/>
            <w:shd w:val="clear" w:color="auto" w:fill="E7E6E6" w:themeFill="background2"/>
          </w:tcPr>
          <w:p w14:paraId="74CB8982" w14:textId="77777777" w:rsidR="006D583E" w:rsidRDefault="006D583E" w:rsidP="000772E7">
            <w:r w:rsidRPr="00A14397">
              <w:rPr>
                <w:szCs w:val="24"/>
              </w:rPr>
              <w:lastRenderedPageBreak/>
              <w:t>$</w:t>
            </w:r>
            <w:proofErr w:type="spellStart"/>
            <w:r w:rsidRPr="00A14397">
              <w:rPr>
                <w:szCs w:val="24"/>
              </w:rPr>
              <w:t>va_loc</w:t>
            </w:r>
            <w:proofErr w:type="spellEnd"/>
            <w:r w:rsidRPr="00A14397">
              <w:rPr>
                <w:szCs w:val="24"/>
              </w:rPr>
              <w:t>$</w:t>
            </w:r>
          </w:p>
        </w:tc>
        <w:tc>
          <w:tcPr>
            <w:tcW w:w="5035" w:type="dxa"/>
            <w:shd w:val="clear" w:color="auto" w:fill="E7E6E6" w:themeFill="background2"/>
          </w:tcPr>
          <w:p w14:paraId="3F672B4D"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67F9CA1C" w14:textId="77777777" w:rsidR="006D583E" w:rsidRPr="006E48F2" w:rsidRDefault="006D583E" w:rsidP="006D583E">
      <w:pPr>
        <w:spacing w:after="43"/>
      </w:pPr>
    </w:p>
    <w:p w14:paraId="63D97BFB" w14:textId="77777777" w:rsidR="00E1055A" w:rsidRPr="006E48F2" w:rsidRDefault="000501D5" w:rsidP="00157461">
      <w:pPr>
        <w:spacing w:after="14" w:line="249" w:lineRule="auto"/>
        <w:ind w:left="0" w:firstLine="0"/>
        <w:rPr>
          <w:b/>
          <w:bCs/>
        </w:rPr>
      </w:pPr>
      <w:r w:rsidRPr="006E48F2">
        <w:rPr>
          <w:b/>
          <w:bCs/>
          <w:u w:val="single" w:color="000000"/>
        </w:rPr>
        <w:t>Downstream AFGSOV Leak Test</w:t>
      </w:r>
      <w:r w:rsidRPr="006E48F2">
        <w:rPr>
          <w:b/>
          <w:bCs/>
        </w:rPr>
        <w:t xml:space="preserve"> </w:t>
      </w:r>
    </w:p>
    <w:p w14:paraId="297647E4" w14:textId="77777777" w:rsidR="00E1055A" w:rsidRPr="006E48F2" w:rsidRDefault="000501D5" w:rsidP="009C0CB1">
      <w:pPr>
        <w:pStyle w:val="ListParagraph"/>
        <w:numPr>
          <w:ilvl w:val="0"/>
          <w:numId w:val="15"/>
        </w:numPr>
        <w:spacing w:after="84" w:line="240" w:lineRule="auto"/>
      </w:pPr>
      <w:r w:rsidRPr="006E48F2">
        <w:t>Connect flexible tubing to the test port on the main gas line downstream of the second AFGSOV and place the open end of the tubing approximately ¼ inch deep in a cup of water.</w:t>
      </w:r>
    </w:p>
    <w:p w14:paraId="39B0CB66" w14:textId="0523F9DC" w:rsidR="00E1055A" w:rsidRPr="006E48F2" w:rsidRDefault="000501D5" w:rsidP="009C0CB1">
      <w:pPr>
        <w:pStyle w:val="ListParagraph"/>
        <w:numPr>
          <w:ilvl w:val="0"/>
          <w:numId w:val="15"/>
        </w:numPr>
        <w:spacing w:after="46"/>
      </w:pPr>
      <w:r w:rsidRPr="006E48F2">
        <w:t xml:space="preserve">Pressurize the space between the two AFGSOV’s to approximately the normal gas pressure by using an air pump with pressure </w:t>
      </w:r>
      <w:r w:rsidR="00B11F60" w:rsidRPr="006E48F2">
        <w:t>Gauge</w:t>
      </w:r>
      <w:r w:rsidRPr="006E48F2">
        <w:t xml:space="preserve"> connected to the test port between the two AFGSOV’s.</w:t>
      </w:r>
    </w:p>
    <w:p w14:paraId="4E77CC2A" w14:textId="77777777" w:rsidR="00E1055A" w:rsidRPr="006E48F2" w:rsidRDefault="000501D5" w:rsidP="009C0CB1">
      <w:pPr>
        <w:pStyle w:val="ListParagraph"/>
        <w:numPr>
          <w:ilvl w:val="0"/>
          <w:numId w:val="15"/>
        </w:numPr>
        <w:spacing w:after="27"/>
      </w:pPr>
      <w:r w:rsidRPr="006E48F2">
        <w:t>Open the test port valve and observe for bubbles in the water. If there are no bubbles in two minutes, the downstream AFGSOV passes the leak test.</w:t>
      </w:r>
    </w:p>
    <w:p w14:paraId="64E0455E" w14:textId="5C916051" w:rsidR="00E1055A" w:rsidRPr="006E48F2" w:rsidRDefault="00E1055A" w:rsidP="00157461">
      <w:pPr>
        <w:spacing w:after="57" w:line="259" w:lineRule="auto"/>
        <w:ind w:left="0" w:firstLine="0"/>
      </w:pPr>
    </w:p>
    <w:p w14:paraId="5028DFF6" w14:textId="77777777" w:rsidR="00F15B12" w:rsidRPr="006E48F2" w:rsidRDefault="00F15B12" w:rsidP="00F15B12">
      <w:pPr>
        <w:pBdr>
          <w:top w:val="single" w:sz="18" w:space="1" w:color="auto"/>
        </w:pBdr>
        <w:spacing w:after="57" w:line="259" w:lineRule="auto"/>
        <w:ind w:left="0" w:firstLine="0"/>
      </w:pPr>
    </w:p>
    <w:tbl>
      <w:tblPr>
        <w:tblStyle w:val="TableGrid"/>
        <w:tblW w:w="8388" w:type="dxa"/>
        <w:jc w:val="center"/>
        <w:tblInd w:w="0" w:type="dxa"/>
        <w:tblCellMar>
          <w:top w:w="14" w:type="dxa"/>
          <w:left w:w="108" w:type="dxa"/>
          <w:right w:w="115" w:type="dxa"/>
        </w:tblCellMar>
        <w:tblLook w:val="04A0" w:firstRow="1" w:lastRow="0" w:firstColumn="1" w:lastColumn="0" w:noHBand="0" w:noVBand="1"/>
      </w:tblPr>
      <w:tblGrid>
        <w:gridCol w:w="5632"/>
        <w:gridCol w:w="2756"/>
      </w:tblGrid>
      <w:tr w:rsidR="00E1055A" w:rsidRPr="006E48F2" w14:paraId="1102E4A6" w14:textId="77777777" w:rsidTr="006974E1">
        <w:trPr>
          <w:trHeight w:val="286"/>
          <w:jc w:val="center"/>
        </w:trPr>
        <w:tc>
          <w:tcPr>
            <w:tcW w:w="5632" w:type="dxa"/>
            <w:tcBorders>
              <w:top w:val="single" w:sz="4" w:space="0" w:color="000000"/>
              <w:left w:val="single" w:sz="4" w:space="0" w:color="000000"/>
              <w:bottom w:val="single" w:sz="4" w:space="0" w:color="000000"/>
              <w:right w:val="single" w:sz="4" w:space="0" w:color="000000"/>
            </w:tcBorders>
          </w:tcPr>
          <w:p w14:paraId="0AD20663" w14:textId="77777777" w:rsidR="00E1055A" w:rsidRPr="006E48F2" w:rsidRDefault="000501D5" w:rsidP="00157461">
            <w:pPr>
              <w:spacing w:after="0" w:line="259" w:lineRule="auto"/>
              <w:ind w:left="0" w:firstLine="0"/>
              <w:jc w:val="center"/>
            </w:pPr>
            <w:r w:rsidRPr="006E48F2">
              <w:rPr>
                <w:b/>
              </w:rPr>
              <w:t xml:space="preserve">Result </w:t>
            </w:r>
          </w:p>
        </w:tc>
        <w:tc>
          <w:tcPr>
            <w:tcW w:w="2756" w:type="dxa"/>
            <w:tcBorders>
              <w:top w:val="single" w:sz="4" w:space="0" w:color="000000"/>
              <w:left w:val="single" w:sz="4" w:space="0" w:color="000000"/>
              <w:bottom w:val="single" w:sz="4" w:space="0" w:color="000000"/>
              <w:right w:val="single" w:sz="4" w:space="0" w:color="000000"/>
            </w:tcBorders>
          </w:tcPr>
          <w:p w14:paraId="364BB245" w14:textId="77777777" w:rsidR="00E1055A" w:rsidRPr="006E48F2" w:rsidRDefault="000501D5" w:rsidP="00157461">
            <w:pPr>
              <w:spacing w:after="0" w:line="259" w:lineRule="auto"/>
              <w:ind w:left="0" w:firstLine="0"/>
              <w:jc w:val="center"/>
            </w:pPr>
            <w:r w:rsidRPr="006E48F2">
              <w:rPr>
                <w:b/>
              </w:rPr>
              <w:t xml:space="preserve">Y/N </w:t>
            </w:r>
          </w:p>
        </w:tc>
      </w:tr>
      <w:tr w:rsidR="00E1055A" w:rsidRPr="006E48F2" w14:paraId="60397C7D" w14:textId="77777777" w:rsidTr="006974E1">
        <w:trPr>
          <w:trHeight w:val="288"/>
          <w:jc w:val="center"/>
        </w:trPr>
        <w:tc>
          <w:tcPr>
            <w:tcW w:w="5632" w:type="dxa"/>
            <w:tcBorders>
              <w:top w:val="single" w:sz="4" w:space="0" w:color="000000"/>
              <w:left w:val="single" w:sz="4" w:space="0" w:color="000000"/>
              <w:bottom w:val="single" w:sz="4" w:space="0" w:color="000000"/>
              <w:right w:val="single" w:sz="4" w:space="0" w:color="000000"/>
            </w:tcBorders>
          </w:tcPr>
          <w:p w14:paraId="370A7724" w14:textId="4489A50F" w:rsidR="00E1055A" w:rsidRPr="006E48F2" w:rsidRDefault="000501D5" w:rsidP="00157461">
            <w:pPr>
              <w:spacing w:after="0" w:line="259" w:lineRule="auto"/>
              <w:ind w:left="0" w:firstLine="0"/>
            </w:pPr>
            <w:r w:rsidRPr="006E48F2">
              <w:t xml:space="preserve">Correct Installation? </w:t>
            </w:r>
            <w:r w:rsidR="006974E1" w:rsidRPr="00F53BB2">
              <w:t>Is LOOP Valve and test port in place?</w:t>
            </w:r>
          </w:p>
        </w:tc>
        <w:tc>
          <w:tcPr>
            <w:tcW w:w="2756" w:type="dxa"/>
            <w:tcBorders>
              <w:top w:val="single" w:sz="4" w:space="0" w:color="000000"/>
              <w:left w:val="single" w:sz="4" w:space="0" w:color="000000"/>
              <w:bottom w:val="single" w:sz="4" w:space="0" w:color="000000"/>
              <w:right w:val="single" w:sz="4" w:space="0" w:color="000000"/>
            </w:tcBorders>
          </w:tcPr>
          <w:p w14:paraId="27897AD1" w14:textId="03BCDD26" w:rsidR="00E1055A" w:rsidRPr="006E48F2" w:rsidRDefault="00A54B10" w:rsidP="00425A01">
            <w:pPr>
              <w:jc w:val="center"/>
            </w:pPr>
            <w:r w:rsidRPr="00A54B10">
              <w:t>$afgsov_afgsvv_result_1$</w:t>
            </w:r>
          </w:p>
        </w:tc>
      </w:tr>
      <w:tr w:rsidR="00E1055A" w:rsidRPr="006E48F2" w14:paraId="42087CFB" w14:textId="77777777" w:rsidTr="006974E1">
        <w:trPr>
          <w:trHeight w:val="286"/>
          <w:jc w:val="center"/>
        </w:trPr>
        <w:tc>
          <w:tcPr>
            <w:tcW w:w="5632" w:type="dxa"/>
            <w:tcBorders>
              <w:top w:val="single" w:sz="4" w:space="0" w:color="000000"/>
              <w:left w:val="single" w:sz="4" w:space="0" w:color="000000"/>
              <w:bottom w:val="single" w:sz="4" w:space="0" w:color="000000"/>
              <w:right w:val="single" w:sz="4" w:space="0" w:color="000000"/>
            </w:tcBorders>
          </w:tcPr>
          <w:p w14:paraId="1869BC14" w14:textId="77777777" w:rsidR="00E1055A" w:rsidRPr="006E48F2" w:rsidRDefault="000501D5" w:rsidP="00157461">
            <w:pPr>
              <w:spacing w:after="0" w:line="259" w:lineRule="auto"/>
              <w:ind w:left="0" w:firstLine="0"/>
            </w:pPr>
            <w:r w:rsidRPr="006E48F2">
              <w:t xml:space="preserve">Did upstream AFGSOV leak? </w:t>
            </w:r>
          </w:p>
        </w:tc>
        <w:tc>
          <w:tcPr>
            <w:tcW w:w="2756" w:type="dxa"/>
            <w:tcBorders>
              <w:top w:val="single" w:sz="4" w:space="0" w:color="000000"/>
              <w:left w:val="single" w:sz="4" w:space="0" w:color="000000"/>
              <w:bottom w:val="single" w:sz="4" w:space="0" w:color="000000"/>
              <w:right w:val="single" w:sz="4" w:space="0" w:color="000000"/>
            </w:tcBorders>
          </w:tcPr>
          <w:p w14:paraId="2B60F7A0" w14:textId="1E050897" w:rsidR="00E1055A" w:rsidRPr="006E48F2" w:rsidRDefault="00A54B10" w:rsidP="00425A01">
            <w:pPr>
              <w:jc w:val="center"/>
            </w:pPr>
            <w:r w:rsidRPr="00A54B10">
              <w:t>$afgsov_afgsvv_result_</w:t>
            </w:r>
            <w:r>
              <w:t>2</w:t>
            </w:r>
            <w:r w:rsidRPr="00A54B10">
              <w:t>$</w:t>
            </w:r>
          </w:p>
        </w:tc>
      </w:tr>
      <w:tr w:rsidR="00E1055A" w:rsidRPr="006E48F2" w14:paraId="2212CDC3" w14:textId="77777777" w:rsidTr="006974E1">
        <w:trPr>
          <w:trHeight w:val="286"/>
          <w:jc w:val="center"/>
        </w:trPr>
        <w:tc>
          <w:tcPr>
            <w:tcW w:w="5632" w:type="dxa"/>
            <w:tcBorders>
              <w:top w:val="single" w:sz="4" w:space="0" w:color="000000"/>
              <w:left w:val="single" w:sz="4" w:space="0" w:color="000000"/>
              <w:bottom w:val="single" w:sz="4" w:space="0" w:color="000000"/>
              <w:right w:val="single" w:sz="4" w:space="0" w:color="000000"/>
            </w:tcBorders>
          </w:tcPr>
          <w:p w14:paraId="5AAF8A70" w14:textId="77777777" w:rsidR="00E1055A" w:rsidRPr="006E48F2" w:rsidRDefault="000501D5" w:rsidP="00157461">
            <w:pPr>
              <w:spacing w:after="0" w:line="259" w:lineRule="auto"/>
              <w:ind w:left="0" w:firstLine="0"/>
            </w:pPr>
            <w:r w:rsidRPr="006E48F2">
              <w:t xml:space="preserve">Did downstream AFGSOV leak? </w:t>
            </w:r>
          </w:p>
        </w:tc>
        <w:tc>
          <w:tcPr>
            <w:tcW w:w="2756" w:type="dxa"/>
            <w:tcBorders>
              <w:top w:val="single" w:sz="4" w:space="0" w:color="000000"/>
              <w:left w:val="single" w:sz="4" w:space="0" w:color="000000"/>
              <w:bottom w:val="single" w:sz="4" w:space="0" w:color="000000"/>
              <w:right w:val="single" w:sz="4" w:space="0" w:color="000000"/>
            </w:tcBorders>
          </w:tcPr>
          <w:p w14:paraId="1B5EE20D" w14:textId="5D1B30C5" w:rsidR="00E1055A" w:rsidRPr="006E48F2" w:rsidRDefault="00A54B10" w:rsidP="00425A01">
            <w:pPr>
              <w:jc w:val="center"/>
            </w:pPr>
            <w:r w:rsidRPr="00A54B10">
              <w:t>$afgsov_afgsvv_result_</w:t>
            </w:r>
            <w:r>
              <w:t>3</w:t>
            </w:r>
            <w:r w:rsidRPr="00A54B10">
              <w:t>$</w:t>
            </w:r>
          </w:p>
        </w:tc>
      </w:tr>
      <w:tr w:rsidR="00E1055A" w:rsidRPr="006E48F2" w14:paraId="49B0894C" w14:textId="77777777" w:rsidTr="006974E1">
        <w:trPr>
          <w:trHeight w:val="286"/>
          <w:jc w:val="center"/>
        </w:trPr>
        <w:tc>
          <w:tcPr>
            <w:tcW w:w="5632" w:type="dxa"/>
            <w:tcBorders>
              <w:top w:val="single" w:sz="4" w:space="0" w:color="000000"/>
              <w:left w:val="single" w:sz="4" w:space="0" w:color="000000"/>
              <w:bottom w:val="single" w:sz="4" w:space="0" w:color="000000"/>
              <w:right w:val="single" w:sz="4" w:space="0" w:color="000000"/>
            </w:tcBorders>
          </w:tcPr>
          <w:p w14:paraId="466C7ECB" w14:textId="77777777" w:rsidR="00E1055A" w:rsidRPr="006E48F2" w:rsidRDefault="000501D5" w:rsidP="00157461">
            <w:pPr>
              <w:spacing w:after="0" w:line="259" w:lineRule="auto"/>
              <w:ind w:left="0" w:firstLine="0"/>
            </w:pPr>
            <w:r w:rsidRPr="006E48F2">
              <w:t xml:space="preserve">Did AFGSVV leak? </w:t>
            </w:r>
          </w:p>
        </w:tc>
        <w:tc>
          <w:tcPr>
            <w:tcW w:w="2756" w:type="dxa"/>
            <w:tcBorders>
              <w:top w:val="single" w:sz="4" w:space="0" w:color="000000"/>
              <w:left w:val="single" w:sz="4" w:space="0" w:color="000000"/>
              <w:bottom w:val="single" w:sz="4" w:space="0" w:color="000000"/>
              <w:right w:val="single" w:sz="4" w:space="0" w:color="000000"/>
            </w:tcBorders>
          </w:tcPr>
          <w:p w14:paraId="4B48FA20" w14:textId="48C611E7" w:rsidR="00E1055A" w:rsidRPr="006E48F2" w:rsidRDefault="00A54B10" w:rsidP="00425A01">
            <w:pPr>
              <w:jc w:val="center"/>
            </w:pPr>
            <w:r w:rsidRPr="00A54B10">
              <w:t>$afgsov_afgsvv_result_</w:t>
            </w:r>
            <w:r>
              <w:t>4</w:t>
            </w:r>
            <w:r w:rsidRPr="00A54B10">
              <w:t>$</w:t>
            </w:r>
          </w:p>
        </w:tc>
      </w:tr>
      <w:tr w:rsidR="00E1055A" w:rsidRPr="006E48F2" w14:paraId="3FFC192F" w14:textId="77777777" w:rsidTr="006974E1">
        <w:trPr>
          <w:trHeight w:val="286"/>
          <w:jc w:val="center"/>
        </w:trPr>
        <w:tc>
          <w:tcPr>
            <w:tcW w:w="5632" w:type="dxa"/>
            <w:tcBorders>
              <w:top w:val="single" w:sz="4" w:space="0" w:color="000000"/>
              <w:left w:val="single" w:sz="4" w:space="0" w:color="000000"/>
              <w:bottom w:val="single" w:sz="4" w:space="0" w:color="000000"/>
              <w:right w:val="single" w:sz="4" w:space="0" w:color="000000"/>
            </w:tcBorders>
          </w:tcPr>
          <w:p w14:paraId="14900320" w14:textId="201AF9A4" w:rsidR="00E1055A" w:rsidRPr="006E48F2" w:rsidRDefault="000501D5" w:rsidP="00157461">
            <w:pPr>
              <w:spacing w:after="0" w:line="259" w:lineRule="auto"/>
              <w:ind w:left="0" w:firstLine="0"/>
            </w:pPr>
            <w:r w:rsidRPr="006E48F2">
              <w:t>Did AFGSVV open with boiler off</w:t>
            </w:r>
            <w:r w:rsidR="009C770B" w:rsidRPr="006E48F2">
              <w:t>?</w:t>
            </w:r>
          </w:p>
        </w:tc>
        <w:tc>
          <w:tcPr>
            <w:tcW w:w="2756" w:type="dxa"/>
            <w:tcBorders>
              <w:top w:val="single" w:sz="4" w:space="0" w:color="000000"/>
              <w:left w:val="single" w:sz="4" w:space="0" w:color="000000"/>
              <w:bottom w:val="single" w:sz="4" w:space="0" w:color="000000"/>
              <w:right w:val="single" w:sz="4" w:space="0" w:color="000000"/>
            </w:tcBorders>
          </w:tcPr>
          <w:p w14:paraId="73D4A648" w14:textId="3CB10F66" w:rsidR="00E1055A" w:rsidRPr="006E48F2" w:rsidRDefault="00A54B10" w:rsidP="00425A01">
            <w:pPr>
              <w:jc w:val="center"/>
            </w:pPr>
            <w:r w:rsidRPr="00A54B10">
              <w:t>$afgsov_afgsvv_result_</w:t>
            </w:r>
            <w:r>
              <w:t>5</w:t>
            </w:r>
            <w:r w:rsidRPr="00A54B10">
              <w:t>$</w:t>
            </w:r>
          </w:p>
        </w:tc>
      </w:tr>
    </w:tbl>
    <w:p w14:paraId="455EF1D2" w14:textId="1BD59880" w:rsidR="00E1055A" w:rsidRPr="006E48F2" w:rsidRDefault="00E1055A" w:rsidP="00157461">
      <w:pPr>
        <w:spacing w:after="61" w:line="259" w:lineRule="auto"/>
        <w:ind w:left="0" w:firstLine="0"/>
      </w:pPr>
    </w:p>
    <w:p w14:paraId="6C482596" w14:textId="77777777" w:rsidR="00F15B12" w:rsidRPr="006E48F2" w:rsidRDefault="00F15B12" w:rsidP="00F15B12">
      <w:pPr>
        <w:pBdr>
          <w:top w:val="single" w:sz="18" w:space="1" w:color="auto"/>
        </w:pBdr>
        <w:spacing w:after="61" w:line="259" w:lineRule="auto"/>
        <w:ind w:left="0" w:firstLine="0"/>
      </w:pPr>
    </w:p>
    <w:p w14:paraId="666FE5A5" w14:textId="725943C0" w:rsidR="005632F5" w:rsidRPr="006E48F2" w:rsidRDefault="005632F5" w:rsidP="00157461">
      <w:pPr>
        <w:ind w:left="0" w:firstLine="0"/>
        <w:rPr>
          <w:b/>
        </w:rPr>
      </w:pPr>
      <w:r w:rsidRPr="006E48F2">
        <w:rPr>
          <w:b/>
        </w:rPr>
        <w:t>Did the device fail or pass the 3 Question Criteria (section 1.3.1)?</w:t>
      </w:r>
      <w:r w:rsidR="00A54B10">
        <w:rPr>
          <w:b/>
        </w:rPr>
        <w:t xml:space="preserve">  </w:t>
      </w:r>
      <w:r w:rsidR="007F4B3E">
        <w:rPr>
          <w:b/>
        </w:rPr>
        <w:t>[</w:t>
      </w:r>
      <w:r w:rsidR="00A54B10" w:rsidRPr="00A54B10">
        <w:rPr>
          <w:b/>
        </w:rPr>
        <w:t>$</w:t>
      </w:r>
      <w:proofErr w:type="spellStart"/>
      <w:r w:rsidR="00A54B10" w:rsidRPr="00A54B10">
        <w:rPr>
          <w:b/>
        </w:rPr>
        <w:t>afgsov_afgsvv_result_status</w:t>
      </w:r>
      <w:proofErr w:type="spellEnd"/>
      <w:r w:rsidR="00A54B10" w:rsidRPr="00A54B10">
        <w:rPr>
          <w:b/>
        </w:rPr>
        <w:t>$</w:t>
      </w:r>
      <w:r w:rsidR="007F4B3E">
        <w:rPr>
          <w:b/>
        </w:rPr>
        <w:t>]</w:t>
      </w:r>
    </w:p>
    <w:p w14:paraId="20BD409C" w14:textId="77777777" w:rsidR="000772E7" w:rsidRPr="00B25CE3" w:rsidRDefault="000772E7" w:rsidP="000772E7">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73F31745" w14:textId="77777777" w:rsidR="00767C8E" w:rsidRPr="006E48F2" w:rsidRDefault="00767C8E" w:rsidP="00157461">
      <w:pPr>
        <w:ind w:left="0" w:firstLine="0"/>
      </w:pPr>
    </w:p>
    <w:p w14:paraId="4FD0A0E2" w14:textId="77777777" w:rsidR="00767C8E" w:rsidRPr="006E48F2" w:rsidRDefault="00767C8E" w:rsidP="00157461">
      <w:pPr>
        <w:ind w:left="0" w:firstLine="0"/>
      </w:pPr>
    </w:p>
    <w:p w14:paraId="11B8F0D2" w14:textId="77777777" w:rsidR="00767C8E" w:rsidRPr="006E48F2" w:rsidRDefault="00767C8E" w:rsidP="00157461">
      <w:pPr>
        <w:ind w:left="0" w:firstLine="0"/>
      </w:pPr>
    </w:p>
    <w:p w14:paraId="7EFB5F48" w14:textId="77777777" w:rsidR="00767C8E" w:rsidRPr="006E48F2" w:rsidRDefault="00767C8E" w:rsidP="00157461">
      <w:pPr>
        <w:ind w:left="0" w:firstLine="0"/>
      </w:pPr>
    </w:p>
    <w:p w14:paraId="0C8359CD" w14:textId="77777777" w:rsidR="00767C8E" w:rsidRPr="006E48F2" w:rsidRDefault="00767C8E" w:rsidP="00157461">
      <w:pPr>
        <w:ind w:left="0" w:firstLine="0"/>
      </w:pPr>
    </w:p>
    <w:p w14:paraId="2618BEB4" w14:textId="77777777" w:rsidR="00767C8E" w:rsidRPr="006E48F2" w:rsidRDefault="00767C8E" w:rsidP="00157461">
      <w:pPr>
        <w:ind w:left="0" w:firstLine="0"/>
      </w:pPr>
    </w:p>
    <w:p w14:paraId="1E58BFD5" w14:textId="77777777" w:rsidR="00767C8E" w:rsidRPr="006E48F2" w:rsidRDefault="00767C8E" w:rsidP="00157461">
      <w:pPr>
        <w:ind w:left="0" w:firstLine="0"/>
      </w:pPr>
    </w:p>
    <w:p w14:paraId="4DC409F2" w14:textId="77777777" w:rsidR="00767C8E" w:rsidRPr="006E48F2" w:rsidRDefault="00767C8E" w:rsidP="00157461">
      <w:pPr>
        <w:ind w:left="0" w:firstLine="0"/>
      </w:pPr>
    </w:p>
    <w:p w14:paraId="74BE7243" w14:textId="77777777" w:rsidR="00767C8E" w:rsidRPr="006E48F2" w:rsidRDefault="00767C8E" w:rsidP="00157461">
      <w:pPr>
        <w:ind w:left="0" w:firstLine="0"/>
      </w:pPr>
    </w:p>
    <w:p w14:paraId="49325D04" w14:textId="77777777" w:rsidR="00767C8E" w:rsidRPr="006E48F2" w:rsidRDefault="00767C8E" w:rsidP="00157461">
      <w:pPr>
        <w:ind w:left="0" w:firstLine="0"/>
      </w:pPr>
    </w:p>
    <w:p w14:paraId="2C2732DA" w14:textId="77777777" w:rsidR="00767C8E" w:rsidRPr="006E48F2" w:rsidRDefault="00767C8E" w:rsidP="00157461">
      <w:pPr>
        <w:ind w:left="0" w:firstLine="0"/>
      </w:pPr>
    </w:p>
    <w:p w14:paraId="76D6AB36" w14:textId="77777777" w:rsidR="00767C8E" w:rsidRPr="006E48F2" w:rsidRDefault="00767C8E" w:rsidP="00157461">
      <w:pPr>
        <w:ind w:left="0" w:firstLine="0"/>
      </w:pPr>
    </w:p>
    <w:p w14:paraId="2473248A" w14:textId="77777777" w:rsidR="00767C8E" w:rsidRPr="006E48F2" w:rsidRDefault="00767C8E" w:rsidP="00157461">
      <w:pPr>
        <w:ind w:left="0" w:firstLine="0"/>
      </w:pPr>
    </w:p>
    <w:p w14:paraId="704D8797" w14:textId="77777777" w:rsidR="00767C8E" w:rsidRPr="006E48F2" w:rsidRDefault="00767C8E" w:rsidP="00157461">
      <w:pPr>
        <w:ind w:left="0" w:firstLine="0"/>
      </w:pPr>
    </w:p>
    <w:p w14:paraId="6957944E" w14:textId="77777777" w:rsidR="00767C8E" w:rsidRPr="006E48F2" w:rsidRDefault="00767C8E" w:rsidP="00157461">
      <w:pPr>
        <w:ind w:left="0" w:firstLine="0"/>
      </w:pPr>
    </w:p>
    <w:p w14:paraId="5FE15644" w14:textId="77777777" w:rsidR="00767C8E" w:rsidRPr="006E48F2" w:rsidRDefault="00767C8E" w:rsidP="00157461">
      <w:pPr>
        <w:ind w:left="0" w:firstLine="0"/>
      </w:pPr>
    </w:p>
    <w:p w14:paraId="62B7580D" w14:textId="77777777" w:rsidR="00767C8E" w:rsidRPr="006E48F2" w:rsidRDefault="00767C8E" w:rsidP="00157461">
      <w:pPr>
        <w:ind w:left="0" w:firstLine="0"/>
      </w:pPr>
    </w:p>
    <w:p w14:paraId="2EB9D366" w14:textId="79316DE6" w:rsidR="006974E1" w:rsidRDefault="006974E1">
      <w:pPr>
        <w:spacing w:after="160" w:line="259" w:lineRule="auto"/>
        <w:ind w:left="0" w:firstLine="0"/>
      </w:pPr>
      <w:r>
        <w:br w:type="page"/>
      </w:r>
    </w:p>
    <w:tbl>
      <w:tblPr>
        <w:tblStyle w:val="TableGrid0"/>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035"/>
      </w:tblGrid>
      <w:tr w:rsidR="006D583E" w14:paraId="15F24A57" w14:textId="77777777" w:rsidTr="000772E7">
        <w:tc>
          <w:tcPr>
            <w:tcW w:w="5035" w:type="dxa"/>
            <w:shd w:val="clear" w:color="auto" w:fill="E7E6E6" w:themeFill="background2"/>
          </w:tcPr>
          <w:p w14:paraId="396B3CA6" w14:textId="77777777" w:rsidR="006D583E" w:rsidRDefault="006D583E" w:rsidP="000772E7">
            <w:r w:rsidRPr="00A14397">
              <w:rPr>
                <w:szCs w:val="24"/>
              </w:rPr>
              <w:lastRenderedPageBreak/>
              <w:t>$</w:t>
            </w:r>
            <w:proofErr w:type="spellStart"/>
            <w:r w:rsidRPr="00A14397">
              <w:rPr>
                <w:szCs w:val="24"/>
              </w:rPr>
              <w:t>va_loc</w:t>
            </w:r>
            <w:proofErr w:type="spellEnd"/>
            <w:r w:rsidRPr="00A14397">
              <w:rPr>
                <w:szCs w:val="24"/>
              </w:rPr>
              <w:t>$</w:t>
            </w:r>
          </w:p>
        </w:tc>
        <w:tc>
          <w:tcPr>
            <w:tcW w:w="5035" w:type="dxa"/>
            <w:shd w:val="clear" w:color="auto" w:fill="E7E6E6" w:themeFill="background2"/>
          </w:tcPr>
          <w:p w14:paraId="62028697"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37D80DB6" w14:textId="77777777" w:rsidR="00D44DA8" w:rsidRDefault="00D44DA8" w:rsidP="00425A01">
      <w:pPr>
        <w:pStyle w:val="Heading1"/>
      </w:pPr>
    </w:p>
    <w:p w14:paraId="483271AB" w14:textId="68BF43CD" w:rsidR="00470195" w:rsidRPr="006E48F2" w:rsidRDefault="006C51C2" w:rsidP="00425A01">
      <w:pPr>
        <w:pStyle w:val="Heading1"/>
      </w:pPr>
      <w:bookmarkStart w:id="14" w:name="_Toc164750212"/>
      <w:r>
        <w:t>1</w:t>
      </w:r>
      <w:r w:rsidR="00133854">
        <w:t>0</w:t>
      </w:r>
      <w:r w:rsidR="00F15B12" w:rsidRPr="006E48F2">
        <w:t xml:space="preserve">. </w:t>
      </w:r>
      <w:r w:rsidR="000501D5" w:rsidRPr="006E48F2">
        <w:t xml:space="preserve">Automatic Pilot Fuel Gas Shutoff Valves </w:t>
      </w:r>
      <w:r w:rsidR="007456BB" w:rsidRPr="006E48F2">
        <w:t>&amp;</w:t>
      </w:r>
      <w:r w:rsidR="000501D5" w:rsidRPr="006E48F2">
        <w:t xml:space="preserve"> Automatic Pilot Fuel Gas Solenoid Vent Valve Seat Leakage</w:t>
      </w:r>
      <w:r w:rsidR="004E514D" w:rsidRPr="006E48F2">
        <w:t xml:space="preserve"> [</w:t>
      </w:r>
      <w:r w:rsidR="00502B44" w:rsidRPr="00502B44">
        <w:t>$</w:t>
      </w:r>
      <w:proofErr w:type="spellStart"/>
      <w:r w:rsidR="00502B44" w:rsidRPr="00502B44">
        <w:t>apfgsov_apfgsvv_result_status</w:t>
      </w:r>
      <w:proofErr w:type="spellEnd"/>
      <w:r w:rsidR="00502B44" w:rsidRPr="00502B44">
        <w:t>$</w:t>
      </w:r>
      <w:r w:rsidR="004E514D" w:rsidRPr="006E48F2">
        <w:t>]</w:t>
      </w:r>
      <w:bookmarkEnd w:id="14"/>
    </w:p>
    <w:p w14:paraId="29EFC061" w14:textId="523F7F9E" w:rsidR="00E1055A" w:rsidRPr="006E48F2" w:rsidRDefault="000501D5" w:rsidP="00425A01">
      <w:r w:rsidRPr="006E48F2">
        <w:t xml:space="preserve">(APFGSOV &amp; APFGSVV) – Pilot Line </w:t>
      </w:r>
    </w:p>
    <w:p w14:paraId="690FA9B6" w14:textId="77777777" w:rsidR="00470195" w:rsidRPr="006E48F2" w:rsidRDefault="00470195" w:rsidP="00470195"/>
    <w:tbl>
      <w:tblPr>
        <w:tblStyle w:val="TableGrid"/>
        <w:tblW w:w="6639" w:type="dxa"/>
        <w:jc w:val="center"/>
        <w:tblInd w:w="0" w:type="dxa"/>
        <w:tblCellMar>
          <w:top w:w="5" w:type="dxa"/>
          <w:left w:w="5" w:type="dxa"/>
          <w:right w:w="5" w:type="dxa"/>
        </w:tblCellMar>
        <w:tblLook w:val="04A0" w:firstRow="1" w:lastRow="0" w:firstColumn="1" w:lastColumn="0" w:noHBand="0" w:noVBand="1"/>
      </w:tblPr>
      <w:tblGrid>
        <w:gridCol w:w="1104"/>
        <w:gridCol w:w="3223"/>
        <w:gridCol w:w="3236"/>
      </w:tblGrid>
      <w:tr w:rsidR="00E1055A" w:rsidRPr="006E48F2" w14:paraId="34AE2D89" w14:textId="77777777" w:rsidTr="006140A1">
        <w:trPr>
          <w:trHeight w:val="288"/>
          <w:jc w:val="center"/>
        </w:trPr>
        <w:tc>
          <w:tcPr>
            <w:tcW w:w="1875" w:type="dxa"/>
            <w:tcBorders>
              <w:top w:val="single" w:sz="4" w:space="0" w:color="000000"/>
              <w:left w:val="single" w:sz="4" w:space="0" w:color="000000"/>
              <w:bottom w:val="single" w:sz="4" w:space="0" w:color="000000"/>
              <w:right w:val="single" w:sz="4" w:space="0" w:color="000000"/>
            </w:tcBorders>
          </w:tcPr>
          <w:p w14:paraId="6DB41849" w14:textId="77777777" w:rsidR="00E1055A" w:rsidRPr="006E48F2" w:rsidRDefault="000501D5" w:rsidP="00157461">
            <w:pPr>
              <w:spacing w:after="0" w:line="259" w:lineRule="auto"/>
              <w:ind w:left="0" w:firstLine="0"/>
              <w:jc w:val="center"/>
            </w:pPr>
            <w:r w:rsidRPr="006E48F2">
              <w:rPr>
                <w:b/>
              </w:rPr>
              <w:t xml:space="preserve">Item </w:t>
            </w:r>
          </w:p>
        </w:tc>
        <w:tc>
          <w:tcPr>
            <w:tcW w:w="1752" w:type="dxa"/>
            <w:tcBorders>
              <w:top w:val="single" w:sz="4" w:space="0" w:color="000000"/>
              <w:left w:val="single" w:sz="4" w:space="0" w:color="000000"/>
              <w:bottom w:val="single" w:sz="4" w:space="0" w:color="000000"/>
              <w:right w:val="single" w:sz="4" w:space="0" w:color="000000"/>
            </w:tcBorders>
          </w:tcPr>
          <w:p w14:paraId="31149A90" w14:textId="77777777" w:rsidR="00E1055A" w:rsidRPr="006E48F2" w:rsidRDefault="000501D5" w:rsidP="00157461">
            <w:pPr>
              <w:spacing w:after="0" w:line="259" w:lineRule="auto"/>
              <w:ind w:left="0" w:firstLine="0"/>
              <w:jc w:val="center"/>
            </w:pPr>
            <w:r w:rsidRPr="006E48F2">
              <w:rPr>
                <w:b/>
              </w:rPr>
              <w:t xml:space="preserve">Make </w:t>
            </w:r>
          </w:p>
        </w:tc>
        <w:tc>
          <w:tcPr>
            <w:tcW w:w="3012" w:type="dxa"/>
            <w:tcBorders>
              <w:top w:val="single" w:sz="4" w:space="0" w:color="000000"/>
              <w:left w:val="single" w:sz="4" w:space="0" w:color="000000"/>
              <w:bottom w:val="single" w:sz="4" w:space="0" w:color="000000"/>
              <w:right w:val="single" w:sz="4" w:space="0" w:color="000000"/>
            </w:tcBorders>
          </w:tcPr>
          <w:p w14:paraId="7E7A4B78" w14:textId="65F2968D" w:rsidR="00E1055A" w:rsidRPr="006E48F2" w:rsidRDefault="000501D5" w:rsidP="00157461">
            <w:pPr>
              <w:spacing w:after="0" w:line="259" w:lineRule="auto"/>
              <w:ind w:left="0" w:firstLine="0"/>
              <w:jc w:val="center"/>
            </w:pPr>
            <w:r w:rsidRPr="006E48F2">
              <w:rPr>
                <w:b/>
              </w:rPr>
              <w:t>Range (</w:t>
            </w:r>
            <w:proofErr w:type="spellStart"/>
            <w:r w:rsidRPr="006E48F2">
              <w:rPr>
                <w:b/>
              </w:rPr>
              <w:t>inwc</w:t>
            </w:r>
            <w:proofErr w:type="spellEnd"/>
            <w:r w:rsidRPr="006E48F2">
              <w:rPr>
                <w:b/>
              </w:rPr>
              <w:t>/</w:t>
            </w:r>
            <w:r w:rsidR="00477029" w:rsidRPr="006E48F2">
              <w:rPr>
                <w:b/>
              </w:rPr>
              <w:t>PSI</w:t>
            </w:r>
            <w:r w:rsidRPr="006E48F2">
              <w:rPr>
                <w:b/>
              </w:rPr>
              <w:t xml:space="preserve">) </w:t>
            </w:r>
          </w:p>
        </w:tc>
      </w:tr>
      <w:tr w:rsidR="00E1055A" w:rsidRPr="006E48F2" w14:paraId="0D1E1B6B" w14:textId="77777777" w:rsidTr="006140A1">
        <w:trPr>
          <w:trHeight w:val="286"/>
          <w:jc w:val="center"/>
        </w:trPr>
        <w:tc>
          <w:tcPr>
            <w:tcW w:w="1875" w:type="dxa"/>
            <w:tcBorders>
              <w:top w:val="single" w:sz="4" w:space="0" w:color="000000"/>
              <w:left w:val="single" w:sz="4" w:space="0" w:color="000000"/>
              <w:bottom w:val="single" w:sz="4" w:space="0" w:color="000000"/>
              <w:right w:val="single" w:sz="4" w:space="0" w:color="000000"/>
            </w:tcBorders>
          </w:tcPr>
          <w:p w14:paraId="1915ACD3" w14:textId="4EDF11BA" w:rsidR="00E1055A" w:rsidRPr="006E48F2" w:rsidRDefault="000501D5" w:rsidP="00425A01">
            <w:pPr>
              <w:jc w:val="center"/>
            </w:pPr>
            <w:r w:rsidRPr="006E48F2">
              <w:t>APFGSOV</w:t>
            </w:r>
          </w:p>
        </w:tc>
        <w:tc>
          <w:tcPr>
            <w:tcW w:w="1752" w:type="dxa"/>
            <w:tcBorders>
              <w:top w:val="single" w:sz="4" w:space="0" w:color="000000"/>
              <w:left w:val="single" w:sz="4" w:space="0" w:color="000000"/>
              <w:bottom w:val="single" w:sz="4" w:space="0" w:color="000000"/>
              <w:right w:val="single" w:sz="4" w:space="0" w:color="000000"/>
            </w:tcBorders>
          </w:tcPr>
          <w:p w14:paraId="6F93DC23" w14:textId="593A208B" w:rsidR="00E1055A" w:rsidRPr="006E48F2" w:rsidRDefault="00502B44" w:rsidP="00425A01">
            <w:pPr>
              <w:jc w:val="center"/>
            </w:pPr>
            <w:r w:rsidRPr="00502B44">
              <w:t>$</w:t>
            </w:r>
            <w:proofErr w:type="spellStart"/>
            <w:r w:rsidRPr="00502B44">
              <w:t>apfgsov_make</w:t>
            </w:r>
            <w:proofErr w:type="spellEnd"/>
            <w:r w:rsidRPr="00502B44">
              <w:t>$</w:t>
            </w:r>
          </w:p>
        </w:tc>
        <w:tc>
          <w:tcPr>
            <w:tcW w:w="3012"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1671217B" w14:textId="3AC91114" w:rsidR="00E1055A" w:rsidRPr="006E48F2" w:rsidRDefault="00E1055A" w:rsidP="00425A01">
            <w:pPr>
              <w:jc w:val="center"/>
            </w:pPr>
          </w:p>
        </w:tc>
      </w:tr>
      <w:tr w:rsidR="00E1055A" w:rsidRPr="006E48F2" w14:paraId="7AAB2DB8" w14:textId="77777777" w:rsidTr="006140A1">
        <w:trPr>
          <w:trHeight w:val="286"/>
          <w:jc w:val="center"/>
        </w:trPr>
        <w:tc>
          <w:tcPr>
            <w:tcW w:w="1875" w:type="dxa"/>
            <w:tcBorders>
              <w:top w:val="single" w:sz="4" w:space="0" w:color="000000"/>
              <w:left w:val="single" w:sz="4" w:space="0" w:color="000000"/>
              <w:bottom w:val="single" w:sz="4" w:space="0" w:color="000000"/>
              <w:right w:val="single" w:sz="4" w:space="0" w:color="000000"/>
            </w:tcBorders>
          </w:tcPr>
          <w:p w14:paraId="570E8008" w14:textId="5EB7E403" w:rsidR="00E1055A" w:rsidRPr="006E48F2" w:rsidRDefault="000501D5" w:rsidP="00425A01">
            <w:pPr>
              <w:jc w:val="center"/>
            </w:pPr>
            <w:r w:rsidRPr="006E48F2">
              <w:t>APFGSVV</w:t>
            </w:r>
          </w:p>
        </w:tc>
        <w:tc>
          <w:tcPr>
            <w:tcW w:w="1752" w:type="dxa"/>
            <w:tcBorders>
              <w:top w:val="single" w:sz="4" w:space="0" w:color="000000"/>
              <w:left w:val="single" w:sz="4" w:space="0" w:color="000000"/>
              <w:bottom w:val="single" w:sz="4" w:space="0" w:color="000000"/>
              <w:right w:val="single" w:sz="4" w:space="0" w:color="000000"/>
            </w:tcBorders>
          </w:tcPr>
          <w:p w14:paraId="62529A88" w14:textId="02D90E5C" w:rsidR="00E1055A" w:rsidRPr="006E48F2" w:rsidRDefault="00502B44" w:rsidP="00425A01">
            <w:pPr>
              <w:jc w:val="center"/>
            </w:pPr>
            <w:r w:rsidRPr="00502B44">
              <w:t>$</w:t>
            </w:r>
            <w:proofErr w:type="spellStart"/>
            <w:r w:rsidRPr="00502B44">
              <w:t>apfgsvv_make</w:t>
            </w:r>
            <w:proofErr w:type="spellEnd"/>
            <w:r w:rsidRPr="00502B44">
              <w:t>$</w:t>
            </w:r>
          </w:p>
        </w:tc>
        <w:tc>
          <w:tcPr>
            <w:tcW w:w="3012"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15FF3544" w14:textId="4EA0FE3D" w:rsidR="00E1055A" w:rsidRPr="006E48F2" w:rsidRDefault="00E1055A" w:rsidP="00425A01">
            <w:pPr>
              <w:jc w:val="center"/>
            </w:pPr>
          </w:p>
        </w:tc>
      </w:tr>
      <w:tr w:rsidR="00E1055A" w:rsidRPr="006E48F2" w14:paraId="22631352" w14:textId="77777777" w:rsidTr="006140A1">
        <w:trPr>
          <w:trHeight w:val="286"/>
          <w:jc w:val="center"/>
        </w:trPr>
        <w:tc>
          <w:tcPr>
            <w:tcW w:w="1875" w:type="dxa"/>
            <w:tcBorders>
              <w:top w:val="single" w:sz="4" w:space="0" w:color="000000"/>
              <w:left w:val="single" w:sz="4" w:space="0" w:color="000000"/>
              <w:bottom w:val="single" w:sz="4" w:space="0" w:color="000000"/>
              <w:right w:val="single" w:sz="4" w:space="0" w:color="000000"/>
            </w:tcBorders>
          </w:tcPr>
          <w:p w14:paraId="1405D8A5" w14:textId="20FD9CAB" w:rsidR="00E1055A" w:rsidRPr="006E48F2" w:rsidRDefault="000501D5" w:rsidP="00425A01">
            <w:pPr>
              <w:jc w:val="center"/>
            </w:pPr>
            <w:r w:rsidRPr="006E48F2">
              <w:t xml:space="preserve">Pressure </w:t>
            </w:r>
            <w:r w:rsidR="00B11F60" w:rsidRPr="006E48F2">
              <w:t>Gauge</w:t>
            </w:r>
          </w:p>
        </w:tc>
        <w:tc>
          <w:tcPr>
            <w:tcW w:w="1752" w:type="dxa"/>
            <w:tcBorders>
              <w:top w:val="single" w:sz="4" w:space="0" w:color="000000"/>
              <w:left w:val="single" w:sz="4" w:space="0" w:color="000000"/>
              <w:bottom w:val="single" w:sz="4" w:space="0" w:color="000000"/>
              <w:right w:val="single" w:sz="4" w:space="0" w:color="000000"/>
            </w:tcBorders>
          </w:tcPr>
          <w:p w14:paraId="3F54DB87" w14:textId="29A75B87" w:rsidR="00E1055A" w:rsidRPr="006E48F2" w:rsidRDefault="00502B44" w:rsidP="00425A01">
            <w:pPr>
              <w:jc w:val="center"/>
            </w:pPr>
            <w:r w:rsidRPr="00502B44">
              <w:t>$</w:t>
            </w:r>
            <w:proofErr w:type="spellStart"/>
            <w:r w:rsidRPr="00502B44">
              <w:t>apfgsov_apfgsvv_gauge_make</w:t>
            </w:r>
            <w:proofErr w:type="spellEnd"/>
            <w:r w:rsidRPr="00502B44">
              <w:t>$</w:t>
            </w:r>
          </w:p>
        </w:tc>
        <w:tc>
          <w:tcPr>
            <w:tcW w:w="3012" w:type="dxa"/>
            <w:tcBorders>
              <w:top w:val="single" w:sz="4" w:space="0" w:color="000000"/>
              <w:left w:val="single" w:sz="4" w:space="0" w:color="000000"/>
              <w:bottom w:val="single" w:sz="4" w:space="0" w:color="000000"/>
              <w:right w:val="single" w:sz="4" w:space="0" w:color="000000"/>
            </w:tcBorders>
          </w:tcPr>
          <w:p w14:paraId="35769C9D" w14:textId="73AE418D" w:rsidR="00E1055A" w:rsidRPr="006E48F2" w:rsidRDefault="00502B44" w:rsidP="00425A01">
            <w:pPr>
              <w:jc w:val="center"/>
            </w:pPr>
            <w:r w:rsidRPr="00502B44">
              <w:t>$</w:t>
            </w:r>
            <w:proofErr w:type="spellStart"/>
            <w:r w:rsidRPr="00502B44">
              <w:t>apfgsov_apfgsvv_gauge_range</w:t>
            </w:r>
            <w:proofErr w:type="spellEnd"/>
            <w:r w:rsidRPr="00502B44">
              <w:t>$</w:t>
            </w:r>
          </w:p>
        </w:tc>
      </w:tr>
    </w:tbl>
    <w:p w14:paraId="14665A89" w14:textId="77777777" w:rsidR="00470195" w:rsidRPr="006E48F2" w:rsidRDefault="00470195" w:rsidP="00157461">
      <w:pPr>
        <w:ind w:left="0" w:firstLine="0"/>
      </w:pPr>
    </w:p>
    <w:p w14:paraId="4DE8F3ED" w14:textId="74196887" w:rsidR="00E1055A" w:rsidRPr="006E48F2" w:rsidRDefault="000501D5" w:rsidP="009C0CB1">
      <w:pPr>
        <w:pStyle w:val="ListParagraph"/>
        <w:numPr>
          <w:ilvl w:val="0"/>
          <w:numId w:val="16"/>
        </w:numPr>
      </w:pPr>
      <w:r w:rsidRPr="006E48F2">
        <w:t>Maximum allowable leak rate is zero bubbles in 2 minutes.</w:t>
      </w:r>
    </w:p>
    <w:p w14:paraId="74B7A5AE" w14:textId="3F49A28C" w:rsidR="000F31A7" w:rsidRPr="006E48F2" w:rsidRDefault="000F31A7" w:rsidP="000F31A7">
      <w:pPr>
        <w:ind w:left="0" w:firstLine="0"/>
      </w:pPr>
      <w:r w:rsidRPr="006E48F2">
        <w:rPr>
          <w:rFonts w:eastAsia="Calibri"/>
          <w:noProof/>
          <w:sz w:val="22"/>
        </w:rPr>
        <mc:AlternateContent>
          <mc:Choice Requires="wpg">
            <w:drawing>
              <wp:anchor distT="0" distB="0" distL="114300" distR="114300" simplePos="0" relativeHeight="251674624" behindDoc="1" locked="0" layoutInCell="1" allowOverlap="1" wp14:anchorId="23DDEE4C" wp14:editId="67DD6707">
                <wp:simplePos x="0" y="0"/>
                <wp:positionH relativeFrom="margin">
                  <wp:posOffset>266700</wp:posOffset>
                </wp:positionH>
                <wp:positionV relativeFrom="paragraph">
                  <wp:posOffset>60960</wp:posOffset>
                </wp:positionV>
                <wp:extent cx="5859780" cy="1761490"/>
                <wp:effectExtent l="0" t="19050" r="7620" b="0"/>
                <wp:wrapNone/>
                <wp:docPr id="90883" name="Group 90883"/>
                <wp:cNvGraphicFramePr/>
                <a:graphic xmlns:a="http://schemas.openxmlformats.org/drawingml/2006/main">
                  <a:graphicData uri="http://schemas.microsoft.com/office/word/2010/wordprocessingGroup">
                    <wpg:wgp>
                      <wpg:cNvGrpSpPr/>
                      <wpg:grpSpPr>
                        <a:xfrm>
                          <a:off x="0" y="0"/>
                          <a:ext cx="5859780" cy="1761490"/>
                          <a:chOff x="0" y="0"/>
                          <a:chExt cx="5859781" cy="1761617"/>
                        </a:xfrm>
                      </wpg:grpSpPr>
                      <wps:wsp>
                        <wps:cNvPr id="103109" name="Shape 103109"/>
                        <wps:cNvSpPr/>
                        <wps:spPr>
                          <a:xfrm>
                            <a:off x="0" y="1737487"/>
                            <a:ext cx="5859781" cy="24130"/>
                          </a:xfrm>
                          <a:custGeom>
                            <a:avLst/>
                            <a:gdLst/>
                            <a:ahLst/>
                            <a:cxnLst/>
                            <a:rect l="0" t="0" r="0" b="0"/>
                            <a:pathLst>
                              <a:path w="5859781" h="24130">
                                <a:moveTo>
                                  <a:pt x="0" y="0"/>
                                </a:moveTo>
                                <a:lnTo>
                                  <a:pt x="5859781" y="0"/>
                                </a:lnTo>
                                <a:lnTo>
                                  <a:pt x="5859781" y="24130"/>
                                </a:lnTo>
                                <a:lnTo>
                                  <a:pt x="0" y="241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753" name="Picture 4753"/>
                          <pic:cNvPicPr/>
                        </pic:nvPicPr>
                        <pic:blipFill>
                          <a:blip r:embed="rId14"/>
                          <a:stretch>
                            <a:fillRect/>
                          </a:stretch>
                        </pic:blipFill>
                        <pic:spPr>
                          <a:xfrm>
                            <a:off x="885825" y="81233"/>
                            <a:ext cx="4083459" cy="1536869"/>
                          </a:xfrm>
                          <a:prstGeom prst="rect">
                            <a:avLst/>
                          </a:prstGeom>
                        </pic:spPr>
                      </pic:pic>
                      <wps:wsp>
                        <wps:cNvPr id="4754" name="Shape 4754"/>
                        <wps:cNvSpPr/>
                        <wps:spPr>
                          <a:xfrm>
                            <a:off x="4143375" y="200533"/>
                            <a:ext cx="501015" cy="424307"/>
                          </a:xfrm>
                          <a:custGeom>
                            <a:avLst/>
                            <a:gdLst/>
                            <a:ahLst/>
                            <a:cxnLst/>
                            <a:rect l="0" t="0" r="0" b="0"/>
                            <a:pathLst>
                              <a:path w="501015" h="424307">
                                <a:moveTo>
                                  <a:pt x="480695" y="0"/>
                                </a:moveTo>
                                <a:lnTo>
                                  <a:pt x="501015" y="24384"/>
                                </a:lnTo>
                                <a:lnTo>
                                  <a:pt x="83189" y="375205"/>
                                </a:lnTo>
                                <a:lnTo>
                                  <a:pt x="103632" y="399542"/>
                                </a:lnTo>
                                <a:lnTo>
                                  <a:pt x="0" y="424307"/>
                                </a:lnTo>
                                <a:lnTo>
                                  <a:pt x="42291" y="326517"/>
                                </a:lnTo>
                                <a:lnTo>
                                  <a:pt x="62723" y="350840"/>
                                </a:lnTo>
                                <a:lnTo>
                                  <a:pt x="48069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55" name="Shape 4755"/>
                        <wps:cNvSpPr/>
                        <wps:spPr>
                          <a:xfrm>
                            <a:off x="2449830" y="804545"/>
                            <a:ext cx="661035" cy="678434"/>
                          </a:xfrm>
                          <a:custGeom>
                            <a:avLst/>
                            <a:gdLst/>
                            <a:ahLst/>
                            <a:cxnLst/>
                            <a:rect l="0" t="0" r="0" b="0"/>
                            <a:pathLst>
                              <a:path w="661035" h="678434">
                                <a:moveTo>
                                  <a:pt x="661035" y="0"/>
                                </a:moveTo>
                                <a:lnTo>
                                  <a:pt x="628777" y="101473"/>
                                </a:lnTo>
                                <a:lnTo>
                                  <a:pt x="606005" y="79336"/>
                                </a:lnTo>
                                <a:lnTo>
                                  <a:pt x="22860" y="678434"/>
                                </a:lnTo>
                                <a:lnTo>
                                  <a:pt x="0" y="656336"/>
                                </a:lnTo>
                                <a:lnTo>
                                  <a:pt x="583207" y="57174"/>
                                </a:lnTo>
                                <a:lnTo>
                                  <a:pt x="560451" y="35052"/>
                                </a:lnTo>
                                <a:lnTo>
                                  <a:pt x="6610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56" name="Shape 4756"/>
                        <wps:cNvSpPr/>
                        <wps:spPr>
                          <a:xfrm>
                            <a:off x="2796540" y="0"/>
                            <a:ext cx="1724533" cy="1313688"/>
                          </a:xfrm>
                          <a:custGeom>
                            <a:avLst/>
                            <a:gdLst/>
                            <a:ahLst/>
                            <a:cxnLst/>
                            <a:rect l="0" t="0" r="0" b="0"/>
                            <a:pathLst>
                              <a:path w="1724533" h="1313688">
                                <a:moveTo>
                                  <a:pt x="409448" y="1273937"/>
                                </a:moveTo>
                                <a:cubicBezTo>
                                  <a:pt x="479933" y="1284986"/>
                                  <a:pt x="550291" y="1296035"/>
                                  <a:pt x="620649" y="1300480"/>
                                </a:cubicBezTo>
                                <a:cubicBezTo>
                                  <a:pt x="691007" y="1304925"/>
                                  <a:pt x="751840" y="1313688"/>
                                  <a:pt x="831850" y="1300480"/>
                                </a:cubicBezTo>
                                <a:cubicBezTo>
                                  <a:pt x="911860" y="1287145"/>
                                  <a:pt x="1014222" y="1242949"/>
                                  <a:pt x="1100582" y="1220851"/>
                                </a:cubicBezTo>
                                <a:cubicBezTo>
                                  <a:pt x="1186942" y="1198753"/>
                                  <a:pt x="1273429" y="1225296"/>
                                  <a:pt x="1350137" y="1167765"/>
                                </a:cubicBezTo>
                                <a:cubicBezTo>
                                  <a:pt x="1426972" y="1110234"/>
                                  <a:pt x="1506982" y="1012952"/>
                                  <a:pt x="1561338" y="875792"/>
                                </a:cubicBezTo>
                                <a:cubicBezTo>
                                  <a:pt x="1615694" y="738759"/>
                                  <a:pt x="1724533" y="482219"/>
                                  <a:pt x="1676527" y="345059"/>
                                </a:cubicBezTo>
                                <a:cubicBezTo>
                                  <a:pt x="1628521" y="207899"/>
                                  <a:pt x="1417320" y="106172"/>
                                  <a:pt x="1273429" y="53086"/>
                                </a:cubicBezTo>
                                <a:cubicBezTo>
                                  <a:pt x="1129411" y="0"/>
                                  <a:pt x="966216" y="17780"/>
                                  <a:pt x="812673" y="26543"/>
                                </a:cubicBezTo>
                                <a:cubicBezTo>
                                  <a:pt x="659130" y="35433"/>
                                  <a:pt x="479933" y="48641"/>
                                  <a:pt x="351917" y="106172"/>
                                </a:cubicBezTo>
                                <a:cubicBezTo>
                                  <a:pt x="223901" y="163703"/>
                                  <a:pt x="89535" y="260985"/>
                                  <a:pt x="44704" y="371602"/>
                                </a:cubicBezTo>
                                <a:cubicBezTo>
                                  <a:pt x="0" y="482219"/>
                                  <a:pt x="44704" y="641350"/>
                                  <a:pt x="83185" y="769620"/>
                                </a:cubicBezTo>
                                <a:cubicBezTo>
                                  <a:pt x="121539" y="897890"/>
                                  <a:pt x="275082" y="1141222"/>
                                  <a:pt x="275082" y="1141222"/>
                                </a:cubicBezTo>
                                <a:lnTo>
                                  <a:pt x="275082" y="1141222"/>
                                </a:lnTo>
                              </a:path>
                            </a:pathLst>
                          </a:custGeom>
                          <a:ln w="28575" cap="flat">
                            <a:custDash>
                              <a:ds d="900000" sp="675000"/>
                            </a:custDash>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E8E2466" id="Group 90883" o:spid="_x0000_s1026" style="position:absolute;margin-left:21pt;margin-top:4.8pt;width:461.4pt;height:138.7pt;z-index:-251641856;mso-position-horizontal-relative:margin" coordsize="58597,1761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">
                <v:shape id="Shape 103109" o:spid="_x0000_s1027" style="position:absolute;top:17374;width:58597;height:242;visibility:visible;mso-wrap-style:square;v-text-anchor:top" coordsize="5859781,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" path="m,l5859781,r,24130l,24130,,e" fillcolor="black" stroked="f" strokeweight="0">
                  <v:stroke miterlimit="83231f" joinstyle="miter"/>
                  <v:path arrowok="t" textboxrect="0,0,5859781,24130"/>
                </v:shape>
                <v:shape id="Picture 4753" o:spid="_x0000_s1028" type="#_x0000_t75" style="position:absolute;left:8858;top:812;width:40834;height:15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">
                  <v:imagedata r:id="rId22" o:title=""/>
                </v:shape>
                <v:shape id="Shape 4754" o:spid="_x0000_s1029" style="position:absolute;left:41433;top:2005;width:5010;height:4243;visibility:visible;mso-wrap-style:square;v-text-anchor:top" coordsize="501015,424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" path="m480695,r20320,24384l83189,375205r20443,24337l,424307,42291,326517r20432,24323l480695,xe" fillcolor="black" stroked="f" strokeweight="0">
                  <v:stroke miterlimit="83231f" joinstyle="miter"/>
                  <v:path arrowok="t" textboxrect="0,0,501015,424307"/>
                </v:shape>
                <v:shape id="Shape 4755" o:spid="_x0000_s1030" style="position:absolute;left:24498;top:8045;width:6610;height:6784;visibility:visible;mso-wrap-style:square;v-text-anchor:top" coordsize="661035,678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" path="m661035,l628777,101473,606005,79336,22860,678434,,656336,583207,57174,560451,35052,661035,xe" fillcolor="black" stroked="f" strokeweight="0">
                  <v:stroke miterlimit="83231f" joinstyle="miter"/>
                  <v:path arrowok="t" textboxrect="0,0,661035,678434"/>
                </v:shape>
                <v:shape id="Shape 4756" o:spid="_x0000_s1031" style="position:absolute;left:27965;width:17245;height:13136;visibility:visible;mso-wrap-style:square;v-text-anchor:top" coordsize="1724533,1313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" path="m409448,1273937v70485,11049,140843,22098,211201,26543c691007,1304925,751840,1313688,831850,1300480v80010,-13335,182372,-57531,268732,-79629c1186942,1198753,1273429,1225296,1350137,1167765v76835,-57531,156845,-154813,211201,-291973c1615694,738759,1724533,482219,1676527,345059,1628521,207899,1417320,106172,1273429,53086,1129411,,966216,17780,812673,26543,659130,35433,479933,48641,351917,106172,223901,163703,89535,260985,44704,371602,,482219,44704,641350,83185,769620v38354,128270,191897,371602,191897,371602l275082,1141222e" filled="f" strokeweight="2.25pt">
                  <v:stroke miterlimit="83231f" joinstyle="miter"/>
                  <v:path arrowok="t" textboxrect="0,0,1724533,1313688"/>
                </v:shape>
                <w10:wrap anchorx="margin"/>
              </v:group>
            </w:pict>
          </mc:Fallback>
        </mc:AlternateContent>
      </w:r>
    </w:p>
    <w:p w14:paraId="3C054858" w14:textId="25A8296B" w:rsidR="000F31A7" w:rsidRPr="006E48F2" w:rsidRDefault="000F31A7" w:rsidP="000F31A7">
      <w:pPr>
        <w:ind w:left="0" w:firstLine="0"/>
      </w:pPr>
    </w:p>
    <w:p w14:paraId="0F27E52B" w14:textId="5E9C9292" w:rsidR="000F31A7" w:rsidRPr="006E48F2" w:rsidRDefault="000F31A7" w:rsidP="000F31A7">
      <w:pPr>
        <w:ind w:left="0" w:firstLine="0"/>
      </w:pPr>
    </w:p>
    <w:p w14:paraId="7E42CA9D" w14:textId="6363D801" w:rsidR="000F31A7" w:rsidRPr="006E48F2" w:rsidRDefault="000F31A7" w:rsidP="000F31A7">
      <w:pPr>
        <w:ind w:left="0" w:firstLine="0"/>
      </w:pPr>
    </w:p>
    <w:p w14:paraId="086278A8" w14:textId="6D5FAB61" w:rsidR="000F31A7" w:rsidRPr="006E48F2" w:rsidRDefault="000F31A7" w:rsidP="000F31A7">
      <w:pPr>
        <w:ind w:left="0" w:firstLine="0"/>
      </w:pPr>
    </w:p>
    <w:p w14:paraId="6655CD0B" w14:textId="77777777" w:rsidR="000F31A7" w:rsidRPr="006E48F2" w:rsidRDefault="000F31A7" w:rsidP="000F31A7">
      <w:pPr>
        <w:ind w:left="0" w:firstLine="0"/>
      </w:pPr>
    </w:p>
    <w:p w14:paraId="7CE29B58" w14:textId="6FC41B25" w:rsidR="00E1055A" w:rsidRPr="006E48F2" w:rsidRDefault="00E1055A" w:rsidP="00157461">
      <w:pPr>
        <w:spacing w:after="61" w:line="259" w:lineRule="auto"/>
        <w:ind w:left="0" w:firstLine="0"/>
      </w:pPr>
    </w:p>
    <w:p w14:paraId="51525194" w14:textId="2ABB872A" w:rsidR="000F31A7" w:rsidRPr="006E48F2" w:rsidRDefault="000F31A7" w:rsidP="00157461">
      <w:pPr>
        <w:spacing w:after="61" w:line="259" w:lineRule="auto"/>
        <w:ind w:left="0" w:firstLine="0"/>
      </w:pPr>
    </w:p>
    <w:p w14:paraId="773D1AD1" w14:textId="7E3ABC7B" w:rsidR="000F31A7" w:rsidRPr="006E48F2" w:rsidRDefault="000F31A7" w:rsidP="00157461">
      <w:pPr>
        <w:spacing w:after="61" w:line="259" w:lineRule="auto"/>
        <w:ind w:left="0" w:firstLine="0"/>
      </w:pPr>
    </w:p>
    <w:p w14:paraId="2E5DC4ED" w14:textId="77777777" w:rsidR="000F31A7" w:rsidRPr="006E48F2" w:rsidRDefault="000F31A7" w:rsidP="00425A01">
      <w:pPr>
        <w:pBdr>
          <w:top w:val="single" w:sz="18" w:space="1" w:color="auto"/>
        </w:pBdr>
      </w:pPr>
    </w:p>
    <w:p w14:paraId="1C6E6D6A" w14:textId="77777777" w:rsidR="00E1055A" w:rsidRPr="006E48F2" w:rsidRDefault="000501D5" w:rsidP="00157461">
      <w:pPr>
        <w:spacing w:after="14" w:line="249" w:lineRule="auto"/>
        <w:ind w:left="0" w:firstLine="0"/>
        <w:rPr>
          <w:b/>
          <w:bCs/>
        </w:rPr>
      </w:pPr>
      <w:r w:rsidRPr="006E48F2">
        <w:rPr>
          <w:b/>
          <w:bCs/>
          <w:u w:val="single" w:color="000000"/>
        </w:rPr>
        <w:t>Vent Valve Leak Test</w:t>
      </w:r>
      <w:r w:rsidRPr="006E48F2">
        <w:rPr>
          <w:b/>
          <w:bCs/>
        </w:rPr>
        <w:t xml:space="preserve"> </w:t>
      </w:r>
    </w:p>
    <w:p w14:paraId="53684B75" w14:textId="77777777" w:rsidR="00E1055A" w:rsidRPr="006E48F2" w:rsidRDefault="000501D5" w:rsidP="009C0CB1">
      <w:pPr>
        <w:pStyle w:val="ListParagraph"/>
        <w:numPr>
          <w:ilvl w:val="0"/>
          <w:numId w:val="16"/>
        </w:numPr>
        <w:spacing w:after="43"/>
      </w:pPr>
      <w:r w:rsidRPr="006E48F2">
        <w:t>Connect flexible tubing (approximately ¼ inch diameter and approximately 3 feet long) to the test port in the vent line. Place the open end of the flexible tubing approximately ¼ inch deep in a cup of water.</w:t>
      </w:r>
    </w:p>
    <w:p w14:paraId="63239A13" w14:textId="2FADE6DD" w:rsidR="00E1055A" w:rsidRPr="006E48F2" w:rsidRDefault="006C51C2" w:rsidP="009C0CB1">
      <w:pPr>
        <w:pStyle w:val="ListParagraph"/>
        <w:numPr>
          <w:ilvl w:val="0"/>
          <w:numId w:val="16"/>
        </w:numPr>
        <w:spacing w:after="27"/>
      </w:pPr>
      <w:r w:rsidRPr="006C51C2">
        <w:t>During boiler pilot trial for ignition place boiler in pilot hold</w:t>
      </w:r>
      <w:r w:rsidR="000501D5" w:rsidRPr="006E48F2">
        <w:t xml:space="preserve">, close the manual lockable valve in the vent line and open the test port valve. If no bubbles appear in the water within a two-minute </w:t>
      </w:r>
      <w:proofErr w:type="gramStart"/>
      <w:r w:rsidR="000501D5" w:rsidRPr="006E48F2">
        <w:t>time period</w:t>
      </w:r>
      <w:proofErr w:type="gramEnd"/>
      <w:r w:rsidR="000501D5" w:rsidRPr="006E48F2">
        <w:t>, the vent valve passes.</w:t>
      </w:r>
    </w:p>
    <w:p w14:paraId="67DAAB2F" w14:textId="77777777" w:rsidR="00E1055A" w:rsidRPr="006E48F2" w:rsidRDefault="000501D5" w:rsidP="00157461">
      <w:pPr>
        <w:spacing w:after="14" w:line="249" w:lineRule="auto"/>
        <w:ind w:left="0" w:firstLine="0"/>
        <w:rPr>
          <w:b/>
          <w:bCs/>
        </w:rPr>
      </w:pPr>
      <w:r w:rsidRPr="006E48F2">
        <w:rPr>
          <w:b/>
          <w:bCs/>
          <w:u w:val="single" w:color="000000"/>
        </w:rPr>
        <w:t>Upstream APFGSOV Leak Test</w:t>
      </w:r>
      <w:r w:rsidRPr="006E48F2">
        <w:rPr>
          <w:b/>
          <w:bCs/>
        </w:rPr>
        <w:t xml:space="preserve"> </w:t>
      </w:r>
    </w:p>
    <w:p w14:paraId="4AE61393" w14:textId="4FABEFD6" w:rsidR="00E1055A" w:rsidRPr="006E48F2" w:rsidRDefault="000501D5" w:rsidP="009C0CB1">
      <w:pPr>
        <w:pStyle w:val="ListParagraph"/>
        <w:numPr>
          <w:ilvl w:val="0"/>
          <w:numId w:val="17"/>
        </w:numPr>
        <w:spacing w:after="55"/>
      </w:pPr>
      <w:r w:rsidRPr="006E48F2">
        <w:t xml:space="preserve">Connect a pressure </w:t>
      </w:r>
      <w:r w:rsidR="00B11F60" w:rsidRPr="006E48F2">
        <w:t>Gauge</w:t>
      </w:r>
      <w:r w:rsidRPr="006E48F2">
        <w:t xml:space="preserve"> to the test port downstream of the two APFGSOV’s and open the test port valve. With the boiler running in low fire, close the manual lockable valve in the vent line and then quickly close the manual valve in the main gas line downstream of the two APFGSOV’s. Observe the pressure </w:t>
      </w:r>
      <w:r w:rsidR="00B11F60" w:rsidRPr="006E48F2">
        <w:t>Gauge</w:t>
      </w:r>
      <w:r w:rsidRPr="006E48F2">
        <w:t xml:space="preserve"> to make sure the manual valve does not leak. Bleed the pressure by briefly opening and then re-closing both the manual vent valve and the manual main gas line valves.</w:t>
      </w:r>
    </w:p>
    <w:p w14:paraId="7789BEA6" w14:textId="77777777" w:rsidR="00E1055A" w:rsidRPr="006E48F2" w:rsidRDefault="000501D5" w:rsidP="009C0CB1">
      <w:pPr>
        <w:pStyle w:val="ListParagraph"/>
        <w:numPr>
          <w:ilvl w:val="0"/>
          <w:numId w:val="17"/>
        </w:numPr>
        <w:spacing w:after="45"/>
      </w:pPr>
      <w:r w:rsidRPr="006E48F2">
        <w:t>Connect flexible tubing to the test port located between the APFGSOV’s and place the open end of the tubing approximately ¼ inch deep in a cup of water.</w:t>
      </w:r>
    </w:p>
    <w:p w14:paraId="7A63D4BF" w14:textId="6E71C7FA" w:rsidR="00E1055A" w:rsidRDefault="000501D5" w:rsidP="009C0CB1">
      <w:pPr>
        <w:pStyle w:val="ListParagraph"/>
        <w:numPr>
          <w:ilvl w:val="0"/>
          <w:numId w:val="17"/>
        </w:numPr>
        <w:spacing w:after="25"/>
      </w:pPr>
      <w:r w:rsidRPr="006E48F2">
        <w:t xml:space="preserve">Open the test port valve and observe for bubbles in the water. If there are no bubbles in a two-minute </w:t>
      </w:r>
      <w:proofErr w:type="gramStart"/>
      <w:r w:rsidRPr="006E48F2">
        <w:t>time period</w:t>
      </w:r>
      <w:proofErr w:type="gramEnd"/>
      <w:r w:rsidRPr="006E48F2">
        <w:t xml:space="preserve">, the upstream APFGSOV passes the leak test. </w:t>
      </w:r>
    </w:p>
    <w:p w14:paraId="5AC5B2C9" w14:textId="1DA0FAD0" w:rsidR="006D583E" w:rsidRDefault="006D583E">
      <w:pPr>
        <w:spacing w:after="160" w:line="259" w:lineRule="auto"/>
        <w:ind w:left="0" w:firstLine="0"/>
      </w:pPr>
      <w:r>
        <w:br w:type="page"/>
      </w:r>
    </w:p>
    <w:tbl>
      <w:tblPr>
        <w:tblStyle w:val="TableGrid0"/>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035"/>
      </w:tblGrid>
      <w:tr w:rsidR="006D583E" w14:paraId="1F41C21F" w14:textId="77777777" w:rsidTr="000772E7">
        <w:tc>
          <w:tcPr>
            <w:tcW w:w="5035" w:type="dxa"/>
            <w:shd w:val="clear" w:color="auto" w:fill="E7E6E6" w:themeFill="background2"/>
          </w:tcPr>
          <w:p w14:paraId="0B1AAC46" w14:textId="77777777" w:rsidR="006D583E" w:rsidRDefault="006D583E" w:rsidP="000772E7">
            <w:r w:rsidRPr="00A14397">
              <w:rPr>
                <w:szCs w:val="24"/>
              </w:rPr>
              <w:lastRenderedPageBreak/>
              <w:t>$</w:t>
            </w:r>
            <w:proofErr w:type="spellStart"/>
            <w:r w:rsidRPr="00A14397">
              <w:rPr>
                <w:szCs w:val="24"/>
              </w:rPr>
              <w:t>va_loc</w:t>
            </w:r>
            <w:proofErr w:type="spellEnd"/>
            <w:r w:rsidRPr="00A14397">
              <w:rPr>
                <w:szCs w:val="24"/>
              </w:rPr>
              <w:t>$</w:t>
            </w:r>
          </w:p>
        </w:tc>
        <w:tc>
          <w:tcPr>
            <w:tcW w:w="5035" w:type="dxa"/>
            <w:shd w:val="clear" w:color="auto" w:fill="E7E6E6" w:themeFill="background2"/>
          </w:tcPr>
          <w:p w14:paraId="194FA38B"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003AB61C" w14:textId="7B02D5BE" w:rsidR="005D3310" w:rsidRDefault="005D3310" w:rsidP="005D3310"/>
    <w:p w14:paraId="39C7671C" w14:textId="4E1DCE34" w:rsidR="00362E6F" w:rsidRPr="006E48F2" w:rsidRDefault="00E548E2" w:rsidP="00362E6F">
      <w:pPr>
        <w:spacing w:after="14" w:line="249" w:lineRule="auto"/>
        <w:ind w:left="0" w:firstLine="0"/>
        <w:rPr>
          <w:b/>
          <w:bCs/>
        </w:rPr>
      </w:pPr>
      <w:r>
        <w:rPr>
          <w:b/>
          <w:bCs/>
          <w:u w:val="single" w:color="000000"/>
        </w:rPr>
        <w:t>Down</w:t>
      </w:r>
      <w:r w:rsidR="00362E6F" w:rsidRPr="006E48F2">
        <w:rPr>
          <w:b/>
          <w:bCs/>
          <w:u w:val="single" w:color="000000"/>
        </w:rPr>
        <w:t>stream APFGSOV Leak Test</w:t>
      </w:r>
      <w:r w:rsidR="00362E6F" w:rsidRPr="006E48F2">
        <w:rPr>
          <w:b/>
          <w:bCs/>
        </w:rPr>
        <w:t xml:space="preserve"> </w:t>
      </w:r>
    </w:p>
    <w:p w14:paraId="36CEE22B" w14:textId="77777777" w:rsidR="00362E6F" w:rsidRPr="005D3310" w:rsidRDefault="00362E6F" w:rsidP="005D3310"/>
    <w:p w14:paraId="48212A08" w14:textId="56050810" w:rsidR="00D44DA8" w:rsidRDefault="000501D5" w:rsidP="00D44DA8">
      <w:pPr>
        <w:pStyle w:val="ListParagraph"/>
        <w:numPr>
          <w:ilvl w:val="0"/>
          <w:numId w:val="17"/>
        </w:numPr>
        <w:spacing w:after="27"/>
      </w:pPr>
      <w:r w:rsidRPr="006E48F2">
        <w:t>Connect flexible tubing to the test port on the main gas line downstream of the second APFGSOV and place the open end of the tubing approximately ¼ inch deep in a cup of water.</w:t>
      </w:r>
    </w:p>
    <w:p w14:paraId="46263E00" w14:textId="3184A0FF" w:rsidR="00E1055A" w:rsidRPr="006E48F2" w:rsidRDefault="000501D5" w:rsidP="009C0CB1">
      <w:pPr>
        <w:pStyle w:val="ListParagraph"/>
        <w:numPr>
          <w:ilvl w:val="0"/>
          <w:numId w:val="17"/>
        </w:numPr>
        <w:spacing w:after="41"/>
      </w:pPr>
      <w:r w:rsidRPr="006E48F2">
        <w:t xml:space="preserve">Pressurize the space between the two APFGSOV’s to approximately the normal gas pressure by using an air pump with pressure </w:t>
      </w:r>
      <w:r w:rsidR="00B11F60" w:rsidRPr="006E48F2">
        <w:t>Gauge</w:t>
      </w:r>
      <w:r w:rsidRPr="006E48F2">
        <w:t xml:space="preserve"> connected to the test port between the two APFGSOV’s.</w:t>
      </w:r>
    </w:p>
    <w:p w14:paraId="44255473" w14:textId="77777777" w:rsidR="00E1055A" w:rsidRPr="006E48F2" w:rsidRDefault="000501D5" w:rsidP="009C0CB1">
      <w:pPr>
        <w:pStyle w:val="ListParagraph"/>
        <w:numPr>
          <w:ilvl w:val="0"/>
          <w:numId w:val="17"/>
        </w:numPr>
      </w:pPr>
      <w:r w:rsidRPr="006E48F2">
        <w:t>Open the test port valve and observe for bubbles in the water. If there are no bubbles in two minutes, the downstream APFGSOV passes the leak test.</w:t>
      </w:r>
    </w:p>
    <w:p w14:paraId="4B2C9CE8" w14:textId="77777777" w:rsidR="00470195" w:rsidRPr="006E48F2" w:rsidRDefault="00470195" w:rsidP="00425A01">
      <w:pPr>
        <w:spacing w:after="56" w:line="259" w:lineRule="auto"/>
        <w:ind w:left="0" w:firstLine="0"/>
      </w:pPr>
    </w:p>
    <w:tbl>
      <w:tblPr>
        <w:tblStyle w:val="TableGrid"/>
        <w:tblW w:w="8293" w:type="dxa"/>
        <w:jc w:val="center"/>
        <w:tblInd w:w="0" w:type="dxa"/>
        <w:tblCellMar>
          <w:top w:w="14" w:type="dxa"/>
          <w:left w:w="108" w:type="dxa"/>
          <w:right w:w="115" w:type="dxa"/>
        </w:tblCellMar>
        <w:tblLook w:val="04A0" w:firstRow="1" w:lastRow="0" w:firstColumn="1" w:lastColumn="0" w:noHBand="0" w:noVBand="1"/>
      </w:tblPr>
      <w:tblGrid>
        <w:gridCol w:w="5297"/>
        <w:gridCol w:w="2996"/>
      </w:tblGrid>
      <w:tr w:rsidR="00E1055A" w:rsidRPr="006E48F2" w14:paraId="6B472E23" w14:textId="77777777" w:rsidTr="006140A1">
        <w:trPr>
          <w:trHeight w:val="286"/>
          <w:jc w:val="center"/>
        </w:trPr>
        <w:tc>
          <w:tcPr>
            <w:tcW w:w="6153" w:type="dxa"/>
            <w:tcBorders>
              <w:top w:val="single" w:sz="4" w:space="0" w:color="000000"/>
              <w:left w:val="single" w:sz="4" w:space="0" w:color="000000"/>
              <w:bottom w:val="single" w:sz="4" w:space="0" w:color="000000"/>
              <w:right w:val="single" w:sz="4" w:space="0" w:color="000000"/>
            </w:tcBorders>
          </w:tcPr>
          <w:p w14:paraId="2988A84E" w14:textId="77777777" w:rsidR="00E1055A" w:rsidRPr="006E48F2" w:rsidRDefault="000501D5" w:rsidP="00157461">
            <w:pPr>
              <w:spacing w:after="0" w:line="259" w:lineRule="auto"/>
              <w:ind w:left="0" w:firstLine="0"/>
              <w:jc w:val="center"/>
            </w:pPr>
            <w:r w:rsidRPr="006E48F2">
              <w:rPr>
                <w:b/>
              </w:rPr>
              <w:t xml:space="preserve">Result </w:t>
            </w:r>
          </w:p>
        </w:tc>
        <w:tc>
          <w:tcPr>
            <w:tcW w:w="2141" w:type="dxa"/>
            <w:tcBorders>
              <w:top w:val="single" w:sz="4" w:space="0" w:color="000000"/>
              <w:left w:val="single" w:sz="4" w:space="0" w:color="000000"/>
              <w:bottom w:val="single" w:sz="4" w:space="0" w:color="000000"/>
              <w:right w:val="single" w:sz="4" w:space="0" w:color="000000"/>
            </w:tcBorders>
          </w:tcPr>
          <w:p w14:paraId="7AAD73FA" w14:textId="77777777" w:rsidR="00E1055A" w:rsidRPr="006E48F2" w:rsidRDefault="000501D5" w:rsidP="00157461">
            <w:pPr>
              <w:spacing w:after="0" w:line="259" w:lineRule="auto"/>
              <w:ind w:left="0" w:firstLine="0"/>
              <w:jc w:val="center"/>
            </w:pPr>
            <w:r w:rsidRPr="006E48F2">
              <w:rPr>
                <w:b/>
              </w:rPr>
              <w:t xml:space="preserve">Y/N </w:t>
            </w:r>
          </w:p>
        </w:tc>
      </w:tr>
      <w:tr w:rsidR="00E1055A" w:rsidRPr="006E48F2" w14:paraId="310F007E" w14:textId="77777777" w:rsidTr="006140A1">
        <w:trPr>
          <w:trHeight w:val="286"/>
          <w:jc w:val="center"/>
        </w:trPr>
        <w:tc>
          <w:tcPr>
            <w:tcW w:w="6153" w:type="dxa"/>
            <w:tcBorders>
              <w:top w:val="single" w:sz="4" w:space="0" w:color="000000"/>
              <w:left w:val="single" w:sz="4" w:space="0" w:color="000000"/>
              <w:bottom w:val="single" w:sz="4" w:space="0" w:color="000000"/>
              <w:right w:val="single" w:sz="4" w:space="0" w:color="000000"/>
            </w:tcBorders>
          </w:tcPr>
          <w:p w14:paraId="24C1D958" w14:textId="74C596B3" w:rsidR="00E1055A" w:rsidRPr="006E48F2" w:rsidRDefault="000501D5" w:rsidP="00157461">
            <w:pPr>
              <w:spacing w:after="0" w:line="259" w:lineRule="auto"/>
              <w:ind w:left="0" w:firstLine="0"/>
            </w:pPr>
            <w:r w:rsidRPr="006E48F2">
              <w:t xml:space="preserve">Correct Installation? </w:t>
            </w:r>
            <w:r w:rsidR="00362E6F" w:rsidRPr="00F53BB2">
              <w:t>Is LOOP Valve and test port in place?</w:t>
            </w:r>
          </w:p>
        </w:tc>
        <w:tc>
          <w:tcPr>
            <w:tcW w:w="2141" w:type="dxa"/>
            <w:tcBorders>
              <w:top w:val="single" w:sz="4" w:space="0" w:color="000000"/>
              <w:left w:val="single" w:sz="4" w:space="0" w:color="000000"/>
              <w:bottom w:val="single" w:sz="4" w:space="0" w:color="000000"/>
              <w:right w:val="single" w:sz="4" w:space="0" w:color="000000"/>
            </w:tcBorders>
          </w:tcPr>
          <w:p w14:paraId="3BBBDCB6" w14:textId="3E635E7C" w:rsidR="00E1055A" w:rsidRPr="006E48F2" w:rsidRDefault="00502B44" w:rsidP="00425A01">
            <w:pPr>
              <w:jc w:val="center"/>
            </w:pPr>
            <w:r w:rsidRPr="00502B44">
              <w:t>$apfgsov_apfgsvv_result_1$</w:t>
            </w:r>
          </w:p>
        </w:tc>
      </w:tr>
      <w:tr w:rsidR="00E1055A" w:rsidRPr="006E48F2" w14:paraId="6B22F05C" w14:textId="77777777" w:rsidTr="006140A1">
        <w:trPr>
          <w:trHeight w:val="288"/>
          <w:jc w:val="center"/>
        </w:trPr>
        <w:tc>
          <w:tcPr>
            <w:tcW w:w="6153" w:type="dxa"/>
            <w:tcBorders>
              <w:top w:val="single" w:sz="4" w:space="0" w:color="000000"/>
              <w:left w:val="single" w:sz="4" w:space="0" w:color="000000"/>
              <w:bottom w:val="single" w:sz="4" w:space="0" w:color="000000"/>
              <w:right w:val="single" w:sz="4" w:space="0" w:color="000000"/>
            </w:tcBorders>
          </w:tcPr>
          <w:p w14:paraId="2792BB77" w14:textId="77777777" w:rsidR="00E1055A" w:rsidRPr="006E48F2" w:rsidRDefault="000501D5" w:rsidP="00157461">
            <w:pPr>
              <w:spacing w:after="0" w:line="259" w:lineRule="auto"/>
              <w:ind w:left="0" w:firstLine="0"/>
            </w:pPr>
            <w:r w:rsidRPr="006E48F2">
              <w:t xml:space="preserve">Did upstream APFGSOV leak? </w:t>
            </w:r>
          </w:p>
        </w:tc>
        <w:tc>
          <w:tcPr>
            <w:tcW w:w="2141" w:type="dxa"/>
            <w:tcBorders>
              <w:top w:val="single" w:sz="4" w:space="0" w:color="000000"/>
              <w:left w:val="single" w:sz="4" w:space="0" w:color="000000"/>
              <w:bottom w:val="single" w:sz="4" w:space="0" w:color="000000"/>
              <w:right w:val="single" w:sz="4" w:space="0" w:color="000000"/>
            </w:tcBorders>
          </w:tcPr>
          <w:p w14:paraId="432E87F7" w14:textId="0C5C4CB4" w:rsidR="00E1055A" w:rsidRPr="006E48F2" w:rsidRDefault="00502B44" w:rsidP="00425A01">
            <w:pPr>
              <w:jc w:val="center"/>
            </w:pPr>
            <w:r w:rsidRPr="00502B44">
              <w:t>$apfgsov_apfgsvv_result_</w:t>
            </w:r>
            <w:r>
              <w:t>2</w:t>
            </w:r>
            <w:r w:rsidRPr="00502B44">
              <w:t>$</w:t>
            </w:r>
          </w:p>
        </w:tc>
      </w:tr>
      <w:tr w:rsidR="00E1055A" w:rsidRPr="006E48F2" w14:paraId="12EA2B49" w14:textId="77777777" w:rsidTr="006140A1">
        <w:trPr>
          <w:trHeight w:val="286"/>
          <w:jc w:val="center"/>
        </w:trPr>
        <w:tc>
          <w:tcPr>
            <w:tcW w:w="6153" w:type="dxa"/>
            <w:tcBorders>
              <w:top w:val="single" w:sz="4" w:space="0" w:color="000000"/>
              <w:left w:val="single" w:sz="4" w:space="0" w:color="000000"/>
              <w:bottom w:val="single" w:sz="4" w:space="0" w:color="000000"/>
              <w:right w:val="single" w:sz="4" w:space="0" w:color="000000"/>
            </w:tcBorders>
          </w:tcPr>
          <w:p w14:paraId="366BED43" w14:textId="77777777" w:rsidR="00E1055A" w:rsidRPr="006E48F2" w:rsidRDefault="000501D5" w:rsidP="00157461">
            <w:pPr>
              <w:spacing w:after="0" w:line="259" w:lineRule="auto"/>
              <w:ind w:left="0" w:firstLine="0"/>
            </w:pPr>
            <w:r w:rsidRPr="006E48F2">
              <w:t xml:space="preserve">Did downstream APFGSOV leak? </w:t>
            </w:r>
          </w:p>
        </w:tc>
        <w:tc>
          <w:tcPr>
            <w:tcW w:w="2141" w:type="dxa"/>
            <w:tcBorders>
              <w:top w:val="single" w:sz="4" w:space="0" w:color="000000"/>
              <w:left w:val="single" w:sz="4" w:space="0" w:color="000000"/>
              <w:bottom w:val="single" w:sz="4" w:space="0" w:color="000000"/>
              <w:right w:val="single" w:sz="4" w:space="0" w:color="000000"/>
            </w:tcBorders>
          </w:tcPr>
          <w:p w14:paraId="6579F649" w14:textId="54024256" w:rsidR="00E1055A" w:rsidRPr="006E48F2" w:rsidRDefault="00502B44" w:rsidP="00425A01">
            <w:pPr>
              <w:jc w:val="center"/>
            </w:pPr>
            <w:r w:rsidRPr="00502B44">
              <w:t>$apfgsov_apfgsvv_result_</w:t>
            </w:r>
            <w:r>
              <w:t>3</w:t>
            </w:r>
            <w:r w:rsidRPr="00502B44">
              <w:t>$</w:t>
            </w:r>
          </w:p>
        </w:tc>
      </w:tr>
      <w:tr w:rsidR="00E1055A" w:rsidRPr="006E48F2" w14:paraId="38BC1D4E" w14:textId="77777777" w:rsidTr="006140A1">
        <w:trPr>
          <w:trHeight w:val="286"/>
          <w:jc w:val="center"/>
        </w:trPr>
        <w:tc>
          <w:tcPr>
            <w:tcW w:w="6153" w:type="dxa"/>
            <w:tcBorders>
              <w:top w:val="single" w:sz="4" w:space="0" w:color="000000"/>
              <w:left w:val="single" w:sz="4" w:space="0" w:color="000000"/>
              <w:bottom w:val="single" w:sz="4" w:space="0" w:color="000000"/>
              <w:right w:val="single" w:sz="4" w:space="0" w:color="000000"/>
            </w:tcBorders>
          </w:tcPr>
          <w:p w14:paraId="3C8B3E0D" w14:textId="77777777" w:rsidR="00E1055A" w:rsidRPr="006E48F2" w:rsidRDefault="000501D5" w:rsidP="00157461">
            <w:pPr>
              <w:spacing w:after="0" w:line="259" w:lineRule="auto"/>
              <w:ind w:left="0" w:firstLine="0"/>
            </w:pPr>
            <w:r w:rsidRPr="006E48F2">
              <w:t xml:space="preserve">Did APFGSVV leak? </w:t>
            </w:r>
          </w:p>
        </w:tc>
        <w:tc>
          <w:tcPr>
            <w:tcW w:w="2141" w:type="dxa"/>
            <w:tcBorders>
              <w:top w:val="single" w:sz="4" w:space="0" w:color="000000"/>
              <w:left w:val="single" w:sz="4" w:space="0" w:color="000000"/>
              <w:bottom w:val="single" w:sz="4" w:space="0" w:color="000000"/>
              <w:right w:val="single" w:sz="4" w:space="0" w:color="000000"/>
            </w:tcBorders>
          </w:tcPr>
          <w:p w14:paraId="44D84AD8" w14:textId="0187C7AF" w:rsidR="00E1055A" w:rsidRPr="006E48F2" w:rsidRDefault="00502B44" w:rsidP="00425A01">
            <w:pPr>
              <w:jc w:val="center"/>
            </w:pPr>
            <w:r w:rsidRPr="00502B44">
              <w:t>$apfgsov_apfgsvv_result_</w:t>
            </w:r>
            <w:r>
              <w:t>4</w:t>
            </w:r>
            <w:r w:rsidRPr="00502B44">
              <w:t>$</w:t>
            </w:r>
          </w:p>
        </w:tc>
      </w:tr>
      <w:tr w:rsidR="00E1055A" w:rsidRPr="006E48F2" w14:paraId="4D70FF41" w14:textId="77777777" w:rsidTr="006140A1">
        <w:trPr>
          <w:trHeight w:val="286"/>
          <w:jc w:val="center"/>
        </w:trPr>
        <w:tc>
          <w:tcPr>
            <w:tcW w:w="6153" w:type="dxa"/>
            <w:tcBorders>
              <w:top w:val="single" w:sz="4" w:space="0" w:color="000000"/>
              <w:left w:val="single" w:sz="4" w:space="0" w:color="000000"/>
              <w:bottom w:val="single" w:sz="4" w:space="0" w:color="000000"/>
              <w:right w:val="single" w:sz="4" w:space="0" w:color="000000"/>
            </w:tcBorders>
          </w:tcPr>
          <w:p w14:paraId="23BD1533" w14:textId="77777777" w:rsidR="00E1055A" w:rsidRPr="006E48F2" w:rsidRDefault="000501D5" w:rsidP="00157461">
            <w:pPr>
              <w:spacing w:after="0" w:line="259" w:lineRule="auto"/>
              <w:ind w:left="0" w:firstLine="0"/>
            </w:pPr>
            <w:r w:rsidRPr="006E48F2">
              <w:t xml:space="preserve">Did APFGSVV open with boiler off </w:t>
            </w:r>
          </w:p>
        </w:tc>
        <w:tc>
          <w:tcPr>
            <w:tcW w:w="2141" w:type="dxa"/>
            <w:tcBorders>
              <w:top w:val="single" w:sz="4" w:space="0" w:color="000000"/>
              <w:left w:val="single" w:sz="4" w:space="0" w:color="000000"/>
              <w:bottom w:val="single" w:sz="4" w:space="0" w:color="000000"/>
              <w:right w:val="single" w:sz="4" w:space="0" w:color="000000"/>
            </w:tcBorders>
          </w:tcPr>
          <w:p w14:paraId="27E31388" w14:textId="461F349C" w:rsidR="00E1055A" w:rsidRPr="006E48F2" w:rsidRDefault="00502B44" w:rsidP="00425A01">
            <w:pPr>
              <w:jc w:val="center"/>
            </w:pPr>
            <w:r w:rsidRPr="00502B44">
              <w:t>$apfgsov_apfgsvv_result_</w:t>
            </w:r>
            <w:r>
              <w:t>5</w:t>
            </w:r>
            <w:r w:rsidRPr="00502B44">
              <w:t>$</w:t>
            </w:r>
          </w:p>
        </w:tc>
      </w:tr>
    </w:tbl>
    <w:p w14:paraId="02FD38F5" w14:textId="6A09DA0E" w:rsidR="00E1055A" w:rsidRPr="006E48F2" w:rsidRDefault="00E1055A" w:rsidP="00157461">
      <w:pPr>
        <w:spacing w:after="61" w:line="259" w:lineRule="auto"/>
        <w:ind w:left="0" w:firstLine="0"/>
      </w:pPr>
    </w:p>
    <w:p w14:paraId="16FF4718" w14:textId="77777777" w:rsidR="00470195" w:rsidRPr="006E48F2" w:rsidRDefault="00470195" w:rsidP="00470195">
      <w:pPr>
        <w:pBdr>
          <w:top w:val="single" w:sz="18" w:space="1" w:color="auto"/>
        </w:pBdr>
        <w:spacing w:after="61" w:line="259" w:lineRule="auto"/>
        <w:ind w:left="0" w:firstLine="0"/>
      </w:pPr>
    </w:p>
    <w:p w14:paraId="477EC866" w14:textId="593C81F9" w:rsidR="005632F5" w:rsidRPr="006E48F2" w:rsidRDefault="005632F5" w:rsidP="00157461">
      <w:pPr>
        <w:ind w:left="0" w:firstLine="0"/>
        <w:rPr>
          <w:b/>
        </w:rPr>
      </w:pPr>
      <w:r w:rsidRPr="006E48F2">
        <w:rPr>
          <w:b/>
        </w:rPr>
        <w:t>Did the device fail or pass the 3 Question Criteria (section 1.3.1)?</w:t>
      </w:r>
      <w:r w:rsidR="00502B44">
        <w:rPr>
          <w:b/>
        </w:rPr>
        <w:t xml:space="preserve">  </w:t>
      </w:r>
      <w:r w:rsidR="007F4B3E">
        <w:rPr>
          <w:b/>
        </w:rPr>
        <w:t>[</w:t>
      </w:r>
      <w:r w:rsidR="00502B44" w:rsidRPr="00502B44">
        <w:rPr>
          <w:b/>
        </w:rPr>
        <w:t>$</w:t>
      </w:r>
      <w:proofErr w:type="spellStart"/>
      <w:r w:rsidR="00502B44" w:rsidRPr="00502B44">
        <w:rPr>
          <w:b/>
        </w:rPr>
        <w:t>apfgsov_apfgsvv_result_status</w:t>
      </w:r>
      <w:proofErr w:type="spellEnd"/>
      <w:r w:rsidR="00502B44" w:rsidRPr="00502B44">
        <w:rPr>
          <w:b/>
        </w:rPr>
        <w:t>$</w:t>
      </w:r>
      <w:r w:rsidR="007F4B3E">
        <w:rPr>
          <w:b/>
        </w:rPr>
        <w:t>]</w:t>
      </w:r>
    </w:p>
    <w:p w14:paraId="5B8A076F" w14:textId="77777777" w:rsidR="000772E7" w:rsidRPr="00B25CE3" w:rsidRDefault="000772E7" w:rsidP="000772E7">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166FD2D1" w14:textId="77777777" w:rsidR="00E1055A" w:rsidRPr="006E48F2" w:rsidRDefault="000501D5" w:rsidP="00157461">
      <w:pPr>
        <w:ind w:left="0" w:firstLine="0"/>
      </w:pPr>
      <w:r w:rsidRPr="006E48F2">
        <w:br w:type="page"/>
      </w:r>
    </w:p>
    <w:tbl>
      <w:tblPr>
        <w:tblStyle w:val="TableGrid0"/>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035"/>
      </w:tblGrid>
      <w:tr w:rsidR="006D583E" w14:paraId="6145EC89" w14:textId="77777777" w:rsidTr="000772E7">
        <w:tc>
          <w:tcPr>
            <w:tcW w:w="5035" w:type="dxa"/>
            <w:shd w:val="clear" w:color="auto" w:fill="E7E6E6" w:themeFill="background2"/>
          </w:tcPr>
          <w:p w14:paraId="1ED24106" w14:textId="77777777" w:rsidR="006D583E" w:rsidRDefault="006D583E" w:rsidP="000772E7">
            <w:r w:rsidRPr="00A14397">
              <w:rPr>
                <w:szCs w:val="24"/>
              </w:rPr>
              <w:lastRenderedPageBreak/>
              <w:t>$</w:t>
            </w:r>
            <w:proofErr w:type="spellStart"/>
            <w:r w:rsidRPr="00A14397">
              <w:rPr>
                <w:szCs w:val="24"/>
              </w:rPr>
              <w:t>va_loc</w:t>
            </w:r>
            <w:proofErr w:type="spellEnd"/>
            <w:r w:rsidRPr="00A14397">
              <w:rPr>
                <w:szCs w:val="24"/>
              </w:rPr>
              <w:t>$</w:t>
            </w:r>
          </w:p>
        </w:tc>
        <w:tc>
          <w:tcPr>
            <w:tcW w:w="5035" w:type="dxa"/>
            <w:shd w:val="clear" w:color="auto" w:fill="E7E6E6" w:themeFill="background2"/>
          </w:tcPr>
          <w:p w14:paraId="03154007"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11D35384" w14:textId="77777777" w:rsidR="00D44DA8" w:rsidRDefault="00D44DA8" w:rsidP="00425A01">
      <w:pPr>
        <w:pStyle w:val="Heading1"/>
      </w:pPr>
    </w:p>
    <w:p w14:paraId="1A87494A" w14:textId="6D54FEDC" w:rsidR="00470195" w:rsidRPr="006E48F2" w:rsidRDefault="00470195" w:rsidP="00425A01">
      <w:pPr>
        <w:pStyle w:val="Heading1"/>
      </w:pPr>
      <w:bookmarkStart w:id="15" w:name="_Toc164750213"/>
      <w:r w:rsidRPr="006E48F2">
        <w:t>1</w:t>
      </w:r>
      <w:r w:rsidR="00133854">
        <w:t>1</w:t>
      </w:r>
      <w:r w:rsidRPr="006E48F2">
        <w:t xml:space="preserve">. </w:t>
      </w:r>
      <w:r w:rsidR="000501D5" w:rsidRPr="006E48F2">
        <w:t>Proof of Closure on Automatic Fuel Shutoff Valves</w:t>
      </w:r>
      <w:r w:rsidR="003C77FB" w:rsidRPr="006E48F2">
        <w:t xml:space="preserve"> [</w:t>
      </w:r>
      <w:r w:rsidR="002972FB" w:rsidRPr="002972FB">
        <w:t>$</w:t>
      </w:r>
      <w:proofErr w:type="spellStart"/>
      <w:r w:rsidR="002972FB" w:rsidRPr="002972FB">
        <w:t>pocafgsov_result_status</w:t>
      </w:r>
      <w:proofErr w:type="spellEnd"/>
      <w:r w:rsidR="002972FB" w:rsidRPr="002972FB">
        <w:t>$</w:t>
      </w:r>
      <w:r w:rsidR="003C77FB" w:rsidRPr="006E48F2">
        <w:t>]</w:t>
      </w:r>
      <w:bookmarkEnd w:id="15"/>
    </w:p>
    <w:p w14:paraId="5AF75851" w14:textId="531358B0" w:rsidR="00E1055A" w:rsidRPr="006E48F2" w:rsidRDefault="000501D5" w:rsidP="00425A01">
      <w:r w:rsidRPr="006E48F2">
        <w:t xml:space="preserve">(POCAFGSOV) – Natural Gas </w:t>
      </w:r>
    </w:p>
    <w:p w14:paraId="283E2DFF" w14:textId="77777777" w:rsidR="00470195" w:rsidRPr="006E48F2" w:rsidRDefault="00470195" w:rsidP="00470195"/>
    <w:tbl>
      <w:tblPr>
        <w:tblStyle w:val="TableGrid"/>
        <w:tblW w:w="5053" w:type="dxa"/>
        <w:jc w:val="center"/>
        <w:tblInd w:w="0" w:type="dxa"/>
        <w:tblCellMar>
          <w:top w:w="14" w:type="dxa"/>
          <w:left w:w="108" w:type="dxa"/>
          <w:right w:w="115" w:type="dxa"/>
        </w:tblCellMar>
        <w:tblLook w:val="04A0" w:firstRow="1" w:lastRow="0" w:firstColumn="1" w:lastColumn="0" w:noHBand="0" w:noVBand="1"/>
      </w:tblPr>
      <w:tblGrid>
        <w:gridCol w:w="2353"/>
        <w:gridCol w:w="2700"/>
      </w:tblGrid>
      <w:tr w:rsidR="00E1055A" w:rsidRPr="006E48F2" w14:paraId="216888BE" w14:textId="77777777" w:rsidTr="006140A1">
        <w:trPr>
          <w:trHeight w:val="286"/>
          <w:jc w:val="center"/>
        </w:trPr>
        <w:tc>
          <w:tcPr>
            <w:tcW w:w="2353" w:type="dxa"/>
            <w:tcBorders>
              <w:top w:val="single" w:sz="4" w:space="0" w:color="000000"/>
              <w:left w:val="single" w:sz="4" w:space="0" w:color="000000"/>
              <w:bottom w:val="single" w:sz="4" w:space="0" w:color="000000"/>
              <w:right w:val="single" w:sz="4" w:space="0" w:color="000000"/>
            </w:tcBorders>
          </w:tcPr>
          <w:p w14:paraId="5E0404B3" w14:textId="77777777" w:rsidR="00E1055A" w:rsidRPr="006E48F2" w:rsidRDefault="000501D5" w:rsidP="00157461">
            <w:pPr>
              <w:spacing w:after="0" w:line="259" w:lineRule="auto"/>
              <w:ind w:left="0" w:firstLine="0"/>
              <w:jc w:val="center"/>
            </w:pPr>
            <w:r w:rsidRPr="006E48F2">
              <w:rPr>
                <w:b/>
              </w:rPr>
              <w:t xml:space="preserve">Item </w:t>
            </w:r>
          </w:p>
        </w:tc>
        <w:tc>
          <w:tcPr>
            <w:tcW w:w="2700" w:type="dxa"/>
            <w:tcBorders>
              <w:top w:val="single" w:sz="4" w:space="0" w:color="000000"/>
              <w:left w:val="single" w:sz="4" w:space="0" w:color="000000"/>
              <w:bottom w:val="single" w:sz="4" w:space="0" w:color="000000"/>
              <w:right w:val="single" w:sz="4" w:space="0" w:color="000000"/>
            </w:tcBorders>
          </w:tcPr>
          <w:p w14:paraId="5B3528BC" w14:textId="77777777" w:rsidR="00E1055A" w:rsidRPr="006E48F2" w:rsidRDefault="000501D5" w:rsidP="00157461">
            <w:pPr>
              <w:spacing w:after="0" w:line="259" w:lineRule="auto"/>
              <w:ind w:left="0" w:firstLine="0"/>
              <w:jc w:val="center"/>
            </w:pPr>
            <w:r w:rsidRPr="006E48F2">
              <w:rPr>
                <w:b/>
              </w:rPr>
              <w:t xml:space="preserve">Make </w:t>
            </w:r>
          </w:p>
        </w:tc>
      </w:tr>
      <w:tr w:rsidR="00E1055A" w:rsidRPr="006E48F2" w14:paraId="09A5CBB0" w14:textId="77777777" w:rsidTr="006140A1">
        <w:trPr>
          <w:trHeight w:val="288"/>
          <w:jc w:val="center"/>
        </w:trPr>
        <w:tc>
          <w:tcPr>
            <w:tcW w:w="2353" w:type="dxa"/>
            <w:tcBorders>
              <w:top w:val="single" w:sz="4" w:space="0" w:color="000000"/>
              <w:left w:val="single" w:sz="4" w:space="0" w:color="000000"/>
              <w:bottom w:val="single" w:sz="4" w:space="0" w:color="000000"/>
              <w:right w:val="single" w:sz="4" w:space="0" w:color="000000"/>
            </w:tcBorders>
          </w:tcPr>
          <w:p w14:paraId="4252AFB3" w14:textId="12855439" w:rsidR="00E1055A" w:rsidRPr="006E48F2" w:rsidRDefault="000501D5" w:rsidP="00425A01">
            <w:pPr>
              <w:jc w:val="center"/>
            </w:pPr>
            <w:r w:rsidRPr="006E48F2">
              <w:t>POC-AFGSOV</w:t>
            </w:r>
          </w:p>
        </w:tc>
        <w:tc>
          <w:tcPr>
            <w:tcW w:w="2700" w:type="dxa"/>
            <w:tcBorders>
              <w:top w:val="single" w:sz="4" w:space="0" w:color="000000"/>
              <w:left w:val="single" w:sz="4" w:space="0" w:color="000000"/>
              <w:bottom w:val="single" w:sz="4" w:space="0" w:color="000000"/>
              <w:right w:val="single" w:sz="4" w:space="0" w:color="000000"/>
            </w:tcBorders>
          </w:tcPr>
          <w:p w14:paraId="792B3539" w14:textId="1767647B" w:rsidR="00E1055A" w:rsidRPr="006E48F2" w:rsidRDefault="002972FB" w:rsidP="00425A01">
            <w:pPr>
              <w:jc w:val="center"/>
            </w:pPr>
            <w:r w:rsidRPr="002972FB">
              <w:t>$</w:t>
            </w:r>
            <w:proofErr w:type="spellStart"/>
            <w:r w:rsidRPr="002972FB">
              <w:t>pocafgsov_make</w:t>
            </w:r>
            <w:proofErr w:type="spellEnd"/>
            <w:r w:rsidRPr="002972FB">
              <w:t>$</w:t>
            </w:r>
          </w:p>
        </w:tc>
      </w:tr>
    </w:tbl>
    <w:p w14:paraId="18DD7769" w14:textId="77777777" w:rsidR="00933B66" w:rsidRPr="006E48F2" w:rsidRDefault="00933B66" w:rsidP="00157461">
      <w:pPr>
        <w:ind w:left="0" w:firstLine="0"/>
      </w:pPr>
    </w:p>
    <w:p w14:paraId="7E47FD89" w14:textId="77777777" w:rsidR="00F432CC" w:rsidRPr="006E48F2" w:rsidRDefault="000501D5" w:rsidP="009C0CB1">
      <w:pPr>
        <w:pStyle w:val="ListParagraph"/>
        <w:numPr>
          <w:ilvl w:val="0"/>
          <w:numId w:val="18"/>
        </w:numPr>
      </w:pPr>
      <w:r w:rsidRPr="006E48F2">
        <w:t>Switch is required to open with a very slight opening of the valve (no indicated pressure).</w:t>
      </w:r>
    </w:p>
    <w:p w14:paraId="3883DBB5" w14:textId="1EA6C107" w:rsidR="00E1055A" w:rsidRPr="006E48F2" w:rsidRDefault="000501D5" w:rsidP="009C0CB1">
      <w:pPr>
        <w:pStyle w:val="ListParagraph"/>
        <w:numPr>
          <w:ilvl w:val="0"/>
          <w:numId w:val="18"/>
        </w:numPr>
      </w:pPr>
      <w:r w:rsidRPr="006E48F2">
        <w:t>Switches is required to be wired in series.</w:t>
      </w:r>
    </w:p>
    <w:p w14:paraId="35906E25" w14:textId="7C65AACB" w:rsidR="00E1055A" w:rsidRPr="006E48F2" w:rsidRDefault="00E1055A" w:rsidP="00157461">
      <w:pPr>
        <w:spacing w:after="78" w:line="259" w:lineRule="auto"/>
        <w:ind w:left="0" w:firstLine="0"/>
      </w:pPr>
    </w:p>
    <w:p w14:paraId="6356258F" w14:textId="77777777" w:rsidR="00933B66" w:rsidRPr="006E48F2" w:rsidRDefault="00933B66" w:rsidP="00933B66">
      <w:pPr>
        <w:pBdr>
          <w:top w:val="single" w:sz="18" w:space="1" w:color="auto"/>
        </w:pBdr>
        <w:spacing w:after="78" w:line="259" w:lineRule="auto"/>
        <w:ind w:left="0" w:firstLine="0"/>
      </w:pPr>
    </w:p>
    <w:p w14:paraId="00DE4E8C" w14:textId="09DD0AB0" w:rsidR="00E1055A" w:rsidRPr="006E48F2" w:rsidRDefault="000501D5" w:rsidP="009C0CB1">
      <w:pPr>
        <w:pStyle w:val="ListParagraph"/>
        <w:numPr>
          <w:ilvl w:val="0"/>
          <w:numId w:val="18"/>
        </w:numPr>
      </w:pPr>
      <w:r w:rsidRPr="006E48F2">
        <w:t>Close manual fuel valve downstream of AFGSOV.  Perform the following test on each AFGSOV separately.</w:t>
      </w:r>
      <w:r w:rsidR="004C5C31">
        <w:t xml:space="preserve"> Disconnect power.</w:t>
      </w:r>
    </w:p>
    <w:p w14:paraId="6B7800D0" w14:textId="248CAF3D" w:rsidR="00E1055A" w:rsidRPr="006E48F2" w:rsidRDefault="000501D5" w:rsidP="009C0CB1">
      <w:pPr>
        <w:pStyle w:val="ListParagraph"/>
        <w:numPr>
          <w:ilvl w:val="0"/>
          <w:numId w:val="18"/>
        </w:numPr>
      </w:pPr>
      <w:r w:rsidRPr="006E48F2">
        <w:t>Remove cover on both automatic shut off valves to provide access to two wires connected across proof of closure switch. Can also access wires in appropriate junction box. Disconnect both leads from switch</w:t>
      </w:r>
      <w:r w:rsidR="004C5C31">
        <w:t>/terminals</w:t>
      </w:r>
      <w:r w:rsidRPr="006E48F2">
        <w:t xml:space="preserve"> going to control circuit.</w:t>
      </w:r>
    </w:p>
    <w:p w14:paraId="75C40EFE" w14:textId="3779CC85" w:rsidR="00E1055A" w:rsidRPr="006E48F2" w:rsidRDefault="000501D5" w:rsidP="009C0CB1">
      <w:pPr>
        <w:pStyle w:val="ListParagraph"/>
        <w:numPr>
          <w:ilvl w:val="0"/>
          <w:numId w:val="18"/>
        </w:numPr>
      </w:pPr>
      <w:r w:rsidRPr="006E48F2">
        <w:t>Temporarily connect the two wires that were disconnected from the POC switch</w:t>
      </w:r>
      <w:r w:rsidR="004C5C31">
        <w:t>/terminal to a toggle switch jumper</w:t>
      </w:r>
      <w:r w:rsidRPr="006E48F2">
        <w:t xml:space="preserve"> </w:t>
      </w:r>
      <w:proofErr w:type="gramStart"/>
      <w:r w:rsidRPr="006E48F2">
        <w:t>in order to</w:t>
      </w:r>
      <w:proofErr w:type="gramEnd"/>
      <w:r w:rsidRPr="006E48F2">
        <w:t xml:space="preserve"> electrically bypass the switch.</w:t>
      </w:r>
      <w:r w:rsidR="004C5C31">
        <w:t xml:space="preserve"> </w:t>
      </w:r>
      <w:r w:rsidR="004C5C31" w:rsidRPr="004C5C31">
        <w:t>Place toggle switch in ON/closed position. Place multimeter across POC switch terminals and set to continuity (OHMS). Place pressure gage or connect tubing into test port immediately downstream of AFGSOV. Restore power to system.</w:t>
      </w:r>
    </w:p>
    <w:p w14:paraId="7D800D26" w14:textId="0F2508AE" w:rsidR="00E1055A" w:rsidRPr="006E48F2" w:rsidRDefault="000501D5" w:rsidP="009C0CB1">
      <w:pPr>
        <w:pStyle w:val="ListParagraph"/>
        <w:numPr>
          <w:ilvl w:val="0"/>
          <w:numId w:val="18"/>
        </w:numPr>
      </w:pPr>
      <w:r w:rsidRPr="006E48F2">
        <w:t xml:space="preserve">Start boiler and verify that switch opens before the AFGSOV opens to the point of allowing flow by measuring resistance across switch.  </w:t>
      </w:r>
      <w:r w:rsidR="004C5C31" w:rsidRPr="004C5C31">
        <w:t>Verifying that switch opens before the AFGSOV allows flow can be done by measuring pressure or flow immediately downstream of switch. Infinite resistance (OL) across the switch should occur before pressure is measured or flow is detected.</w:t>
      </w:r>
    </w:p>
    <w:p w14:paraId="348553C8" w14:textId="7E627B72" w:rsidR="00E1055A" w:rsidRPr="006E48F2" w:rsidRDefault="004C5C31" w:rsidP="009C0CB1">
      <w:pPr>
        <w:pStyle w:val="ListParagraph"/>
        <w:numPr>
          <w:ilvl w:val="0"/>
          <w:numId w:val="18"/>
        </w:numPr>
      </w:pPr>
      <w:r w:rsidRPr="004C5C31">
        <w:t>Shut boiler down and switch toggle switch to OFF / open position. Try to start boiler and verify that the boiler does not allow start up sequence to begin.</w:t>
      </w:r>
    </w:p>
    <w:p w14:paraId="79EBE590" w14:textId="77777777" w:rsidR="00E1055A" w:rsidRPr="006E48F2" w:rsidRDefault="000501D5" w:rsidP="009C0CB1">
      <w:pPr>
        <w:pStyle w:val="ListParagraph"/>
        <w:numPr>
          <w:ilvl w:val="0"/>
          <w:numId w:val="18"/>
        </w:numPr>
      </w:pPr>
      <w:r w:rsidRPr="006E48F2">
        <w:t>Repeat procedure for switch on 2nd valve.</w:t>
      </w:r>
    </w:p>
    <w:p w14:paraId="69D2B135" w14:textId="74328C01" w:rsidR="00E1055A" w:rsidRPr="006E48F2" w:rsidRDefault="00E1055A" w:rsidP="00157461">
      <w:pPr>
        <w:spacing w:after="57" w:line="259" w:lineRule="auto"/>
        <w:ind w:left="0" w:firstLine="0"/>
      </w:pPr>
    </w:p>
    <w:p w14:paraId="5231F3BB" w14:textId="77777777" w:rsidR="00933B66" w:rsidRPr="006E48F2" w:rsidRDefault="00933B66" w:rsidP="00933B66">
      <w:pPr>
        <w:pBdr>
          <w:top w:val="single" w:sz="18" w:space="1" w:color="auto"/>
        </w:pBdr>
        <w:spacing w:after="57" w:line="259" w:lineRule="auto"/>
        <w:ind w:left="0" w:firstLine="0"/>
      </w:pPr>
    </w:p>
    <w:tbl>
      <w:tblPr>
        <w:tblStyle w:val="TableGrid"/>
        <w:tblW w:w="9072" w:type="dxa"/>
        <w:jc w:val="center"/>
        <w:tblInd w:w="0" w:type="dxa"/>
        <w:tblCellMar>
          <w:top w:w="14" w:type="dxa"/>
          <w:left w:w="108" w:type="dxa"/>
          <w:right w:w="115" w:type="dxa"/>
        </w:tblCellMar>
        <w:tblLook w:val="04A0" w:firstRow="1" w:lastRow="0" w:firstColumn="1" w:lastColumn="0" w:noHBand="0" w:noVBand="1"/>
      </w:tblPr>
      <w:tblGrid>
        <w:gridCol w:w="6729"/>
        <w:gridCol w:w="2343"/>
      </w:tblGrid>
      <w:tr w:rsidR="00E1055A" w:rsidRPr="006E48F2" w14:paraId="0F9D503B" w14:textId="77777777" w:rsidTr="006140A1">
        <w:trPr>
          <w:trHeight w:val="286"/>
          <w:jc w:val="center"/>
        </w:trPr>
        <w:tc>
          <w:tcPr>
            <w:tcW w:w="6930" w:type="dxa"/>
            <w:tcBorders>
              <w:top w:val="single" w:sz="4" w:space="0" w:color="000000"/>
              <w:left w:val="single" w:sz="4" w:space="0" w:color="000000"/>
              <w:bottom w:val="single" w:sz="4" w:space="0" w:color="000000"/>
              <w:right w:val="single" w:sz="4" w:space="0" w:color="000000"/>
            </w:tcBorders>
          </w:tcPr>
          <w:p w14:paraId="52E52DAC" w14:textId="77777777" w:rsidR="00E1055A" w:rsidRPr="006E48F2" w:rsidRDefault="000501D5" w:rsidP="00157461">
            <w:pPr>
              <w:spacing w:after="0" w:line="259" w:lineRule="auto"/>
              <w:ind w:left="0" w:firstLine="0"/>
              <w:jc w:val="center"/>
            </w:pPr>
            <w:r w:rsidRPr="006E48F2">
              <w:rPr>
                <w:b/>
              </w:rPr>
              <w:t xml:space="preserve">Result </w:t>
            </w:r>
          </w:p>
        </w:tc>
        <w:tc>
          <w:tcPr>
            <w:tcW w:w="2141" w:type="dxa"/>
            <w:tcBorders>
              <w:top w:val="single" w:sz="4" w:space="0" w:color="000000"/>
              <w:left w:val="single" w:sz="4" w:space="0" w:color="000000"/>
              <w:bottom w:val="single" w:sz="4" w:space="0" w:color="000000"/>
              <w:right w:val="single" w:sz="4" w:space="0" w:color="000000"/>
            </w:tcBorders>
          </w:tcPr>
          <w:p w14:paraId="3D15FD25" w14:textId="77777777" w:rsidR="00E1055A" w:rsidRPr="006E48F2" w:rsidRDefault="000501D5" w:rsidP="00157461">
            <w:pPr>
              <w:spacing w:after="0" w:line="259" w:lineRule="auto"/>
              <w:ind w:left="0" w:firstLine="0"/>
              <w:jc w:val="center"/>
            </w:pPr>
            <w:r w:rsidRPr="006E48F2">
              <w:rPr>
                <w:b/>
              </w:rPr>
              <w:t xml:space="preserve">Y/N </w:t>
            </w:r>
          </w:p>
        </w:tc>
      </w:tr>
      <w:tr w:rsidR="00E1055A" w:rsidRPr="006E48F2" w14:paraId="44802847" w14:textId="77777777" w:rsidTr="006140A1">
        <w:trPr>
          <w:trHeight w:val="286"/>
          <w:jc w:val="center"/>
        </w:trPr>
        <w:tc>
          <w:tcPr>
            <w:tcW w:w="6930" w:type="dxa"/>
            <w:tcBorders>
              <w:top w:val="single" w:sz="4" w:space="0" w:color="000000"/>
              <w:left w:val="single" w:sz="4" w:space="0" w:color="000000"/>
              <w:bottom w:val="single" w:sz="4" w:space="0" w:color="000000"/>
              <w:right w:val="single" w:sz="4" w:space="0" w:color="000000"/>
            </w:tcBorders>
          </w:tcPr>
          <w:p w14:paraId="211BAE78" w14:textId="77777777" w:rsidR="00E1055A" w:rsidRPr="006E48F2" w:rsidRDefault="000501D5" w:rsidP="00157461">
            <w:pPr>
              <w:spacing w:after="0" w:line="259" w:lineRule="auto"/>
              <w:ind w:left="0" w:firstLine="0"/>
            </w:pPr>
            <w:r w:rsidRPr="006E48F2">
              <w:t xml:space="preserve">Is POC present in both valves wired in series? </w:t>
            </w:r>
          </w:p>
        </w:tc>
        <w:tc>
          <w:tcPr>
            <w:tcW w:w="2141" w:type="dxa"/>
            <w:tcBorders>
              <w:top w:val="single" w:sz="4" w:space="0" w:color="000000"/>
              <w:left w:val="single" w:sz="4" w:space="0" w:color="000000"/>
              <w:bottom w:val="single" w:sz="4" w:space="0" w:color="000000"/>
              <w:right w:val="single" w:sz="4" w:space="0" w:color="000000"/>
            </w:tcBorders>
          </w:tcPr>
          <w:p w14:paraId="3E00EC90" w14:textId="6EAFAD1A" w:rsidR="00E1055A" w:rsidRPr="006E48F2" w:rsidRDefault="002972FB" w:rsidP="00425A01">
            <w:pPr>
              <w:jc w:val="center"/>
            </w:pPr>
            <w:r w:rsidRPr="002972FB">
              <w:t>$pocafgsov_result_1$</w:t>
            </w:r>
          </w:p>
        </w:tc>
      </w:tr>
      <w:tr w:rsidR="00E1055A" w:rsidRPr="006E48F2" w14:paraId="0D4DB14C" w14:textId="77777777" w:rsidTr="006140A1">
        <w:trPr>
          <w:trHeight w:val="286"/>
          <w:jc w:val="center"/>
        </w:trPr>
        <w:tc>
          <w:tcPr>
            <w:tcW w:w="6930" w:type="dxa"/>
            <w:tcBorders>
              <w:top w:val="single" w:sz="4" w:space="0" w:color="000000"/>
              <w:left w:val="single" w:sz="4" w:space="0" w:color="000000"/>
              <w:bottom w:val="single" w:sz="4" w:space="0" w:color="000000"/>
              <w:right w:val="single" w:sz="4" w:space="0" w:color="000000"/>
            </w:tcBorders>
          </w:tcPr>
          <w:p w14:paraId="03960F14" w14:textId="77777777" w:rsidR="00E1055A" w:rsidRPr="006E48F2" w:rsidRDefault="000501D5" w:rsidP="00157461">
            <w:pPr>
              <w:spacing w:after="0" w:line="259" w:lineRule="auto"/>
              <w:ind w:left="0" w:firstLine="0"/>
            </w:pPr>
            <w:r w:rsidRPr="006E48F2">
              <w:t xml:space="preserve">Did </w:t>
            </w:r>
            <w:proofErr w:type="gramStart"/>
            <w:r w:rsidRPr="006E48F2">
              <w:t>either POC</w:t>
            </w:r>
            <w:proofErr w:type="gramEnd"/>
            <w:r w:rsidRPr="006E48F2">
              <w:t xml:space="preserve"> being open prevent the boiler from firing? </w:t>
            </w:r>
          </w:p>
        </w:tc>
        <w:tc>
          <w:tcPr>
            <w:tcW w:w="2141" w:type="dxa"/>
            <w:tcBorders>
              <w:top w:val="single" w:sz="4" w:space="0" w:color="000000"/>
              <w:left w:val="single" w:sz="4" w:space="0" w:color="000000"/>
              <w:bottom w:val="single" w:sz="4" w:space="0" w:color="000000"/>
              <w:right w:val="single" w:sz="4" w:space="0" w:color="000000"/>
            </w:tcBorders>
          </w:tcPr>
          <w:p w14:paraId="2ECD193B" w14:textId="146929DC" w:rsidR="00E1055A" w:rsidRPr="006E48F2" w:rsidRDefault="002972FB" w:rsidP="00425A01">
            <w:pPr>
              <w:jc w:val="center"/>
            </w:pPr>
            <w:r w:rsidRPr="002972FB">
              <w:t>$pocafgsov_result_</w:t>
            </w:r>
            <w:r>
              <w:t>2</w:t>
            </w:r>
            <w:r w:rsidRPr="002972FB">
              <w:t>$</w:t>
            </w:r>
          </w:p>
        </w:tc>
      </w:tr>
      <w:tr w:rsidR="00E1055A" w:rsidRPr="006E48F2" w14:paraId="73D31244" w14:textId="77777777" w:rsidTr="006140A1">
        <w:trPr>
          <w:trHeight w:val="562"/>
          <w:jc w:val="center"/>
        </w:trPr>
        <w:tc>
          <w:tcPr>
            <w:tcW w:w="6930" w:type="dxa"/>
            <w:tcBorders>
              <w:top w:val="single" w:sz="4" w:space="0" w:color="000000"/>
              <w:left w:val="single" w:sz="4" w:space="0" w:color="000000"/>
              <w:bottom w:val="single" w:sz="4" w:space="0" w:color="000000"/>
              <w:right w:val="single" w:sz="4" w:space="0" w:color="000000"/>
            </w:tcBorders>
          </w:tcPr>
          <w:p w14:paraId="7897614F" w14:textId="77777777" w:rsidR="00E1055A" w:rsidRPr="006E48F2" w:rsidRDefault="000501D5" w:rsidP="00157461">
            <w:pPr>
              <w:spacing w:after="0" w:line="259" w:lineRule="auto"/>
              <w:ind w:left="0" w:firstLine="0"/>
            </w:pPr>
            <w:r w:rsidRPr="006E48F2">
              <w:t xml:space="preserve">Did switch on each AFGSOV open before the AFGSOV opened (no indicated pressure)? </w:t>
            </w:r>
          </w:p>
        </w:tc>
        <w:tc>
          <w:tcPr>
            <w:tcW w:w="2141" w:type="dxa"/>
            <w:tcBorders>
              <w:top w:val="single" w:sz="4" w:space="0" w:color="000000"/>
              <w:left w:val="single" w:sz="4" w:space="0" w:color="000000"/>
              <w:bottom w:val="single" w:sz="4" w:space="0" w:color="000000"/>
              <w:right w:val="single" w:sz="4" w:space="0" w:color="000000"/>
            </w:tcBorders>
          </w:tcPr>
          <w:p w14:paraId="627D1673" w14:textId="23750BDC" w:rsidR="00E1055A" w:rsidRPr="006E48F2" w:rsidRDefault="002972FB" w:rsidP="00425A01">
            <w:pPr>
              <w:jc w:val="center"/>
            </w:pPr>
            <w:r w:rsidRPr="002972FB">
              <w:t>$pocafgsov_result_</w:t>
            </w:r>
            <w:r>
              <w:t>3</w:t>
            </w:r>
            <w:r w:rsidRPr="002972FB">
              <w:t>$</w:t>
            </w:r>
          </w:p>
        </w:tc>
      </w:tr>
    </w:tbl>
    <w:p w14:paraId="0370A867" w14:textId="6FB67B37" w:rsidR="00E1055A" w:rsidRPr="006E48F2" w:rsidRDefault="00E1055A" w:rsidP="00157461">
      <w:pPr>
        <w:spacing w:after="61" w:line="259" w:lineRule="auto"/>
        <w:ind w:left="0" w:firstLine="0"/>
      </w:pPr>
    </w:p>
    <w:p w14:paraId="46A1E923" w14:textId="77777777" w:rsidR="00933B66" w:rsidRPr="006E48F2" w:rsidRDefault="00933B66" w:rsidP="00933B66">
      <w:pPr>
        <w:pBdr>
          <w:top w:val="single" w:sz="18" w:space="1" w:color="auto"/>
        </w:pBdr>
        <w:spacing w:after="61" w:line="259" w:lineRule="auto"/>
        <w:ind w:left="0" w:firstLine="0"/>
      </w:pPr>
    </w:p>
    <w:p w14:paraId="13F927E6" w14:textId="5D60ECBF" w:rsidR="005632F5" w:rsidRPr="006E48F2" w:rsidRDefault="005632F5" w:rsidP="00157461">
      <w:pPr>
        <w:ind w:left="0" w:firstLine="0"/>
        <w:rPr>
          <w:b/>
        </w:rPr>
      </w:pPr>
      <w:r w:rsidRPr="006E48F2">
        <w:rPr>
          <w:b/>
        </w:rPr>
        <w:t>Did the device fail or pass the 3 Question Criteria (section 1.3.1)?</w:t>
      </w:r>
      <w:r w:rsidR="002972FB">
        <w:rPr>
          <w:b/>
        </w:rPr>
        <w:t xml:space="preserve">  </w:t>
      </w:r>
      <w:r w:rsidR="007F4B3E">
        <w:rPr>
          <w:b/>
        </w:rPr>
        <w:t>[</w:t>
      </w:r>
      <w:r w:rsidR="002972FB" w:rsidRPr="002972FB">
        <w:rPr>
          <w:b/>
        </w:rPr>
        <w:t>$</w:t>
      </w:r>
      <w:proofErr w:type="spellStart"/>
      <w:r w:rsidR="002972FB" w:rsidRPr="002972FB">
        <w:rPr>
          <w:b/>
        </w:rPr>
        <w:t>pocafgsov_result_status</w:t>
      </w:r>
      <w:proofErr w:type="spellEnd"/>
      <w:r w:rsidR="002972FB" w:rsidRPr="002972FB">
        <w:rPr>
          <w:b/>
        </w:rPr>
        <w:t>$</w:t>
      </w:r>
      <w:r w:rsidR="007F4B3E">
        <w:rPr>
          <w:b/>
        </w:rPr>
        <w:t>]</w:t>
      </w:r>
    </w:p>
    <w:p w14:paraId="3BB2DB9E" w14:textId="77777777" w:rsidR="000772E7" w:rsidRPr="00B25CE3" w:rsidRDefault="000772E7" w:rsidP="000772E7">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37FCC00D" w14:textId="77777777" w:rsidR="005632F5" w:rsidRPr="006E48F2" w:rsidRDefault="005632F5" w:rsidP="00157461">
      <w:pPr>
        <w:ind w:left="0" w:firstLine="0"/>
      </w:pPr>
    </w:p>
    <w:tbl>
      <w:tblPr>
        <w:tblStyle w:val="TableGrid0"/>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035"/>
      </w:tblGrid>
      <w:tr w:rsidR="006D583E" w14:paraId="7A64CC21" w14:textId="77777777" w:rsidTr="000772E7">
        <w:tc>
          <w:tcPr>
            <w:tcW w:w="5035" w:type="dxa"/>
            <w:shd w:val="clear" w:color="auto" w:fill="E7E6E6" w:themeFill="background2"/>
          </w:tcPr>
          <w:p w14:paraId="21085A3E" w14:textId="77777777" w:rsidR="006D583E" w:rsidRDefault="006D583E" w:rsidP="000772E7">
            <w:r w:rsidRPr="00A14397">
              <w:rPr>
                <w:szCs w:val="24"/>
              </w:rPr>
              <w:lastRenderedPageBreak/>
              <w:t>$</w:t>
            </w:r>
            <w:proofErr w:type="spellStart"/>
            <w:r w:rsidRPr="00A14397">
              <w:rPr>
                <w:szCs w:val="24"/>
              </w:rPr>
              <w:t>va_loc</w:t>
            </w:r>
            <w:proofErr w:type="spellEnd"/>
            <w:r w:rsidRPr="00A14397">
              <w:rPr>
                <w:szCs w:val="24"/>
              </w:rPr>
              <w:t>$</w:t>
            </w:r>
          </w:p>
        </w:tc>
        <w:tc>
          <w:tcPr>
            <w:tcW w:w="5035" w:type="dxa"/>
            <w:shd w:val="clear" w:color="auto" w:fill="E7E6E6" w:themeFill="background2"/>
          </w:tcPr>
          <w:p w14:paraId="587ACF05"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6617D4EC" w14:textId="77777777" w:rsidR="00D44DA8" w:rsidRDefault="00D44DA8" w:rsidP="00425A01">
      <w:pPr>
        <w:pStyle w:val="Heading1"/>
      </w:pPr>
    </w:p>
    <w:p w14:paraId="4E6FA231" w14:textId="66F00222" w:rsidR="00933B66" w:rsidRPr="006E48F2" w:rsidRDefault="00933B66" w:rsidP="00425A01">
      <w:pPr>
        <w:pStyle w:val="Heading1"/>
      </w:pPr>
      <w:bookmarkStart w:id="16" w:name="_Toc164750214"/>
      <w:r w:rsidRPr="006E48F2">
        <w:t>1</w:t>
      </w:r>
      <w:r w:rsidR="00133854">
        <w:t>2</w:t>
      </w:r>
      <w:r w:rsidRPr="006E48F2">
        <w:t xml:space="preserve">. </w:t>
      </w:r>
      <w:r w:rsidR="000501D5" w:rsidRPr="006E48F2">
        <w:t>Flame Scanner</w:t>
      </w:r>
      <w:r w:rsidR="00614B81" w:rsidRPr="006E48F2">
        <w:t xml:space="preserve"> </w:t>
      </w:r>
      <w:proofErr w:type="gramStart"/>
      <w:r w:rsidR="00614B81" w:rsidRPr="006E48F2">
        <w:t>F</w:t>
      </w:r>
      <w:r w:rsidR="000501D5" w:rsidRPr="006E48F2">
        <w:t>or</w:t>
      </w:r>
      <w:proofErr w:type="gramEnd"/>
      <w:r w:rsidR="000501D5" w:rsidRPr="006E48F2">
        <w:t xml:space="preserve"> </w:t>
      </w:r>
      <w:r w:rsidR="00614B81" w:rsidRPr="006E48F2">
        <w:t>M</w:t>
      </w:r>
      <w:r w:rsidR="000501D5" w:rsidRPr="006E48F2">
        <w:t xml:space="preserve">ain </w:t>
      </w:r>
      <w:r w:rsidR="00614B81" w:rsidRPr="006E48F2">
        <w:t>F</w:t>
      </w:r>
      <w:r w:rsidR="000501D5" w:rsidRPr="006E48F2">
        <w:t xml:space="preserve">lame </w:t>
      </w:r>
      <w:r w:rsidR="00614B81" w:rsidRPr="006E48F2">
        <w:t>O</w:t>
      </w:r>
      <w:r w:rsidR="000501D5" w:rsidRPr="006E48F2">
        <w:t>ut</w:t>
      </w:r>
      <w:r w:rsidR="004E514D" w:rsidRPr="006E48F2">
        <w:t xml:space="preserve"> [</w:t>
      </w:r>
      <w:r w:rsidR="00C15052" w:rsidRPr="00C15052">
        <w:t>$</w:t>
      </w:r>
      <w:proofErr w:type="spellStart"/>
      <w:r w:rsidR="00C15052" w:rsidRPr="00C15052">
        <w:t>fsmf_result_status</w:t>
      </w:r>
      <w:proofErr w:type="spellEnd"/>
      <w:r w:rsidR="00C15052" w:rsidRPr="00C15052">
        <w:t>$</w:t>
      </w:r>
      <w:r w:rsidR="004E514D" w:rsidRPr="006E48F2">
        <w:t>]</w:t>
      </w:r>
      <w:bookmarkEnd w:id="16"/>
    </w:p>
    <w:p w14:paraId="62F82395" w14:textId="2BAE13A9" w:rsidR="00E1055A" w:rsidRPr="006E48F2" w:rsidRDefault="000501D5" w:rsidP="00425A01">
      <w:r w:rsidRPr="006E48F2">
        <w:t xml:space="preserve">(FSMFO) </w:t>
      </w:r>
    </w:p>
    <w:p w14:paraId="5034F669" w14:textId="77777777" w:rsidR="00933B66" w:rsidRPr="006E48F2" w:rsidRDefault="00933B66" w:rsidP="00933B66"/>
    <w:tbl>
      <w:tblPr>
        <w:tblStyle w:val="TableGrid"/>
        <w:tblW w:w="6205" w:type="dxa"/>
        <w:jc w:val="center"/>
        <w:tblInd w:w="0" w:type="dxa"/>
        <w:tblCellMar>
          <w:top w:w="14" w:type="dxa"/>
          <w:left w:w="108" w:type="dxa"/>
          <w:right w:w="115" w:type="dxa"/>
        </w:tblCellMar>
        <w:tblLook w:val="04A0" w:firstRow="1" w:lastRow="0" w:firstColumn="1" w:lastColumn="0" w:noHBand="0" w:noVBand="1"/>
      </w:tblPr>
      <w:tblGrid>
        <w:gridCol w:w="1873"/>
        <w:gridCol w:w="1757"/>
        <w:gridCol w:w="2575"/>
      </w:tblGrid>
      <w:tr w:rsidR="00E1055A" w:rsidRPr="006E48F2" w14:paraId="5F0D03DF" w14:textId="77777777" w:rsidTr="001261D7">
        <w:trPr>
          <w:trHeight w:val="286"/>
          <w:jc w:val="center"/>
        </w:trPr>
        <w:tc>
          <w:tcPr>
            <w:tcW w:w="1873" w:type="dxa"/>
            <w:tcBorders>
              <w:top w:val="single" w:sz="4" w:space="0" w:color="000000"/>
              <w:left w:val="single" w:sz="4" w:space="0" w:color="000000"/>
              <w:bottom w:val="single" w:sz="4" w:space="0" w:color="000000"/>
              <w:right w:val="single" w:sz="4" w:space="0" w:color="000000"/>
            </w:tcBorders>
          </w:tcPr>
          <w:p w14:paraId="6479F094" w14:textId="77777777" w:rsidR="00E1055A" w:rsidRPr="006E48F2" w:rsidRDefault="000501D5" w:rsidP="00157461">
            <w:pPr>
              <w:spacing w:after="0" w:line="259" w:lineRule="auto"/>
              <w:ind w:left="0" w:firstLine="0"/>
              <w:jc w:val="center"/>
            </w:pPr>
            <w:r w:rsidRPr="006E48F2">
              <w:rPr>
                <w:b/>
              </w:rPr>
              <w:t xml:space="preserve">Item </w:t>
            </w:r>
          </w:p>
        </w:tc>
        <w:tc>
          <w:tcPr>
            <w:tcW w:w="1757" w:type="dxa"/>
            <w:tcBorders>
              <w:top w:val="single" w:sz="4" w:space="0" w:color="000000"/>
              <w:left w:val="single" w:sz="4" w:space="0" w:color="000000"/>
              <w:bottom w:val="single" w:sz="4" w:space="0" w:color="000000"/>
              <w:right w:val="single" w:sz="4" w:space="0" w:color="000000"/>
            </w:tcBorders>
          </w:tcPr>
          <w:p w14:paraId="350F5BB9" w14:textId="77777777" w:rsidR="00E1055A" w:rsidRPr="006E48F2" w:rsidRDefault="000501D5" w:rsidP="00157461">
            <w:pPr>
              <w:spacing w:after="0" w:line="259" w:lineRule="auto"/>
              <w:ind w:left="0" w:firstLine="0"/>
              <w:jc w:val="center"/>
            </w:pPr>
            <w:r w:rsidRPr="006E48F2">
              <w:rPr>
                <w:b/>
              </w:rPr>
              <w:t xml:space="preserve">Make </w:t>
            </w:r>
          </w:p>
        </w:tc>
        <w:tc>
          <w:tcPr>
            <w:tcW w:w="2575" w:type="dxa"/>
            <w:tcBorders>
              <w:top w:val="single" w:sz="4" w:space="0" w:color="000000"/>
              <w:left w:val="single" w:sz="4" w:space="0" w:color="000000"/>
              <w:bottom w:val="single" w:sz="4" w:space="0" w:color="000000"/>
              <w:right w:val="single" w:sz="4" w:space="0" w:color="000000"/>
            </w:tcBorders>
          </w:tcPr>
          <w:p w14:paraId="293E88A6" w14:textId="77777777" w:rsidR="00E1055A" w:rsidRPr="006E48F2" w:rsidRDefault="000501D5" w:rsidP="00157461">
            <w:pPr>
              <w:spacing w:after="0" w:line="259" w:lineRule="auto"/>
              <w:ind w:left="0" w:firstLine="0"/>
              <w:jc w:val="center"/>
            </w:pPr>
            <w:r w:rsidRPr="006E48F2">
              <w:rPr>
                <w:b/>
              </w:rPr>
              <w:t xml:space="preserve">Model </w:t>
            </w:r>
          </w:p>
        </w:tc>
      </w:tr>
      <w:tr w:rsidR="00C517F3" w:rsidRPr="006E48F2" w14:paraId="5C1630D4" w14:textId="77777777" w:rsidTr="001261D7">
        <w:trPr>
          <w:trHeight w:val="288"/>
          <w:jc w:val="center"/>
        </w:trPr>
        <w:tc>
          <w:tcPr>
            <w:tcW w:w="1873" w:type="dxa"/>
            <w:tcBorders>
              <w:top w:val="single" w:sz="4" w:space="0" w:color="000000"/>
              <w:left w:val="single" w:sz="4" w:space="0" w:color="000000"/>
              <w:bottom w:val="single" w:sz="4" w:space="0" w:color="000000"/>
              <w:right w:val="single" w:sz="4" w:space="0" w:color="000000"/>
            </w:tcBorders>
          </w:tcPr>
          <w:p w14:paraId="115A6B5D" w14:textId="67AFC1FD" w:rsidR="00C517F3" w:rsidRPr="006E48F2" w:rsidRDefault="002972FB" w:rsidP="00425A01">
            <w:pPr>
              <w:jc w:val="center"/>
            </w:pPr>
            <w:r w:rsidRPr="006E48F2">
              <w:t>FSMFO</w:t>
            </w:r>
          </w:p>
        </w:tc>
        <w:tc>
          <w:tcPr>
            <w:tcW w:w="1757" w:type="dxa"/>
            <w:tcBorders>
              <w:top w:val="single" w:sz="4" w:space="0" w:color="000000"/>
              <w:left w:val="single" w:sz="4" w:space="0" w:color="000000"/>
              <w:bottom w:val="single" w:sz="4" w:space="0" w:color="000000"/>
              <w:right w:val="single" w:sz="4" w:space="0" w:color="000000"/>
            </w:tcBorders>
          </w:tcPr>
          <w:p w14:paraId="54D59119" w14:textId="2DD5ACE9" w:rsidR="00C517F3" w:rsidRPr="006E48F2" w:rsidRDefault="00C15052" w:rsidP="00425A01">
            <w:pPr>
              <w:jc w:val="center"/>
            </w:pPr>
            <w:r w:rsidRPr="00C15052">
              <w:t>$</w:t>
            </w:r>
            <w:proofErr w:type="spellStart"/>
            <w:r w:rsidRPr="00C15052">
              <w:t>fsmf_make</w:t>
            </w:r>
            <w:proofErr w:type="spellEnd"/>
            <w:r w:rsidRPr="00C15052">
              <w:t>$</w:t>
            </w:r>
          </w:p>
        </w:tc>
        <w:tc>
          <w:tcPr>
            <w:tcW w:w="2575" w:type="dxa"/>
            <w:tcBorders>
              <w:top w:val="single" w:sz="4" w:space="0" w:color="000000"/>
              <w:left w:val="single" w:sz="4" w:space="0" w:color="000000"/>
              <w:bottom w:val="single" w:sz="4" w:space="0" w:color="000000"/>
              <w:right w:val="single" w:sz="4" w:space="0" w:color="000000"/>
            </w:tcBorders>
          </w:tcPr>
          <w:p w14:paraId="202C3C68" w14:textId="20ABC4D9" w:rsidR="00C517F3" w:rsidRPr="006E48F2" w:rsidRDefault="00C15052" w:rsidP="00425A01">
            <w:pPr>
              <w:jc w:val="center"/>
            </w:pPr>
            <w:r w:rsidRPr="00C15052">
              <w:t>$</w:t>
            </w:r>
            <w:proofErr w:type="spellStart"/>
            <w:r w:rsidRPr="00C15052">
              <w:t>fsmf_model</w:t>
            </w:r>
            <w:proofErr w:type="spellEnd"/>
            <w:r w:rsidRPr="00C15052">
              <w:t>$</w:t>
            </w:r>
          </w:p>
        </w:tc>
      </w:tr>
    </w:tbl>
    <w:p w14:paraId="52BD1B80" w14:textId="77777777" w:rsidR="00933B66" w:rsidRPr="006E48F2" w:rsidRDefault="00933B66" w:rsidP="00157461">
      <w:pPr>
        <w:ind w:left="0" w:firstLine="0"/>
      </w:pPr>
    </w:p>
    <w:p w14:paraId="5A5C270E" w14:textId="433272C6" w:rsidR="00E1055A" w:rsidRPr="006E48F2" w:rsidRDefault="000501D5" w:rsidP="009C0CB1">
      <w:pPr>
        <w:pStyle w:val="ListParagraph"/>
        <w:numPr>
          <w:ilvl w:val="0"/>
          <w:numId w:val="19"/>
        </w:numPr>
      </w:pPr>
      <w:r w:rsidRPr="006E48F2">
        <w:t>Maximum allowable timing is 4 sec.</w:t>
      </w:r>
    </w:p>
    <w:p w14:paraId="1C532F76" w14:textId="4B2581D4" w:rsidR="00E1055A" w:rsidRPr="006E48F2" w:rsidRDefault="004C5C31" w:rsidP="009C0CB1">
      <w:pPr>
        <w:pStyle w:val="ListParagraph"/>
        <w:numPr>
          <w:ilvl w:val="0"/>
          <w:numId w:val="19"/>
        </w:numPr>
        <w:spacing w:after="847"/>
      </w:pPr>
      <w:r>
        <w:rPr>
          <w:noProof/>
        </w:rPr>
        <w:drawing>
          <wp:anchor distT="0" distB="0" distL="114300" distR="114300" simplePos="0" relativeHeight="251691008" behindDoc="1" locked="0" layoutInCell="1" allowOverlap="1" wp14:anchorId="11475BFF" wp14:editId="64655336">
            <wp:simplePos x="0" y="0"/>
            <wp:positionH relativeFrom="margin">
              <wp:align>center</wp:align>
            </wp:positionH>
            <wp:positionV relativeFrom="paragraph">
              <wp:posOffset>263525</wp:posOffset>
            </wp:positionV>
            <wp:extent cx="5162550" cy="2413889"/>
            <wp:effectExtent l="0" t="0" r="0" b="5715"/>
            <wp:wrapNone/>
            <wp:docPr id="17" name="Picture 17" descr="A picture containing text, wa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text, watch&#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162550" cy="2413889"/>
                    </a:xfrm>
                    <a:prstGeom prst="rect">
                      <a:avLst/>
                    </a:prstGeom>
                  </pic:spPr>
                </pic:pic>
              </a:graphicData>
            </a:graphic>
            <wp14:sizeRelH relativeFrom="margin">
              <wp14:pctWidth>0</wp14:pctWidth>
            </wp14:sizeRelH>
            <wp14:sizeRelV relativeFrom="margin">
              <wp14:pctHeight>0</wp14:pctHeight>
            </wp14:sizeRelV>
          </wp:anchor>
        </w:drawing>
      </w:r>
      <w:r w:rsidR="000501D5" w:rsidRPr="006E48F2">
        <w:t xml:space="preserve">Only a UV– Self checking scanner is VA compliant. *The scanner is required to </w:t>
      </w:r>
      <w:r w:rsidR="000501D5" w:rsidRPr="006E48F2">
        <w:rPr>
          <w:u w:val="single" w:color="000000"/>
        </w:rPr>
        <w:t>not</w:t>
      </w:r>
      <w:r w:rsidR="000501D5" w:rsidRPr="006E48F2">
        <w:t xml:space="preserve"> be rebuilt.</w:t>
      </w:r>
    </w:p>
    <w:p w14:paraId="30900720" w14:textId="1E840E4E" w:rsidR="00F432CC" w:rsidRPr="006E48F2" w:rsidRDefault="00F432CC" w:rsidP="00F432CC">
      <w:pPr>
        <w:spacing w:after="847"/>
      </w:pPr>
    </w:p>
    <w:p w14:paraId="27CA9DC3" w14:textId="47FDB837" w:rsidR="00F432CC" w:rsidRPr="006E48F2" w:rsidRDefault="00F432CC" w:rsidP="00F432CC">
      <w:pPr>
        <w:spacing w:after="847"/>
      </w:pPr>
    </w:p>
    <w:p w14:paraId="03E8F0C3" w14:textId="0936D9DC" w:rsidR="00933B66" w:rsidRPr="006E48F2" w:rsidRDefault="00933B66" w:rsidP="00933B66">
      <w:pPr>
        <w:ind w:left="0" w:firstLine="0"/>
      </w:pPr>
    </w:p>
    <w:p w14:paraId="18507563" w14:textId="61B40DBC" w:rsidR="00F432CC" w:rsidRPr="006E48F2" w:rsidRDefault="00F432CC" w:rsidP="00933B66">
      <w:pPr>
        <w:ind w:left="0" w:firstLine="0"/>
      </w:pPr>
    </w:p>
    <w:p w14:paraId="537FDD08" w14:textId="6B4F5FC9" w:rsidR="00F432CC" w:rsidRPr="006E48F2" w:rsidRDefault="00F432CC" w:rsidP="00933B66">
      <w:pPr>
        <w:ind w:left="0" w:firstLine="0"/>
      </w:pPr>
    </w:p>
    <w:p w14:paraId="5F1A80BA" w14:textId="77777777" w:rsidR="00F432CC" w:rsidRPr="006E48F2" w:rsidRDefault="00F432CC" w:rsidP="00F432CC">
      <w:pPr>
        <w:pBdr>
          <w:top w:val="single" w:sz="18" w:space="1" w:color="auto"/>
        </w:pBdr>
        <w:ind w:left="0" w:firstLine="0"/>
      </w:pPr>
    </w:p>
    <w:p w14:paraId="315ECF5F" w14:textId="14EDDAA0" w:rsidR="00E1055A" w:rsidRPr="006E48F2" w:rsidRDefault="000501D5" w:rsidP="009C0CB1">
      <w:pPr>
        <w:pStyle w:val="ListParagraph"/>
        <w:numPr>
          <w:ilvl w:val="0"/>
          <w:numId w:val="20"/>
        </w:numPr>
      </w:pPr>
      <w:r w:rsidRPr="006E48F2">
        <w:t>Operate boiler in low fire.</w:t>
      </w:r>
    </w:p>
    <w:p w14:paraId="1D4648AE" w14:textId="77777777" w:rsidR="00E1055A" w:rsidRPr="006E48F2" w:rsidRDefault="000501D5" w:rsidP="009C0CB1">
      <w:pPr>
        <w:pStyle w:val="ListParagraph"/>
        <w:numPr>
          <w:ilvl w:val="0"/>
          <w:numId w:val="20"/>
        </w:numPr>
      </w:pPr>
      <w:r w:rsidRPr="006E48F2">
        <w:t>Close the lockable manual valve between the fuel line and the HFGPCS.</w:t>
      </w:r>
    </w:p>
    <w:p w14:paraId="2C5EF488" w14:textId="77777777" w:rsidR="00E1055A" w:rsidRPr="006E48F2" w:rsidRDefault="000501D5" w:rsidP="009C0CB1">
      <w:pPr>
        <w:pStyle w:val="ListParagraph"/>
        <w:numPr>
          <w:ilvl w:val="0"/>
          <w:numId w:val="20"/>
        </w:numPr>
      </w:pPr>
      <w:r w:rsidRPr="006E48F2">
        <w:t>Quickly close the manual valve in fuel line before burner.</w:t>
      </w:r>
    </w:p>
    <w:p w14:paraId="51D7DD85" w14:textId="1E361948" w:rsidR="00E1055A" w:rsidRPr="006E48F2" w:rsidRDefault="000501D5" w:rsidP="009C0CB1">
      <w:pPr>
        <w:pStyle w:val="ListParagraph"/>
        <w:numPr>
          <w:ilvl w:val="0"/>
          <w:numId w:val="20"/>
        </w:numPr>
        <w:spacing w:after="17" w:line="240" w:lineRule="auto"/>
      </w:pPr>
      <w:r w:rsidRPr="006E48F2">
        <w:t>Observe the time required for the flame scanner to close the automatic fuel gas shutoff valves. (Valves should close within 3 to 4 seconds from the time the flame goes out in the firebox).</w:t>
      </w:r>
    </w:p>
    <w:p w14:paraId="615A2888" w14:textId="6E3F22D2" w:rsidR="00E1055A" w:rsidRPr="006E48F2" w:rsidRDefault="00E1055A" w:rsidP="00157461">
      <w:pPr>
        <w:spacing w:after="57" w:line="259" w:lineRule="auto"/>
        <w:ind w:left="0" w:firstLine="0"/>
      </w:pPr>
    </w:p>
    <w:p w14:paraId="55571267" w14:textId="77777777" w:rsidR="00933B66" w:rsidRPr="006E48F2" w:rsidRDefault="00933B66" w:rsidP="00933B66">
      <w:pPr>
        <w:pBdr>
          <w:top w:val="single" w:sz="18" w:space="1" w:color="auto"/>
        </w:pBdr>
        <w:spacing w:after="57" w:line="259" w:lineRule="auto"/>
        <w:ind w:left="0" w:firstLine="0"/>
      </w:pPr>
    </w:p>
    <w:tbl>
      <w:tblPr>
        <w:tblStyle w:val="TableGrid"/>
        <w:tblW w:w="9290" w:type="dxa"/>
        <w:jc w:val="center"/>
        <w:tblInd w:w="0" w:type="dxa"/>
        <w:tblCellMar>
          <w:top w:w="5" w:type="dxa"/>
          <w:left w:w="5" w:type="dxa"/>
          <w:right w:w="5" w:type="dxa"/>
        </w:tblCellMar>
        <w:tblLook w:val="04A0" w:firstRow="1" w:lastRow="0" w:firstColumn="1" w:lastColumn="0" w:noHBand="0" w:noVBand="1"/>
      </w:tblPr>
      <w:tblGrid>
        <w:gridCol w:w="4920"/>
        <w:gridCol w:w="1584"/>
        <w:gridCol w:w="2786"/>
      </w:tblGrid>
      <w:tr w:rsidR="00E1055A" w:rsidRPr="006E48F2" w14:paraId="64C9E37B" w14:textId="77777777" w:rsidTr="006140A1">
        <w:trPr>
          <w:trHeight w:val="286"/>
          <w:jc w:val="center"/>
        </w:trPr>
        <w:tc>
          <w:tcPr>
            <w:tcW w:w="5233" w:type="dxa"/>
            <w:tcBorders>
              <w:top w:val="single" w:sz="4" w:space="0" w:color="000000"/>
              <w:left w:val="single" w:sz="4" w:space="0" w:color="000000"/>
              <w:bottom w:val="single" w:sz="4" w:space="0" w:color="000000"/>
              <w:right w:val="single" w:sz="4" w:space="0" w:color="000000"/>
            </w:tcBorders>
          </w:tcPr>
          <w:p w14:paraId="5AD1D4DA" w14:textId="77777777" w:rsidR="00E1055A" w:rsidRPr="006E48F2" w:rsidRDefault="000501D5" w:rsidP="00157461">
            <w:pPr>
              <w:spacing w:after="0" w:line="259" w:lineRule="auto"/>
              <w:ind w:left="0" w:firstLine="0"/>
              <w:jc w:val="center"/>
            </w:pPr>
            <w:r w:rsidRPr="006E48F2">
              <w:rPr>
                <w:b/>
              </w:rPr>
              <w:t xml:space="preserve">Result </w:t>
            </w:r>
          </w:p>
        </w:tc>
        <w:tc>
          <w:tcPr>
            <w:tcW w:w="1176" w:type="dxa"/>
            <w:tcBorders>
              <w:top w:val="single" w:sz="4" w:space="0" w:color="000000"/>
              <w:left w:val="single" w:sz="4" w:space="0" w:color="000000"/>
              <w:bottom w:val="single" w:sz="4" w:space="0" w:color="000000"/>
              <w:right w:val="single" w:sz="4" w:space="0" w:color="000000"/>
            </w:tcBorders>
          </w:tcPr>
          <w:p w14:paraId="3EDF9B2B" w14:textId="77777777" w:rsidR="00E1055A" w:rsidRPr="006E48F2" w:rsidRDefault="000501D5" w:rsidP="00157461">
            <w:pPr>
              <w:spacing w:after="0" w:line="259" w:lineRule="auto"/>
              <w:ind w:left="0" w:firstLine="0"/>
              <w:jc w:val="center"/>
            </w:pPr>
            <w:r w:rsidRPr="006E48F2">
              <w:rPr>
                <w:b/>
              </w:rPr>
              <w:t xml:space="preserve">Y/N </w:t>
            </w:r>
          </w:p>
        </w:tc>
        <w:tc>
          <w:tcPr>
            <w:tcW w:w="2881" w:type="dxa"/>
            <w:tcBorders>
              <w:top w:val="single" w:sz="4" w:space="0" w:color="000000"/>
              <w:left w:val="single" w:sz="4" w:space="0" w:color="000000"/>
              <w:bottom w:val="single" w:sz="4" w:space="0" w:color="000000"/>
              <w:right w:val="single" w:sz="4" w:space="0" w:color="000000"/>
            </w:tcBorders>
          </w:tcPr>
          <w:p w14:paraId="235090A6" w14:textId="77777777" w:rsidR="00E1055A" w:rsidRPr="006E48F2" w:rsidRDefault="000501D5" w:rsidP="00157461">
            <w:pPr>
              <w:spacing w:after="0" w:line="259" w:lineRule="auto"/>
              <w:ind w:left="0" w:firstLine="0"/>
              <w:jc w:val="center"/>
            </w:pPr>
            <w:r w:rsidRPr="006E48F2">
              <w:rPr>
                <w:b/>
              </w:rPr>
              <w:t xml:space="preserve">Time (seconds) </w:t>
            </w:r>
          </w:p>
        </w:tc>
      </w:tr>
      <w:tr w:rsidR="00E1055A" w:rsidRPr="006E48F2" w14:paraId="26495F81" w14:textId="77777777" w:rsidTr="006140A1">
        <w:trPr>
          <w:trHeight w:val="273"/>
          <w:jc w:val="center"/>
        </w:trPr>
        <w:tc>
          <w:tcPr>
            <w:tcW w:w="5233" w:type="dxa"/>
            <w:tcBorders>
              <w:top w:val="single" w:sz="4" w:space="0" w:color="000000"/>
              <w:left w:val="single" w:sz="4" w:space="0" w:color="000000"/>
              <w:bottom w:val="single" w:sz="4" w:space="0" w:color="000000"/>
              <w:right w:val="single" w:sz="4" w:space="0" w:color="000000"/>
            </w:tcBorders>
          </w:tcPr>
          <w:p w14:paraId="3028C1D9" w14:textId="77777777" w:rsidR="00E1055A" w:rsidRPr="006E48F2" w:rsidRDefault="000501D5" w:rsidP="00425A01">
            <w:r w:rsidRPr="006E48F2">
              <w:t xml:space="preserve">Is scanner UV, self-checking and not rebuilt? </w:t>
            </w:r>
          </w:p>
        </w:tc>
        <w:tc>
          <w:tcPr>
            <w:tcW w:w="1176" w:type="dxa"/>
            <w:tcBorders>
              <w:top w:val="single" w:sz="4" w:space="0" w:color="000000"/>
              <w:left w:val="single" w:sz="4" w:space="0" w:color="000000"/>
              <w:bottom w:val="single" w:sz="4" w:space="0" w:color="000000"/>
              <w:right w:val="single" w:sz="4" w:space="0" w:color="000000"/>
            </w:tcBorders>
          </w:tcPr>
          <w:p w14:paraId="26A16558" w14:textId="68B3D6D0" w:rsidR="00E1055A" w:rsidRPr="006E48F2" w:rsidRDefault="00C15052" w:rsidP="00425A01">
            <w:pPr>
              <w:jc w:val="center"/>
            </w:pPr>
            <w:r w:rsidRPr="00C15052">
              <w:t>$fsmf_result_1$</w:t>
            </w:r>
          </w:p>
        </w:tc>
        <w:tc>
          <w:tcPr>
            <w:tcW w:w="2881"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18B9ADB3" w14:textId="11463910" w:rsidR="00E1055A" w:rsidRPr="006E48F2" w:rsidRDefault="00E1055A" w:rsidP="00425A01">
            <w:pPr>
              <w:jc w:val="center"/>
            </w:pPr>
          </w:p>
        </w:tc>
      </w:tr>
      <w:tr w:rsidR="00E1055A" w:rsidRPr="006E48F2" w14:paraId="30482E04" w14:textId="77777777" w:rsidTr="006140A1">
        <w:trPr>
          <w:trHeight w:val="286"/>
          <w:jc w:val="center"/>
        </w:trPr>
        <w:tc>
          <w:tcPr>
            <w:tcW w:w="5233" w:type="dxa"/>
            <w:tcBorders>
              <w:top w:val="single" w:sz="4" w:space="0" w:color="000000"/>
              <w:left w:val="single" w:sz="4" w:space="0" w:color="000000"/>
              <w:bottom w:val="single" w:sz="4" w:space="0" w:color="000000"/>
              <w:right w:val="single" w:sz="4" w:space="0" w:color="000000"/>
            </w:tcBorders>
          </w:tcPr>
          <w:p w14:paraId="67E1A988" w14:textId="77777777" w:rsidR="00E1055A" w:rsidRPr="006E48F2" w:rsidRDefault="000501D5" w:rsidP="00425A01">
            <w:r w:rsidRPr="006E48F2">
              <w:t xml:space="preserve">Did the scanner work correctly? </w:t>
            </w:r>
          </w:p>
        </w:tc>
        <w:tc>
          <w:tcPr>
            <w:tcW w:w="1176" w:type="dxa"/>
            <w:tcBorders>
              <w:top w:val="single" w:sz="4" w:space="0" w:color="000000"/>
              <w:left w:val="single" w:sz="4" w:space="0" w:color="000000"/>
              <w:bottom w:val="single" w:sz="4" w:space="0" w:color="000000"/>
              <w:right w:val="single" w:sz="4" w:space="0" w:color="000000"/>
            </w:tcBorders>
          </w:tcPr>
          <w:p w14:paraId="5731C628" w14:textId="251C36DA" w:rsidR="00E1055A" w:rsidRPr="006E48F2" w:rsidRDefault="00C15052" w:rsidP="00425A01">
            <w:pPr>
              <w:jc w:val="center"/>
            </w:pPr>
            <w:r w:rsidRPr="00C15052">
              <w:t>$fsmf_result_</w:t>
            </w:r>
            <w:r>
              <w:t>2</w:t>
            </w:r>
            <w:r w:rsidRPr="00C15052">
              <w:t>$</w:t>
            </w:r>
          </w:p>
        </w:tc>
        <w:tc>
          <w:tcPr>
            <w:tcW w:w="2881"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2B8BE11F" w14:textId="4E07D88E" w:rsidR="00E1055A" w:rsidRPr="006E48F2" w:rsidRDefault="00E1055A" w:rsidP="00425A01">
            <w:pPr>
              <w:jc w:val="center"/>
            </w:pPr>
          </w:p>
        </w:tc>
      </w:tr>
      <w:tr w:rsidR="00E1055A" w:rsidRPr="006E48F2" w14:paraId="3D9DAC8E" w14:textId="77777777" w:rsidTr="006140A1">
        <w:trPr>
          <w:trHeight w:val="286"/>
          <w:jc w:val="center"/>
        </w:trPr>
        <w:tc>
          <w:tcPr>
            <w:tcW w:w="5233" w:type="dxa"/>
            <w:tcBorders>
              <w:top w:val="single" w:sz="4" w:space="0" w:color="000000"/>
              <w:left w:val="single" w:sz="4" w:space="0" w:color="000000"/>
              <w:bottom w:val="single" w:sz="4" w:space="0" w:color="000000"/>
              <w:right w:val="single" w:sz="4" w:space="0" w:color="000000"/>
            </w:tcBorders>
          </w:tcPr>
          <w:p w14:paraId="5C1A1B6E" w14:textId="77777777" w:rsidR="00E1055A" w:rsidRPr="006E48F2" w:rsidRDefault="000501D5" w:rsidP="00425A01">
            <w:r w:rsidRPr="006E48F2">
              <w:t xml:space="preserve">Time to close fuel valves? </w:t>
            </w:r>
          </w:p>
        </w:tc>
        <w:tc>
          <w:tcPr>
            <w:tcW w:w="1176"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709B2BD7" w14:textId="1E0B8CD7" w:rsidR="00E1055A" w:rsidRPr="006E48F2" w:rsidRDefault="00E1055A" w:rsidP="00425A01">
            <w:pPr>
              <w:jc w:val="center"/>
            </w:pPr>
          </w:p>
        </w:tc>
        <w:tc>
          <w:tcPr>
            <w:tcW w:w="2881" w:type="dxa"/>
            <w:tcBorders>
              <w:top w:val="single" w:sz="4" w:space="0" w:color="000000"/>
              <w:left w:val="single" w:sz="4" w:space="0" w:color="000000"/>
              <w:bottom w:val="single" w:sz="4" w:space="0" w:color="000000"/>
              <w:right w:val="single" w:sz="4" w:space="0" w:color="000000"/>
            </w:tcBorders>
          </w:tcPr>
          <w:p w14:paraId="0BEDD1FE" w14:textId="7479993D" w:rsidR="00E1055A" w:rsidRPr="006E48F2" w:rsidRDefault="00C15052" w:rsidP="00425A01">
            <w:pPr>
              <w:jc w:val="center"/>
            </w:pPr>
            <w:r w:rsidRPr="00C15052">
              <w:t>$fsmf_result_</w:t>
            </w:r>
            <w:r>
              <w:t>3</w:t>
            </w:r>
            <w:r w:rsidRPr="00C15052">
              <w:t>$</w:t>
            </w:r>
          </w:p>
        </w:tc>
      </w:tr>
    </w:tbl>
    <w:p w14:paraId="64F18EAA" w14:textId="1A692B01" w:rsidR="00E1055A" w:rsidRPr="006E48F2" w:rsidRDefault="00E1055A" w:rsidP="00157461">
      <w:pPr>
        <w:spacing w:after="198" w:line="259" w:lineRule="auto"/>
        <w:ind w:left="0" w:firstLine="0"/>
      </w:pPr>
    </w:p>
    <w:p w14:paraId="4F9BA80A" w14:textId="77777777" w:rsidR="00933B66" w:rsidRPr="006E48F2" w:rsidRDefault="00933B66" w:rsidP="00F432CC">
      <w:pPr>
        <w:pBdr>
          <w:top w:val="single" w:sz="18" w:space="1" w:color="auto"/>
        </w:pBdr>
        <w:ind w:left="0" w:firstLine="0"/>
        <w:rPr>
          <w:b/>
        </w:rPr>
      </w:pPr>
    </w:p>
    <w:p w14:paraId="21FAE9C0" w14:textId="1529BB78" w:rsidR="005632F5" w:rsidRPr="006E48F2" w:rsidRDefault="005632F5" w:rsidP="00157461">
      <w:pPr>
        <w:ind w:left="0" w:firstLine="0"/>
        <w:rPr>
          <w:b/>
        </w:rPr>
      </w:pPr>
      <w:r w:rsidRPr="006E48F2">
        <w:rPr>
          <w:b/>
        </w:rPr>
        <w:t>Did the device fail or pass the 3 Question Criteria (section 1.3.1)?</w:t>
      </w:r>
      <w:r w:rsidR="00C15052">
        <w:rPr>
          <w:b/>
        </w:rPr>
        <w:t xml:space="preserve">  </w:t>
      </w:r>
      <w:r w:rsidR="007F4B3E">
        <w:rPr>
          <w:b/>
        </w:rPr>
        <w:t>[</w:t>
      </w:r>
      <w:r w:rsidR="00C15052" w:rsidRPr="00C15052">
        <w:rPr>
          <w:b/>
        </w:rPr>
        <w:t>$</w:t>
      </w:r>
      <w:proofErr w:type="spellStart"/>
      <w:r w:rsidR="00C15052" w:rsidRPr="00C15052">
        <w:rPr>
          <w:b/>
        </w:rPr>
        <w:t>fsmf_result_status</w:t>
      </w:r>
      <w:proofErr w:type="spellEnd"/>
      <w:r w:rsidR="00C15052" w:rsidRPr="00C15052">
        <w:rPr>
          <w:b/>
        </w:rPr>
        <w:t>$</w:t>
      </w:r>
      <w:r w:rsidR="007F4B3E">
        <w:rPr>
          <w:b/>
        </w:rPr>
        <w:t>]</w:t>
      </w:r>
    </w:p>
    <w:p w14:paraId="25D04BD7" w14:textId="77777777" w:rsidR="000772E7" w:rsidRPr="00B25CE3" w:rsidRDefault="000772E7" w:rsidP="000772E7">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7DA94877" w14:textId="624DFACF" w:rsidR="006D583E" w:rsidRDefault="006D583E">
      <w:pPr>
        <w:spacing w:after="160" w:line="259" w:lineRule="auto"/>
        <w:ind w:left="0" w:firstLine="0"/>
      </w:pPr>
      <w:r>
        <w:br w:type="page"/>
      </w:r>
    </w:p>
    <w:tbl>
      <w:tblPr>
        <w:tblStyle w:val="TableGrid0"/>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035"/>
      </w:tblGrid>
      <w:tr w:rsidR="006D583E" w14:paraId="716D2954" w14:textId="77777777" w:rsidTr="000772E7">
        <w:tc>
          <w:tcPr>
            <w:tcW w:w="5035" w:type="dxa"/>
            <w:shd w:val="clear" w:color="auto" w:fill="E7E6E6" w:themeFill="background2"/>
          </w:tcPr>
          <w:p w14:paraId="07F7FB9D" w14:textId="77777777" w:rsidR="006D583E" w:rsidRDefault="006D583E" w:rsidP="000772E7">
            <w:r w:rsidRPr="00A14397">
              <w:rPr>
                <w:szCs w:val="24"/>
              </w:rPr>
              <w:lastRenderedPageBreak/>
              <w:t>$</w:t>
            </w:r>
            <w:proofErr w:type="spellStart"/>
            <w:r w:rsidRPr="00A14397">
              <w:rPr>
                <w:szCs w:val="24"/>
              </w:rPr>
              <w:t>va_loc</w:t>
            </w:r>
            <w:proofErr w:type="spellEnd"/>
            <w:r w:rsidRPr="00A14397">
              <w:rPr>
                <w:szCs w:val="24"/>
              </w:rPr>
              <w:t>$</w:t>
            </w:r>
          </w:p>
        </w:tc>
        <w:tc>
          <w:tcPr>
            <w:tcW w:w="5035" w:type="dxa"/>
            <w:shd w:val="clear" w:color="auto" w:fill="E7E6E6" w:themeFill="background2"/>
          </w:tcPr>
          <w:p w14:paraId="4F7C5F9F"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7F37BED3" w14:textId="77777777" w:rsidR="00D44DA8" w:rsidRDefault="00D44DA8" w:rsidP="006140A1">
      <w:pPr>
        <w:pStyle w:val="Heading1"/>
      </w:pPr>
    </w:p>
    <w:p w14:paraId="388503F5" w14:textId="4F73A2FD" w:rsidR="00933B66" w:rsidRPr="006E48F2" w:rsidRDefault="00933B66" w:rsidP="006140A1">
      <w:pPr>
        <w:pStyle w:val="Heading1"/>
      </w:pPr>
      <w:bookmarkStart w:id="17" w:name="_Toc164750215"/>
      <w:r w:rsidRPr="006E48F2">
        <w:t>1</w:t>
      </w:r>
      <w:r w:rsidR="00133854">
        <w:t>3</w:t>
      </w:r>
      <w:r w:rsidRPr="006E48F2">
        <w:t xml:space="preserve">. </w:t>
      </w:r>
      <w:r w:rsidR="000501D5" w:rsidRPr="006E48F2">
        <w:t>Flame Scanner Not Sensing Igniter Spark</w:t>
      </w:r>
      <w:r w:rsidR="004E514D" w:rsidRPr="006E48F2">
        <w:t xml:space="preserve"> [</w:t>
      </w:r>
      <w:r w:rsidR="00502B44" w:rsidRPr="00502B44">
        <w:t>$</w:t>
      </w:r>
      <w:proofErr w:type="spellStart"/>
      <w:r w:rsidR="00502B44" w:rsidRPr="00502B44">
        <w:t>fsnsis_result_status</w:t>
      </w:r>
      <w:proofErr w:type="spellEnd"/>
      <w:r w:rsidR="00502B44" w:rsidRPr="00502B44">
        <w:t>$</w:t>
      </w:r>
      <w:r w:rsidR="004E514D" w:rsidRPr="006E48F2">
        <w:t>]</w:t>
      </w:r>
      <w:bookmarkEnd w:id="17"/>
    </w:p>
    <w:p w14:paraId="555FD568" w14:textId="7AA17581" w:rsidR="00E1055A" w:rsidRPr="006E48F2" w:rsidRDefault="000501D5" w:rsidP="006140A1">
      <w:r w:rsidRPr="006E48F2">
        <w:t xml:space="preserve">(FSNSIS) </w:t>
      </w:r>
    </w:p>
    <w:p w14:paraId="1F25CE93" w14:textId="77777777" w:rsidR="00933B66" w:rsidRPr="006E48F2" w:rsidRDefault="00933B66" w:rsidP="006140A1">
      <w:pPr>
        <w:ind w:left="0" w:firstLine="0"/>
        <w:rPr>
          <w:b/>
          <w:bCs/>
          <w:sz w:val="28"/>
          <w:szCs w:val="28"/>
        </w:rPr>
      </w:pPr>
    </w:p>
    <w:tbl>
      <w:tblPr>
        <w:tblStyle w:val="TableGrid"/>
        <w:tblW w:w="7285" w:type="dxa"/>
        <w:jc w:val="center"/>
        <w:tblInd w:w="0" w:type="dxa"/>
        <w:tblCellMar>
          <w:top w:w="14" w:type="dxa"/>
          <w:left w:w="108" w:type="dxa"/>
          <w:right w:w="115" w:type="dxa"/>
        </w:tblCellMar>
        <w:tblLook w:val="04A0" w:firstRow="1" w:lastRow="0" w:firstColumn="1" w:lastColumn="0" w:noHBand="0" w:noVBand="1"/>
      </w:tblPr>
      <w:tblGrid>
        <w:gridCol w:w="1875"/>
        <w:gridCol w:w="2729"/>
        <w:gridCol w:w="2681"/>
      </w:tblGrid>
      <w:tr w:rsidR="00E1055A" w:rsidRPr="006E48F2" w14:paraId="5C2464C0" w14:textId="77777777" w:rsidTr="00A33A22">
        <w:trPr>
          <w:trHeight w:val="286"/>
          <w:jc w:val="center"/>
        </w:trPr>
        <w:tc>
          <w:tcPr>
            <w:tcW w:w="1875" w:type="dxa"/>
            <w:tcBorders>
              <w:top w:val="single" w:sz="4" w:space="0" w:color="000000"/>
              <w:left w:val="single" w:sz="4" w:space="0" w:color="000000"/>
              <w:bottom w:val="single" w:sz="4" w:space="0" w:color="000000"/>
              <w:right w:val="single" w:sz="4" w:space="0" w:color="000000"/>
            </w:tcBorders>
          </w:tcPr>
          <w:p w14:paraId="588AE78C" w14:textId="77777777" w:rsidR="00E1055A" w:rsidRPr="006E48F2" w:rsidRDefault="000501D5" w:rsidP="00157461">
            <w:pPr>
              <w:spacing w:after="0" w:line="259" w:lineRule="auto"/>
              <w:ind w:left="0" w:firstLine="0"/>
              <w:jc w:val="center"/>
            </w:pPr>
            <w:r w:rsidRPr="006E48F2">
              <w:rPr>
                <w:b/>
              </w:rPr>
              <w:t xml:space="preserve">Item </w:t>
            </w:r>
          </w:p>
        </w:tc>
        <w:tc>
          <w:tcPr>
            <w:tcW w:w="2729" w:type="dxa"/>
            <w:tcBorders>
              <w:top w:val="single" w:sz="4" w:space="0" w:color="000000"/>
              <w:left w:val="single" w:sz="4" w:space="0" w:color="000000"/>
              <w:bottom w:val="single" w:sz="4" w:space="0" w:color="000000"/>
              <w:right w:val="single" w:sz="4" w:space="0" w:color="000000"/>
            </w:tcBorders>
          </w:tcPr>
          <w:p w14:paraId="63E1CDDC" w14:textId="77777777" w:rsidR="00E1055A" w:rsidRPr="006E48F2" w:rsidRDefault="000501D5" w:rsidP="00157461">
            <w:pPr>
              <w:spacing w:after="0" w:line="259" w:lineRule="auto"/>
              <w:ind w:left="0" w:firstLine="0"/>
              <w:jc w:val="center"/>
            </w:pPr>
            <w:r w:rsidRPr="006E48F2">
              <w:rPr>
                <w:b/>
              </w:rPr>
              <w:t xml:space="preserve">Make </w:t>
            </w:r>
          </w:p>
        </w:tc>
        <w:tc>
          <w:tcPr>
            <w:tcW w:w="2681" w:type="dxa"/>
            <w:tcBorders>
              <w:top w:val="single" w:sz="4" w:space="0" w:color="000000"/>
              <w:left w:val="single" w:sz="4" w:space="0" w:color="000000"/>
              <w:bottom w:val="single" w:sz="4" w:space="0" w:color="000000"/>
              <w:right w:val="single" w:sz="4" w:space="0" w:color="000000"/>
            </w:tcBorders>
          </w:tcPr>
          <w:p w14:paraId="68A34F41" w14:textId="77777777" w:rsidR="00E1055A" w:rsidRPr="006E48F2" w:rsidRDefault="000501D5" w:rsidP="00157461">
            <w:pPr>
              <w:spacing w:after="0" w:line="259" w:lineRule="auto"/>
              <w:ind w:left="0" w:firstLine="0"/>
              <w:jc w:val="center"/>
            </w:pPr>
            <w:r w:rsidRPr="006E48F2">
              <w:rPr>
                <w:b/>
              </w:rPr>
              <w:t xml:space="preserve">Model </w:t>
            </w:r>
          </w:p>
        </w:tc>
      </w:tr>
      <w:tr w:rsidR="00C517F3" w:rsidRPr="006E48F2" w14:paraId="72F10DFE" w14:textId="77777777" w:rsidTr="00A33A22">
        <w:trPr>
          <w:trHeight w:val="288"/>
          <w:jc w:val="center"/>
        </w:trPr>
        <w:tc>
          <w:tcPr>
            <w:tcW w:w="1875" w:type="dxa"/>
            <w:tcBorders>
              <w:top w:val="single" w:sz="4" w:space="0" w:color="000000"/>
              <w:left w:val="single" w:sz="4" w:space="0" w:color="000000"/>
              <w:bottom w:val="single" w:sz="4" w:space="0" w:color="000000"/>
              <w:right w:val="single" w:sz="4" w:space="0" w:color="000000"/>
            </w:tcBorders>
          </w:tcPr>
          <w:p w14:paraId="7B3A086A" w14:textId="03129651" w:rsidR="00C517F3" w:rsidRPr="006E48F2" w:rsidRDefault="00C517F3" w:rsidP="00425A01">
            <w:pPr>
              <w:jc w:val="center"/>
            </w:pPr>
            <w:r w:rsidRPr="006E48F2">
              <w:t>Programmer</w:t>
            </w:r>
          </w:p>
        </w:tc>
        <w:tc>
          <w:tcPr>
            <w:tcW w:w="2729" w:type="dxa"/>
            <w:tcBorders>
              <w:top w:val="single" w:sz="4" w:space="0" w:color="000000"/>
              <w:left w:val="single" w:sz="4" w:space="0" w:color="000000"/>
              <w:bottom w:val="single" w:sz="4" w:space="0" w:color="000000"/>
              <w:right w:val="single" w:sz="4" w:space="0" w:color="000000"/>
            </w:tcBorders>
          </w:tcPr>
          <w:p w14:paraId="7C61D592" w14:textId="4E5055E7" w:rsidR="00C517F3" w:rsidRPr="006E48F2" w:rsidRDefault="00C15052" w:rsidP="00425A01">
            <w:pPr>
              <w:jc w:val="center"/>
            </w:pPr>
            <w:r w:rsidRPr="00C15052">
              <w:t>$</w:t>
            </w:r>
            <w:proofErr w:type="spellStart"/>
            <w:r w:rsidRPr="00C15052">
              <w:t>fsmf_make</w:t>
            </w:r>
            <w:proofErr w:type="spellEnd"/>
            <w:r w:rsidRPr="00C15052">
              <w:t>$</w:t>
            </w:r>
          </w:p>
        </w:tc>
        <w:tc>
          <w:tcPr>
            <w:tcW w:w="2681" w:type="dxa"/>
            <w:tcBorders>
              <w:top w:val="single" w:sz="4" w:space="0" w:color="000000"/>
              <w:left w:val="single" w:sz="4" w:space="0" w:color="000000"/>
              <w:bottom w:val="single" w:sz="4" w:space="0" w:color="000000"/>
              <w:right w:val="single" w:sz="4" w:space="0" w:color="000000"/>
            </w:tcBorders>
          </w:tcPr>
          <w:p w14:paraId="504B4709" w14:textId="04D4D68B" w:rsidR="00C517F3" w:rsidRPr="006E48F2" w:rsidRDefault="00C15052" w:rsidP="00425A01">
            <w:pPr>
              <w:jc w:val="center"/>
            </w:pPr>
            <w:r w:rsidRPr="00C15052">
              <w:t>$</w:t>
            </w:r>
            <w:proofErr w:type="spellStart"/>
            <w:r w:rsidRPr="00C15052">
              <w:t>fsmf_model</w:t>
            </w:r>
            <w:proofErr w:type="spellEnd"/>
            <w:r w:rsidRPr="00C15052">
              <w:t>$</w:t>
            </w:r>
          </w:p>
        </w:tc>
      </w:tr>
    </w:tbl>
    <w:p w14:paraId="167118E2" w14:textId="77777777" w:rsidR="00933B66" w:rsidRPr="006E48F2" w:rsidRDefault="00933B66" w:rsidP="00157461">
      <w:pPr>
        <w:ind w:left="0" w:firstLine="0"/>
      </w:pPr>
    </w:p>
    <w:p w14:paraId="24B2AE6E" w14:textId="36094A05" w:rsidR="00E1055A" w:rsidRPr="006E48F2" w:rsidRDefault="000501D5" w:rsidP="009C0CB1">
      <w:pPr>
        <w:pStyle w:val="ListParagraph"/>
        <w:numPr>
          <w:ilvl w:val="0"/>
          <w:numId w:val="21"/>
        </w:numPr>
      </w:pPr>
      <w:r w:rsidRPr="006E48F2">
        <w:t>The scanner is required to</w:t>
      </w:r>
      <w:r w:rsidRPr="006E48F2">
        <w:rPr>
          <w:u w:val="single" w:color="000000"/>
        </w:rPr>
        <w:t xml:space="preserve"> not</w:t>
      </w:r>
      <w:r w:rsidRPr="006E48F2">
        <w:t xml:space="preserve"> indicate a voltage</w:t>
      </w:r>
      <w:r w:rsidR="005E0051">
        <w:t>/flame</w:t>
      </w:r>
      <w:r w:rsidRPr="006E48F2">
        <w:t xml:space="preserve"> for duration igniter spark is on, </w:t>
      </w:r>
      <w:r w:rsidR="005E0051">
        <w:t>a v</w:t>
      </w:r>
      <w:r w:rsidRPr="006E48F2">
        <w:t>oltage</w:t>
      </w:r>
      <w:r w:rsidR="005E0051">
        <w:t>/flame</w:t>
      </w:r>
      <w:r w:rsidRPr="006E48F2">
        <w:t xml:space="preserve"> indicates that scanner senses spark.</w:t>
      </w:r>
    </w:p>
    <w:p w14:paraId="75DA6DD3" w14:textId="1D69816D" w:rsidR="00E1055A" w:rsidRPr="006E48F2" w:rsidRDefault="000501D5" w:rsidP="009C0CB1">
      <w:pPr>
        <w:pStyle w:val="ListParagraph"/>
        <w:numPr>
          <w:ilvl w:val="0"/>
          <w:numId w:val="21"/>
        </w:numPr>
      </w:pPr>
      <w:r w:rsidRPr="006E48F2">
        <w:t xml:space="preserve">Only a UV– Self checking scanner is VA compliant. *The scanner is required to </w:t>
      </w:r>
      <w:r w:rsidRPr="006E48F2">
        <w:rPr>
          <w:u w:val="single" w:color="000000"/>
        </w:rPr>
        <w:t>not</w:t>
      </w:r>
      <w:r w:rsidRPr="006E48F2">
        <w:t xml:space="preserve"> be rebuilt.</w:t>
      </w:r>
    </w:p>
    <w:p w14:paraId="52A69B66" w14:textId="17000E3C" w:rsidR="00D41E3B" w:rsidRPr="006E48F2" w:rsidRDefault="00D41E3B" w:rsidP="00D41E3B"/>
    <w:p w14:paraId="546FE775" w14:textId="782EDD4C" w:rsidR="00D41E3B" w:rsidRPr="006E48F2" w:rsidRDefault="005E0051" w:rsidP="00D41E3B">
      <w:r>
        <w:rPr>
          <w:noProof/>
        </w:rPr>
        <w:drawing>
          <wp:anchor distT="0" distB="0" distL="114300" distR="114300" simplePos="0" relativeHeight="251692032" behindDoc="1" locked="0" layoutInCell="1" allowOverlap="1" wp14:anchorId="6189769F" wp14:editId="38ECB415">
            <wp:simplePos x="0" y="0"/>
            <wp:positionH relativeFrom="margin">
              <wp:align>right</wp:align>
            </wp:positionH>
            <wp:positionV relativeFrom="paragraph">
              <wp:posOffset>11430</wp:posOffset>
            </wp:positionV>
            <wp:extent cx="6400800" cy="3390900"/>
            <wp:effectExtent l="0" t="0" r="0" b="0"/>
            <wp:wrapNone/>
            <wp:docPr id="27" name="Picture 27"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Diagram, schematic&#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6400800" cy="3390900"/>
                    </a:xfrm>
                    <a:prstGeom prst="rect">
                      <a:avLst/>
                    </a:prstGeom>
                  </pic:spPr>
                </pic:pic>
              </a:graphicData>
            </a:graphic>
          </wp:anchor>
        </w:drawing>
      </w:r>
    </w:p>
    <w:p w14:paraId="3DC0107B" w14:textId="12F10BDD" w:rsidR="00D41E3B" w:rsidRPr="006E48F2" w:rsidRDefault="00D41E3B" w:rsidP="00D41E3B"/>
    <w:p w14:paraId="519CA06C" w14:textId="00C31DD7" w:rsidR="00D41E3B" w:rsidRPr="006E48F2" w:rsidRDefault="00D41E3B" w:rsidP="00D41E3B"/>
    <w:p w14:paraId="585C62F9" w14:textId="6B4DC831" w:rsidR="00D41E3B" w:rsidRPr="006E48F2" w:rsidRDefault="00D41E3B" w:rsidP="00D41E3B"/>
    <w:p w14:paraId="2205EE06" w14:textId="58891726" w:rsidR="00D41E3B" w:rsidRPr="006E48F2" w:rsidRDefault="00D41E3B" w:rsidP="00D41E3B"/>
    <w:p w14:paraId="1E49E4C6" w14:textId="13DA3CD9" w:rsidR="00D41E3B" w:rsidRPr="006E48F2" w:rsidRDefault="00D41E3B" w:rsidP="00D41E3B"/>
    <w:p w14:paraId="365D1E29" w14:textId="2D5ACFC1" w:rsidR="00D41E3B" w:rsidRPr="006E48F2" w:rsidRDefault="00D41E3B" w:rsidP="00D41E3B"/>
    <w:p w14:paraId="0FE0F62F" w14:textId="44511F19" w:rsidR="00D41E3B" w:rsidRPr="006E48F2" w:rsidRDefault="00D41E3B" w:rsidP="00D41E3B"/>
    <w:p w14:paraId="7722DA7F" w14:textId="0F2520DE" w:rsidR="00D41E3B" w:rsidRPr="006E48F2" w:rsidRDefault="00D41E3B" w:rsidP="00D41E3B"/>
    <w:p w14:paraId="1E6A9953" w14:textId="7A88D339" w:rsidR="00D41E3B" w:rsidRPr="006E48F2" w:rsidRDefault="00D41E3B" w:rsidP="00D41E3B"/>
    <w:p w14:paraId="6E1C3C3F" w14:textId="4C40378B" w:rsidR="00D41E3B" w:rsidRPr="006E48F2" w:rsidRDefault="00D41E3B" w:rsidP="00D41E3B"/>
    <w:p w14:paraId="569FB6AC" w14:textId="482FC2E5" w:rsidR="00D41E3B" w:rsidRPr="006E48F2" w:rsidRDefault="00D41E3B" w:rsidP="00D41E3B"/>
    <w:p w14:paraId="6B549FEF" w14:textId="77777777" w:rsidR="00D41E3B" w:rsidRPr="006E48F2" w:rsidRDefault="00D41E3B" w:rsidP="00D41E3B">
      <w:pPr>
        <w:ind w:left="730" w:hanging="10"/>
      </w:pPr>
    </w:p>
    <w:p w14:paraId="4AE11265" w14:textId="304F141B" w:rsidR="00D41E3B" w:rsidRPr="006E48F2" w:rsidRDefault="00D41E3B" w:rsidP="00D41E3B"/>
    <w:p w14:paraId="51477718" w14:textId="3DB0C23D" w:rsidR="00D41E3B" w:rsidRPr="006E48F2" w:rsidRDefault="00D41E3B" w:rsidP="00D41E3B"/>
    <w:p w14:paraId="411874ED" w14:textId="73A27C4F" w:rsidR="00D41E3B" w:rsidRPr="006E48F2" w:rsidRDefault="00D41E3B" w:rsidP="00D41E3B"/>
    <w:p w14:paraId="615BCF5B" w14:textId="1A2EBB4A" w:rsidR="00D41E3B" w:rsidRPr="006E48F2" w:rsidRDefault="00D41E3B" w:rsidP="00D41E3B"/>
    <w:p w14:paraId="0DD3C893" w14:textId="09483BFF" w:rsidR="00D41E3B" w:rsidRPr="006E48F2" w:rsidRDefault="00D41E3B" w:rsidP="00D41E3B">
      <w:pPr>
        <w:ind w:left="730" w:hanging="10"/>
      </w:pPr>
    </w:p>
    <w:p w14:paraId="57B43CE0" w14:textId="0FDD04E8" w:rsidR="00E1055A" w:rsidRPr="006E48F2" w:rsidRDefault="00E1055A" w:rsidP="00157461">
      <w:pPr>
        <w:spacing w:after="79" w:line="259" w:lineRule="auto"/>
        <w:ind w:left="0" w:firstLine="0"/>
      </w:pPr>
    </w:p>
    <w:p w14:paraId="6B92F35D" w14:textId="77777777" w:rsidR="00933B66" w:rsidRPr="006E48F2" w:rsidRDefault="00933B66" w:rsidP="00D41E3B">
      <w:pPr>
        <w:pBdr>
          <w:top w:val="single" w:sz="18" w:space="1" w:color="auto"/>
        </w:pBdr>
        <w:ind w:left="0" w:firstLine="0"/>
      </w:pPr>
    </w:p>
    <w:p w14:paraId="0B1BEB96" w14:textId="77777777" w:rsidR="005E0051" w:rsidRDefault="000501D5" w:rsidP="009C0CB1">
      <w:pPr>
        <w:pStyle w:val="ListParagraph"/>
        <w:numPr>
          <w:ilvl w:val="0"/>
          <w:numId w:val="22"/>
        </w:numPr>
      </w:pPr>
      <w:r w:rsidRPr="006E48F2">
        <w:t xml:space="preserve">Close manual valve in main fuel line after the second (AFGSOV) and before the HFGPCS and the manual valve in the pilot gas line downstream of the second APFGSOV. </w:t>
      </w:r>
    </w:p>
    <w:p w14:paraId="389035B7" w14:textId="580C6F0B" w:rsidR="00E1055A" w:rsidRPr="006E48F2" w:rsidRDefault="000501D5" w:rsidP="009C0CB1">
      <w:pPr>
        <w:pStyle w:val="ListParagraph"/>
        <w:numPr>
          <w:ilvl w:val="0"/>
          <w:numId w:val="22"/>
        </w:numPr>
      </w:pPr>
      <w:r w:rsidRPr="006E48F2">
        <w:t>Attempt to start boiler.  The boiler should go through pilot trial for ignition.</w:t>
      </w:r>
    </w:p>
    <w:p w14:paraId="0F698D3E" w14:textId="19D3AFAB" w:rsidR="00E1055A" w:rsidRPr="006E48F2" w:rsidRDefault="000501D5" w:rsidP="009C0CB1">
      <w:pPr>
        <w:pStyle w:val="ListParagraph"/>
        <w:numPr>
          <w:ilvl w:val="0"/>
          <w:numId w:val="22"/>
        </w:numPr>
      </w:pPr>
      <w:r w:rsidRPr="006E48F2">
        <w:t>Determine if the scanner output indicates a voltage</w:t>
      </w:r>
      <w:r w:rsidR="005E0051">
        <w:t>/flame</w:t>
      </w:r>
      <w:r w:rsidRPr="006E48F2">
        <w:t xml:space="preserve"> during pilot trial for ignition.</w:t>
      </w:r>
    </w:p>
    <w:p w14:paraId="5F5C3C3E" w14:textId="3323A655" w:rsidR="00E1055A" w:rsidRPr="006E48F2" w:rsidRDefault="00E1055A" w:rsidP="00157461">
      <w:pPr>
        <w:spacing w:after="57" w:line="259" w:lineRule="auto"/>
        <w:ind w:left="0" w:firstLine="0"/>
      </w:pPr>
    </w:p>
    <w:p w14:paraId="79B0D92D" w14:textId="111133F9" w:rsidR="00933B66" w:rsidRPr="006E48F2" w:rsidRDefault="00933B66" w:rsidP="00933B66">
      <w:pPr>
        <w:pBdr>
          <w:top w:val="single" w:sz="18" w:space="1" w:color="auto"/>
        </w:pBdr>
        <w:spacing w:after="57" w:line="259" w:lineRule="auto"/>
        <w:ind w:left="0" w:firstLine="0"/>
      </w:pPr>
    </w:p>
    <w:p w14:paraId="5C038217" w14:textId="0DA293C3" w:rsidR="00933B66" w:rsidRPr="006E48F2" w:rsidRDefault="00933B66" w:rsidP="00933B66">
      <w:pPr>
        <w:pBdr>
          <w:top w:val="single" w:sz="18" w:space="1" w:color="auto"/>
        </w:pBdr>
        <w:spacing w:after="57" w:line="259" w:lineRule="auto"/>
        <w:ind w:left="0" w:firstLine="0"/>
      </w:pPr>
    </w:p>
    <w:p w14:paraId="310B466E" w14:textId="1899B258" w:rsidR="00933B66" w:rsidRPr="006E48F2" w:rsidRDefault="00933B66" w:rsidP="00933B66">
      <w:pPr>
        <w:pBdr>
          <w:top w:val="single" w:sz="18" w:space="1" w:color="auto"/>
        </w:pBdr>
        <w:spacing w:after="57" w:line="259" w:lineRule="auto"/>
        <w:ind w:left="0" w:firstLine="0"/>
      </w:pPr>
    </w:p>
    <w:p w14:paraId="5B5B9F47" w14:textId="64FA414E" w:rsidR="00933B66" w:rsidRPr="006E48F2" w:rsidRDefault="00933B66" w:rsidP="00933B66">
      <w:pPr>
        <w:pBdr>
          <w:top w:val="single" w:sz="18" w:space="1" w:color="auto"/>
        </w:pBdr>
        <w:spacing w:after="57" w:line="259" w:lineRule="auto"/>
        <w:ind w:left="0" w:firstLine="0"/>
      </w:pPr>
    </w:p>
    <w:p w14:paraId="6FA8375B" w14:textId="23609F16" w:rsidR="00933B66" w:rsidRPr="006E48F2" w:rsidRDefault="00933B66" w:rsidP="00933B66">
      <w:pPr>
        <w:pBdr>
          <w:top w:val="single" w:sz="18" w:space="1" w:color="auto"/>
        </w:pBdr>
        <w:spacing w:after="57" w:line="259" w:lineRule="auto"/>
        <w:ind w:left="0" w:firstLine="0"/>
      </w:pPr>
    </w:p>
    <w:tbl>
      <w:tblPr>
        <w:tblStyle w:val="TableGrid0"/>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035"/>
      </w:tblGrid>
      <w:tr w:rsidR="006D583E" w14:paraId="1B59D90B" w14:textId="77777777" w:rsidTr="000772E7">
        <w:tc>
          <w:tcPr>
            <w:tcW w:w="5035" w:type="dxa"/>
            <w:shd w:val="clear" w:color="auto" w:fill="E7E6E6" w:themeFill="background2"/>
          </w:tcPr>
          <w:p w14:paraId="46D06462" w14:textId="77777777" w:rsidR="006D583E" w:rsidRDefault="006D583E" w:rsidP="000772E7">
            <w:r w:rsidRPr="00A14397">
              <w:rPr>
                <w:szCs w:val="24"/>
              </w:rPr>
              <w:lastRenderedPageBreak/>
              <w:t>$</w:t>
            </w:r>
            <w:proofErr w:type="spellStart"/>
            <w:r w:rsidRPr="00A14397">
              <w:rPr>
                <w:szCs w:val="24"/>
              </w:rPr>
              <w:t>va_loc</w:t>
            </w:r>
            <w:proofErr w:type="spellEnd"/>
            <w:r w:rsidRPr="00A14397">
              <w:rPr>
                <w:szCs w:val="24"/>
              </w:rPr>
              <w:t>$</w:t>
            </w:r>
          </w:p>
        </w:tc>
        <w:tc>
          <w:tcPr>
            <w:tcW w:w="5035" w:type="dxa"/>
            <w:shd w:val="clear" w:color="auto" w:fill="E7E6E6" w:themeFill="background2"/>
          </w:tcPr>
          <w:p w14:paraId="43A7E71B"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3023F30B" w14:textId="77777777" w:rsidR="006D583E" w:rsidRPr="00D44DA8" w:rsidRDefault="006D583E" w:rsidP="00D44DA8"/>
    <w:tbl>
      <w:tblPr>
        <w:tblStyle w:val="TableGrid"/>
        <w:tblW w:w="6409" w:type="dxa"/>
        <w:jc w:val="center"/>
        <w:tblInd w:w="0" w:type="dxa"/>
        <w:tblCellMar>
          <w:top w:w="14" w:type="dxa"/>
          <w:left w:w="108" w:type="dxa"/>
          <w:right w:w="115" w:type="dxa"/>
        </w:tblCellMar>
        <w:tblLook w:val="04A0" w:firstRow="1" w:lastRow="0" w:firstColumn="1" w:lastColumn="0" w:noHBand="0" w:noVBand="1"/>
      </w:tblPr>
      <w:tblGrid>
        <w:gridCol w:w="4506"/>
        <w:gridCol w:w="1903"/>
      </w:tblGrid>
      <w:tr w:rsidR="00E1055A" w:rsidRPr="006E48F2" w14:paraId="79D03CDE" w14:textId="77777777" w:rsidTr="006140A1">
        <w:trPr>
          <w:trHeight w:val="286"/>
          <w:jc w:val="center"/>
        </w:trPr>
        <w:tc>
          <w:tcPr>
            <w:tcW w:w="5089" w:type="dxa"/>
            <w:tcBorders>
              <w:top w:val="single" w:sz="4" w:space="0" w:color="000000"/>
              <w:left w:val="single" w:sz="4" w:space="0" w:color="000000"/>
              <w:bottom w:val="single" w:sz="4" w:space="0" w:color="000000"/>
              <w:right w:val="single" w:sz="4" w:space="0" w:color="000000"/>
            </w:tcBorders>
          </w:tcPr>
          <w:p w14:paraId="7080039E" w14:textId="77777777" w:rsidR="00E1055A" w:rsidRPr="006E48F2" w:rsidRDefault="000501D5" w:rsidP="00157461">
            <w:pPr>
              <w:spacing w:after="0" w:line="259" w:lineRule="auto"/>
              <w:ind w:left="0" w:firstLine="0"/>
              <w:jc w:val="center"/>
            </w:pPr>
            <w:r w:rsidRPr="006E48F2">
              <w:rPr>
                <w:b/>
              </w:rPr>
              <w:t xml:space="preserve">Result </w:t>
            </w:r>
          </w:p>
        </w:tc>
        <w:tc>
          <w:tcPr>
            <w:tcW w:w="1320" w:type="dxa"/>
            <w:tcBorders>
              <w:top w:val="single" w:sz="4" w:space="0" w:color="000000"/>
              <w:left w:val="single" w:sz="4" w:space="0" w:color="000000"/>
              <w:bottom w:val="single" w:sz="4" w:space="0" w:color="000000"/>
              <w:right w:val="single" w:sz="4" w:space="0" w:color="000000"/>
            </w:tcBorders>
          </w:tcPr>
          <w:p w14:paraId="7A17B038" w14:textId="77777777" w:rsidR="00E1055A" w:rsidRPr="006E48F2" w:rsidRDefault="000501D5" w:rsidP="00157461">
            <w:pPr>
              <w:spacing w:after="0" w:line="259" w:lineRule="auto"/>
              <w:ind w:left="0" w:firstLine="0"/>
              <w:jc w:val="center"/>
            </w:pPr>
            <w:r w:rsidRPr="006E48F2">
              <w:rPr>
                <w:b/>
              </w:rPr>
              <w:t xml:space="preserve">Y/N </w:t>
            </w:r>
          </w:p>
        </w:tc>
      </w:tr>
      <w:tr w:rsidR="00E1055A" w:rsidRPr="006E48F2" w14:paraId="14C68C06" w14:textId="77777777" w:rsidTr="006140A1">
        <w:trPr>
          <w:trHeight w:val="264"/>
          <w:jc w:val="center"/>
        </w:trPr>
        <w:tc>
          <w:tcPr>
            <w:tcW w:w="5089" w:type="dxa"/>
            <w:tcBorders>
              <w:top w:val="single" w:sz="4" w:space="0" w:color="000000"/>
              <w:left w:val="single" w:sz="4" w:space="0" w:color="000000"/>
              <w:bottom w:val="single" w:sz="4" w:space="0" w:color="000000"/>
              <w:right w:val="single" w:sz="4" w:space="0" w:color="000000"/>
            </w:tcBorders>
          </w:tcPr>
          <w:p w14:paraId="44BBF979" w14:textId="77777777" w:rsidR="00E1055A" w:rsidRPr="006E48F2" w:rsidRDefault="000501D5" w:rsidP="00BF00DE">
            <w:r w:rsidRPr="006E48F2">
              <w:t xml:space="preserve">Is scanner UV, self-checking and not rebuilt? </w:t>
            </w:r>
          </w:p>
        </w:tc>
        <w:tc>
          <w:tcPr>
            <w:tcW w:w="1320" w:type="dxa"/>
            <w:tcBorders>
              <w:top w:val="single" w:sz="4" w:space="0" w:color="000000"/>
              <w:left w:val="single" w:sz="4" w:space="0" w:color="000000"/>
              <w:bottom w:val="single" w:sz="4" w:space="0" w:color="000000"/>
              <w:right w:val="single" w:sz="4" w:space="0" w:color="000000"/>
            </w:tcBorders>
          </w:tcPr>
          <w:p w14:paraId="7A5E754A" w14:textId="21AA2D72" w:rsidR="00E1055A" w:rsidRPr="006E48F2" w:rsidRDefault="00502B44" w:rsidP="00BF00DE">
            <w:pPr>
              <w:jc w:val="center"/>
            </w:pPr>
            <w:r w:rsidRPr="00502B44">
              <w:t>$fsnsis_result_1$</w:t>
            </w:r>
          </w:p>
        </w:tc>
      </w:tr>
      <w:tr w:rsidR="00E1055A" w:rsidRPr="006E48F2" w14:paraId="108FC72B" w14:textId="77777777" w:rsidTr="006140A1">
        <w:trPr>
          <w:trHeight w:val="286"/>
          <w:jc w:val="center"/>
        </w:trPr>
        <w:tc>
          <w:tcPr>
            <w:tcW w:w="5089" w:type="dxa"/>
            <w:tcBorders>
              <w:top w:val="single" w:sz="4" w:space="0" w:color="000000"/>
              <w:left w:val="single" w:sz="4" w:space="0" w:color="000000"/>
              <w:bottom w:val="single" w:sz="4" w:space="0" w:color="000000"/>
              <w:right w:val="single" w:sz="4" w:space="0" w:color="000000"/>
            </w:tcBorders>
          </w:tcPr>
          <w:p w14:paraId="1FF68AA3" w14:textId="3DEF3FA7" w:rsidR="00E1055A" w:rsidRPr="006E48F2" w:rsidRDefault="000501D5" w:rsidP="00BF00DE">
            <w:r w:rsidRPr="006E48F2">
              <w:t xml:space="preserve">Did the scanner work correctly? </w:t>
            </w:r>
            <w:r w:rsidR="005E0051" w:rsidRPr="005E0051">
              <w:t>(No voltage /flame signal indicated.)</w:t>
            </w:r>
          </w:p>
        </w:tc>
        <w:tc>
          <w:tcPr>
            <w:tcW w:w="1320" w:type="dxa"/>
            <w:tcBorders>
              <w:top w:val="single" w:sz="4" w:space="0" w:color="000000"/>
              <w:left w:val="single" w:sz="4" w:space="0" w:color="000000"/>
              <w:bottom w:val="single" w:sz="4" w:space="0" w:color="000000"/>
              <w:right w:val="single" w:sz="4" w:space="0" w:color="000000"/>
            </w:tcBorders>
          </w:tcPr>
          <w:p w14:paraId="50315B7E" w14:textId="5093B393" w:rsidR="00E1055A" w:rsidRPr="006E48F2" w:rsidRDefault="00502B44" w:rsidP="00BF00DE">
            <w:pPr>
              <w:jc w:val="center"/>
            </w:pPr>
            <w:r w:rsidRPr="00502B44">
              <w:t>$fsnsis_result_</w:t>
            </w:r>
            <w:r>
              <w:t>2</w:t>
            </w:r>
            <w:r w:rsidRPr="00502B44">
              <w:t>$</w:t>
            </w:r>
          </w:p>
        </w:tc>
      </w:tr>
    </w:tbl>
    <w:p w14:paraId="76D880A7" w14:textId="50383BBD" w:rsidR="00E1055A" w:rsidRPr="006E48F2" w:rsidRDefault="00E1055A" w:rsidP="00BF00DE"/>
    <w:p w14:paraId="1858B44E" w14:textId="77777777" w:rsidR="00933B66" w:rsidRPr="006E48F2" w:rsidRDefault="00933B66" w:rsidP="00933B66">
      <w:pPr>
        <w:pBdr>
          <w:top w:val="single" w:sz="18" w:space="1" w:color="auto"/>
        </w:pBdr>
        <w:spacing w:after="201" w:line="259" w:lineRule="auto"/>
        <w:ind w:left="0" w:firstLine="0"/>
      </w:pPr>
    </w:p>
    <w:p w14:paraId="6ACC842C" w14:textId="75A8A2B5" w:rsidR="005632F5" w:rsidRPr="006E48F2" w:rsidRDefault="005632F5" w:rsidP="00157461">
      <w:pPr>
        <w:ind w:left="0" w:firstLine="0"/>
        <w:rPr>
          <w:b/>
        </w:rPr>
      </w:pPr>
      <w:r w:rsidRPr="006E48F2">
        <w:rPr>
          <w:b/>
        </w:rPr>
        <w:t>Did the device fail or pass the 3 Question Criteria (section 1.3.1)?</w:t>
      </w:r>
      <w:r w:rsidR="00502B44">
        <w:rPr>
          <w:b/>
        </w:rPr>
        <w:t xml:space="preserve">  </w:t>
      </w:r>
      <w:r w:rsidR="007F4B3E">
        <w:rPr>
          <w:b/>
        </w:rPr>
        <w:t>[</w:t>
      </w:r>
      <w:r w:rsidR="00502B44" w:rsidRPr="00502B44">
        <w:rPr>
          <w:b/>
        </w:rPr>
        <w:t>$</w:t>
      </w:r>
      <w:proofErr w:type="spellStart"/>
      <w:r w:rsidR="00502B44" w:rsidRPr="00502B44">
        <w:rPr>
          <w:b/>
        </w:rPr>
        <w:t>fsnsis_result_status</w:t>
      </w:r>
      <w:proofErr w:type="spellEnd"/>
      <w:r w:rsidR="00502B44" w:rsidRPr="00502B44">
        <w:rPr>
          <w:b/>
        </w:rPr>
        <w:t>$</w:t>
      </w:r>
      <w:r w:rsidR="007F4B3E">
        <w:rPr>
          <w:b/>
        </w:rPr>
        <w:t>]</w:t>
      </w:r>
    </w:p>
    <w:p w14:paraId="61817834" w14:textId="77777777" w:rsidR="000772E7" w:rsidRPr="00B25CE3" w:rsidRDefault="000772E7" w:rsidP="000772E7">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69323968" w14:textId="77777777" w:rsidR="00933B66" w:rsidRPr="006E48F2" w:rsidRDefault="00933B66" w:rsidP="00157461">
      <w:pPr>
        <w:ind w:left="0" w:firstLine="0"/>
      </w:pPr>
    </w:p>
    <w:p w14:paraId="76789A89" w14:textId="77777777" w:rsidR="00933B66" w:rsidRPr="006E48F2" w:rsidRDefault="00933B66">
      <w:pPr>
        <w:spacing w:after="160" w:line="259" w:lineRule="auto"/>
        <w:ind w:left="0" w:firstLine="0"/>
        <w:rPr>
          <w:b/>
          <w:sz w:val="28"/>
        </w:rPr>
      </w:pPr>
      <w:r w:rsidRPr="006E48F2">
        <w:br w:type="page"/>
      </w:r>
    </w:p>
    <w:tbl>
      <w:tblPr>
        <w:tblStyle w:val="TableGrid0"/>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035"/>
      </w:tblGrid>
      <w:tr w:rsidR="006D583E" w14:paraId="3C25158D" w14:textId="77777777" w:rsidTr="000772E7">
        <w:tc>
          <w:tcPr>
            <w:tcW w:w="5035" w:type="dxa"/>
            <w:shd w:val="clear" w:color="auto" w:fill="E7E6E6" w:themeFill="background2"/>
          </w:tcPr>
          <w:p w14:paraId="60E8337E" w14:textId="77777777" w:rsidR="006D583E" w:rsidRDefault="006D583E" w:rsidP="000772E7">
            <w:r w:rsidRPr="00A14397">
              <w:rPr>
                <w:szCs w:val="24"/>
              </w:rPr>
              <w:lastRenderedPageBreak/>
              <w:t>$</w:t>
            </w:r>
            <w:proofErr w:type="spellStart"/>
            <w:r w:rsidRPr="00A14397">
              <w:rPr>
                <w:szCs w:val="24"/>
              </w:rPr>
              <w:t>va_loc</w:t>
            </w:r>
            <w:proofErr w:type="spellEnd"/>
            <w:r w:rsidRPr="00A14397">
              <w:rPr>
                <w:szCs w:val="24"/>
              </w:rPr>
              <w:t>$</w:t>
            </w:r>
          </w:p>
        </w:tc>
        <w:tc>
          <w:tcPr>
            <w:tcW w:w="5035" w:type="dxa"/>
            <w:shd w:val="clear" w:color="auto" w:fill="E7E6E6" w:themeFill="background2"/>
          </w:tcPr>
          <w:p w14:paraId="470C40F7"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71E669E4" w14:textId="77777777" w:rsidR="00D44DA8" w:rsidRDefault="00D44DA8" w:rsidP="006140A1">
      <w:pPr>
        <w:pStyle w:val="Heading1"/>
      </w:pPr>
    </w:p>
    <w:p w14:paraId="3B74AA6E" w14:textId="26FE7D3F" w:rsidR="00933B66" w:rsidRPr="006E48F2" w:rsidRDefault="00933B66" w:rsidP="006140A1">
      <w:pPr>
        <w:pStyle w:val="Heading1"/>
      </w:pPr>
      <w:bookmarkStart w:id="18" w:name="_Toc164750216"/>
      <w:r w:rsidRPr="006E48F2">
        <w:t>1</w:t>
      </w:r>
      <w:r w:rsidR="00133854">
        <w:t>4</w:t>
      </w:r>
      <w:r w:rsidRPr="006E48F2">
        <w:t xml:space="preserve">. </w:t>
      </w:r>
      <w:r w:rsidR="000501D5" w:rsidRPr="006E48F2">
        <w:t>Igniter Timing</w:t>
      </w:r>
      <w:r w:rsidR="004E514D" w:rsidRPr="006E48F2">
        <w:t xml:space="preserve"> [</w:t>
      </w:r>
      <w:r w:rsidR="00D50372" w:rsidRPr="00D50372">
        <w:t>$</w:t>
      </w:r>
      <w:proofErr w:type="spellStart"/>
      <w:r w:rsidR="00D50372" w:rsidRPr="00D50372">
        <w:t>it_result_status</w:t>
      </w:r>
      <w:proofErr w:type="spellEnd"/>
      <w:r w:rsidR="00D50372" w:rsidRPr="00D50372">
        <w:t>$</w:t>
      </w:r>
      <w:r w:rsidR="004E514D" w:rsidRPr="006E48F2">
        <w:t>]</w:t>
      </w:r>
      <w:bookmarkEnd w:id="18"/>
    </w:p>
    <w:p w14:paraId="297A10D9" w14:textId="0BCD80DE" w:rsidR="00E1055A" w:rsidRPr="006E48F2" w:rsidRDefault="000501D5" w:rsidP="006140A1">
      <w:r w:rsidRPr="006E48F2">
        <w:t xml:space="preserve">(IT) </w:t>
      </w:r>
    </w:p>
    <w:p w14:paraId="65D58B4E" w14:textId="77777777" w:rsidR="00933B66" w:rsidRPr="006E48F2" w:rsidRDefault="00933B66" w:rsidP="00933B66"/>
    <w:tbl>
      <w:tblPr>
        <w:tblStyle w:val="TableGrid"/>
        <w:tblW w:w="7375" w:type="dxa"/>
        <w:jc w:val="center"/>
        <w:tblInd w:w="0" w:type="dxa"/>
        <w:tblCellMar>
          <w:top w:w="14" w:type="dxa"/>
          <w:left w:w="106" w:type="dxa"/>
          <w:right w:w="115" w:type="dxa"/>
        </w:tblCellMar>
        <w:tblLook w:val="04A0" w:firstRow="1" w:lastRow="0" w:firstColumn="1" w:lastColumn="0" w:noHBand="0" w:noVBand="1"/>
      </w:tblPr>
      <w:tblGrid>
        <w:gridCol w:w="1870"/>
        <w:gridCol w:w="2732"/>
        <w:gridCol w:w="2773"/>
      </w:tblGrid>
      <w:tr w:rsidR="00E1055A" w:rsidRPr="006E48F2" w14:paraId="0D5878BE" w14:textId="77777777" w:rsidTr="00A33A22">
        <w:trPr>
          <w:trHeight w:val="286"/>
          <w:jc w:val="center"/>
        </w:trPr>
        <w:tc>
          <w:tcPr>
            <w:tcW w:w="1870" w:type="dxa"/>
            <w:tcBorders>
              <w:top w:val="single" w:sz="4" w:space="0" w:color="000000"/>
              <w:left w:val="single" w:sz="4" w:space="0" w:color="000000"/>
              <w:bottom w:val="single" w:sz="4" w:space="0" w:color="000000"/>
              <w:right w:val="single" w:sz="4" w:space="0" w:color="000000"/>
            </w:tcBorders>
          </w:tcPr>
          <w:p w14:paraId="4AE5186B" w14:textId="77777777" w:rsidR="00E1055A" w:rsidRPr="006E48F2" w:rsidRDefault="000501D5" w:rsidP="00157461">
            <w:pPr>
              <w:spacing w:after="0" w:line="259" w:lineRule="auto"/>
              <w:ind w:left="0" w:firstLine="0"/>
              <w:jc w:val="center"/>
            </w:pPr>
            <w:r w:rsidRPr="006E48F2">
              <w:rPr>
                <w:b/>
              </w:rPr>
              <w:t xml:space="preserve">Item </w:t>
            </w:r>
          </w:p>
        </w:tc>
        <w:tc>
          <w:tcPr>
            <w:tcW w:w="2732" w:type="dxa"/>
            <w:tcBorders>
              <w:top w:val="single" w:sz="4" w:space="0" w:color="000000"/>
              <w:left w:val="single" w:sz="4" w:space="0" w:color="000000"/>
              <w:bottom w:val="single" w:sz="4" w:space="0" w:color="000000"/>
              <w:right w:val="single" w:sz="4" w:space="0" w:color="000000"/>
            </w:tcBorders>
          </w:tcPr>
          <w:p w14:paraId="51E69491" w14:textId="77777777" w:rsidR="00E1055A" w:rsidRPr="006E48F2" w:rsidRDefault="000501D5" w:rsidP="00157461">
            <w:pPr>
              <w:spacing w:after="0" w:line="259" w:lineRule="auto"/>
              <w:ind w:left="0" w:firstLine="0"/>
              <w:jc w:val="center"/>
            </w:pPr>
            <w:r w:rsidRPr="006E48F2">
              <w:rPr>
                <w:b/>
              </w:rPr>
              <w:t xml:space="preserve">Make </w:t>
            </w:r>
          </w:p>
        </w:tc>
        <w:tc>
          <w:tcPr>
            <w:tcW w:w="2773" w:type="dxa"/>
            <w:tcBorders>
              <w:top w:val="single" w:sz="4" w:space="0" w:color="000000"/>
              <w:left w:val="single" w:sz="4" w:space="0" w:color="000000"/>
              <w:bottom w:val="single" w:sz="4" w:space="0" w:color="000000"/>
              <w:right w:val="single" w:sz="4" w:space="0" w:color="000000"/>
            </w:tcBorders>
          </w:tcPr>
          <w:p w14:paraId="15DE5466" w14:textId="77777777" w:rsidR="00E1055A" w:rsidRPr="006E48F2" w:rsidRDefault="000501D5" w:rsidP="00157461">
            <w:pPr>
              <w:spacing w:after="0" w:line="259" w:lineRule="auto"/>
              <w:ind w:left="0" w:firstLine="0"/>
              <w:jc w:val="center"/>
            </w:pPr>
            <w:r w:rsidRPr="006E48F2">
              <w:rPr>
                <w:b/>
              </w:rPr>
              <w:t xml:space="preserve">Model </w:t>
            </w:r>
          </w:p>
        </w:tc>
      </w:tr>
      <w:tr w:rsidR="00C517F3" w:rsidRPr="006E48F2" w14:paraId="04F4775C" w14:textId="77777777" w:rsidTr="00A33A22">
        <w:trPr>
          <w:trHeight w:val="288"/>
          <w:jc w:val="center"/>
        </w:trPr>
        <w:tc>
          <w:tcPr>
            <w:tcW w:w="1870" w:type="dxa"/>
            <w:tcBorders>
              <w:top w:val="single" w:sz="4" w:space="0" w:color="000000"/>
              <w:left w:val="single" w:sz="4" w:space="0" w:color="000000"/>
              <w:bottom w:val="single" w:sz="4" w:space="0" w:color="000000"/>
              <w:right w:val="single" w:sz="4" w:space="0" w:color="000000"/>
            </w:tcBorders>
          </w:tcPr>
          <w:p w14:paraId="161CC088" w14:textId="1194DADB" w:rsidR="00C517F3" w:rsidRPr="006E48F2" w:rsidRDefault="00C517F3" w:rsidP="00BF00DE">
            <w:pPr>
              <w:jc w:val="center"/>
            </w:pPr>
            <w:r w:rsidRPr="006E48F2">
              <w:t>Programmer</w:t>
            </w:r>
          </w:p>
        </w:tc>
        <w:tc>
          <w:tcPr>
            <w:tcW w:w="2732" w:type="dxa"/>
            <w:tcBorders>
              <w:top w:val="single" w:sz="4" w:space="0" w:color="000000"/>
              <w:left w:val="single" w:sz="4" w:space="0" w:color="000000"/>
              <w:bottom w:val="single" w:sz="4" w:space="0" w:color="000000"/>
              <w:right w:val="single" w:sz="4" w:space="0" w:color="000000"/>
            </w:tcBorders>
          </w:tcPr>
          <w:p w14:paraId="6812DB06" w14:textId="18F96B99" w:rsidR="00C517F3" w:rsidRPr="006E48F2" w:rsidRDefault="00C15052" w:rsidP="00BF00DE">
            <w:pPr>
              <w:jc w:val="center"/>
            </w:pPr>
            <w:r w:rsidRPr="00C15052">
              <w:t>$</w:t>
            </w:r>
            <w:proofErr w:type="spellStart"/>
            <w:r w:rsidRPr="00C15052">
              <w:t>fsmf_make</w:t>
            </w:r>
            <w:proofErr w:type="spellEnd"/>
            <w:r w:rsidRPr="00C15052">
              <w:t>$</w:t>
            </w:r>
          </w:p>
        </w:tc>
        <w:tc>
          <w:tcPr>
            <w:tcW w:w="2773" w:type="dxa"/>
            <w:tcBorders>
              <w:top w:val="single" w:sz="4" w:space="0" w:color="000000"/>
              <w:left w:val="single" w:sz="4" w:space="0" w:color="000000"/>
              <w:bottom w:val="single" w:sz="4" w:space="0" w:color="000000"/>
              <w:right w:val="single" w:sz="4" w:space="0" w:color="000000"/>
            </w:tcBorders>
          </w:tcPr>
          <w:p w14:paraId="3669692B" w14:textId="4CBE29F9" w:rsidR="00C517F3" w:rsidRPr="006E48F2" w:rsidRDefault="00C15052" w:rsidP="00BF00DE">
            <w:pPr>
              <w:jc w:val="center"/>
            </w:pPr>
            <w:r w:rsidRPr="00C15052">
              <w:t>$</w:t>
            </w:r>
            <w:proofErr w:type="spellStart"/>
            <w:r w:rsidRPr="00C15052">
              <w:t>fsmf_model</w:t>
            </w:r>
            <w:proofErr w:type="spellEnd"/>
            <w:r w:rsidRPr="00C15052">
              <w:t>$</w:t>
            </w:r>
          </w:p>
        </w:tc>
      </w:tr>
    </w:tbl>
    <w:p w14:paraId="6A696202" w14:textId="77777777" w:rsidR="00933B66" w:rsidRPr="006E48F2" w:rsidRDefault="00933B66" w:rsidP="00BF00DE"/>
    <w:p w14:paraId="3193A4A4" w14:textId="63CA1D93" w:rsidR="00E1055A" w:rsidRPr="006E48F2" w:rsidRDefault="000501D5" w:rsidP="009C0CB1">
      <w:pPr>
        <w:pStyle w:val="ListParagraph"/>
        <w:numPr>
          <w:ilvl w:val="0"/>
          <w:numId w:val="23"/>
        </w:numPr>
        <w:spacing w:after="173"/>
      </w:pPr>
      <w:r w:rsidRPr="006E48F2">
        <w:t>Maximum allowable duration is 10 sec.</w:t>
      </w:r>
    </w:p>
    <w:p w14:paraId="08200578" w14:textId="67E1C822" w:rsidR="00E1055A" w:rsidRPr="006E48F2" w:rsidRDefault="00E1055A" w:rsidP="00BF00DE">
      <w:pPr>
        <w:pBdr>
          <w:top w:val="single" w:sz="18" w:space="1" w:color="auto"/>
        </w:pBdr>
      </w:pPr>
    </w:p>
    <w:p w14:paraId="4F7E708F" w14:textId="77777777" w:rsidR="00E1055A" w:rsidRPr="006E48F2" w:rsidRDefault="000501D5" w:rsidP="009C0CB1">
      <w:pPr>
        <w:pStyle w:val="ListParagraph"/>
        <w:numPr>
          <w:ilvl w:val="0"/>
          <w:numId w:val="23"/>
        </w:numPr>
      </w:pPr>
      <w:r w:rsidRPr="006E48F2">
        <w:t>Close manual valve in main fuel line after the second (AFGSOV) and before the HFGPCS and the manual valve in the pilot gas line downstream of the second APFGSOV.</w:t>
      </w:r>
    </w:p>
    <w:p w14:paraId="40B0FEFB" w14:textId="77777777" w:rsidR="00E1055A" w:rsidRPr="006E48F2" w:rsidRDefault="000501D5" w:rsidP="009C0CB1">
      <w:pPr>
        <w:pStyle w:val="ListParagraph"/>
        <w:numPr>
          <w:ilvl w:val="0"/>
          <w:numId w:val="23"/>
        </w:numPr>
      </w:pPr>
      <w:r w:rsidRPr="006E48F2">
        <w:t>Attempt to Start boiler.</w:t>
      </w:r>
    </w:p>
    <w:p w14:paraId="6132C5A3" w14:textId="77777777" w:rsidR="00E1055A" w:rsidRPr="006E48F2" w:rsidRDefault="000501D5" w:rsidP="009C0CB1">
      <w:pPr>
        <w:pStyle w:val="ListParagraph"/>
        <w:numPr>
          <w:ilvl w:val="0"/>
          <w:numId w:val="23"/>
        </w:numPr>
        <w:spacing w:after="17" w:line="240" w:lineRule="auto"/>
      </w:pPr>
      <w:r w:rsidRPr="006E48F2">
        <w:t>View igniter by means of furnace front or back view port and time the ignition spark.  (You can hear the igniter click on and off so that it may not be necessary to view the spark if not easily visible).</w:t>
      </w:r>
    </w:p>
    <w:p w14:paraId="4EBFABF1" w14:textId="77777777" w:rsidR="00AD7ACB" w:rsidRDefault="000501D5" w:rsidP="009C0CB1">
      <w:pPr>
        <w:pStyle w:val="ListParagraph"/>
        <w:numPr>
          <w:ilvl w:val="0"/>
          <w:numId w:val="23"/>
        </w:numPr>
      </w:pPr>
      <w:r w:rsidRPr="006E48F2">
        <w:t>Observe the duration of the ignition spark with a stopwatch.</w:t>
      </w:r>
      <w:r w:rsidR="00AD7ACB">
        <w:t xml:space="preserve"> </w:t>
      </w:r>
    </w:p>
    <w:p w14:paraId="2E8A86A0" w14:textId="77777777" w:rsidR="00AD7ACB" w:rsidRDefault="00AD7ACB" w:rsidP="009C0CB1">
      <w:pPr>
        <w:pStyle w:val="ListParagraph"/>
        <w:numPr>
          <w:ilvl w:val="0"/>
          <w:numId w:val="23"/>
        </w:numPr>
      </w:pPr>
      <w:r w:rsidRPr="00AD7ACB">
        <w:t>Reset BMS and restart boiler.</w:t>
      </w:r>
    </w:p>
    <w:p w14:paraId="73D4F1FA" w14:textId="2A342C0C" w:rsidR="00E1055A" w:rsidRPr="006E48F2" w:rsidRDefault="00AD7ACB" w:rsidP="009C0CB1">
      <w:pPr>
        <w:pStyle w:val="ListParagraph"/>
        <w:numPr>
          <w:ilvl w:val="0"/>
          <w:numId w:val="23"/>
        </w:numPr>
      </w:pPr>
      <w:r w:rsidRPr="00AD7ACB">
        <w:t>Observe the duration of the pilot valves open to close during pilot trial for ignition. Note time.</w:t>
      </w:r>
    </w:p>
    <w:p w14:paraId="4B53F603" w14:textId="143692AE" w:rsidR="00E1055A" w:rsidRPr="006E48F2" w:rsidRDefault="00E1055A" w:rsidP="00157461">
      <w:pPr>
        <w:spacing w:after="56" w:line="259" w:lineRule="auto"/>
        <w:ind w:left="0" w:firstLine="0"/>
      </w:pPr>
    </w:p>
    <w:p w14:paraId="0CA5EAEA" w14:textId="77777777" w:rsidR="00933B66" w:rsidRPr="006E48F2" w:rsidRDefault="00933B66" w:rsidP="00933B66">
      <w:pPr>
        <w:pBdr>
          <w:top w:val="single" w:sz="18" w:space="1" w:color="auto"/>
        </w:pBdr>
        <w:spacing w:after="56" w:line="259" w:lineRule="auto"/>
        <w:ind w:left="0" w:firstLine="0"/>
      </w:pPr>
    </w:p>
    <w:tbl>
      <w:tblPr>
        <w:tblStyle w:val="TableGrid"/>
        <w:tblW w:w="9290" w:type="dxa"/>
        <w:jc w:val="center"/>
        <w:tblInd w:w="0" w:type="dxa"/>
        <w:tblCellMar>
          <w:top w:w="5" w:type="dxa"/>
          <w:left w:w="5" w:type="dxa"/>
          <w:right w:w="5" w:type="dxa"/>
        </w:tblCellMar>
        <w:tblLook w:val="04A0" w:firstRow="1" w:lastRow="0" w:firstColumn="1" w:lastColumn="0" w:noHBand="0" w:noVBand="1"/>
      </w:tblPr>
      <w:tblGrid>
        <w:gridCol w:w="3622"/>
        <w:gridCol w:w="2787"/>
        <w:gridCol w:w="2881"/>
      </w:tblGrid>
      <w:tr w:rsidR="00E1055A" w:rsidRPr="006E48F2" w14:paraId="29D26F56" w14:textId="77777777" w:rsidTr="005E0051">
        <w:trPr>
          <w:trHeight w:val="286"/>
          <w:jc w:val="center"/>
        </w:trPr>
        <w:tc>
          <w:tcPr>
            <w:tcW w:w="3622" w:type="dxa"/>
            <w:tcBorders>
              <w:top w:val="single" w:sz="4" w:space="0" w:color="000000"/>
              <w:left w:val="single" w:sz="4" w:space="0" w:color="000000"/>
              <w:bottom w:val="single" w:sz="4" w:space="0" w:color="000000"/>
              <w:right w:val="single" w:sz="4" w:space="0" w:color="000000"/>
            </w:tcBorders>
          </w:tcPr>
          <w:p w14:paraId="6F11A408" w14:textId="77777777" w:rsidR="00E1055A" w:rsidRPr="006E48F2" w:rsidRDefault="000501D5" w:rsidP="00157461">
            <w:pPr>
              <w:spacing w:after="0" w:line="259" w:lineRule="auto"/>
              <w:ind w:left="0" w:firstLine="0"/>
              <w:jc w:val="center"/>
            </w:pPr>
            <w:r w:rsidRPr="006E48F2">
              <w:rPr>
                <w:b/>
              </w:rPr>
              <w:t xml:space="preserve">Result </w:t>
            </w:r>
          </w:p>
        </w:tc>
        <w:tc>
          <w:tcPr>
            <w:tcW w:w="2787" w:type="dxa"/>
            <w:tcBorders>
              <w:top w:val="single" w:sz="4" w:space="0" w:color="000000"/>
              <w:left w:val="single" w:sz="4" w:space="0" w:color="000000"/>
              <w:bottom w:val="single" w:sz="4" w:space="0" w:color="000000"/>
              <w:right w:val="single" w:sz="4" w:space="0" w:color="000000"/>
            </w:tcBorders>
          </w:tcPr>
          <w:p w14:paraId="12CECA09" w14:textId="77777777" w:rsidR="00E1055A" w:rsidRPr="006E48F2" w:rsidRDefault="000501D5" w:rsidP="00157461">
            <w:pPr>
              <w:spacing w:after="0" w:line="259" w:lineRule="auto"/>
              <w:ind w:left="0" w:firstLine="0"/>
              <w:jc w:val="center"/>
            </w:pPr>
            <w:r w:rsidRPr="006E48F2">
              <w:rPr>
                <w:b/>
              </w:rPr>
              <w:t xml:space="preserve">Y/N </w:t>
            </w:r>
          </w:p>
        </w:tc>
        <w:tc>
          <w:tcPr>
            <w:tcW w:w="2881" w:type="dxa"/>
            <w:tcBorders>
              <w:top w:val="single" w:sz="4" w:space="0" w:color="000000"/>
              <w:left w:val="single" w:sz="4" w:space="0" w:color="000000"/>
              <w:bottom w:val="single" w:sz="4" w:space="0" w:color="000000"/>
              <w:right w:val="single" w:sz="4" w:space="0" w:color="000000"/>
            </w:tcBorders>
          </w:tcPr>
          <w:p w14:paraId="222969F4" w14:textId="77777777" w:rsidR="00E1055A" w:rsidRPr="006E48F2" w:rsidRDefault="000501D5" w:rsidP="00157461">
            <w:pPr>
              <w:spacing w:after="0" w:line="259" w:lineRule="auto"/>
              <w:ind w:left="0" w:firstLine="0"/>
              <w:jc w:val="center"/>
            </w:pPr>
            <w:r w:rsidRPr="006E48F2">
              <w:rPr>
                <w:b/>
              </w:rPr>
              <w:t xml:space="preserve">Time (seconds) </w:t>
            </w:r>
          </w:p>
        </w:tc>
      </w:tr>
      <w:tr w:rsidR="00E1055A" w:rsidRPr="006E48F2" w14:paraId="164D05D2" w14:textId="77777777" w:rsidTr="005E0051">
        <w:trPr>
          <w:trHeight w:val="288"/>
          <w:jc w:val="center"/>
        </w:trPr>
        <w:tc>
          <w:tcPr>
            <w:tcW w:w="3622" w:type="dxa"/>
            <w:tcBorders>
              <w:top w:val="single" w:sz="4" w:space="0" w:color="000000"/>
              <w:left w:val="single" w:sz="4" w:space="0" w:color="000000"/>
              <w:bottom w:val="single" w:sz="4" w:space="0" w:color="000000"/>
              <w:right w:val="single" w:sz="4" w:space="0" w:color="000000"/>
            </w:tcBorders>
          </w:tcPr>
          <w:p w14:paraId="09060AD7" w14:textId="617B64A6" w:rsidR="00E1055A" w:rsidRPr="006E48F2" w:rsidRDefault="000501D5" w:rsidP="00BF00DE">
            <w:r w:rsidRPr="006E48F2">
              <w:t>Did the scanner work correctly</w:t>
            </w:r>
            <w:r w:rsidR="00AD7ACB">
              <w:t xml:space="preserve"> </w:t>
            </w:r>
            <w:r w:rsidR="00AD7ACB" w:rsidRPr="00AD7ACB">
              <w:t>by locking out on flame failure?</w:t>
            </w:r>
            <w:r w:rsidRPr="006E48F2">
              <w:t xml:space="preserve"> </w:t>
            </w:r>
          </w:p>
        </w:tc>
        <w:tc>
          <w:tcPr>
            <w:tcW w:w="2787" w:type="dxa"/>
            <w:tcBorders>
              <w:top w:val="single" w:sz="4" w:space="0" w:color="000000"/>
              <w:left w:val="single" w:sz="4" w:space="0" w:color="000000"/>
              <w:bottom w:val="single" w:sz="4" w:space="0" w:color="000000"/>
              <w:right w:val="single" w:sz="4" w:space="0" w:color="000000"/>
            </w:tcBorders>
          </w:tcPr>
          <w:p w14:paraId="47DA905A" w14:textId="0A1E6432" w:rsidR="00E1055A" w:rsidRPr="006E48F2" w:rsidRDefault="00D50372" w:rsidP="00BF00DE">
            <w:pPr>
              <w:jc w:val="center"/>
            </w:pPr>
            <w:r w:rsidRPr="00D50372">
              <w:t>$it_result_1$</w:t>
            </w:r>
          </w:p>
        </w:tc>
        <w:tc>
          <w:tcPr>
            <w:tcW w:w="2881"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26E0BA04" w14:textId="3C26D1FF" w:rsidR="00E1055A" w:rsidRPr="006E48F2" w:rsidRDefault="00E1055A" w:rsidP="00BF00DE">
            <w:pPr>
              <w:jc w:val="center"/>
            </w:pPr>
          </w:p>
        </w:tc>
      </w:tr>
      <w:tr w:rsidR="00E1055A" w:rsidRPr="006E48F2" w14:paraId="579CB183" w14:textId="77777777" w:rsidTr="005E0051">
        <w:trPr>
          <w:trHeight w:val="286"/>
          <w:jc w:val="center"/>
        </w:trPr>
        <w:tc>
          <w:tcPr>
            <w:tcW w:w="3622" w:type="dxa"/>
            <w:tcBorders>
              <w:top w:val="single" w:sz="4" w:space="0" w:color="000000"/>
              <w:left w:val="single" w:sz="4" w:space="0" w:color="000000"/>
              <w:bottom w:val="single" w:sz="4" w:space="0" w:color="000000"/>
              <w:right w:val="single" w:sz="4" w:space="0" w:color="000000"/>
            </w:tcBorders>
          </w:tcPr>
          <w:p w14:paraId="23E4FF04" w14:textId="77777777" w:rsidR="00E1055A" w:rsidRPr="006E48F2" w:rsidRDefault="000501D5" w:rsidP="00BF00DE">
            <w:r w:rsidRPr="006E48F2">
              <w:t xml:space="preserve">Igniter timing? </w:t>
            </w:r>
          </w:p>
        </w:tc>
        <w:tc>
          <w:tcPr>
            <w:tcW w:w="278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2317F8FF" w14:textId="3852FED3" w:rsidR="00E1055A" w:rsidRPr="006E48F2" w:rsidRDefault="00E1055A" w:rsidP="00BF00DE">
            <w:pPr>
              <w:jc w:val="center"/>
            </w:pPr>
          </w:p>
        </w:tc>
        <w:tc>
          <w:tcPr>
            <w:tcW w:w="2881" w:type="dxa"/>
            <w:tcBorders>
              <w:top w:val="single" w:sz="4" w:space="0" w:color="000000"/>
              <w:left w:val="single" w:sz="4" w:space="0" w:color="000000"/>
              <w:bottom w:val="single" w:sz="4" w:space="0" w:color="000000"/>
              <w:right w:val="single" w:sz="4" w:space="0" w:color="000000"/>
            </w:tcBorders>
          </w:tcPr>
          <w:p w14:paraId="69B81F7B" w14:textId="552A7DD6" w:rsidR="00E1055A" w:rsidRPr="006E48F2" w:rsidRDefault="00D50372" w:rsidP="00BF00DE">
            <w:pPr>
              <w:jc w:val="center"/>
            </w:pPr>
            <w:r w:rsidRPr="00D50372">
              <w:t>$it_result_</w:t>
            </w:r>
            <w:r>
              <w:t>2</w:t>
            </w:r>
            <w:r w:rsidRPr="00D50372">
              <w:t>$</w:t>
            </w:r>
          </w:p>
        </w:tc>
      </w:tr>
      <w:tr w:rsidR="005E0051" w:rsidRPr="006E48F2" w14:paraId="2990C830" w14:textId="77777777" w:rsidTr="005E0051">
        <w:trPr>
          <w:trHeight w:val="286"/>
          <w:jc w:val="center"/>
        </w:trPr>
        <w:tc>
          <w:tcPr>
            <w:tcW w:w="3622" w:type="dxa"/>
            <w:tcBorders>
              <w:top w:val="single" w:sz="4" w:space="0" w:color="000000"/>
              <w:left w:val="single" w:sz="4" w:space="0" w:color="000000"/>
              <w:bottom w:val="single" w:sz="4" w:space="0" w:color="000000"/>
              <w:right w:val="single" w:sz="4" w:space="0" w:color="000000"/>
            </w:tcBorders>
          </w:tcPr>
          <w:p w14:paraId="0B4376FC" w14:textId="58E5B42A" w:rsidR="005E0051" w:rsidRPr="006E48F2" w:rsidRDefault="005E0051" w:rsidP="005E0051">
            <w:proofErr w:type="gramStart"/>
            <w:r>
              <w:t>Was</w:t>
            </w:r>
            <w:proofErr w:type="gramEnd"/>
            <w:r>
              <w:t xml:space="preserve"> ignitor timing 10 secs or less?</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14:paraId="36386043" w14:textId="2CFDDC48" w:rsidR="005E0051" w:rsidRPr="006E48F2" w:rsidRDefault="005E0051" w:rsidP="005E0051">
            <w:pPr>
              <w:jc w:val="center"/>
            </w:pPr>
            <w:r w:rsidRPr="00D50372">
              <w:t>$it_result_</w:t>
            </w:r>
            <w:r>
              <w:t>3</w:t>
            </w:r>
            <w:r w:rsidRPr="00D50372">
              <w:t>$</w:t>
            </w:r>
          </w:p>
        </w:tc>
        <w:tc>
          <w:tcPr>
            <w:tcW w:w="2881"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2BD1C574" w14:textId="77777777" w:rsidR="005E0051" w:rsidRPr="00D50372" w:rsidRDefault="005E0051" w:rsidP="005E0051">
            <w:pPr>
              <w:jc w:val="center"/>
            </w:pPr>
          </w:p>
        </w:tc>
      </w:tr>
      <w:tr w:rsidR="00AD7ACB" w:rsidRPr="006E48F2" w14:paraId="20DF0ADA" w14:textId="77777777" w:rsidTr="00AD7ACB">
        <w:trPr>
          <w:trHeight w:val="286"/>
          <w:jc w:val="center"/>
        </w:trPr>
        <w:tc>
          <w:tcPr>
            <w:tcW w:w="3622" w:type="dxa"/>
            <w:tcBorders>
              <w:top w:val="single" w:sz="4" w:space="0" w:color="000000"/>
              <w:left w:val="single" w:sz="4" w:space="0" w:color="000000"/>
              <w:bottom w:val="single" w:sz="4" w:space="0" w:color="000000"/>
              <w:right w:val="single" w:sz="4" w:space="0" w:color="000000"/>
            </w:tcBorders>
          </w:tcPr>
          <w:p w14:paraId="2598E0A1" w14:textId="1ED3FC3F" w:rsidR="00AD7ACB" w:rsidRDefault="00AD7ACB" w:rsidP="005E0051">
            <w:r w:rsidRPr="00AD7ACB">
              <w:t>What was the pilot valve timing?</w:t>
            </w:r>
          </w:p>
        </w:tc>
        <w:tc>
          <w:tcPr>
            <w:tcW w:w="278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74EE487E" w14:textId="77777777" w:rsidR="00AD7ACB" w:rsidRPr="00D50372" w:rsidRDefault="00AD7ACB" w:rsidP="005E0051">
            <w:pPr>
              <w:jc w:val="center"/>
            </w:pPr>
          </w:p>
        </w:tc>
        <w:tc>
          <w:tcPr>
            <w:tcW w:w="2881" w:type="dxa"/>
            <w:tcBorders>
              <w:top w:val="single" w:sz="4" w:space="0" w:color="000000"/>
              <w:left w:val="single" w:sz="4" w:space="0" w:color="000000"/>
              <w:bottom w:val="single" w:sz="4" w:space="0" w:color="000000"/>
              <w:right w:val="single" w:sz="4" w:space="0" w:color="000000"/>
            </w:tcBorders>
            <w:shd w:val="clear" w:color="auto" w:fill="auto"/>
          </w:tcPr>
          <w:p w14:paraId="745FF8F7" w14:textId="30954C0D" w:rsidR="00AD7ACB" w:rsidRPr="00D50372" w:rsidRDefault="00AD7ACB" w:rsidP="005E0051">
            <w:pPr>
              <w:jc w:val="center"/>
            </w:pPr>
            <w:r w:rsidRPr="00D50372">
              <w:t>$it_result_</w:t>
            </w:r>
            <w:r>
              <w:t>4</w:t>
            </w:r>
            <w:r w:rsidRPr="00D50372">
              <w:t>$</w:t>
            </w:r>
          </w:p>
        </w:tc>
      </w:tr>
      <w:tr w:rsidR="00AD7ACB" w:rsidRPr="006E48F2" w14:paraId="473432CF" w14:textId="77777777" w:rsidTr="005E0051">
        <w:trPr>
          <w:trHeight w:val="286"/>
          <w:jc w:val="center"/>
        </w:trPr>
        <w:tc>
          <w:tcPr>
            <w:tcW w:w="3622" w:type="dxa"/>
            <w:tcBorders>
              <w:top w:val="single" w:sz="4" w:space="0" w:color="000000"/>
              <w:left w:val="single" w:sz="4" w:space="0" w:color="000000"/>
              <w:bottom w:val="single" w:sz="4" w:space="0" w:color="000000"/>
              <w:right w:val="single" w:sz="4" w:space="0" w:color="000000"/>
            </w:tcBorders>
          </w:tcPr>
          <w:p w14:paraId="3423C5E4" w14:textId="0EC88E39" w:rsidR="00AD7ACB" w:rsidRDefault="00AD7ACB" w:rsidP="005E0051">
            <w:r w:rsidRPr="00AD7ACB">
              <w:t>Did the pilot valves close in 10 seconds or less?</w:t>
            </w:r>
          </w:p>
        </w:tc>
        <w:tc>
          <w:tcPr>
            <w:tcW w:w="2787" w:type="dxa"/>
            <w:tcBorders>
              <w:top w:val="single" w:sz="4" w:space="0" w:color="000000"/>
              <w:left w:val="single" w:sz="4" w:space="0" w:color="000000"/>
              <w:bottom w:val="single" w:sz="4" w:space="0" w:color="000000"/>
              <w:right w:val="single" w:sz="4" w:space="0" w:color="000000"/>
            </w:tcBorders>
            <w:shd w:val="clear" w:color="auto" w:fill="auto"/>
          </w:tcPr>
          <w:p w14:paraId="5B6B95F7" w14:textId="2FB580D0" w:rsidR="00AD7ACB" w:rsidRPr="00D50372" w:rsidRDefault="00AD7ACB" w:rsidP="005E0051">
            <w:pPr>
              <w:jc w:val="center"/>
            </w:pPr>
            <w:r w:rsidRPr="00D50372">
              <w:t>$it_result_</w:t>
            </w:r>
            <w:r>
              <w:t>5</w:t>
            </w:r>
            <w:r w:rsidRPr="00D50372">
              <w:t>$</w:t>
            </w:r>
          </w:p>
        </w:tc>
        <w:tc>
          <w:tcPr>
            <w:tcW w:w="2881"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49651DC7" w14:textId="77777777" w:rsidR="00AD7ACB" w:rsidRPr="00D50372" w:rsidRDefault="00AD7ACB" w:rsidP="005E0051">
            <w:pPr>
              <w:jc w:val="center"/>
            </w:pPr>
          </w:p>
        </w:tc>
      </w:tr>
    </w:tbl>
    <w:p w14:paraId="3152C3C9" w14:textId="607BC5E1" w:rsidR="00E1055A" w:rsidRPr="006E48F2" w:rsidRDefault="00E1055A" w:rsidP="00BF00DE"/>
    <w:p w14:paraId="14B69F23" w14:textId="77777777" w:rsidR="00657F73" w:rsidRPr="006E48F2" w:rsidRDefault="00657F73" w:rsidP="00D41E3B">
      <w:pPr>
        <w:pBdr>
          <w:top w:val="single" w:sz="18" w:space="1" w:color="auto"/>
        </w:pBdr>
        <w:ind w:left="0" w:firstLine="0"/>
        <w:rPr>
          <w:b/>
        </w:rPr>
      </w:pPr>
    </w:p>
    <w:p w14:paraId="4F2DBDA6" w14:textId="3D03D14A" w:rsidR="00BB24A4" w:rsidRPr="006E48F2" w:rsidRDefault="00BB24A4" w:rsidP="00157461">
      <w:pPr>
        <w:ind w:left="0" w:firstLine="0"/>
        <w:rPr>
          <w:b/>
        </w:rPr>
      </w:pPr>
      <w:r w:rsidRPr="006E48F2">
        <w:rPr>
          <w:b/>
        </w:rPr>
        <w:t>Did the device fail or pass the 3 Question Criteria (section 1.3.1)?</w:t>
      </w:r>
      <w:r w:rsidR="00D50372" w:rsidRPr="00D50372">
        <w:t xml:space="preserve"> </w:t>
      </w:r>
      <w:r w:rsidR="00657F73">
        <w:t xml:space="preserve"> </w:t>
      </w:r>
      <w:r w:rsidR="007F4B3E">
        <w:t>[</w:t>
      </w:r>
      <w:r w:rsidR="00D50372" w:rsidRPr="00D50372">
        <w:rPr>
          <w:b/>
        </w:rPr>
        <w:t>$</w:t>
      </w:r>
      <w:proofErr w:type="spellStart"/>
      <w:r w:rsidR="00D50372" w:rsidRPr="00D50372">
        <w:rPr>
          <w:b/>
        </w:rPr>
        <w:t>it_result_status</w:t>
      </w:r>
      <w:proofErr w:type="spellEnd"/>
      <w:r w:rsidR="00D50372" w:rsidRPr="00D50372">
        <w:rPr>
          <w:b/>
        </w:rPr>
        <w:t>$</w:t>
      </w:r>
      <w:r w:rsidR="007F4B3E">
        <w:rPr>
          <w:b/>
        </w:rPr>
        <w:t>]</w:t>
      </w:r>
    </w:p>
    <w:p w14:paraId="0EE65E63" w14:textId="77777777" w:rsidR="000772E7" w:rsidRPr="00B25CE3" w:rsidRDefault="000772E7" w:rsidP="000772E7">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078FA92E" w14:textId="77777777" w:rsidR="00BB24A4" w:rsidRPr="006E48F2" w:rsidRDefault="00BB24A4" w:rsidP="00157461">
      <w:pPr>
        <w:ind w:left="0" w:firstLine="0"/>
      </w:pPr>
    </w:p>
    <w:p w14:paraId="2D5A09A0" w14:textId="77777777" w:rsidR="00BB24A4" w:rsidRPr="006E48F2" w:rsidRDefault="00BB24A4" w:rsidP="00157461">
      <w:pPr>
        <w:ind w:left="0" w:firstLine="0"/>
      </w:pPr>
    </w:p>
    <w:p w14:paraId="723016A3" w14:textId="77777777" w:rsidR="00BB24A4" w:rsidRPr="006E48F2" w:rsidRDefault="00BB24A4" w:rsidP="00157461">
      <w:pPr>
        <w:ind w:left="0" w:firstLine="0"/>
      </w:pPr>
    </w:p>
    <w:p w14:paraId="39E1716A" w14:textId="77777777" w:rsidR="00BB24A4" w:rsidRPr="006E48F2" w:rsidRDefault="00BB24A4" w:rsidP="00157461">
      <w:pPr>
        <w:ind w:left="0" w:firstLine="0"/>
      </w:pPr>
    </w:p>
    <w:p w14:paraId="18C8AF46" w14:textId="77777777" w:rsidR="00BB24A4" w:rsidRPr="006E48F2" w:rsidRDefault="00BB24A4" w:rsidP="00157461">
      <w:pPr>
        <w:ind w:left="0" w:firstLine="0"/>
      </w:pPr>
    </w:p>
    <w:p w14:paraId="65F8DA02" w14:textId="77777777" w:rsidR="00BB24A4" w:rsidRPr="006E48F2" w:rsidRDefault="00BB24A4" w:rsidP="00157461">
      <w:pPr>
        <w:ind w:left="0" w:firstLine="0"/>
      </w:pPr>
    </w:p>
    <w:p w14:paraId="16D066CE" w14:textId="77777777" w:rsidR="00BB24A4" w:rsidRPr="006E48F2" w:rsidRDefault="00BB24A4" w:rsidP="00157461">
      <w:pPr>
        <w:ind w:left="0" w:firstLine="0"/>
      </w:pPr>
    </w:p>
    <w:p w14:paraId="5404ABC6" w14:textId="77777777" w:rsidR="00BB24A4" w:rsidRPr="006E48F2" w:rsidRDefault="00BB24A4" w:rsidP="00157461">
      <w:pPr>
        <w:ind w:left="0" w:firstLine="0"/>
      </w:pPr>
    </w:p>
    <w:p w14:paraId="523EBAF2" w14:textId="77777777" w:rsidR="00BB24A4" w:rsidRPr="006E48F2" w:rsidRDefault="00BB24A4" w:rsidP="00157461">
      <w:pPr>
        <w:ind w:left="0" w:firstLine="0"/>
      </w:pPr>
    </w:p>
    <w:p w14:paraId="4B96C4F5" w14:textId="77777777" w:rsidR="00BB24A4" w:rsidRPr="006E48F2" w:rsidRDefault="00BB24A4" w:rsidP="00157461">
      <w:pPr>
        <w:ind w:left="0" w:firstLine="0"/>
      </w:pPr>
    </w:p>
    <w:p w14:paraId="720ECC2F" w14:textId="77777777" w:rsidR="00BB24A4" w:rsidRPr="006E48F2" w:rsidRDefault="00BB24A4" w:rsidP="00157461">
      <w:pPr>
        <w:ind w:left="0" w:firstLine="0"/>
      </w:pPr>
    </w:p>
    <w:p w14:paraId="3CBC1778" w14:textId="77777777" w:rsidR="00BB24A4" w:rsidRPr="006E48F2" w:rsidRDefault="00BB24A4" w:rsidP="00157461">
      <w:pPr>
        <w:ind w:left="0" w:firstLine="0"/>
      </w:pPr>
    </w:p>
    <w:p w14:paraId="16DD1BC1" w14:textId="77777777" w:rsidR="00BB24A4" w:rsidRPr="006E48F2" w:rsidRDefault="00BB24A4" w:rsidP="00157461">
      <w:pPr>
        <w:ind w:left="0" w:firstLine="0"/>
      </w:pPr>
    </w:p>
    <w:p w14:paraId="3B7E87B1" w14:textId="77777777" w:rsidR="00BB24A4" w:rsidRPr="006E48F2" w:rsidRDefault="00BB24A4" w:rsidP="00157461">
      <w:pPr>
        <w:ind w:left="0" w:firstLine="0"/>
      </w:pPr>
    </w:p>
    <w:p w14:paraId="00285D35" w14:textId="77777777" w:rsidR="00BB24A4" w:rsidRPr="006E48F2" w:rsidRDefault="00BB24A4" w:rsidP="00157461">
      <w:pPr>
        <w:ind w:left="0" w:firstLine="0"/>
      </w:pPr>
    </w:p>
    <w:p w14:paraId="278C6DCE" w14:textId="77777777" w:rsidR="00BB24A4" w:rsidRPr="006E48F2" w:rsidRDefault="00BB24A4" w:rsidP="00157461">
      <w:pPr>
        <w:ind w:left="0" w:firstLine="0"/>
      </w:pPr>
    </w:p>
    <w:tbl>
      <w:tblPr>
        <w:tblStyle w:val="TableGrid0"/>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035"/>
      </w:tblGrid>
      <w:tr w:rsidR="006D583E" w14:paraId="587159E8" w14:textId="77777777" w:rsidTr="000772E7">
        <w:tc>
          <w:tcPr>
            <w:tcW w:w="5035" w:type="dxa"/>
            <w:shd w:val="clear" w:color="auto" w:fill="E7E6E6" w:themeFill="background2"/>
          </w:tcPr>
          <w:p w14:paraId="75B8A98C" w14:textId="77777777" w:rsidR="006D583E" w:rsidRDefault="006D583E" w:rsidP="000772E7">
            <w:r w:rsidRPr="00A14397">
              <w:rPr>
                <w:szCs w:val="24"/>
              </w:rPr>
              <w:t>$</w:t>
            </w:r>
            <w:proofErr w:type="spellStart"/>
            <w:r w:rsidRPr="00A14397">
              <w:rPr>
                <w:szCs w:val="24"/>
              </w:rPr>
              <w:t>va_loc</w:t>
            </w:r>
            <w:proofErr w:type="spellEnd"/>
            <w:r w:rsidRPr="00A14397">
              <w:rPr>
                <w:szCs w:val="24"/>
              </w:rPr>
              <w:t>$</w:t>
            </w:r>
          </w:p>
        </w:tc>
        <w:tc>
          <w:tcPr>
            <w:tcW w:w="5035" w:type="dxa"/>
            <w:shd w:val="clear" w:color="auto" w:fill="E7E6E6" w:themeFill="background2"/>
          </w:tcPr>
          <w:p w14:paraId="484D4C35"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68F44AA7" w14:textId="77777777" w:rsidR="005D3310" w:rsidRDefault="005D3310" w:rsidP="006140A1">
      <w:pPr>
        <w:pStyle w:val="Heading1"/>
      </w:pPr>
    </w:p>
    <w:p w14:paraId="2C3E7B8C" w14:textId="03038782" w:rsidR="009B24C6" w:rsidRPr="006E48F2" w:rsidRDefault="009B24C6" w:rsidP="006140A1">
      <w:pPr>
        <w:pStyle w:val="Heading1"/>
      </w:pPr>
      <w:bookmarkStart w:id="19" w:name="_Toc164750217"/>
      <w:r w:rsidRPr="006E48F2">
        <w:t>1</w:t>
      </w:r>
      <w:r w:rsidR="00133854">
        <w:t>5</w:t>
      </w:r>
      <w:r w:rsidRPr="006E48F2">
        <w:t xml:space="preserve">. </w:t>
      </w:r>
      <w:r w:rsidR="000501D5" w:rsidRPr="006E48F2">
        <w:t>Main Flame Ignition Timing</w:t>
      </w:r>
      <w:r w:rsidR="004E514D" w:rsidRPr="006E48F2">
        <w:t xml:space="preserve"> [</w:t>
      </w:r>
      <w:r w:rsidR="00D50372" w:rsidRPr="00D50372">
        <w:t>$</w:t>
      </w:r>
      <w:proofErr w:type="spellStart"/>
      <w:r w:rsidR="00D50372" w:rsidRPr="00D50372">
        <w:t>mfit_result_status</w:t>
      </w:r>
      <w:proofErr w:type="spellEnd"/>
      <w:r w:rsidR="00D50372" w:rsidRPr="00D50372">
        <w:t>$</w:t>
      </w:r>
      <w:r w:rsidR="004E514D" w:rsidRPr="006E48F2">
        <w:t>]</w:t>
      </w:r>
      <w:bookmarkEnd w:id="19"/>
    </w:p>
    <w:p w14:paraId="5693BDDB" w14:textId="741685A5" w:rsidR="00E1055A" w:rsidRPr="006E48F2" w:rsidRDefault="000501D5" w:rsidP="006140A1">
      <w:r w:rsidRPr="006E48F2">
        <w:t xml:space="preserve">(MFIT) </w:t>
      </w:r>
    </w:p>
    <w:p w14:paraId="1F11F857" w14:textId="77777777" w:rsidR="009B24C6" w:rsidRPr="006E48F2" w:rsidRDefault="009B24C6" w:rsidP="009B24C6"/>
    <w:tbl>
      <w:tblPr>
        <w:tblStyle w:val="TableGrid"/>
        <w:tblW w:w="7375" w:type="dxa"/>
        <w:jc w:val="center"/>
        <w:tblInd w:w="0" w:type="dxa"/>
        <w:tblCellMar>
          <w:top w:w="14" w:type="dxa"/>
          <w:left w:w="106" w:type="dxa"/>
          <w:right w:w="115" w:type="dxa"/>
        </w:tblCellMar>
        <w:tblLook w:val="04A0" w:firstRow="1" w:lastRow="0" w:firstColumn="1" w:lastColumn="0" w:noHBand="0" w:noVBand="1"/>
      </w:tblPr>
      <w:tblGrid>
        <w:gridCol w:w="1870"/>
        <w:gridCol w:w="2732"/>
        <w:gridCol w:w="2773"/>
      </w:tblGrid>
      <w:tr w:rsidR="00E1055A" w:rsidRPr="006E48F2" w14:paraId="79115B94" w14:textId="77777777" w:rsidTr="00A33A22">
        <w:trPr>
          <w:trHeight w:val="286"/>
          <w:jc w:val="center"/>
        </w:trPr>
        <w:tc>
          <w:tcPr>
            <w:tcW w:w="1870" w:type="dxa"/>
            <w:tcBorders>
              <w:top w:val="single" w:sz="4" w:space="0" w:color="000000"/>
              <w:left w:val="single" w:sz="4" w:space="0" w:color="000000"/>
              <w:bottom w:val="single" w:sz="4" w:space="0" w:color="000000"/>
              <w:right w:val="single" w:sz="4" w:space="0" w:color="000000"/>
            </w:tcBorders>
          </w:tcPr>
          <w:p w14:paraId="7CE75239" w14:textId="77777777" w:rsidR="00E1055A" w:rsidRPr="006E48F2" w:rsidRDefault="000501D5" w:rsidP="00157461">
            <w:pPr>
              <w:spacing w:after="0" w:line="259" w:lineRule="auto"/>
              <w:ind w:left="0" w:firstLine="0"/>
              <w:jc w:val="center"/>
            </w:pPr>
            <w:r w:rsidRPr="006E48F2">
              <w:rPr>
                <w:b/>
              </w:rPr>
              <w:t xml:space="preserve">Item </w:t>
            </w:r>
          </w:p>
        </w:tc>
        <w:tc>
          <w:tcPr>
            <w:tcW w:w="2732" w:type="dxa"/>
            <w:tcBorders>
              <w:top w:val="single" w:sz="4" w:space="0" w:color="000000"/>
              <w:left w:val="single" w:sz="4" w:space="0" w:color="000000"/>
              <w:bottom w:val="single" w:sz="4" w:space="0" w:color="000000"/>
              <w:right w:val="single" w:sz="4" w:space="0" w:color="000000"/>
            </w:tcBorders>
          </w:tcPr>
          <w:p w14:paraId="514A427A" w14:textId="77777777" w:rsidR="00E1055A" w:rsidRPr="006E48F2" w:rsidRDefault="000501D5" w:rsidP="00157461">
            <w:pPr>
              <w:spacing w:after="0" w:line="259" w:lineRule="auto"/>
              <w:ind w:left="0" w:firstLine="0"/>
              <w:jc w:val="center"/>
            </w:pPr>
            <w:r w:rsidRPr="006E48F2">
              <w:rPr>
                <w:b/>
              </w:rPr>
              <w:t xml:space="preserve">Make </w:t>
            </w:r>
          </w:p>
        </w:tc>
        <w:tc>
          <w:tcPr>
            <w:tcW w:w="2773" w:type="dxa"/>
            <w:tcBorders>
              <w:top w:val="single" w:sz="4" w:space="0" w:color="000000"/>
              <w:left w:val="single" w:sz="4" w:space="0" w:color="000000"/>
              <w:bottom w:val="single" w:sz="4" w:space="0" w:color="000000"/>
              <w:right w:val="single" w:sz="4" w:space="0" w:color="000000"/>
            </w:tcBorders>
          </w:tcPr>
          <w:p w14:paraId="28E52035" w14:textId="77777777" w:rsidR="00E1055A" w:rsidRPr="006E48F2" w:rsidRDefault="000501D5" w:rsidP="00157461">
            <w:pPr>
              <w:spacing w:after="0" w:line="259" w:lineRule="auto"/>
              <w:ind w:left="0" w:firstLine="0"/>
              <w:jc w:val="center"/>
            </w:pPr>
            <w:r w:rsidRPr="006E48F2">
              <w:rPr>
                <w:b/>
              </w:rPr>
              <w:t xml:space="preserve">Model </w:t>
            </w:r>
          </w:p>
        </w:tc>
      </w:tr>
      <w:tr w:rsidR="00C517F3" w:rsidRPr="006E48F2" w14:paraId="3ADBA9F3" w14:textId="77777777" w:rsidTr="00A33A22">
        <w:trPr>
          <w:trHeight w:val="288"/>
          <w:jc w:val="center"/>
        </w:trPr>
        <w:tc>
          <w:tcPr>
            <w:tcW w:w="1870" w:type="dxa"/>
            <w:tcBorders>
              <w:top w:val="single" w:sz="4" w:space="0" w:color="000000"/>
              <w:left w:val="single" w:sz="4" w:space="0" w:color="000000"/>
              <w:bottom w:val="single" w:sz="4" w:space="0" w:color="000000"/>
              <w:right w:val="single" w:sz="4" w:space="0" w:color="000000"/>
            </w:tcBorders>
          </w:tcPr>
          <w:p w14:paraId="29F3442A" w14:textId="429765DA" w:rsidR="00C517F3" w:rsidRPr="006E48F2" w:rsidRDefault="00C517F3" w:rsidP="00492861">
            <w:pPr>
              <w:jc w:val="center"/>
            </w:pPr>
            <w:r w:rsidRPr="006E48F2">
              <w:t>Programmer</w:t>
            </w:r>
          </w:p>
        </w:tc>
        <w:tc>
          <w:tcPr>
            <w:tcW w:w="2732" w:type="dxa"/>
            <w:tcBorders>
              <w:top w:val="single" w:sz="4" w:space="0" w:color="000000"/>
              <w:left w:val="single" w:sz="4" w:space="0" w:color="000000"/>
              <w:bottom w:val="single" w:sz="4" w:space="0" w:color="000000"/>
              <w:right w:val="single" w:sz="4" w:space="0" w:color="000000"/>
            </w:tcBorders>
          </w:tcPr>
          <w:p w14:paraId="748ABB6C" w14:textId="341964A4" w:rsidR="00C517F3" w:rsidRPr="006E48F2" w:rsidRDefault="00C15052" w:rsidP="00492861">
            <w:pPr>
              <w:jc w:val="center"/>
            </w:pPr>
            <w:r w:rsidRPr="00C15052">
              <w:t>$</w:t>
            </w:r>
            <w:proofErr w:type="spellStart"/>
            <w:r w:rsidRPr="00C15052">
              <w:t>fsmf_make</w:t>
            </w:r>
            <w:proofErr w:type="spellEnd"/>
            <w:r w:rsidRPr="00C15052">
              <w:t>$</w:t>
            </w:r>
          </w:p>
        </w:tc>
        <w:tc>
          <w:tcPr>
            <w:tcW w:w="2773" w:type="dxa"/>
            <w:tcBorders>
              <w:top w:val="single" w:sz="4" w:space="0" w:color="000000"/>
              <w:left w:val="single" w:sz="4" w:space="0" w:color="000000"/>
              <w:bottom w:val="single" w:sz="4" w:space="0" w:color="000000"/>
              <w:right w:val="single" w:sz="4" w:space="0" w:color="000000"/>
            </w:tcBorders>
          </w:tcPr>
          <w:p w14:paraId="094518F8" w14:textId="09BF0F47" w:rsidR="00C517F3" w:rsidRPr="006E48F2" w:rsidRDefault="00C15052" w:rsidP="00492861">
            <w:pPr>
              <w:jc w:val="center"/>
            </w:pPr>
            <w:r w:rsidRPr="00C15052">
              <w:t>$</w:t>
            </w:r>
            <w:proofErr w:type="spellStart"/>
            <w:r w:rsidRPr="00C15052">
              <w:t>fsmf_model</w:t>
            </w:r>
            <w:proofErr w:type="spellEnd"/>
            <w:r w:rsidRPr="00C15052">
              <w:t>$</w:t>
            </w:r>
          </w:p>
        </w:tc>
      </w:tr>
    </w:tbl>
    <w:p w14:paraId="77CACB5D" w14:textId="77777777" w:rsidR="009B24C6" w:rsidRPr="006E48F2" w:rsidRDefault="009B24C6" w:rsidP="00157461">
      <w:pPr>
        <w:spacing w:after="293"/>
        <w:ind w:left="0" w:firstLine="0"/>
      </w:pPr>
    </w:p>
    <w:p w14:paraId="1813B089" w14:textId="3DD4701D" w:rsidR="00E1055A" w:rsidRPr="006E48F2" w:rsidRDefault="009B24C6" w:rsidP="009C0CB1">
      <w:pPr>
        <w:pStyle w:val="ListParagraph"/>
        <w:numPr>
          <w:ilvl w:val="0"/>
          <w:numId w:val="24"/>
        </w:numPr>
        <w:spacing w:after="293"/>
      </w:pPr>
      <w:r w:rsidRPr="006E48F2">
        <w:rPr>
          <w:noProof/>
        </w:rPr>
        <w:drawing>
          <wp:anchor distT="0" distB="0" distL="114300" distR="114300" simplePos="0" relativeHeight="251663360" behindDoc="1" locked="0" layoutInCell="1" allowOverlap="1" wp14:anchorId="73C0DB94" wp14:editId="106C3766">
            <wp:simplePos x="0" y="0"/>
            <wp:positionH relativeFrom="margin">
              <wp:posOffset>1066800</wp:posOffset>
            </wp:positionH>
            <wp:positionV relativeFrom="paragraph">
              <wp:posOffset>289560</wp:posOffset>
            </wp:positionV>
            <wp:extent cx="4260850" cy="1993265"/>
            <wp:effectExtent l="0" t="0" r="6350" b="6985"/>
            <wp:wrapNone/>
            <wp:docPr id="99242" name="Picture 99242"/>
            <wp:cNvGraphicFramePr/>
            <a:graphic xmlns:a="http://schemas.openxmlformats.org/drawingml/2006/main">
              <a:graphicData uri="http://schemas.openxmlformats.org/drawingml/2006/picture">
                <pic:pic xmlns:pic="http://schemas.openxmlformats.org/drawingml/2006/picture">
                  <pic:nvPicPr>
                    <pic:cNvPr id="99242" name="Picture 9924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60850" cy="1993265"/>
                    </a:xfrm>
                    <a:prstGeom prst="rect">
                      <a:avLst/>
                    </a:prstGeom>
                  </pic:spPr>
                </pic:pic>
              </a:graphicData>
            </a:graphic>
          </wp:anchor>
        </w:drawing>
      </w:r>
      <w:r w:rsidR="000501D5" w:rsidRPr="006E48F2">
        <w:t>Maximum timing is required to be 14 seconds from attempt to start boiler until AFGSOVs close.</w:t>
      </w:r>
    </w:p>
    <w:p w14:paraId="6EC410FC" w14:textId="30596F21" w:rsidR="009B24C6" w:rsidRPr="006E48F2" w:rsidRDefault="009B24C6" w:rsidP="00157461">
      <w:pPr>
        <w:spacing w:after="293"/>
        <w:ind w:left="0" w:firstLine="0"/>
      </w:pPr>
    </w:p>
    <w:p w14:paraId="2B86D2EF" w14:textId="43EDFBB6" w:rsidR="009B24C6" w:rsidRPr="006E48F2" w:rsidRDefault="009B24C6" w:rsidP="00157461">
      <w:pPr>
        <w:spacing w:after="293"/>
        <w:ind w:left="0" w:firstLine="0"/>
      </w:pPr>
    </w:p>
    <w:p w14:paraId="1409E814" w14:textId="7670308F" w:rsidR="009B24C6" w:rsidRPr="006E48F2" w:rsidRDefault="009B24C6" w:rsidP="00157461">
      <w:pPr>
        <w:spacing w:after="293"/>
        <w:ind w:left="0" w:firstLine="0"/>
      </w:pPr>
    </w:p>
    <w:p w14:paraId="68919A1B" w14:textId="1DD8A038" w:rsidR="009B24C6" w:rsidRPr="006E48F2" w:rsidRDefault="009B24C6" w:rsidP="00157461">
      <w:pPr>
        <w:spacing w:after="293"/>
        <w:ind w:left="0" w:firstLine="0"/>
      </w:pPr>
    </w:p>
    <w:p w14:paraId="466848C4" w14:textId="02F27526" w:rsidR="00E1055A" w:rsidRPr="006E48F2" w:rsidRDefault="00E1055A" w:rsidP="00157461">
      <w:pPr>
        <w:spacing w:after="641" w:line="259" w:lineRule="auto"/>
        <w:ind w:left="0" w:firstLine="0"/>
      </w:pPr>
    </w:p>
    <w:p w14:paraId="29BC6E9B" w14:textId="39E8B86E" w:rsidR="00E1055A" w:rsidRPr="006E48F2" w:rsidRDefault="00E1055A" w:rsidP="009B24C6">
      <w:pPr>
        <w:pBdr>
          <w:top w:val="single" w:sz="18" w:space="1" w:color="auto"/>
        </w:pBdr>
        <w:spacing w:after="79" w:line="259" w:lineRule="auto"/>
        <w:ind w:left="0" w:firstLine="0"/>
      </w:pPr>
    </w:p>
    <w:p w14:paraId="3CEBFD43" w14:textId="77777777" w:rsidR="00E1055A" w:rsidRPr="006E48F2" w:rsidRDefault="000501D5" w:rsidP="009C0CB1">
      <w:pPr>
        <w:pStyle w:val="ListParagraph"/>
        <w:numPr>
          <w:ilvl w:val="0"/>
          <w:numId w:val="24"/>
        </w:numPr>
      </w:pPr>
      <w:r w:rsidRPr="006E48F2">
        <w:t xml:space="preserve">Close the lockable manual valve in the fuel line after the second (AFGSOV) and before the </w:t>
      </w:r>
      <w:proofErr w:type="gramStart"/>
      <w:r w:rsidRPr="006E48F2">
        <w:t>HFGPCS .</w:t>
      </w:r>
      <w:proofErr w:type="gramEnd"/>
    </w:p>
    <w:p w14:paraId="445FBBB8" w14:textId="77777777" w:rsidR="00E1055A" w:rsidRPr="006E48F2" w:rsidRDefault="000501D5" w:rsidP="009C0CB1">
      <w:pPr>
        <w:pStyle w:val="ListParagraph"/>
        <w:numPr>
          <w:ilvl w:val="0"/>
          <w:numId w:val="24"/>
        </w:numPr>
      </w:pPr>
      <w:r w:rsidRPr="006E48F2">
        <w:t>Close manual valves in main fuel line.</w:t>
      </w:r>
    </w:p>
    <w:p w14:paraId="27B16D84" w14:textId="77777777" w:rsidR="00E1055A" w:rsidRPr="006E48F2" w:rsidRDefault="000501D5" w:rsidP="009C0CB1">
      <w:pPr>
        <w:pStyle w:val="ListParagraph"/>
        <w:numPr>
          <w:ilvl w:val="0"/>
          <w:numId w:val="24"/>
        </w:numPr>
      </w:pPr>
      <w:r w:rsidRPr="006E48F2">
        <w:t>Attempt to start boiler.</w:t>
      </w:r>
    </w:p>
    <w:p w14:paraId="5CC33B77" w14:textId="77777777" w:rsidR="00E1055A" w:rsidRPr="006E48F2" w:rsidRDefault="000501D5" w:rsidP="009C0CB1">
      <w:pPr>
        <w:pStyle w:val="ListParagraph"/>
        <w:numPr>
          <w:ilvl w:val="0"/>
          <w:numId w:val="24"/>
        </w:numPr>
      </w:pPr>
      <w:r w:rsidRPr="006E48F2">
        <w:t>Time the AFGSOV from the time they begin to open until they close with a stopwatch.</w:t>
      </w:r>
    </w:p>
    <w:p w14:paraId="48CD2E41" w14:textId="71A44747" w:rsidR="00E1055A" w:rsidRPr="006E48F2" w:rsidRDefault="00E1055A" w:rsidP="00157461">
      <w:pPr>
        <w:spacing w:after="57" w:line="259" w:lineRule="auto"/>
        <w:ind w:left="0" w:firstLine="0"/>
      </w:pPr>
    </w:p>
    <w:p w14:paraId="464F65DB" w14:textId="2FC1F3E0" w:rsidR="00173C22" w:rsidRDefault="00173C22">
      <w:pPr>
        <w:spacing w:after="160" w:line="259" w:lineRule="auto"/>
        <w:ind w:left="0" w:firstLine="0"/>
      </w:pPr>
      <w:r>
        <w:br w:type="page"/>
      </w:r>
    </w:p>
    <w:p w14:paraId="3EB5979D" w14:textId="77777777" w:rsidR="009B24C6" w:rsidRPr="006E48F2" w:rsidRDefault="009B24C6" w:rsidP="009B24C6">
      <w:pPr>
        <w:pBdr>
          <w:top w:val="single" w:sz="18" w:space="1" w:color="auto"/>
        </w:pBdr>
        <w:spacing w:after="57" w:line="259" w:lineRule="auto"/>
        <w:ind w:left="0" w:firstLine="0"/>
      </w:pPr>
    </w:p>
    <w:tbl>
      <w:tblPr>
        <w:tblStyle w:val="TableGrid"/>
        <w:tblW w:w="9290" w:type="dxa"/>
        <w:jc w:val="center"/>
        <w:tblInd w:w="0" w:type="dxa"/>
        <w:tblCellMar>
          <w:top w:w="5" w:type="dxa"/>
          <w:left w:w="5" w:type="dxa"/>
          <w:right w:w="5" w:type="dxa"/>
        </w:tblCellMar>
        <w:tblLook w:val="04A0" w:firstRow="1" w:lastRow="0" w:firstColumn="1" w:lastColumn="0" w:noHBand="0" w:noVBand="1"/>
      </w:tblPr>
      <w:tblGrid>
        <w:gridCol w:w="5714"/>
        <w:gridCol w:w="1544"/>
        <w:gridCol w:w="2032"/>
      </w:tblGrid>
      <w:tr w:rsidR="00E1055A" w:rsidRPr="006E48F2" w14:paraId="29D8E81A" w14:textId="77777777" w:rsidTr="006140A1">
        <w:trPr>
          <w:trHeight w:val="286"/>
          <w:jc w:val="center"/>
        </w:trPr>
        <w:tc>
          <w:tcPr>
            <w:tcW w:w="6133" w:type="dxa"/>
            <w:tcBorders>
              <w:top w:val="single" w:sz="4" w:space="0" w:color="000000"/>
              <w:left w:val="single" w:sz="4" w:space="0" w:color="000000"/>
              <w:bottom w:val="single" w:sz="4" w:space="0" w:color="000000"/>
              <w:right w:val="single" w:sz="4" w:space="0" w:color="000000"/>
            </w:tcBorders>
          </w:tcPr>
          <w:p w14:paraId="02744E48" w14:textId="77777777" w:rsidR="00E1055A" w:rsidRPr="006E48F2" w:rsidRDefault="000501D5" w:rsidP="00157461">
            <w:pPr>
              <w:spacing w:after="0" w:line="259" w:lineRule="auto"/>
              <w:ind w:left="0" w:firstLine="0"/>
              <w:jc w:val="center"/>
            </w:pPr>
            <w:r w:rsidRPr="006E48F2">
              <w:rPr>
                <w:b/>
              </w:rPr>
              <w:t xml:space="preserve">Result </w:t>
            </w:r>
          </w:p>
        </w:tc>
        <w:tc>
          <w:tcPr>
            <w:tcW w:w="1080" w:type="dxa"/>
            <w:tcBorders>
              <w:top w:val="single" w:sz="4" w:space="0" w:color="000000"/>
              <w:left w:val="single" w:sz="4" w:space="0" w:color="000000"/>
              <w:bottom w:val="single" w:sz="4" w:space="0" w:color="000000"/>
              <w:right w:val="single" w:sz="4" w:space="0" w:color="000000"/>
            </w:tcBorders>
          </w:tcPr>
          <w:p w14:paraId="42EBCB64" w14:textId="77777777" w:rsidR="00E1055A" w:rsidRPr="006E48F2" w:rsidRDefault="000501D5" w:rsidP="00157461">
            <w:pPr>
              <w:spacing w:after="0" w:line="259" w:lineRule="auto"/>
              <w:ind w:left="0" w:firstLine="0"/>
              <w:jc w:val="center"/>
            </w:pPr>
            <w:r w:rsidRPr="006E48F2">
              <w:rPr>
                <w:b/>
              </w:rPr>
              <w:t xml:space="preserve">Y/N </w:t>
            </w:r>
          </w:p>
        </w:tc>
        <w:tc>
          <w:tcPr>
            <w:tcW w:w="2077" w:type="dxa"/>
            <w:tcBorders>
              <w:top w:val="single" w:sz="4" w:space="0" w:color="000000"/>
              <w:left w:val="single" w:sz="4" w:space="0" w:color="000000"/>
              <w:bottom w:val="single" w:sz="4" w:space="0" w:color="000000"/>
              <w:right w:val="single" w:sz="4" w:space="0" w:color="000000"/>
            </w:tcBorders>
          </w:tcPr>
          <w:p w14:paraId="6AE68DC0" w14:textId="77777777" w:rsidR="00E1055A" w:rsidRPr="006E48F2" w:rsidRDefault="000501D5" w:rsidP="00157461">
            <w:pPr>
              <w:spacing w:after="0" w:line="259" w:lineRule="auto"/>
              <w:ind w:left="0" w:firstLine="0"/>
              <w:jc w:val="center"/>
            </w:pPr>
            <w:r w:rsidRPr="006E48F2">
              <w:rPr>
                <w:b/>
              </w:rPr>
              <w:t xml:space="preserve">Time (seconds) </w:t>
            </w:r>
          </w:p>
        </w:tc>
      </w:tr>
      <w:tr w:rsidR="00E1055A" w:rsidRPr="006E48F2" w14:paraId="7288B460" w14:textId="77777777" w:rsidTr="006140A1">
        <w:trPr>
          <w:trHeight w:val="300"/>
          <w:jc w:val="center"/>
        </w:trPr>
        <w:tc>
          <w:tcPr>
            <w:tcW w:w="6133" w:type="dxa"/>
            <w:tcBorders>
              <w:top w:val="single" w:sz="4" w:space="0" w:color="000000"/>
              <w:left w:val="single" w:sz="4" w:space="0" w:color="000000"/>
              <w:bottom w:val="single" w:sz="4" w:space="0" w:color="000000"/>
              <w:right w:val="single" w:sz="4" w:space="0" w:color="000000"/>
            </w:tcBorders>
          </w:tcPr>
          <w:p w14:paraId="014CEFE9" w14:textId="77777777" w:rsidR="00E1055A" w:rsidRPr="006E48F2" w:rsidRDefault="000501D5" w:rsidP="00492861">
            <w:r w:rsidRPr="006E48F2">
              <w:t xml:space="preserve">Did the programmer work correctly? </w:t>
            </w:r>
          </w:p>
        </w:tc>
        <w:tc>
          <w:tcPr>
            <w:tcW w:w="1080" w:type="dxa"/>
            <w:tcBorders>
              <w:top w:val="single" w:sz="4" w:space="0" w:color="000000"/>
              <w:left w:val="single" w:sz="4" w:space="0" w:color="000000"/>
              <w:bottom w:val="single" w:sz="4" w:space="0" w:color="000000"/>
              <w:right w:val="single" w:sz="4" w:space="0" w:color="000000"/>
            </w:tcBorders>
          </w:tcPr>
          <w:p w14:paraId="7F9C758A" w14:textId="593AE172" w:rsidR="00E1055A" w:rsidRPr="006E48F2" w:rsidRDefault="00D50372" w:rsidP="00492861">
            <w:pPr>
              <w:jc w:val="center"/>
            </w:pPr>
            <w:r w:rsidRPr="00D50372">
              <w:t>$mfit_result_1$</w:t>
            </w:r>
          </w:p>
        </w:tc>
        <w:tc>
          <w:tcPr>
            <w:tcW w:w="207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30561C4E" w14:textId="6306C0AA" w:rsidR="00E1055A" w:rsidRPr="006E48F2" w:rsidRDefault="00E1055A" w:rsidP="00492861">
            <w:pPr>
              <w:jc w:val="center"/>
            </w:pPr>
          </w:p>
        </w:tc>
      </w:tr>
      <w:tr w:rsidR="00E1055A" w:rsidRPr="006E48F2" w14:paraId="74D5D2DC" w14:textId="77777777" w:rsidTr="006140A1">
        <w:trPr>
          <w:trHeight w:val="286"/>
          <w:jc w:val="center"/>
        </w:trPr>
        <w:tc>
          <w:tcPr>
            <w:tcW w:w="6133" w:type="dxa"/>
            <w:tcBorders>
              <w:top w:val="single" w:sz="4" w:space="0" w:color="000000"/>
              <w:left w:val="single" w:sz="4" w:space="0" w:color="000000"/>
              <w:bottom w:val="single" w:sz="4" w:space="0" w:color="000000"/>
              <w:right w:val="single" w:sz="4" w:space="0" w:color="000000"/>
            </w:tcBorders>
          </w:tcPr>
          <w:p w14:paraId="017CB121" w14:textId="77777777" w:rsidR="00E1055A" w:rsidRPr="006E48F2" w:rsidRDefault="000501D5" w:rsidP="00492861">
            <w:r w:rsidRPr="006E48F2">
              <w:t xml:space="preserve">Time to AFGSOVs? </w:t>
            </w:r>
          </w:p>
        </w:tc>
        <w:tc>
          <w:tcPr>
            <w:tcW w:w="1080"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27A3E1FB" w14:textId="151A15B3" w:rsidR="00E1055A" w:rsidRPr="006E48F2" w:rsidRDefault="00E1055A" w:rsidP="00492861">
            <w:pPr>
              <w:jc w:val="center"/>
            </w:pPr>
          </w:p>
        </w:tc>
        <w:tc>
          <w:tcPr>
            <w:tcW w:w="2077" w:type="dxa"/>
            <w:tcBorders>
              <w:top w:val="single" w:sz="4" w:space="0" w:color="000000"/>
              <w:left w:val="single" w:sz="4" w:space="0" w:color="000000"/>
              <w:bottom w:val="single" w:sz="4" w:space="0" w:color="000000"/>
              <w:right w:val="single" w:sz="4" w:space="0" w:color="000000"/>
            </w:tcBorders>
          </w:tcPr>
          <w:p w14:paraId="55212D5B" w14:textId="0EA8A350" w:rsidR="00E1055A" w:rsidRPr="006E48F2" w:rsidRDefault="00D50372" w:rsidP="00492861">
            <w:pPr>
              <w:jc w:val="center"/>
            </w:pPr>
            <w:r w:rsidRPr="00D50372">
              <w:t>$mfit_result_2$</w:t>
            </w:r>
          </w:p>
        </w:tc>
      </w:tr>
      <w:tr w:rsidR="0062607C" w:rsidRPr="006E48F2" w14:paraId="2A6BC565" w14:textId="77777777" w:rsidTr="0062607C">
        <w:trPr>
          <w:trHeight w:val="286"/>
          <w:jc w:val="center"/>
        </w:trPr>
        <w:tc>
          <w:tcPr>
            <w:tcW w:w="6133" w:type="dxa"/>
            <w:tcBorders>
              <w:top w:val="single" w:sz="4" w:space="0" w:color="000000"/>
              <w:left w:val="single" w:sz="4" w:space="0" w:color="000000"/>
              <w:bottom w:val="single" w:sz="4" w:space="0" w:color="000000"/>
              <w:right w:val="single" w:sz="4" w:space="0" w:color="000000"/>
            </w:tcBorders>
          </w:tcPr>
          <w:p w14:paraId="19ED84AE" w14:textId="3D4F5B3B" w:rsidR="0062607C" w:rsidRPr="006E48F2" w:rsidRDefault="0062607C" w:rsidP="00492861">
            <w:proofErr w:type="gramStart"/>
            <w:r>
              <w:t>Was</w:t>
            </w:r>
            <w:proofErr w:type="gramEnd"/>
            <w:r>
              <w:t xml:space="preserve"> ignition timing 14 secs or less?</w:t>
            </w:r>
          </w:p>
        </w:tc>
        <w:tc>
          <w:tcPr>
            <w:tcW w:w="1080" w:type="dxa"/>
            <w:tcBorders>
              <w:top w:val="single" w:sz="4" w:space="0" w:color="000000"/>
              <w:left w:val="single" w:sz="4" w:space="0" w:color="000000"/>
              <w:bottom w:val="single" w:sz="4" w:space="0" w:color="000000"/>
              <w:right w:val="single" w:sz="4" w:space="0" w:color="000000"/>
            </w:tcBorders>
            <w:shd w:val="clear" w:color="auto" w:fill="auto"/>
          </w:tcPr>
          <w:p w14:paraId="4807C40D" w14:textId="0BC798B6" w:rsidR="0062607C" w:rsidRPr="006E48F2" w:rsidRDefault="0062607C" w:rsidP="00492861">
            <w:pPr>
              <w:jc w:val="center"/>
            </w:pPr>
            <w:r w:rsidRPr="00D50372">
              <w:t>$mfit_result_</w:t>
            </w:r>
            <w:r>
              <w:t>3</w:t>
            </w:r>
            <w:r w:rsidRPr="00D50372">
              <w:t>$</w:t>
            </w:r>
          </w:p>
        </w:tc>
        <w:tc>
          <w:tcPr>
            <w:tcW w:w="207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6CF91371" w14:textId="77777777" w:rsidR="0062607C" w:rsidRPr="00D50372" w:rsidRDefault="0062607C" w:rsidP="00492861">
            <w:pPr>
              <w:jc w:val="center"/>
            </w:pPr>
          </w:p>
        </w:tc>
      </w:tr>
    </w:tbl>
    <w:p w14:paraId="4A073F80" w14:textId="00A2CFBD" w:rsidR="00E1055A" w:rsidRPr="006E48F2" w:rsidRDefault="00E1055A" w:rsidP="00157461">
      <w:pPr>
        <w:spacing w:after="62" w:line="259" w:lineRule="auto"/>
        <w:ind w:left="0" w:firstLine="0"/>
      </w:pPr>
    </w:p>
    <w:p w14:paraId="0108291B" w14:textId="77777777" w:rsidR="009B24C6" w:rsidRPr="006E48F2" w:rsidRDefault="009B24C6" w:rsidP="009B24C6">
      <w:pPr>
        <w:pBdr>
          <w:top w:val="single" w:sz="18" w:space="1" w:color="auto"/>
        </w:pBdr>
        <w:spacing w:after="62" w:line="259" w:lineRule="auto"/>
        <w:ind w:left="0" w:firstLine="0"/>
      </w:pPr>
    </w:p>
    <w:p w14:paraId="131BFBD4" w14:textId="07061623" w:rsidR="005632F5" w:rsidRPr="006E48F2" w:rsidRDefault="005632F5" w:rsidP="00157461">
      <w:pPr>
        <w:ind w:left="0" w:firstLine="0"/>
        <w:rPr>
          <w:b/>
        </w:rPr>
      </w:pPr>
      <w:r w:rsidRPr="006E48F2">
        <w:rPr>
          <w:b/>
        </w:rPr>
        <w:t>Did the device fail or pass the 3 Question Criteria (section 1.3.1)?</w:t>
      </w:r>
      <w:r w:rsidR="00D50372">
        <w:rPr>
          <w:b/>
        </w:rPr>
        <w:t xml:space="preserve">  </w:t>
      </w:r>
      <w:r w:rsidR="007F4B3E">
        <w:rPr>
          <w:b/>
        </w:rPr>
        <w:t>[</w:t>
      </w:r>
      <w:r w:rsidR="00D50372" w:rsidRPr="00D50372">
        <w:rPr>
          <w:b/>
        </w:rPr>
        <w:t>$</w:t>
      </w:r>
      <w:proofErr w:type="spellStart"/>
      <w:r w:rsidR="00D50372" w:rsidRPr="00D50372">
        <w:rPr>
          <w:b/>
        </w:rPr>
        <w:t>mfit_result_status</w:t>
      </w:r>
      <w:proofErr w:type="spellEnd"/>
      <w:r w:rsidR="00D50372" w:rsidRPr="00D50372">
        <w:rPr>
          <w:b/>
        </w:rPr>
        <w:t>$</w:t>
      </w:r>
      <w:r w:rsidR="007F4B3E">
        <w:rPr>
          <w:b/>
        </w:rPr>
        <w:t>]</w:t>
      </w:r>
    </w:p>
    <w:p w14:paraId="0C47A6EC" w14:textId="77777777" w:rsidR="000772E7" w:rsidRPr="00B25CE3" w:rsidRDefault="000772E7" w:rsidP="000772E7">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00EB8F22" w14:textId="77777777" w:rsidR="005632F5" w:rsidRPr="006E48F2" w:rsidRDefault="005632F5" w:rsidP="00157461">
      <w:pPr>
        <w:ind w:left="0" w:firstLine="0"/>
      </w:pPr>
    </w:p>
    <w:p w14:paraId="67DEB8E8" w14:textId="57864790" w:rsidR="00173C22" w:rsidRDefault="00173C22">
      <w:pPr>
        <w:spacing w:after="160" w:line="259" w:lineRule="auto"/>
        <w:ind w:left="0" w:firstLine="0"/>
      </w:pPr>
      <w:r>
        <w:br w:type="page"/>
      </w:r>
    </w:p>
    <w:tbl>
      <w:tblPr>
        <w:tblStyle w:val="TableGrid0"/>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035"/>
      </w:tblGrid>
      <w:tr w:rsidR="006D583E" w14:paraId="7D3FDB61" w14:textId="77777777" w:rsidTr="000772E7">
        <w:tc>
          <w:tcPr>
            <w:tcW w:w="5035" w:type="dxa"/>
            <w:shd w:val="clear" w:color="auto" w:fill="E7E6E6" w:themeFill="background2"/>
          </w:tcPr>
          <w:p w14:paraId="0F92EC28" w14:textId="77777777" w:rsidR="006D583E" w:rsidRDefault="006D583E" w:rsidP="000772E7">
            <w:r w:rsidRPr="00A14397">
              <w:rPr>
                <w:szCs w:val="24"/>
              </w:rPr>
              <w:lastRenderedPageBreak/>
              <w:t>$</w:t>
            </w:r>
            <w:proofErr w:type="spellStart"/>
            <w:r w:rsidRPr="00A14397">
              <w:rPr>
                <w:szCs w:val="24"/>
              </w:rPr>
              <w:t>va_loc</w:t>
            </w:r>
            <w:proofErr w:type="spellEnd"/>
            <w:r w:rsidRPr="00A14397">
              <w:rPr>
                <w:szCs w:val="24"/>
              </w:rPr>
              <w:t>$</w:t>
            </w:r>
          </w:p>
        </w:tc>
        <w:tc>
          <w:tcPr>
            <w:tcW w:w="5035" w:type="dxa"/>
            <w:shd w:val="clear" w:color="auto" w:fill="E7E6E6" w:themeFill="background2"/>
          </w:tcPr>
          <w:p w14:paraId="127A69F7"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3294FDB5" w14:textId="77777777" w:rsidR="005D3310" w:rsidRDefault="005D3310" w:rsidP="00492861">
      <w:pPr>
        <w:pStyle w:val="Heading1"/>
      </w:pPr>
    </w:p>
    <w:p w14:paraId="58024AD3" w14:textId="6C2E164E" w:rsidR="00051C68" w:rsidRPr="006E48F2" w:rsidRDefault="00051C68" w:rsidP="00492861">
      <w:pPr>
        <w:pStyle w:val="Heading1"/>
      </w:pPr>
      <w:bookmarkStart w:id="20" w:name="_Toc164750218"/>
      <w:r w:rsidRPr="006E48F2">
        <w:t>1</w:t>
      </w:r>
      <w:r w:rsidR="00133854">
        <w:t>6</w:t>
      </w:r>
      <w:r w:rsidRPr="006E48F2">
        <w:t xml:space="preserve">. </w:t>
      </w:r>
      <w:r w:rsidR="000501D5" w:rsidRPr="006E48F2">
        <w:t>Pre-Purge and Post-Purge Timing</w:t>
      </w:r>
      <w:r w:rsidR="004E514D" w:rsidRPr="006E48F2">
        <w:t xml:space="preserve"> [</w:t>
      </w:r>
      <w:r w:rsidR="001D6F65" w:rsidRPr="001D6F65">
        <w:t>$</w:t>
      </w:r>
      <w:proofErr w:type="spellStart"/>
      <w:r w:rsidR="001D6F65" w:rsidRPr="001D6F65">
        <w:t>ppt_result_status</w:t>
      </w:r>
      <w:proofErr w:type="spellEnd"/>
      <w:r w:rsidR="001D6F65" w:rsidRPr="001D6F65">
        <w:t>$</w:t>
      </w:r>
      <w:r w:rsidR="004E514D" w:rsidRPr="006E48F2">
        <w:t>]</w:t>
      </w:r>
      <w:bookmarkEnd w:id="20"/>
    </w:p>
    <w:p w14:paraId="78D5A1DE" w14:textId="6AFD6521" w:rsidR="00E1055A" w:rsidRPr="006E48F2" w:rsidRDefault="000501D5" w:rsidP="00492861">
      <w:r w:rsidRPr="006E48F2">
        <w:t xml:space="preserve">(PPT) </w:t>
      </w:r>
    </w:p>
    <w:p w14:paraId="161D9315" w14:textId="77777777" w:rsidR="00051C68" w:rsidRPr="006E48F2" w:rsidRDefault="00051C68" w:rsidP="00051C68"/>
    <w:tbl>
      <w:tblPr>
        <w:tblStyle w:val="TableGrid"/>
        <w:tblW w:w="9360" w:type="dxa"/>
        <w:tblInd w:w="355" w:type="dxa"/>
        <w:tblCellMar>
          <w:top w:w="14" w:type="dxa"/>
          <w:left w:w="106" w:type="dxa"/>
          <w:right w:w="115" w:type="dxa"/>
        </w:tblCellMar>
        <w:tblLook w:val="04A0" w:firstRow="1" w:lastRow="0" w:firstColumn="1" w:lastColumn="0" w:noHBand="0" w:noVBand="1"/>
      </w:tblPr>
      <w:tblGrid>
        <w:gridCol w:w="2670"/>
        <w:gridCol w:w="1464"/>
        <w:gridCol w:w="1871"/>
        <w:gridCol w:w="2545"/>
        <w:gridCol w:w="810"/>
      </w:tblGrid>
      <w:tr w:rsidR="00E1055A" w:rsidRPr="006E48F2" w14:paraId="4694C1EB" w14:textId="77777777" w:rsidTr="00A33A22">
        <w:trPr>
          <w:gridBefore w:val="1"/>
          <w:gridAfter w:val="1"/>
          <w:wBefore w:w="2670" w:type="dxa"/>
          <w:wAfter w:w="810" w:type="dxa"/>
          <w:trHeight w:val="286"/>
        </w:trPr>
        <w:tc>
          <w:tcPr>
            <w:tcW w:w="1464" w:type="dxa"/>
            <w:tcBorders>
              <w:top w:val="single" w:sz="4" w:space="0" w:color="000000"/>
              <w:left w:val="single" w:sz="4" w:space="0" w:color="000000"/>
              <w:bottom w:val="single" w:sz="4" w:space="0" w:color="000000"/>
              <w:right w:val="single" w:sz="4" w:space="0" w:color="000000"/>
            </w:tcBorders>
          </w:tcPr>
          <w:p w14:paraId="36AFAB60" w14:textId="77777777" w:rsidR="00E1055A" w:rsidRPr="006E48F2" w:rsidRDefault="000501D5" w:rsidP="00157461">
            <w:pPr>
              <w:spacing w:after="0" w:line="259" w:lineRule="auto"/>
              <w:ind w:left="0" w:firstLine="0"/>
              <w:jc w:val="center"/>
            </w:pPr>
            <w:r w:rsidRPr="006E48F2">
              <w:rPr>
                <w:b/>
              </w:rPr>
              <w:t xml:space="preserve">Item </w:t>
            </w:r>
          </w:p>
        </w:tc>
        <w:tc>
          <w:tcPr>
            <w:tcW w:w="1871" w:type="dxa"/>
            <w:tcBorders>
              <w:top w:val="single" w:sz="4" w:space="0" w:color="000000"/>
              <w:left w:val="single" w:sz="4" w:space="0" w:color="000000"/>
              <w:bottom w:val="single" w:sz="4" w:space="0" w:color="000000"/>
              <w:right w:val="single" w:sz="4" w:space="0" w:color="000000"/>
            </w:tcBorders>
          </w:tcPr>
          <w:p w14:paraId="0C4E40BE" w14:textId="77777777" w:rsidR="00E1055A" w:rsidRPr="006E48F2" w:rsidRDefault="000501D5" w:rsidP="00157461">
            <w:pPr>
              <w:spacing w:after="0" w:line="259" w:lineRule="auto"/>
              <w:ind w:left="0" w:firstLine="0"/>
              <w:jc w:val="center"/>
            </w:pPr>
            <w:r w:rsidRPr="006E48F2">
              <w:rPr>
                <w:b/>
              </w:rPr>
              <w:t xml:space="preserve">Make </w:t>
            </w:r>
          </w:p>
        </w:tc>
        <w:tc>
          <w:tcPr>
            <w:tcW w:w="2545" w:type="dxa"/>
            <w:tcBorders>
              <w:top w:val="single" w:sz="4" w:space="0" w:color="000000"/>
              <w:left w:val="single" w:sz="4" w:space="0" w:color="000000"/>
              <w:bottom w:val="single" w:sz="4" w:space="0" w:color="000000"/>
              <w:right w:val="single" w:sz="4" w:space="0" w:color="000000"/>
            </w:tcBorders>
          </w:tcPr>
          <w:p w14:paraId="31167BB6" w14:textId="77777777" w:rsidR="00E1055A" w:rsidRPr="006E48F2" w:rsidRDefault="000501D5" w:rsidP="00157461">
            <w:pPr>
              <w:spacing w:after="0" w:line="259" w:lineRule="auto"/>
              <w:ind w:left="0" w:firstLine="0"/>
              <w:jc w:val="center"/>
            </w:pPr>
            <w:r w:rsidRPr="006E48F2">
              <w:rPr>
                <w:b/>
              </w:rPr>
              <w:t xml:space="preserve">Model </w:t>
            </w:r>
          </w:p>
        </w:tc>
      </w:tr>
      <w:tr w:rsidR="00C517F3" w:rsidRPr="006E48F2" w14:paraId="6EE37582" w14:textId="77777777" w:rsidTr="00A33A22">
        <w:trPr>
          <w:gridBefore w:val="1"/>
          <w:gridAfter w:val="1"/>
          <w:wBefore w:w="2670" w:type="dxa"/>
          <w:wAfter w:w="810" w:type="dxa"/>
          <w:trHeight w:val="288"/>
        </w:trPr>
        <w:tc>
          <w:tcPr>
            <w:tcW w:w="1464" w:type="dxa"/>
            <w:tcBorders>
              <w:top w:val="single" w:sz="4" w:space="0" w:color="000000"/>
              <w:left w:val="single" w:sz="4" w:space="0" w:color="000000"/>
              <w:bottom w:val="single" w:sz="4" w:space="0" w:color="000000"/>
              <w:right w:val="single" w:sz="4" w:space="0" w:color="000000"/>
            </w:tcBorders>
          </w:tcPr>
          <w:p w14:paraId="53E0352D" w14:textId="0451A2BF" w:rsidR="00C517F3" w:rsidRPr="006E48F2" w:rsidRDefault="00C517F3" w:rsidP="00492861">
            <w:pPr>
              <w:jc w:val="center"/>
            </w:pPr>
            <w:r w:rsidRPr="006E48F2">
              <w:t>Purge Timer</w:t>
            </w:r>
          </w:p>
        </w:tc>
        <w:tc>
          <w:tcPr>
            <w:tcW w:w="1871" w:type="dxa"/>
            <w:tcBorders>
              <w:top w:val="single" w:sz="4" w:space="0" w:color="000000"/>
              <w:left w:val="single" w:sz="4" w:space="0" w:color="000000"/>
              <w:bottom w:val="single" w:sz="4" w:space="0" w:color="000000"/>
              <w:right w:val="single" w:sz="4" w:space="0" w:color="000000"/>
            </w:tcBorders>
          </w:tcPr>
          <w:p w14:paraId="5B64F343" w14:textId="44A5A0C2" w:rsidR="00C517F3" w:rsidRPr="006E48F2" w:rsidRDefault="00C15052" w:rsidP="00492861">
            <w:pPr>
              <w:jc w:val="center"/>
            </w:pPr>
            <w:r w:rsidRPr="00C15052">
              <w:t>$</w:t>
            </w:r>
            <w:proofErr w:type="spellStart"/>
            <w:r w:rsidRPr="00C15052">
              <w:t>fsmf_make</w:t>
            </w:r>
            <w:proofErr w:type="spellEnd"/>
            <w:r w:rsidRPr="00C15052">
              <w:t>$</w:t>
            </w:r>
          </w:p>
        </w:tc>
        <w:tc>
          <w:tcPr>
            <w:tcW w:w="2545" w:type="dxa"/>
            <w:tcBorders>
              <w:top w:val="single" w:sz="4" w:space="0" w:color="000000"/>
              <w:left w:val="single" w:sz="4" w:space="0" w:color="000000"/>
              <w:bottom w:val="single" w:sz="4" w:space="0" w:color="000000"/>
              <w:right w:val="single" w:sz="4" w:space="0" w:color="000000"/>
            </w:tcBorders>
          </w:tcPr>
          <w:p w14:paraId="4AD52B1B" w14:textId="540EC7CC" w:rsidR="00C517F3" w:rsidRPr="006E48F2" w:rsidRDefault="00C15052" w:rsidP="00492861">
            <w:pPr>
              <w:jc w:val="center"/>
            </w:pPr>
            <w:r w:rsidRPr="00C15052">
              <w:t>$</w:t>
            </w:r>
            <w:proofErr w:type="spellStart"/>
            <w:r w:rsidRPr="00C15052">
              <w:t>fsmf_model</w:t>
            </w:r>
            <w:proofErr w:type="spellEnd"/>
            <w:r w:rsidRPr="00C15052">
              <w:t>$</w:t>
            </w:r>
          </w:p>
        </w:tc>
      </w:tr>
      <w:tr w:rsidR="00E1055A" w:rsidRPr="006E48F2" w14:paraId="6F4873AE" w14:textId="77777777" w:rsidTr="00492861">
        <w:tblPrEx>
          <w:tblCellMar>
            <w:left w:w="115" w:type="dxa"/>
          </w:tblCellMar>
        </w:tblPrEx>
        <w:trPr>
          <w:trHeight w:val="286"/>
        </w:trPr>
        <w:tc>
          <w:tcPr>
            <w:tcW w:w="2670" w:type="dxa"/>
            <w:tcBorders>
              <w:top w:val="single" w:sz="4" w:space="0" w:color="000000"/>
              <w:left w:val="single" w:sz="4" w:space="0" w:color="000000"/>
              <w:bottom w:val="single" w:sz="4" w:space="0" w:color="000000"/>
              <w:right w:val="single" w:sz="4" w:space="0" w:color="000000"/>
            </w:tcBorders>
          </w:tcPr>
          <w:p w14:paraId="2720001A" w14:textId="77777777" w:rsidR="00E1055A" w:rsidRPr="006E48F2" w:rsidRDefault="000501D5" w:rsidP="00157461">
            <w:pPr>
              <w:spacing w:after="0" w:line="259" w:lineRule="auto"/>
              <w:ind w:left="0" w:firstLine="0"/>
              <w:jc w:val="center"/>
            </w:pPr>
            <w:proofErr w:type="gramStart"/>
            <w:r w:rsidRPr="006E48F2">
              <w:rPr>
                <w:b/>
              </w:rPr>
              <w:t>Boiler</w:t>
            </w:r>
            <w:proofErr w:type="gramEnd"/>
            <w:r w:rsidRPr="006E48F2">
              <w:rPr>
                <w:b/>
              </w:rPr>
              <w:t xml:space="preserve"> make </w:t>
            </w:r>
          </w:p>
        </w:tc>
        <w:tc>
          <w:tcPr>
            <w:tcW w:w="3335" w:type="dxa"/>
            <w:gridSpan w:val="2"/>
            <w:tcBorders>
              <w:top w:val="single" w:sz="4" w:space="0" w:color="000000"/>
              <w:left w:val="single" w:sz="4" w:space="0" w:color="000000"/>
              <w:bottom w:val="single" w:sz="4" w:space="0" w:color="000000"/>
              <w:right w:val="single" w:sz="4" w:space="0" w:color="000000"/>
            </w:tcBorders>
          </w:tcPr>
          <w:p w14:paraId="11B0B34D" w14:textId="77777777" w:rsidR="00E1055A" w:rsidRPr="006E48F2" w:rsidRDefault="000501D5" w:rsidP="00157461">
            <w:pPr>
              <w:spacing w:after="0" w:line="259" w:lineRule="auto"/>
              <w:ind w:left="0" w:firstLine="0"/>
              <w:jc w:val="center"/>
            </w:pPr>
            <w:r w:rsidRPr="006E48F2">
              <w:rPr>
                <w:b/>
              </w:rPr>
              <w:t xml:space="preserve">Fire Tube / Water tube </w:t>
            </w:r>
          </w:p>
        </w:tc>
        <w:tc>
          <w:tcPr>
            <w:tcW w:w="3355" w:type="dxa"/>
            <w:gridSpan w:val="2"/>
            <w:tcBorders>
              <w:top w:val="single" w:sz="4" w:space="0" w:color="000000"/>
              <w:left w:val="single" w:sz="4" w:space="0" w:color="000000"/>
              <w:bottom w:val="single" w:sz="4" w:space="0" w:color="000000"/>
              <w:right w:val="single" w:sz="4" w:space="0" w:color="000000"/>
            </w:tcBorders>
          </w:tcPr>
          <w:p w14:paraId="42DB39E2" w14:textId="77777777" w:rsidR="00E1055A" w:rsidRPr="006E48F2" w:rsidRDefault="000501D5" w:rsidP="00157461">
            <w:pPr>
              <w:spacing w:after="0" w:line="259" w:lineRule="auto"/>
              <w:ind w:left="0" w:firstLine="0"/>
              <w:jc w:val="center"/>
            </w:pPr>
            <w:r w:rsidRPr="006E48F2">
              <w:rPr>
                <w:b/>
              </w:rPr>
              <w:t>Boiler Fireside Volume (ft</w:t>
            </w:r>
            <w:r w:rsidRPr="006E48F2">
              <w:rPr>
                <w:b/>
                <w:vertAlign w:val="superscript"/>
              </w:rPr>
              <w:t>3</w:t>
            </w:r>
            <w:r w:rsidRPr="006E48F2">
              <w:rPr>
                <w:b/>
              </w:rPr>
              <w:t xml:space="preserve">) </w:t>
            </w:r>
          </w:p>
        </w:tc>
      </w:tr>
      <w:tr w:rsidR="00E1055A" w:rsidRPr="006E48F2" w14:paraId="2175EDD0" w14:textId="77777777" w:rsidTr="00492861">
        <w:tblPrEx>
          <w:tblCellMar>
            <w:left w:w="115" w:type="dxa"/>
          </w:tblCellMar>
        </w:tblPrEx>
        <w:trPr>
          <w:trHeight w:val="286"/>
        </w:trPr>
        <w:tc>
          <w:tcPr>
            <w:tcW w:w="2670" w:type="dxa"/>
            <w:tcBorders>
              <w:top w:val="single" w:sz="4" w:space="0" w:color="000000"/>
              <w:left w:val="single" w:sz="4" w:space="0" w:color="000000"/>
              <w:bottom w:val="single" w:sz="4" w:space="0" w:color="000000"/>
              <w:right w:val="single" w:sz="4" w:space="0" w:color="000000"/>
            </w:tcBorders>
          </w:tcPr>
          <w:p w14:paraId="498ADF95" w14:textId="60DA518E" w:rsidR="00E1055A" w:rsidRPr="006E48F2" w:rsidRDefault="00D77D8D" w:rsidP="00492861">
            <w:pPr>
              <w:jc w:val="center"/>
            </w:pPr>
            <w:r w:rsidRPr="004665B7">
              <w:rPr>
                <w:bCs/>
                <w:sz w:val="22"/>
              </w:rPr>
              <w:t>$</w:t>
            </w:r>
            <w:proofErr w:type="spellStart"/>
            <w:r w:rsidRPr="004665B7">
              <w:rPr>
                <w:bCs/>
                <w:sz w:val="22"/>
              </w:rPr>
              <w:t>boiler_mfr</w:t>
            </w:r>
            <w:proofErr w:type="spellEnd"/>
            <w:r w:rsidRPr="004665B7">
              <w:rPr>
                <w:bCs/>
                <w:sz w:val="22"/>
              </w:rPr>
              <w:t>$</w:t>
            </w:r>
          </w:p>
        </w:tc>
        <w:tc>
          <w:tcPr>
            <w:tcW w:w="3335" w:type="dxa"/>
            <w:gridSpan w:val="2"/>
            <w:tcBorders>
              <w:top w:val="single" w:sz="4" w:space="0" w:color="000000"/>
              <w:left w:val="single" w:sz="4" w:space="0" w:color="000000"/>
              <w:bottom w:val="single" w:sz="4" w:space="0" w:color="000000"/>
              <w:right w:val="single" w:sz="4" w:space="0" w:color="000000"/>
            </w:tcBorders>
          </w:tcPr>
          <w:p w14:paraId="6FB03D41" w14:textId="46FA7638" w:rsidR="00E1055A" w:rsidRPr="006E48F2" w:rsidRDefault="001D6F65" w:rsidP="00492861">
            <w:pPr>
              <w:jc w:val="center"/>
            </w:pPr>
            <w:r w:rsidRPr="001D6F65">
              <w:t>$</w:t>
            </w:r>
            <w:proofErr w:type="spellStart"/>
            <w:r w:rsidRPr="001D6F65">
              <w:t>boiler_type</w:t>
            </w:r>
            <w:proofErr w:type="spellEnd"/>
            <w:r w:rsidRPr="001D6F65">
              <w:t>$</w:t>
            </w:r>
          </w:p>
        </w:tc>
        <w:tc>
          <w:tcPr>
            <w:tcW w:w="3355" w:type="dxa"/>
            <w:gridSpan w:val="2"/>
            <w:tcBorders>
              <w:top w:val="single" w:sz="4" w:space="0" w:color="000000"/>
              <w:left w:val="single" w:sz="4" w:space="0" w:color="000000"/>
              <w:bottom w:val="single" w:sz="4" w:space="0" w:color="000000"/>
              <w:right w:val="single" w:sz="4" w:space="0" w:color="000000"/>
            </w:tcBorders>
          </w:tcPr>
          <w:p w14:paraId="572AD68E" w14:textId="2E1360B9" w:rsidR="00E1055A" w:rsidRPr="006E48F2" w:rsidRDefault="001D6F65" w:rsidP="00492861">
            <w:pPr>
              <w:jc w:val="center"/>
            </w:pPr>
            <w:r w:rsidRPr="001D6F65">
              <w:t>$</w:t>
            </w:r>
            <w:proofErr w:type="spellStart"/>
            <w:r w:rsidRPr="001D6F65">
              <w:t>boiler_fireside_volume</w:t>
            </w:r>
            <w:proofErr w:type="spellEnd"/>
            <w:r w:rsidRPr="001D6F65">
              <w:t>$</w:t>
            </w:r>
          </w:p>
        </w:tc>
      </w:tr>
    </w:tbl>
    <w:p w14:paraId="2E00ECDB" w14:textId="77777777" w:rsidR="00051C68" w:rsidRPr="006E48F2" w:rsidRDefault="00051C68" w:rsidP="00157461">
      <w:pPr>
        <w:ind w:left="0" w:firstLine="0"/>
      </w:pPr>
    </w:p>
    <w:p w14:paraId="44311170" w14:textId="3E35605D" w:rsidR="00E1055A" w:rsidRPr="006E48F2" w:rsidRDefault="000501D5" w:rsidP="009C0CB1">
      <w:pPr>
        <w:pStyle w:val="ListParagraph"/>
        <w:numPr>
          <w:ilvl w:val="0"/>
          <w:numId w:val="26"/>
        </w:numPr>
      </w:pPr>
      <w:r w:rsidRPr="006E48F2">
        <w:t>Eight air changes are required for a water tube boiler and 4 air changes for a fire tube boiler.</w:t>
      </w:r>
    </w:p>
    <w:p w14:paraId="1CE58DF5" w14:textId="77777777" w:rsidR="000C4559" w:rsidRPr="006E48F2" w:rsidRDefault="000C4559" w:rsidP="00157461">
      <w:pPr>
        <w:ind w:left="0" w:firstLine="0"/>
      </w:pPr>
    </w:p>
    <w:p w14:paraId="2976DD77" w14:textId="1DD1EE13" w:rsidR="00E1055A" w:rsidRPr="006E48F2" w:rsidRDefault="000501D5" w:rsidP="00157461">
      <w:pPr>
        <w:ind w:left="0" w:firstLine="0"/>
      </w:pPr>
      <w:r w:rsidRPr="006E48F2">
        <w:t>The method to calculate required purge time is:</w:t>
      </w:r>
    </w:p>
    <w:p w14:paraId="19A70707" w14:textId="77777777" w:rsidR="000C4559" w:rsidRPr="006E48F2" w:rsidRDefault="000C4559" w:rsidP="00157461">
      <w:pPr>
        <w:ind w:left="0" w:firstLine="0"/>
      </w:pPr>
    </w:p>
    <w:p w14:paraId="501AE7A9" w14:textId="7A318A7A" w:rsidR="00E1055A" w:rsidRPr="006E48F2" w:rsidRDefault="000501D5" w:rsidP="009C0CB1">
      <w:pPr>
        <w:pStyle w:val="ListParagraph"/>
        <w:numPr>
          <w:ilvl w:val="0"/>
          <w:numId w:val="26"/>
        </w:numPr>
        <w:spacing w:after="265"/>
      </w:pPr>
      <w:r w:rsidRPr="006E48F2">
        <w:t xml:space="preserve">Let </w:t>
      </w:r>
      <w:proofErr w:type="spellStart"/>
      <w:r w:rsidRPr="006E48F2">
        <w:t>V</w:t>
      </w:r>
      <w:r w:rsidRPr="006E48F2">
        <w:rPr>
          <w:vertAlign w:val="subscript"/>
        </w:rPr>
        <w:t>fireside</w:t>
      </w:r>
      <w:proofErr w:type="spellEnd"/>
      <w:r w:rsidRPr="006E48F2">
        <w:t xml:space="preserve"> = volume of boiler fireside measured in cubic feet</w:t>
      </w:r>
      <w:r w:rsidR="009B6ED0" w:rsidRPr="006E48F2">
        <w:t xml:space="preserve"> </w:t>
      </w:r>
      <w:r w:rsidRPr="006E48F2">
        <w:t xml:space="preserve">= </w:t>
      </w:r>
      <w:r w:rsidR="001D6F65" w:rsidRPr="001D6F65">
        <w:rPr>
          <w:b/>
          <w:bCs/>
        </w:rPr>
        <w:t>$</w:t>
      </w:r>
      <w:proofErr w:type="spellStart"/>
      <w:r w:rsidR="001D6F65" w:rsidRPr="001D6F65">
        <w:rPr>
          <w:b/>
          <w:bCs/>
        </w:rPr>
        <w:t>boiler_fireside_volume</w:t>
      </w:r>
      <w:proofErr w:type="spellEnd"/>
      <w:r w:rsidR="001D6F65" w:rsidRPr="001D6F65">
        <w:rPr>
          <w:b/>
          <w:bCs/>
        </w:rPr>
        <w:t>$</w:t>
      </w:r>
    </w:p>
    <w:p w14:paraId="33361889" w14:textId="3B3C6335" w:rsidR="00E1055A" w:rsidRPr="006E48F2" w:rsidRDefault="000501D5" w:rsidP="009C0CB1">
      <w:pPr>
        <w:pStyle w:val="ListParagraph"/>
        <w:numPr>
          <w:ilvl w:val="0"/>
          <w:numId w:val="26"/>
        </w:numPr>
        <w:spacing w:after="262" w:line="249" w:lineRule="auto"/>
      </w:pPr>
      <w:r w:rsidRPr="006E48F2">
        <w:rPr>
          <w:bCs/>
        </w:rPr>
        <w:t xml:space="preserve">Let m = maximum boiler capacity in </w:t>
      </w:r>
      <w:proofErr w:type="spellStart"/>
      <w:r w:rsidRPr="006E48F2">
        <w:rPr>
          <w:bCs/>
        </w:rPr>
        <w:t>lb</w:t>
      </w:r>
      <w:proofErr w:type="spellEnd"/>
      <w:r w:rsidRPr="006E48F2">
        <w:rPr>
          <w:bCs/>
        </w:rPr>
        <w:t>/</w:t>
      </w:r>
      <w:proofErr w:type="spellStart"/>
      <w:r w:rsidRPr="006E48F2">
        <w:rPr>
          <w:bCs/>
        </w:rPr>
        <w:t>hr</w:t>
      </w:r>
      <w:proofErr w:type="spellEnd"/>
      <w:r w:rsidRPr="006E48F2">
        <w:rPr>
          <w:bCs/>
        </w:rPr>
        <w:t xml:space="preserve"> of steam =</w:t>
      </w:r>
      <w:r w:rsidRPr="006E48F2">
        <w:rPr>
          <w:b/>
        </w:rPr>
        <w:t xml:space="preserve"> </w:t>
      </w:r>
      <w:r w:rsidR="001D6F65" w:rsidRPr="001D6F65">
        <w:rPr>
          <w:b/>
        </w:rPr>
        <w:t>$</w:t>
      </w:r>
      <w:proofErr w:type="spellStart"/>
      <w:r w:rsidR="001D6F65" w:rsidRPr="001D6F65">
        <w:rPr>
          <w:b/>
        </w:rPr>
        <w:t>boiler_capacity</w:t>
      </w:r>
      <w:proofErr w:type="spellEnd"/>
      <w:r w:rsidR="001D6F65" w:rsidRPr="001D6F65">
        <w:rPr>
          <w:b/>
        </w:rPr>
        <w:t>$</w:t>
      </w:r>
    </w:p>
    <w:p w14:paraId="3D5806F4" w14:textId="11BC9931" w:rsidR="00E1055A" w:rsidRPr="006E48F2" w:rsidRDefault="000501D5" w:rsidP="009C0CB1">
      <w:pPr>
        <w:pStyle w:val="ListParagraph"/>
        <w:numPr>
          <w:ilvl w:val="0"/>
          <w:numId w:val="26"/>
        </w:numPr>
        <w:spacing w:after="262" w:line="249" w:lineRule="auto"/>
      </w:pPr>
      <w:r w:rsidRPr="006E48F2">
        <w:rPr>
          <w:bCs/>
        </w:rPr>
        <w:t xml:space="preserve">Let AC = required air changes (4 for a fire tube boiler and 8 for a water tube boiler) = </w:t>
      </w:r>
      <w:r w:rsidR="001D6F65" w:rsidRPr="001D6F65">
        <w:rPr>
          <w:b/>
        </w:rPr>
        <w:t>$ppt_result_8$</w:t>
      </w:r>
    </w:p>
    <w:p w14:paraId="46BE6163" w14:textId="4982BCDB" w:rsidR="00051C68" w:rsidRPr="00D77D8D" w:rsidRDefault="009B6ED0" w:rsidP="00D77D8D">
      <w:pPr>
        <w:pStyle w:val="ListParagraph"/>
        <w:numPr>
          <w:ilvl w:val="0"/>
          <w:numId w:val="26"/>
        </w:numPr>
        <w:spacing w:after="262" w:line="249" w:lineRule="auto"/>
      </w:pPr>
      <w:r w:rsidRPr="006E48F2">
        <w:rPr>
          <w:bCs/>
        </w:rPr>
        <w:t>R</w:t>
      </w:r>
      <w:r w:rsidR="000501D5" w:rsidRPr="006E48F2">
        <w:rPr>
          <w:bCs/>
        </w:rPr>
        <w:t xml:space="preserve">equired minimum purge time = (AC x </w:t>
      </w:r>
      <w:proofErr w:type="spellStart"/>
      <w:r w:rsidR="000501D5" w:rsidRPr="006E48F2">
        <w:rPr>
          <w:bCs/>
        </w:rPr>
        <w:t>V</w:t>
      </w:r>
      <w:r w:rsidR="000501D5" w:rsidRPr="006E48F2">
        <w:rPr>
          <w:bCs/>
          <w:vertAlign w:val="subscript"/>
        </w:rPr>
        <w:t>fireside</w:t>
      </w:r>
      <w:proofErr w:type="spellEnd"/>
      <w:r w:rsidR="000501D5" w:rsidRPr="006E48F2">
        <w:rPr>
          <w:bCs/>
          <w:vertAlign w:val="subscript"/>
        </w:rPr>
        <w:t xml:space="preserve"> </w:t>
      </w:r>
      <w:r w:rsidR="000501D5" w:rsidRPr="006E48F2">
        <w:rPr>
          <w:bCs/>
        </w:rPr>
        <w:t xml:space="preserve">x 270) / m </w:t>
      </w:r>
      <w:r w:rsidR="00D77D8D">
        <w:rPr>
          <w:bCs/>
        </w:rPr>
        <w:br/>
      </w:r>
      <w:r w:rsidR="000501D5" w:rsidRPr="006E48F2">
        <w:rPr>
          <w:bCs/>
        </w:rPr>
        <w:t xml:space="preserve">= </w:t>
      </w:r>
      <w:r w:rsidR="00C64732" w:rsidRPr="00D77D8D">
        <w:rPr>
          <w:bCs/>
        </w:rPr>
        <w:t>(</w:t>
      </w:r>
      <w:r w:rsidR="00D77D8D" w:rsidRPr="00D77D8D">
        <w:rPr>
          <w:bCs/>
        </w:rPr>
        <w:t>$ppt_result_8$</w:t>
      </w:r>
      <w:r w:rsidR="00C64732" w:rsidRPr="00D77D8D">
        <w:rPr>
          <w:bCs/>
        </w:rPr>
        <w:t xml:space="preserve"> x </w:t>
      </w:r>
      <w:r w:rsidR="00D00B26" w:rsidRPr="00D77D8D">
        <w:rPr>
          <w:bCs/>
        </w:rPr>
        <w:t>$</w:t>
      </w:r>
      <w:proofErr w:type="spellStart"/>
      <w:r w:rsidR="00D00B26" w:rsidRPr="00D77D8D">
        <w:rPr>
          <w:bCs/>
        </w:rPr>
        <w:t>boiler_fireside_volume</w:t>
      </w:r>
      <w:proofErr w:type="spellEnd"/>
      <w:r w:rsidR="00D00B26" w:rsidRPr="00D77D8D">
        <w:rPr>
          <w:bCs/>
        </w:rPr>
        <w:t>$</w:t>
      </w:r>
      <w:r w:rsidR="00C64732" w:rsidRPr="00D77D8D">
        <w:rPr>
          <w:bCs/>
        </w:rPr>
        <w:t xml:space="preserve"> x 270) / </w:t>
      </w:r>
      <w:r w:rsidR="00D00B26" w:rsidRPr="00D77D8D">
        <w:rPr>
          <w:bCs/>
        </w:rPr>
        <w:t>$</w:t>
      </w:r>
      <w:proofErr w:type="spellStart"/>
      <w:r w:rsidR="00D00B26" w:rsidRPr="00D77D8D">
        <w:rPr>
          <w:bCs/>
        </w:rPr>
        <w:t>boiler_capacity</w:t>
      </w:r>
      <w:proofErr w:type="spellEnd"/>
      <w:r w:rsidR="00D00B26" w:rsidRPr="00D77D8D">
        <w:rPr>
          <w:bCs/>
        </w:rPr>
        <w:t>$</w:t>
      </w:r>
      <w:r w:rsidR="00C64732" w:rsidRPr="00D77D8D">
        <w:rPr>
          <w:bCs/>
        </w:rPr>
        <w:t xml:space="preserve"> =</w:t>
      </w:r>
      <w:r w:rsidR="00C64732" w:rsidRPr="00D77D8D">
        <w:rPr>
          <w:b/>
        </w:rPr>
        <w:t xml:space="preserve"> </w:t>
      </w:r>
      <w:r w:rsidR="001D6F65" w:rsidRPr="00D77D8D">
        <w:rPr>
          <w:b/>
        </w:rPr>
        <w:t>$ppt_result_9$</w:t>
      </w:r>
    </w:p>
    <w:p w14:paraId="7B86E951" w14:textId="77777777" w:rsidR="00051C68" w:rsidRPr="006E48F2" w:rsidRDefault="00051C68" w:rsidP="00051C68">
      <w:pPr>
        <w:pBdr>
          <w:top w:val="single" w:sz="18" w:space="1" w:color="auto"/>
        </w:pBdr>
        <w:ind w:left="0" w:firstLine="0"/>
      </w:pPr>
    </w:p>
    <w:p w14:paraId="13419929" w14:textId="39F4B314" w:rsidR="00E1055A" w:rsidRPr="006E48F2" w:rsidRDefault="000501D5" w:rsidP="009C0CB1">
      <w:pPr>
        <w:pStyle w:val="ListParagraph"/>
        <w:numPr>
          <w:ilvl w:val="0"/>
          <w:numId w:val="26"/>
        </w:numPr>
      </w:pPr>
      <w:proofErr w:type="spellStart"/>
      <w:r w:rsidRPr="006E48F2">
        <w:t>Start up</w:t>
      </w:r>
      <w:proofErr w:type="spellEnd"/>
      <w:r w:rsidRPr="006E48F2">
        <w:t xml:space="preserve"> boiler and record the pre-purge time in the table below.</w:t>
      </w:r>
    </w:p>
    <w:p w14:paraId="569D8040" w14:textId="77777777" w:rsidR="00E1055A" w:rsidRPr="006E48F2" w:rsidRDefault="000501D5" w:rsidP="009C0CB1">
      <w:pPr>
        <w:pStyle w:val="ListParagraph"/>
        <w:numPr>
          <w:ilvl w:val="0"/>
          <w:numId w:val="26"/>
        </w:numPr>
      </w:pPr>
      <w:r w:rsidRPr="006E48F2">
        <w:t>Repeat this step for post purge cycle.</w:t>
      </w:r>
    </w:p>
    <w:p w14:paraId="734E0697" w14:textId="1D2851B4" w:rsidR="00E1055A" w:rsidRPr="006E48F2" w:rsidRDefault="00E1055A" w:rsidP="00157461">
      <w:pPr>
        <w:spacing w:after="56" w:line="259" w:lineRule="auto"/>
        <w:ind w:left="0" w:firstLine="0"/>
      </w:pPr>
    </w:p>
    <w:p w14:paraId="2ED31CF1" w14:textId="77777777" w:rsidR="00051C68" w:rsidRPr="006E48F2" w:rsidRDefault="00051C68" w:rsidP="00051C68">
      <w:pPr>
        <w:pBdr>
          <w:top w:val="single" w:sz="18" w:space="1" w:color="auto"/>
        </w:pBdr>
        <w:spacing w:after="56" w:line="259" w:lineRule="auto"/>
        <w:ind w:left="0" w:firstLine="0"/>
      </w:pPr>
    </w:p>
    <w:tbl>
      <w:tblPr>
        <w:tblStyle w:val="TableGrid"/>
        <w:tblW w:w="6300" w:type="dxa"/>
        <w:jc w:val="center"/>
        <w:tblInd w:w="0" w:type="dxa"/>
        <w:tblCellMar>
          <w:top w:w="5" w:type="dxa"/>
          <w:left w:w="5" w:type="dxa"/>
          <w:right w:w="5" w:type="dxa"/>
        </w:tblCellMar>
        <w:tblLook w:val="04A0" w:firstRow="1" w:lastRow="0" w:firstColumn="1" w:lastColumn="0" w:noHBand="0" w:noVBand="1"/>
      </w:tblPr>
      <w:tblGrid>
        <w:gridCol w:w="3248"/>
        <w:gridCol w:w="1602"/>
        <w:gridCol w:w="1450"/>
      </w:tblGrid>
      <w:tr w:rsidR="00E1055A" w:rsidRPr="006E48F2" w14:paraId="51EE4044" w14:textId="77777777" w:rsidTr="006140A1">
        <w:trPr>
          <w:trHeight w:val="286"/>
          <w:jc w:val="center"/>
        </w:trPr>
        <w:tc>
          <w:tcPr>
            <w:tcW w:w="3510" w:type="dxa"/>
            <w:tcBorders>
              <w:top w:val="single" w:sz="4" w:space="0" w:color="000000"/>
              <w:left w:val="single" w:sz="4" w:space="0" w:color="000000"/>
              <w:bottom w:val="single" w:sz="4" w:space="0" w:color="000000"/>
              <w:right w:val="single" w:sz="4" w:space="0" w:color="000000"/>
            </w:tcBorders>
          </w:tcPr>
          <w:p w14:paraId="135FCBEA" w14:textId="77777777" w:rsidR="00E1055A" w:rsidRPr="006E48F2" w:rsidRDefault="000501D5" w:rsidP="00157461">
            <w:pPr>
              <w:spacing w:after="0" w:line="259" w:lineRule="auto"/>
              <w:ind w:left="0" w:firstLine="0"/>
              <w:jc w:val="center"/>
            </w:pPr>
            <w:r w:rsidRPr="006E48F2">
              <w:rPr>
                <w:b/>
              </w:rPr>
              <w:t xml:space="preserve">Result </w:t>
            </w:r>
          </w:p>
        </w:tc>
        <w:tc>
          <w:tcPr>
            <w:tcW w:w="1620" w:type="dxa"/>
            <w:tcBorders>
              <w:top w:val="single" w:sz="4" w:space="0" w:color="000000"/>
              <w:left w:val="single" w:sz="4" w:space="0" w:color="000000"/>
              <w:bottom w:val="single" w:sz="4" w:space="0" w:color="000000"/>
              <w:right w:val="single" w:sz="4" w:space="0" w:color="000000"/>
            </w:tcBorders>
          </w:tcPr>
          <w:p w14:paraId="5D1E89A0" w14:textId="77777777" w:rsidR="00E1055A" w:rsidRPr="006E48F2" w:rsidRDefault="000501D5" w:rsidP="00157461">
            <w:pPr>
              <w:spacing w:after="0" w:line="259" w:lineRule="auto"/>
              <w:ind w:left="0" w:firstLine="0"/>
              <w:jc w:val="center"/>
            </w:pPr>
            <w:r w:rsidRPr="006E48F2">
              <w:rPr>
                <w:b/>
              </w:rPr>
              <w:t xml:space="preserve">Time (sec) </w:t>
            </w:r>
          </w:p>
        </w:tc>
        <w:tc>
          <w:tcPr>
            <w:tcW w:w="1170" w:type="dxa"/>
            <w:tcBorders>
              <w:top w:val="single" w:sz="4" w:space="0" w:color="000000"/>
              <w:left w:val="single" w:sz="4" w:space="0" w:color="000000"/>
              <w:bottom w:val="single" w:sz="4" w:space="0" w:color="000000"/>
              <w:right w:val="single" w:sz="4" w:space="0" w:color="000000"/>
            </w:tcBorders>
          </w:tcPr>
          <w:p w14:paraId="7792B31C" w14:textId="77777777" w:rsidR="00E1055A" w:rsidRPr="006E48F2" w:rsidRDefault="000501D5" w:rsidP="00157461">
            <w:pPr>
              <w:spacing w:after="0" w:line="259" w:lineRule="auto"/>
              <w:ind w:left="0" w:firstLine="0"/>
              <w:jc w:val="center"/>
            </w:pPr>
            <w:r w:rsidRPr="006E48F2">
              <w:rPr>
                <w:b/>
              </w:rPr>
              <w:t xml:space="preserve">Y/N </w:t>
            </w:r>
          </w:p>
        </w:tc>
      </w:tr>
      <w:tr w:rsidR="00E1055A" w:rsidRPr="006E48F2" w14:paraId="1E007C3A" w14:textId="77777777" w:rsidTr="006140A1">
        <w:trPr>
          <w:trHeight w:val="288"/>
          <w:jc w:val="center"/>
        </w:trPr>
        <w:tc>
          <w:tcPr>
            <w:tcW w:w="3510" w:type="dxa"/>
            <w:tcBorders>
              <w:top w:val="single" w:sz="4" w:space="0" w:color="000000"/>
              <w:left w:val="single" w:sz="4" w:space="0" w:color="000000"/>
              <w:bottom w:val="single" w:sz="4" w:space="0" w:color="000000"/>
              <w:right w:val="single" w:sz="4" w:space="0" w:color="000000"/>
            </w:tcBorders>
          </w:tcPr>
          <w:p w14:paraId="3C245DB9" w14:textId="77777777" w:rsidR="00E1055A" w:rsidRPr="006E48F2" w:rsidRDefault="000501D5" w:rsidP="00492861">
            <w:r w:rsidRPr="006E48F2">
              <w:t xml:space="preserve">Adjustable Timing? </w:t>
            </w:r>
          </w:p>
        </w:tc>
        <w:tc>
          <w:tcPr>
            <w:tcW w:w="1620"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5A2C670F" w14:textId="24BF22A2" w:rsidR="00E1055A" w:rsidRPr="006E48F2" w:rsidRDefault="00E1055A" w:rsidP="00492861">
            <w:pPr>
              <w:jc w:val="center"/>
            </w:pPr>
          </w:p>
        </w:tc>
        <w:tc>
          <w:tcPr>
            <w:tcW w:w="1170" w:type="dxa"/>
            <w:tcBorders>
              <w:top w:val="single" w:sz="4" w:space="0" w:color="000000"/>
              <w:left w:val="single" w:sz="4" w:space="0" w:color="000000"/>
              <w:bottom w:val="single" w:sz="4" w:space="0" w:color="000000"/>
              <w:right w:val="single" w:sz="4" w:space="0" w:color="000000"/>
            </w:tcBorders>
          </w:tcPr>
          <w:p w14:paraId="747A9704" w14:textId="30B6FF17" w:rsidR="00E1055A" w:rsidRPr="006E48F2" w:rsidRDefault="001D6F65" w:rsidP="00492861">
            <w:pPr>
              <w:jc w:val="center"/>
            </w:pPr>
            <w:r w:rsidRPr="001D6F65">
              <w:t>$ppt_result_1$</w:t>
            </w:r>
          </w:p>
        </w:tc>
      </w:tr>
      <w:tr w:rsidR="00E1055A" w:rsidRPr="006E48F2" w14:paraId="14181C20" w14:textId="77777777" w:rsidTr="006140A1">
        <w:trPr>
          <w:trHeight w:val="286"/>
          <w:jc w:val="center"/>
        </w:trPr>
        <w:tc>
          <w:tcPr>
            <w:tcW w:w="3510" w:type="dxa"/>
            <w:tcBorders>
              <w:top w:val="single" w:sz="4" w:space="0" w:color="000000"/>
              <w:left w:val="single" w:sz="4" w:space="0" w:color="000000"/>
              <w:bottom w:val="single" w:sz="4" w:space="0" w:color="000000"/>
              <w:right w:val="single" w:sz="4" w:space="0" w:color="000000"/>
            </w:tcBorders>
          </w:tcPr>
          <w:p w14:paraId="13AA75A5" w14:textId="77777777" w:rsidR="00E1055A" w:rsidRPr="006E48F2" w:rsidRDefault="000501D5" w:rsidP="00492861">
            <w:r w:rsidRPr="006E48F2">
              <w:t xml:space="preserve">Low fire to high fire? </w:t>
            </w:r>
          </w:p>
        </w:tc>
        <w:tc>
          <w:tcPr>
            <w:tcW w:w="1620" w:type="dxa"/>
            <w:tcBorders>
              <w:top w:val="single" w:sz="4" w:space="0" w:color="000000"/>
              <w:left w:val="single" w:sz="4" w:space="0" w:color="000000"/>
              <w:bottom w:val="single" w:sz="4" w:space="0" w:color="000000"/>
              <w:right w:val="single" w:sz="4" w:space="0" w:color="000000"/>
            </w:tcBorders>
          </w:tcPr>
          <w:p w14:paraId="0D6FF3BE" w14:textId="5DD21239" w:rsidR="00E1055A" w:rsidRPr="006E48F2" w:rsidRDefault="001D6F65" w:rsidP="00492861">
            <w:pPr>
              <w:jc w:val="center"/>
            </w:pPr>
            <w:r w:rsidRPr="001D6F65">
              <w:t>$ppt_result_</w:t>
            </w:r>
            <w:r>
              <w:t>2</w:t>
            </w:r>
            <w:r w:rsidRPr="001D6F65">
              <w:t>$</w:t>
            </w:r>
          </w:p>
        </w:tc>
        <w:tc>
          <w:tcPr>
            <w:tcW w:w="1170"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1AE6675D" w14:textId="4E72EB44" w:rsidR="00E1055A" w:rsidRPr="006E48F2" w:rsidRDefault="00E1055A" w:rsidP="00492861">
            <w:pPr>
              <w:jc w:val="center"/>
            </w:pPr>
          </w:p>
        </w:tc>
      </w:tr>
      <w:tr w:rsidR="00E1055A" w:rsidRPr="006E48F2" w14:paraId="31D64B68" w14:textId="77777777" w:rsidTr="006140A1">
        <w:trPr>
          <w:trHeight w:val="286"/>
          <w:jc w:val="center"/>
        </w:trPr>
        <w:tc>
          <w:tcPr>
            <w:tcW w:w="3510" w:type="dxa"/>
            <w:tcBorders>
              <w:top w:val="single" w:sz="4" w:space="0" w:color="000000"/>
              <w:left w:val="single" w:sz="4" w:space="0" w:color="000000"/>
              <w:bottom w:val="single" w:sz="4" w:space="0" w:color="000000"/>
              <w:right w:val="single" w:sz="4" w:space="0" w:color="000000"/>
            </w:tcBorders>
          </w:tcPr>
          <w:p w14:paraId="7BFBBA15" w14:textId="77777777" w:rsidR="00E1055A" w:rsidRPr="006E48F2" w:rsidRDefault="000501D5" w:rsidP="00492861">
            <w:r w:rsidRPr="006E48F2">
              <w:t xml:space="preserve">Time in high fire? </w:t>
            </w:r>
          </w:p>
        </w:tc>
        <w:tc>
          <w:tcPr>
            <w:tcW w:w="1620" w:type="dxa"/>
            <w:tcBorders>
              <w:top w:val="single" w:sz="4" w:space="0" w:color="000000"/>
              <w:left w:val="single" w:sz="4" w:space="0" w:color="000000"/>
              <w:bottom w:val="single" w:sz="4" w:space="0" w:color="000000"/>
              <w:right w:val="single" w:sz="4" w:space="0" w:color="000000"/>
            </w:tcBorders>
          </w:tcPr>
          <w:p w14:paraId="031EBC42" w14:textId="2EA65C01" w:rsidR="00E1055A" w:rsidRPr="006E48F2" w:rsidRDefault="001D6F65" w:rsidP="00492861">
            <w:pPr>
              <w:jc w:val="center"/>
            </w:pPr>
            <w:r w:rsidRPr="001D6F65">
              <w:t>$ppt_result_</w:t>
            </w:r>
            <w:r>
              <w:t>3</w:t>
            </w:r>
            <w:r w:rsidRPr="001D6F65">
              <w:t>$</w:t>
            </w:r>
          </w:p>
        </w:tc>
        <w:tc>
          <w:tcPr>
            <w:tcW w:w="1170"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4D28D092" w14:textId="29B86BF1" w:rsidR="00E1055A" w:rsidRPr="006E48F2" w:rsidRDefault="00E1055A" w:rsidP="00492861">
            <w:pPr>
              <w:jc w:val="center"/>
            </w:pPr>
          </w:p>
        </w:tc>
      </w:tr>
      <w:tr w:rsidR="00E1055A" w:rsidRPr="006E48F2" w14:paraId="0FF20960" w14:textId="77777777" w:rsidTr="006140A1">
        <w:trPr>
          <w:trHeight w:val="286"/>
          <w:jc w:val="center"/>
        </w:trPr>
        <w:tc>
          <w:tcPr>
            <w:tcW w:w="3510" w:type="dxa"/>
            <w:tcBorders>
              <w:top w:val="single" w:sz="4" w:space="0" w:color="000000"/>
              <w:left w:val="single" w:sz="4" w:space="0" w:color="000000"/>
              <w:bottom w:val="single" w:sz="4" w:space="0" w:color="000000"/>
              <w:right w:val="single" w:sz="4" w:space="0" w:color="000000"/>
            </w:tcBorders>
          </w:tcPr>
          <w:p w14:paraId="0517A183" w14:textId="77777777" w:rsidR="00E1055A" w:rsidRPr="006E48F2" w:rsidRDefault="000501D5" w:rsidP="00492861">
            <w:r w:rsidRPr="006E48F2">
              <w:t xml:space="preserve">High fire to low fire? </w:t>
            </w:r>
          </w:p>
        </w:tc>
        <w:tc>
          <w:tcPr>
            <w:tcW w:w="1620" w:type="dxa"/>
            <w:tcBorders>
              <w:top w:val="single" w:sz="4" w:space="0" w:color="000000"/>
              <w:left w:val="single" w:sz="4" w:space="0" w:color="000000"/>
              <w:bottom w:val="single" w:sz="4" w:space="0" w:color="000000"/>
              <w:right w:val="single" w:sz="4" w:space="0" w:color="000000"/>
            </w:tcBorders>
          </w:tcPr>
          <w:p w14:paraId="769BD210" w14:textId="338A50A6" w:rsidR="00E1055A" w:rsidRPr="006E48F2" w:rsidRDefault="001D6F65" w:rsidP="00492861">
            <w:pPr>
              <w:jc w:val="center"/>
            </w:pPr>
            <w:r w:rsidRPr="001D6F65">
              <w:t>$ppt_result_</w:t>
            </w:r>
            <w:r>
              <w:t>4</w:t>
            </w:r>
            <w:r w:rsidRPr="001D6F65">
              <w:t>$</w:t>
            </w:r>
          </w:p>
        </w:tc>
        <w:tc>
          <w:tcPr>
            <w:tcW w:w="1170"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52D6A7D9" w14:textId="355451FD" w:rsidR="00E1055A" w:rsidRPr="006E48F2" w:rsidRDefault="00E1055A" w:rsidP="00492861">
            <w:pPr>
              <w:jc w:val="center"/>
            </w:pPr>
          </w:p>
        </w:tc>
      </w:tr>
      <w:tr w:rsidR="00E1055A" w:rsidRPr="006E48F2" w14:paraId="17CF0AA6" w14:textId="77777777" w:rsidTr="006140A1">
        <w:trPr>
          <w:trHeight w:val="286"/>
          <w:jc w:val="center"/>
        </w:trPr>
        <w:tc>
          <w:tcPr>
            <w:tcW w:w="3510" w:type="dxa"/>
            <w:tcBorders>
              <w:top w:val="single" w:sz="4" w:space="0" w:color="000000"/>
              <w:left w:val="single" w:sz="4" w:space="0" w:color="000000"/>
              <w:bottom w:val="single" w:sz="4" w:space="0" w:color="000000"/>
              <w:right w:val="single" w:sz="4" w:space="0" w:color="000000"/>
            </w:tcBorders>
          </w:tcPr>
          <w:p w14:paraId="535E5DAC" w14:textId="77777777" w:rsidR="00E1055A" w:rsidRPr="006E48F2" w:rsidRDefault="000501D5" w:rsidP="00492861">
            <w:r w:rsidRPr="006E48F2">
              <w:t xml:space="preserve">Time in post purge? </w:t>
            </w:r>
          </w:p>
        </w:tc>
        <w:tc>
          <w:tcPr>
            <w:tcW w:w="1620" w:type="dxa"/>
            <w:tcBorders>
              <w:top w:val="single" w:sz="4" w:space="0" w:color="000000"/>
              <w:left w:val="single" w:sz="4" w:space="0" w:color="000000"/>
              <w:bottom w:val="single" w:sz="4" w:space="0" w:color="000000"/>
              <w:right w:val="single" w:sz="4" w:space="0" w:color="000000"/>
            </w:tcBorders>
          </w:tcPr>
          <w:p w14:paraId="663C795B" w14:textId="2774386D" w:rsidR="00E1055A" w:rsidRPr="006E48F2" w:rsidRDefault="001D6F65" w:rsidP="00492861">
            <w:pPr>
              <w:jc w:val="center"/>
            </w:pPr>
            <w:r w:rsidRPr="001D6F65">
              <w:t>$ppt_result_</w:t>
            </w:r>
            <w:r>
              <w:t>5</w:t>
            </w:r>
            <w:r w:rsidRPr="001D6F65">
              <w:t>$</w:t>
            </w:r>
          </w:p>
        </w:tc>
        <w:tc>
          <w:tcPr>
            <w:tcW w:w="1170"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39088B26" w14:textId="5605063E" w:rsidR="00E1055A" w:rsidRPr="006E48F2" w:rsidRDefault="00E1055A" w:rsidP="00492861">
            <w:pPr>
              <w:jc w:val="center"/>
            </w:pPr>
          </w:p>
        </w:tc>
      </w:tr>
      <w:tr w:rsidR="00E1055A" w:rsidRPr="006E48F2" w14:paraId="7CC74246" w14:textId="77777777" w:rsidTr="006140A1">
        <w:trPr>
          <w:trHeight w:val="286"/>
          <w:jc w:val="center"/>
        </w:trPr>
        <w:tc>
          <w:tcPr>
            <w:tcW w:w="3510" w:type="dxa"/>
            <w:tcBorders>
              <w:top w:val="single" w:sz="4" w:space="0" w:color="000000"/>
              <w:left w:val="single" w:sz="4" w:space="0" w:color="000000"/>
              <w:bottom w:val="single" w:sz="4" w:space="0" w:color="000000"/>
              <w:right w:val="single" w:sz="4" w:space="0" w:color="000000"/>
            </w:tcBorders>
          </w:tcPr>
          <w:p w14:paraId="7CD82D9C" w14:textId="77777777" w:rsidR="00E1055A" w:rsidRPr="006E48F2" w:rsidRDefault="000501D5" w:rsidP="00492861">
            <w:r w:rsidRPr="006E48F2">
              <w:t xml:space="preserve">Equivalent High Purge Time? </w:t>
            </w:r>
          </w:p>
        </w:tc>
        <w:tc>
          <w:tcPr>
            <w:tcW w:w="1620" w:type="dxa"/>
            <w:tcBorders>
              <w:top w:val="single" w:sz="4" w:space="0" w:color="000000"/>
              <w:left w:val="single" w:sz="4" w:space="0" w:color="000000"/>
              <w:bottom w:val="single" w:sz="4" w:space="0" w:color="000000"/>
              <w:right w:val="single" w:sz="4" w:space="0" w:color="000000"/>
            </w:tcBorders>
          </w:tcPr>
          <w:p w14:paraId="0C5AB96E" w14:textId="3BDDA549" w:rsidR="00E1055A" w:rsidRPr="006E48F2" w:rsidRDefault="001D6F65" w:rsidP="00492861">
            <w:pPr>
              <w:jc w:val="center"/>
            </w:pPr>
            <w:r w:rsidRPr="001D6F65">
              <w:t>$ppt_result_</w:t>
            </w:r>
            <w:r>
              <w:t>6</w:t>
            </w:r>
            <w:r w:rsidRPr="001D6F65">
              <w:t>$</w:t>
            </w:r>
          </w:p>
        </w:tc>
        <w:tc>
          <w:tcPr>
            <w:tcW w:w="1170"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0F8858E7" w14:textId="1B12E0BF" w:rsidR="00E1055A" w:rsidRPr="006E48F2" w:rsidRDefault="00E1055A" w:rsidP="00492861">
            <w:pPr>
              <w:jc w:val="center"/>
            </w:pPr>
          </w:p>
        </w:tc>
      </w:tr>
      <w:tr w:rsidR="00E1055A" w:rsidRPr="006E48F2" w14:paraId="7D4571FE" w14:textId="77777777" w:rsidTr="006140A1">
        <w:trPr>
          <w:trHeight w:val="289"/>
          <w:jc w:val="center"/>
        </w:trPr>
        <w:tc>
          <w:tcPr>
            <w:tcW w:w="3510" w:type="dxa"/>
            <w:tcBorders>
              <w:top w:val="single" w:sz="4" w:space="0" w:color="000000"/>
              <w:left w:val="single" w:sz="4" w:space="0" w:color="000000"/>
              <w:bottom w:val="single" w:sz="4" w:space="0" w:color="000000"/>
              <w:right w:val="single" w:sz="4" w:space="0" w:color="000000"/>
            </w:tcBorders>
          </w:tcPr>
          <w:p w14:paraId="034665A7" w14:textId="77777777" w:rsidR="00E1055A" w:rsidRPr="006E48F2" w:rsidRDefault="000501D5" w:rsidP="00492861">
            <w:r w:rsidRPr="006E48F2">
              <w:t xml:space="preserve">Is purge adequate? </w:t>
            </w:r>
          </w:p>
        </w:tc>
        <w:tc>
          <w:tcPr>
            <w:tcW w:w="1620"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3EB672A3" w14:textId="53A079F1" w:rsidR="00E1055A" w:rsidRPr="006E48F2" w:rsidRDefault="00E1055A" w:rsidP="00492861">
            <w:pPr>
              <w:jc w:val="center"/>
            </w:pPr>
          </w:p>
        </w:tc>
        <w:tc>
          <w:tcPr>
            <w:tcW w:w="1170" w:type="dxa"/>
            <w:tcBorders>
              <w:top w:val="single" w:sz="4" w:space="0" w:color="000000"/>
              <w:left w:val="single" w:sz="4" w:space="0" w:color="000000"/>
              <w:bottom w:val="single" w:sz="4" w:space="0" w:color="000000"/>
              <w:right w:val="single" w:sz="4" w:space="0" w:color="000000"/>
            </w:tcBorders>
          </w:tcPr>
          <w:p w14:paraId="7858AF2E" w14:textId="39C367E5" w:rsidR="00E1055A" w:rsidRPr="006E48F2" w:rsidRDefault="001D6F65" w:rsidP="00492861">
            <w:pPr>
              <w:jc w:val="center"/>
            </w:pPr>
            <w:r w:rsidRPr="001D6F65">
              <w:t>$ppt_result_</w:t>
            </w:r>
            <w:r>
              <w:t>7</w:t>
            </w:r>
            <w:r w:rsidRPr="001D6F65">
              <w:t>$</w:t>
            </w:r>
          </w:p>
        </w:tc>
      </w:tr>
    </w:tbl>
    <w:p w14:paraId="2EF23B19" w14:textId="77777777" w:rsidR="000C4559" w:rsidRPr="006E48F2" w:rsidRDefault="000C4559" w:rsidP="00D77D8D">
      <w:pPr>
        <w:ind w:left="0" w:firstLine="0"/>
      </w:pPr>
    </w:p>
    <w:p w14:paraId="6C3307E5" w14:textId="381B34FD" w:rsidR="00E1055A" w:rsidRPr="006E48F2" w:rsidRDefault="000501D5" w:rsidP="009C0CB1">
      <w:pPr>
        <w:pStyle w:val="ListParagraph"/>
        <w:numPr>
          <w:ilvl w:val="0"/>
          <w:numId w:val="25"/>
        </w:numPr>
      </w:pPr>
      <w:r w:rsidRPr="006E48F2">
        <w:t>Equivalent pre-purge is all time spent at high fire plus half of the time spent in getting to high fire and returning to low fire.</w:t>
      </w:r>
    </w:p>
    <w:p w14:paraId="7942C740" w14:textId="0C75D134" w:rsidR="00051C68" w:rsidRPr="006E48F2" w:rsidRDefault="00051C68" w:rsidP="00492861"/>
    <w:p w14:paraId="1EE77C27" w14:textId="7AA0BE60" w:rsidR="000C4559" w:rsidRDefault="000C4559" w:rsidP="00492861">
      <w:pPr>
        <w:pBdr>
          <w:top w:val="single" w:sz="18" w:space="1" w:color="auto"/>
        </w:pBdr>
      </w:pPr>
    </w:p>
    <w:p w14:paraId="578B8319" w14:textId="18D5D735" w:rsidR="00010C53" w:rsidRPr="006E48F2" w:rsidRDefault="00010C53" w:rsidP="00157461">
      <w:pPr>
        <w:ind w:left="0" w:firstLine="0"/>
        <w:rPr>
          <w:b/>
        </w:rPr>
      </w:pPr>
      <w:r w:rsidRPr="006E48F2">
        <w:rPr>
          <w:b/>
        </w:rPr>
        <w:t>Did the device fail or pass the 3 Question Criteria (section 1.3.1)?</w:t>
      </w:r>
      <w:r w:rsidR="001D6F65">
        <w:rPr>
          <w:b/>
        </w:rPr>
        <w:t xml:space="preserve">  </w:t>
      </w:r>
      <w:r w:rsidR="007F4B3E">
        <w:rPr>
          <w:b/>
        </w:rPr>
        <w:t>[</w:t>
      </w:r>
      <w:r w:rsidR="001D6F65" w:rsidRPr="001D6F65">
        <w:rPr>
          <w:b/>
        </w:rPr>
        <w:t>$</w:t>
      </w:r>
      <w:proofErr w:type="spellStart"/>
      <w:r w:rsidR="001D6F65" w:rsidRPr="001D6F65">
        <w:rPr>
          <w:b/>
        </w:rPr>
        <w:t>ppt_result_status</w:t>
      </w:r>
      <w:proofErr w:type="spellEnd"/>
      <w:r w:rsidR="001D6F65" w:rsidRPr="001D6F65">
        <w:rPr>
          <w:b/>
        </w:rPr>
        <w:t>$</w:t>
      </w:r>
      <w:r w:rsidR="007F4B3E">
        <w:rPr>
          <w:b/>
        </w:rPr>
        <w:t>]</w:t>
      </w:r>
    </w:p>
    <w:p w14:paraId="31348BAE" w14:textId="77777777" w:rsidR="000772E7" w:rsidRPr="00B25CE3" w:rsidRDefault="000772E7" w:rsidP="000772E7">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78E5D137" w14:textId="77777777" w:rsidR="00D00B26" w:rsidRDefault="00D00B26">
      <w:pPr>
        <w:spacing w:after="160" w:line="259" w:lineRule="auto"/>
        <w:ind w:left="0" w:firstLine="0"/>
        <w:rPr>
          <w:b/>
          <w:sz w:val="28"/>
        </w:rPr>
      </w:pPr>
      <w:r>
        <w:br w:type="page"/>
      </w:r>
    </w:p>
    <w:tbl>
      <w:tblPr>
        <w:tblStyle w:val="TableGrid0"/>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035"/>
      </w:tblGrid>
      <w:tr w:rsidR="006D583E" w14:paraId="2A402F18" w14:textId="77777777" w:rsidTr="000772E7">
        <w:tc>
          <w:tcPr>
            <w:tcW w:w="5035" w:type="dxa"/>
            <w:shd w:val="clear" w:color="auto" w:fill="E7E6E6" w:themeFill="background2"/>
          </w:tcPr>
          <w:p w14:paraId="518D91CC" w14:textId="77777777" w:rsidR="006D583E" w:rsidRDefault="006D583E" w:rsidP="000772E7">
            <w:r w:rsidRPr="00A14397">
              <w:rPr>
                <w:szCs w:val="24"/>
              </w:rPr>
              <w:lastRenderedPageBreak/>
              <w:t>$</w:t>
            </w:r>
            <w:proofErr w:type="spellStart"/>
            <w:r w:rsidRPr="00A14397">
              <w:rPr>
                <w:szCs w:val="24"/>
              </w:rPr>
              <w:t>va_loc</w:t>
            </w:r>
            <w:proofErr w:type="spellEnd"/>
            <w:r w:rsidRPr="00A14397">
              <w:rPr>
                <w:szCs w:val="24"/>
              </w:rPr>
              <w:t>$</w:t>
            </w:r>
          </w:p>
        </w:tc>
        <w:tc>
          <w:tcPr>
            <w:tcW w:w="5035" w:type="dxa"/>
            <w:shd w:val="clear" w:color="auto" w:fill="E7E6E6" w:themeFill="background2"/>
          </w:tcPr>
          <w:p w14:paraId="3F1F2E4E"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0284A02E" w14:textId="77777777" w:rsidR="005D3310" w:rsidRDefault="005D3310" w:rsidP="00492861">
      <w:pPr>
        <w:pStyle w:val="Heading1"/>
      </w:pPr>
    </w:p>
    <w:p w14:paraId="0A480228" w14:textId="7E059189" w:rsidR="00051C68" w:rsidRPr="006E48F2" w:rsidRDefault="00051C68" w:rsidP="00492861">
      <w:pPr>
        <w:pStyle w:val="Heading1"/>
      </w:pPr>
      <w:bookmarkStart w:id="21" w:name="_Toc164750219"/>
      <w:r w:rsidRPr="006E48F2">
        <w:t>1</w:t>
      </w:r>
      <w:r w:rsidR="00133854">
        <w:t>7</w:t>
      </w:r>
      <w:r w:rsidRPr="006E48F2">
        <w:t xml:space="preserve">. </w:t>
      </w:r>
      <w:r w:rsidR="000501D5" w:rsidRPr="006E48F2">
        <w:t>Low-Fire Proving Switch</w:t>
      </w:r>
      <w:r w:rsidR="004E514D" w:rsidRPr="006E48F2">
        <w:t xml:space="preserve"> [</w:t>
      </w:r>
      <w:r w:rsidR="00577982" w:rsidRPr="00577982">
        <w:t>$</w:t>
      </w:r>
      <w:proofErr w:type="spellStart"/>
      <w:r w:rsidR="00577982" w:rsidRPr="00577982">
        <w:t>lfps_result_status</w:t>
      </w:r>
      <w:proofErr w:type="spellEnd"/>
      <w:r w:rsidR="00577982" w:rsidRPr="00577982">
        <w:t>$</w:t>
      </w:r>
      <w:r w:rsidR="004E514D" w:rsidRPr="006E48F2">
        <w:t>]</w:t>
      </w:r>
      <w:bookmarkEnd w:id="21"/>
    </w:p>
    <w:p w14:paraId="1FB38EFE" w14:textId="07876B56" w:rsidR="00E1055A" w:rsidRPr="006E48F2" w:rsidRDefault="000501D5" w:rsidP="00492861">
      <w:r w:rsidRPr="006E48F2">
        <w:t xml:space="preserve">(LFPS) </w:t>
      </w:r>
    </w:p>
    <w:p w14:paraId="712D7B8F" w14:textId="77777777" w:rsidR="00051C68" w:rsidRPr="006E48F2" w:rsidRDefault="00051C68" w:rsidP="00051C68"/>
    <w:tbl>
      <w:tblPr>
        <w:tblStyle w:val="TableGrid"/>
        <w:tblW w:w="9084" w:type="dxa"/>
        <w:jc w:val="center"/>
        <w:tblInd w:w="0" w:type="dxa"/>
        <w:tblCellMar>
          <w:top w:w="14" w:type="dxa"/>
          <w:left w:w="108" w:type="dxa"/>
          <w:right w:w="115" w:type="dxa"/>
        </w:tblCellMar>
        <w:tblLook w:val="04A0" w:firstRow="1" w:lastRow="0" w:firstColumn="1" w:lastColumn="0" w:noHBand="0" w:noVBand="1"/>
      </w:tblPr>
      <w:tblGrid>
        <w:gridCol w:w="3399"/>
        <w:gridCol w:w="2982"/>
        <w:gridCol w:w="2703"/>
      </w:tblGrid>
      <w:tr w:rsidR="00E1055A" w:rsidRPr="006E48F2" w14:paraId="413313E4" w14:textId="77777777" w:rsidTr="006140A1">
        <w:trPr>
          <w:trHeight w:val="286"/>
          <w:jc w:val="center"/>
        </w:trPr>
        <w:tc>
          <w:tcPr>
            <w:tcW w:w="3493" w:type="dxa"/>
            <w:tcBorders>
              <w:top w:val="single" w:sz="4" w:space="0" w:color="000000"/>
              <w:left w:val="single" w:sz="4" w:space="0" w:color="000000"/>
              <w:bottom w:val="single" w:sz="4" w:space="0" w:color="000000"/>
              <w:right w:val="single" w:sz="4" w:space="0" w:color="000000"/>
            </w:tcBorders>
          </w:tcPr>
          <w:p w14:paraId="4681685C" w14:textId="77777777" w:rsidR="00E1055A" w:rsidRPr="006E48F2" w:rsidRDefault="000501D5" w:rsidP="00157461">
            <w:pPr>
              <w:spacing w:after="0" w:line="259" w:lineRule="auto"/>
              <w:ind w:left="0" w:firstLine="0"/>
              <w:jc w:val="center"/>
            </w:pPr>
            <w:r w:rsidRPr="006E48F2">
              <w:rPr>
                <w:b/>
              </w:rPr>
              <w:t xml:space="preserve">Item </w:t>
            </w:r>
          </w:p>
        </w:tc>
        <w:tc>
          <w:tcPr>
            <w:tcW w:w="2996" w:type="dxa"/>
            <w:tcBorders>
              <w:top w:val="single" w:sz="4" w:space="0" w:color="000000"/>
              <w:left w:val="single" w:sz="4" w:space="0" w:color="000000"/>
              <w:bottom w:val="single" w:sz="4" w:space="0" w:color="000000"/>
              <w:right w:val="single" w:sz="4" w:space="0" w:color="000000"/>
            </w:tcBorders>
          </w:tcPr>
          <w:p w14:paraId="6D8D7333" w14:textId="77777777" w:rsidR="00E1055A" w:rsidRPr="006E48F2" w:rsidRDefault="000501D5" w:rsidP="00157461">
            <w:pPr>
              <w:spacing w:after="0" w:line="259" w:lineRule="auto"/>
              <w:ind w:left="0" w:firstLine="0"/>
              <w:jc w:val="center"/>
            </w:pPr>
            <w:r w:rsidRPr="006E48F2">
              <w:rPr>
                <w:b/>
              </w:rPr>
              <w:t xml:space="preserve">Make </w:t>
            </w:r>
          </w:p>
        </w:tc>
        <w:tc>
          <w:tcPr>
            <w:tcW w:w="2595" w:type="dxa"/>
            <w:tcBorders>
              <w:top w:val="single" w:sz="4" w:space="0" w:color="000000"/>
              <w:left w:val="single" w:sz="4" w:space="0" w:color="000000"/>
              <w:bottom w:val="single" w:sz="4" w:space="0" w:color="000000"/>
              <w:right w:val="single" w:sz="4" w:space="0" w:color="000000"/>
            </w:tcBorders>
          </w:tcPr>
          <w:p w14:paraId="66896D4D" w14:textId="77777777" w:rsidR="00E1055A" w:rsidRPr="006E48F2" w:rsidRDefault="000501D5" w:rsidP="00157461">
            <w:pPr>
              <w:spacing w:after="0" w:line="259" w:lineRule="auto"/>
              <w:ind w:left="0" w:firstLine="0"/>
              <w:jc w:val="center"/>
            </w:pPr>
            <w:r w:rsidRPr="006E48F2">
              <w:rPr>
                <w:b/>
              </w:rPr>
              <w:t xml:space="preserve">Model </w:t>
            </w:r>
          </w:p>
        </w:tc>
      </w:tr>
      <w:tr w:rsidR="00E1055A" w:rsidRPr="006E48F2" w14:paraId="5A2F8229" w14:textId="77777777" w:rsidTr="006140A1">
        <w:trPr>
          <w:trHeight w:val="286"/>
          <w:jc w:val="center"/>
        </w:trPr>
        <w:tc>
          <w:tcPr>
            <w:tcW w:w="3493" w:type="dxa"/>
            <w:tcBorders>
              <w:top w:val="single" w:sz="4" w:space="0" w:color="000000"/>
              <w:left w:val="single" w:sz="4" w:space="0" w:color="000000"/>
              <w:bottom w:val="single" w:sz="4" w:space="0" w:color="000000"/>
              <w:right w:val="single" w:sz="4" w:space="0" w:color="000000"/>
            </w:tcBorders>
          </w:tcPr>
          <w:p w14:paraId="5F8EE166" w14:textId="77777777" w:rsidR="00E1055A" w:rsidRPr="006E48F2" w:rsidRDefault="000501D5" w:rsidP="004F0D42">
            <w:r w:rsidRPr="006E48F2">
              <w:t xml:space="preserve">LFPS of gas valve position </w:t>
            </w:r>
          </w:p>
        </w:tc>
        <w:tc>
          <w:tcPr>
            <w:tcW w:w="2996" w:type="dxa"/>
            <w:tcBorders>
              <w:top w:val="single" w:sz="4" w:space="0" w:color="000000"/>
              <w:left w:val="single" w:sz="4" w:space="0" w:color="000000"/>
              <w:bottom w:val="single" w:sz="4" w:space="0" w:color="000000"/>
              <w:right w:val="single" w:sz="4" w:space="0" w:color="000000"/>
            </w:tcBorders>
          </w:tcPr>
          <w:p w14:paraId="076A0284" w14:textId="37C41C0D" w:rsidR="00E1055A" w:rsidRPr="006E48F2" w:rsidRDefault="00577982" w:rsidP="004F0D42">
            <w:pPr>
              <w:jc w:val="center"/>
            </w:pPr>
            <w:r w:rsidRPr="00577982">
              <w:t>$</w:t>
            </w:r>
            <w:proofErr w:type="spellStart"/>
            <w:r w:rsidRPr="00577982">
              <w:t>lfps_gas_make</w:t>
            </w:r>
            <w:proofErr w:type="spellEnd"/>
            <w:r w:rsidRPr="00577982">
              <w:t>$</w:t>
            </w:r>
          </w:p>
        </w:tc>
        <w:tc>
          <w:tcPr>
            <w:tcW w:w="2595" w:type="dxa"/>
            <w:tcBorders>
              <w:top w:val="single" w:sz="4" w:space="0" w:color="000000"/>
              <w:left w:val="single" w:sz="4" w:space="0" w:color="000000"/>
              <w:bottom w:val="single" w:sz="4" w:space="0" w:color="000000"/>
              <w:right w:val="single" w:sz="4" w:space="0" w:color="000000"/>
            </w:tcBorders>
          </w:tcPr>
          <w:p w14:paraId="08EF2A1E" w14:textId="1A4C2569" w:rsidR="00E1055A" w:rsidRPr="006E48F2" w:rsidRDefault="00577982" w:rsidP="004F0D42">
            <w:pPr>
              <w:jc w:val="center"/>
            </w:pPr>
            <w:r w:rsidRPr="00577982">
              <w:t>$</w:t>
            </w:r>
            <w:proofErr w:type="spellStart"/>
            <w:r w:rsidRPr="00577982">
              <w:t>lfps_gas_model</w:t>
            </w:r>
            <w:proofErr w:type="spellEnd"/>
            <w:r w:rsidRPr="00577982">
              <w:t>$</w:t>
            </w:r>
          </w:p>
        </w:tc>
      </w:tr>
      <w:tr w:rsidR="00E1055A" w:rsidRPr="006E48F2" w14:paraId="58829CD6" w14:textId="77777777" w:rsidTr="006140A1">
        <w:trPr>
          <w:trHeight w:val="288"/>
          <w:jc w:val="center"/>
        </w:trPr>
        <w:tc>
          <w:tcPr>
            <w:tcW w:w="3493" w:type="dxa"/>
            <w:tcBorders>
              <w:top w:val="single" w:sz="4" w:space="0" w:color="000000"/>
              <w:left w:val="single" w:sz="4" w:space="0" w:color="000000"/>
              <w:bottom w:val="single" w:sz="4" w:space="0" w:color="000000"/>
              <w:right w:val="single" w:sz="4" w:space="0" w:color="000000"/>
            </w:tcBorders>
          </w:tcPr>
          <w:p w14:paraId="6BA140C0" w14:textId="77777777" w:rsidR="00E1055A" w:rsidRPr="006E48F2" w:rsidRDefault="000501D5" w:rsidP="004F0D42">
            <w:r w:rsidRPr="006E48F2">
              <w:t xml:space="preserve">LFPS on oil valve position </w:t>
            </w:r>
          </w:p>
        </w:tc>
        <w:tc>
          <w:tcPr>
            <w:tcW w:w="2996" w:type="dxa"/>
            <w:tcBorders>
              <w:top w:val="single" w:sz="4" w:space="0" w:color="000000"/>
              <w:left w:val="single" w:sz="4" w:space="0" w:color="000000"/>
              <w:bottom w:val="single" w:sz="4" w:space="0" w:color="000000"/>
              <w:right w:val="single" w:sz="4" w:space="0" w:color="000000"/>
            </w:tcBorders>
          </w:tcPr>
          <w:p w14:paraId="243DE822" w14:textId="1B782D25" w:rsidR="00E1055A" w:rsidRPr="006E48F2" w:rsidRDefault="00577982" w:rsidP="004F0D42">
            <w:pPr>
              <w:jc w:val="center"/>
            </w:pPr>
            <w:r w:rsidRPr="00577982">
              <w:t>$</w:t>
            </w:r>
            <w:proofErr w:type="spellStart"/>
            <w:r w:rsidRPr="00577982">
              <w:t>lfps_oil_make</w:t>
            </w:r>
            <w:proofErr w:type="spellEnd"/>
            <w:r w:rsidRPr="00577982">
              <w:t>$</w:t>
            </w:r>
          </w:p>
        </w:tc>
        <w:tc>
          <w:tcPr>
            <w:tcW w:w="2595" w:type="dxa"/>
            <w:tcBorders>
              <w:top w:val="single" w:sz="4" w:space="0" w:color="000000"/>
              <w:left w:val="single" w:sz="4" w:space="0" w:color="000000"/>
              <w:bottom w:val="single" w:sz="4" w:space="0" w:color="000000"/>
              <w:right w:val="single" w:sz="4" w:space="0" w:color="000000"/>
            </w:tcBorders>
          </w:tcPr>
          <w:p w14:paraId="75FF26DB" w14:textId="41B43924" w:rsidR="00E1055A" w:rsidRPr="006E48F2" w:rsidRDefault="00577982" w:rsidP="004F0D42">
            <w:pPr>
              <w:jc w:val="center"/>
            </w:pPr>
            <w:r w:rsidRPr="00577982">
              <w:t>$</w:t>
            </w:r>
            <w:proofErr w:type="spellStart"/>
            <w:r w:rsidRPr="00577982">
              <w:t>lfps_oil_model</w:t>
            </w:r>
            <w:proofErr w:type="spellEnd"/>
            <w:r w:rsidRPr="00577982">
              <w:t>$</w:t>
            </w:r>
          </w:p>
        </w:tc>
      </w:tr>
      <w:tr w:rsidR="00E1055A" w:rsidRPr="006E48F2" w14:paraId="109F6296" w14:textId="77777777" w:rsidTr="006140A1">
        <w:trPr>
          <w:trHeight w:val="286"/>
          <w:jc w:val="center"/>
        </w:trPr>
        <w:tc>
          <w:tcPr>
            <w:tcW w:w="3493" w:type="dxa"/>
            <w:tcBorders>
              <w:top w:val="single" w:sz="4" w:space="0" w:color="000000"/>
              <w:left w:val="single" w:sz="4" w:space="0" w:color="000000"/>
              <w:bottom w:val="single" w:sz="4" w:space="0" w:color="000000"/>
              <w:right w:val="single" w:sz="4" w:space="0" w:color="000000"/>
            </w:tcBorders>
          </w:tcPr>
          <w:p w14:paraId="25C7B28F" w14:textId="77777777" w:rsidR="00E1055A" w:rsidRPr="006E48F2" w:rsidRDefault="000501D5" w:rsidP="004F0D42">
            <w:r w:rsidRPr="006E48F2">
              <w:t xml:space="preserve">LFPS on forced draft damper </w:t>
            </w:r>
          </w:p>
        </w:tc>
        <w:tc>
          <w:tcPr>
            <w:tcW w:w="2996" w:type="dxa"/>
            <w:tcBorders>
              <w:top w:val="single" w:sz="4" w:space="0" w:color="000000"/>
              <w:left w:val="single" w:sz="4" w:space="0" w:color="000000"/>
              <w:bottom w:val="single" w:sz="4" w:space="0" w:color="000000"/>
              <w:right w:val="single" w:sz="4" w:space="0" w:color="000000"/>
            </w:tcBorders>
          </w:tcPr>
          <w:p w14:paraId="7919D23E" w14:textId="7B70A599" w:rsidR="00E1055A" w:rsidRPr="006E48F2" w:rsidRDefault="00577982" w:rsidP="004F0D42">
            <w:pPr>
              <w:jc w:val="center"/>
            </w:pPr>
            <w:r w:rsidRPr="00577982">
              <w:t>$</w:t>
            </w:r>
            <w:proofErr w:type="spellStart"/>
            <w:r w:rsidRPr="00577982">
              <w:t>lfps_fd_damper_make</w:t>
            </w:r>
            <w:proofErr w:type="spellEnd"/>
            <w:r w:rsidRPr="00577982">
              <w:t>$</w:t>
            </w:r>
          </w:p>
        </w:tc>
        <w:tc>
          <w:tcPr>
            <w:tcW w:w="2595" w:type="dxa"/>
            <w:tcBorders>
              <w:top w:val="single" w:sz="4" w:space="0" w:color="000000"/>
              <w:left w:val="single" w:sz="4" w:space="0" w:color="000000"/>
              <w:bottom w:val="single" w:sz="4" w:space="0" w:color="000000"/>
              <w:right w:val="single" w:sz="4" w:space="0" w:color="000000"/>
            </w:tcBorders>
          </w:tcPr>
          <w:p w14:paraId="6EA37A80" w14:textId="276B330C" w:rsidR="00E1055A" w:rsidRPr="006E48F2" w:rsidRDefault="00577982" w:rsidP="004F0D42">
            <w:pPr>
              <w:jc w:val="center"/>
            </w:pPr>
            <w:r w:rsidRPr="00577982">
              <w:t>$</w:t>
            </w:r>
            <w:proofErr w:type="spellStart"/>
            <w:r w:rsidRPr="00577982">
              <w:t>lfps_fd_damper_model</w:t>
            </w:r>
            <w:proofErr w:type="spellEnd"/>
            <w:r w:rsidRPr="00577982">
              <w:t>$</w:t>
            </w:r>
          </w:p>
        </w:tc>
      </w:tr>
    </w:tbl>
    <w:p w14:paraId="482B15D0" w14:textId="77777777" w:rsidR="00051C68" w:rsidRPr="006E48F2" w:rsidRDefault="00051C68" w:rsidP="00157461">
      <w:pPr>
        <w:ind w:left="0" w:firstLine="0"/>
      </w:pPr>
    </w:p>
    <w:p w14:paraId="4D95BF20" w14:textId="02A58399" w:rsidR="00E1055A" w:rsidRPr="006E48F2" w:rsidRDefault="000501D5" w:rsidP="009C0CB1">
      <w:pPr>
        <w:pStyle w:val="ListParagraph"/>
        <w:numPr>
          <w:ilvl w:val="0"/>
          <w:numId w:val="25"/>
        </w:numPr>
      </w:pPr>
      <w:r w:rsidRPr="006E48F2">
        <w:t xml:space="preserve">The </w:t>
      </w:r>
      <w:r w:rsidR="00D657FB" w:rsidRPr="00D657FB">
        <w:t>LFPS is required to be open at a position no more than 10% above the light off position. Actuator potentiometer feedback used as actuator control feedback is not allowed to be used to prove low fire position.</w:t>
      </w:r>
    </w:p>
    <w:p w14:paraId="04D21608" w14:textId="470130CE" w:rsidR="00E1055A" w:rsidRPr="006E48F2" w:rsidRDefault="000501D5" w:rsidP="009C0CB1">
      <w:pPr>
        <w:pStyle w:val="ListParagraph"/>
        <w:numPr>
          <w:ilvl w:val="0"/>
          <w:numId w:val="25"/>
        </w:numPr>
      </w:pPr>
      <w:r w:rsidRPr="006E48F2">
        <w:t xml:space="preserve">For </w:t>
      </w:r>
      <w:r w:rsidR="008205DA" w:rsidRPr="008205DA">
        <w:t>single point positioning control systems, only one LFPS is required to determine the position of the fuel flow control valves and air damper (To use one LFPS for this situation, all linkages to the oil valve and air damper are required to be drilled and pinned. If the LFPS is mounted in the drive motor or on linkages connecting the drive motor to the LFPS, the linkage to the gas valve must be drilled and pinned).</w:t>
      </w:r>
    </w:p>
    <w:p w14:paraId="0AA3D77F" w14:textId="5D0BB368" w:rsidR="00E1055A" w:rsidRPr="006E48F2" w:rsidRDefault="000501D5" w:rsidP="009C0CB1">
      <w:pPr>
        <w:pStyle w:val="ListParagraph"/>
        <w:numPr>
          <w:ilvl w:val="0"/>
          <w:numId w:val="25"/>
        </w:numPr>
      </w:pPr>
      <w:r w:rsidRPr="006E48F2">
        <w:t xml:space="preserve">For </w:t>
      </w:r>
      <w:r w:rsidR="008205DA" w:rsidRPr="008205DA">
        <w:t>parallel positioning systems (with no mechanical connection between the fuel flow control valves and the inlet air damper) a LFPS is required on the gas flow control valve, the oil flow control valve, and the inlet air damper. Actuator connections to valve/damper must be square connection, keyed, or drilled and pinned to prevent slip. Any cam, lever, or linkage that is used to actuate a low fire proving switch must be drilled and pinned</w:t>
      </w:r>
      <w:r w:rsidRPr="006E48F2">
        <w:rPr>
          <w:sz w:val="23"/>
        </w:rPr>
        <w:t>.</w:t>
      </w:r>
    </w:p>
    <w:p w14:paraId="4A8EEB84" w14:textId="28106253" w:rsidR="00E1055A" w:rsidRPr="006E48F2" w:rsidRDefault="00E1055A" w:rsidP="00157461">
      <w:pPr>
        <w:spacing w:after="78" w:line="259" w:lineRule="auto"/>
        <w:ind w:left="0" w:firstLine="0"/>
      </w:pPr>
    </w:p>
    <w:p w14:paraId="1798D17D" w14:textId="77777777" w:rsidR="00A255F4" w:rsidRPr="006E48F2" w:rsidRDefault="00A255F4" w:rsidP="00A255F4">
      <w:pPr>
        <w:pBdr>
          <w:top w:val="single" w:sz="18" w:space="1" w:color="auto"/>
        </w:pBdr>
        <w:spacing w:after="78" w:line="259" w:lineRule="auto"/>
        <w:ind w:left="0" w:firstLine="0"/>
      </w:pPr>
    </w:p>
    <w:p w14:paraId="67EE129F" w14:textId="77777777" w:rsidR="00E1055A" w:rsidRPr="006E48F2" w:rsidRDefault="000501D5" w:rsidP="009C0CB1">
      <w:pPr>
        <w:pStyle w:val="ListParagraph"/>
        <w:numPr>
          <w:ilvl w:val="0"/>
          <w:numId w:val="25"/>
        </w:numPr>
      </w:pPr>
      <w:r w:rsidRPr="006E48F2">
        <w:t xml:space="preserve">Perform the following test </w:t>
      </w:r>
      <w:r w:rsidRPr="006E48F2">
        <w:rPr>
          <w:u w:val="single" w:color="000000"/>
        </w:rPr>
        <w:t>for each</w:t>
      </w:r>
      <w:r w:rsidRPr="006E48F2">
        <w:t xml:space="preserve"> of the required LFPS.</w:t>
      </w:r>
    </w:p>
    <w:p w14:paraId="334D5EA4" w14:textId="557D4E50" w:rsidR="00E1055A" w:rsidRPr="006E48F2" w:rsidRDefault="008205DA" w:rsidP="009C0CB1">
      <w:pPr>
        <w:pStyle w:val="ListParagraph"/>
        <w:numPr>
          <w:ilvl w:val="0"/>
          <w:numId w:val="25"/>
        </w:numPr>
      </w:pPr>
      <w:r w:rsidRPr="008205DA">
        <w:t>Disconnect power from boiler. Access wires across the low fire proving switch. Remove wires going to the control circuit. Place a toggle switch jumper across the wires going back to BMS. Place toggle switch jumper to on position. Place multimeter across switch terminals. Set multimeter to continuity (Ohms)</w:t>
      </w:r>
      <w:r w:rsidR="000501D5" w:rsidRPr="006E48F2">
        <w:t>.</w:t>
      </w:r>
    </w:p>
    <w:p w14:paraId="3A347D3D" w14:textId="7AE75424" w:rsidR="00E1055A" w:rsidRPr="006E48F2" w:rsidRDefault="008205DA" w:rsidP="009C0CB1">
      <w:pPr>
        <w:pStyle w:val="ListParagraph"/>
        <w:numPr>
          <w:ilvl w:val="0"/>
          <w:numId w:val="25"/>
        </w:numPr>
        <w:spacing w:after="17" w:line="240" w:lineRule="auto"/>
      </w:pPr>
      <w:r w:rsidRPr="008205DA">
        <w:t>Restore power and start boiler. Note light off position. Slowly increase firing rate. Measure the resistance across the switch as boiler load is increased. Increase firing rate until switch opens (OL). Note position</w:t>
      </w:r>
      <w:r>
        <w:t>.</w:t>
      </w:r>
    </w:p>
    <w:p w14:paraId="0AB567D4" w14:textId="3257CADB" w:rsidR="00E1055A" w:rsidRPr="006E48F2" w:rsidRDefault="008205DA" w:rsidP="009C0CB1">
      <w:pPr>
        <w:pStyle w:val="ListParagraph"/>
        <w:numPr>
          <w:ilvl w:val="0"/>
          <w:numId w:val="25"/>
        </w:numPr>
        <w:spacing w:after="175"/>
      </w:pPr>
      <w:r w:rsidRPr="008205DA">
        <w:t>Turn boiler off, set toggle switch to off position, and try to restart boiler. Boiler should not allow pilot ignition sequence to begin</w:t>
      </w:r>
      <w:r w:rsidR="000501D5" w:rsidRPr="006E48F2">
        <w:t>.</w:t>
      </w:r>
    </w:p>
    <w:p w14:paraId="6C5CDB3F" w14:textId="493CBF1A" w:rsidR="00E1055A" w:rsidRPr="006E48F2" w:rsidRDefault="00E1055A" w:rsidP="00157461">
      <w:pPr>
        <w:spacing w:after="57" w:line="259" w:lineRule="auto"/>
        <w:ind w:left="0" w:firstLine="0"/>
      </w:pPr>
    </w:p>
    <w:p w14:paraId="4F8E11F7" w14:textId="3ABAF306" w:rsidR="00A255F4" w:rsidRPr="006E48F2" w:rsidRDefault="00A255F4" w:rsidP="00A255F4">
      <w:pPr>
        <w:pBdr>
          <w:top w:val="single" w:sz="18" w:space="1" w:color="auto"/>
        </w:pBdr>
        <w:spacing w:after="57" w:line="259" w:lineRule="auto"/>
        <w:ind w:left="0" w:firstLine="0"/>
      </w:pPr>
    </w:p>
    <w:p w14:paraId="3C776441" w14:textId="4F402075" w:rsidR="001B2607" w:rsidRPr="006E48F2" w:rsidRDefault="001B2607" w:rsidP="001B2607">
      <w:pPr>
        <w:spacing w:after="160" w:line="259" w:lineRule="auto"/>
        <w:ind w:left="0" w:firstLine="0"/>
      </w:pPr>
    </w:p>
    <w:p w14:paraId="6A2A1945" w14:textId="6C185411" w:rsidR="001B2607" w:rsidRPr="006E48F2" w:rsidRDefault="001B2607" w:rsidP="001B2607">
      <w:pPr>
        <w:spacing w:after="160" w:line="259" w:lineRule="auto"/>
        <w:ind w:left="0" w:firstLine="0"/>
      </w:pPr>
    </w:p>
    <w:p w14:paraId="7C5DEE82" w14:textId="3A93E571" w:rsidR="001B2607" w:rsidRPr="006E48F2" w:rsidRDefault="001B2607" w:rsidP="001B2607">
      <w:pPr>
        <w:spacing w:after="160" w:line="259" w:lineRule="auto"/>
        <w:ind w:left="0" w:firstLine="0"/>
      </w:pPr>
    </w:p>
    <w:p w14:paraId="56D5EF66" w14:textId="684E039A" w:rsidR="001B2607" w:rsidRPr="006E48F2" w:rsidRDefault="001B2607" w:rsidP="001B2607">
      <w:pPr>
        <w:spacing w:after="160" w:line="259" w:lineRule="auto"/>
        <w:ind w:left="0" w:firstLine="0"/>
      </w:pPr>
    </w:p>
    <w:p w14:paraId="13ED2C33" w14:textId="0CC560AB" w:rsidR="001B2607" w:rsidRPr="006E48F2" w:rsidRDefault="001B2607" w:rsidP="001B2607">
      <w:pPr>
        <w:spacing w:after="160" w:line="259" w:lineRule="auto"/>
        <w:ind w:left="0" w:firstLine="0"/>
      </w:pPr>
    </w:p>
    <w:p w14:paraId="0B1A462F" w14:textId="0A03262F" w:rsidR="001B2607" w:rsidRPr="006E48F2" w:rsidRDefault="001B2607" w:rsidP="001B2607">
      <w:pPr>
        <w:spacing w:after="160" w:line="259" w:lineRule="auto"/>
        <w:ind w:left="0" w:firstLine="0"/>
      </w:pPr>
    </w:p>
    <w:tbl>
      <w:tblPr>
        <w:tblStyle w:val="TableGrid0"/>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035"/>
      </w:tblGrid>
      <w:tr w:rsidR="006D583E" w14:paraId="186FBEE1" w14:textId="77777777" w:rsidTr="000772E7">
        <w:tc>
          <w:tcPr>
            <w:tcW w:w="5035" w:type="dxa"/>
            <w:shd w:val="clear" w:color="auto" w:fill="E7E6E6" w:themeFill="background2"/>
          </w:tcPr>
          <w:p w14:paraId="18D4D94D" w14:textId="77777777" w:rsidR="006D583E" w:rsidRDefault="006D583E" w:rsidP="000772E7">
            <w:r w:rsidRPr="00A14397">
              <w:rPr>
                <w:szCs w:val="24"/>
              </w:rPr>
              <w:t>$</w:t>
            </w:r>
            <w:proofErr w:type="spellStart"/>
            <w:r w:rsidRPr="00A14397">
              <w:rPr>
                <w:szCs w:val="24"/>
              </w:rPr>
              <w:t>va_loc</w:t>
            </w:r>
            <w:proofErr w:type="spellEnd"/>
            <w:r w:rsidRPr="00A14397">
              <w:rPr>
                <w:szCs w:val="24"/>
              </w:rPr>
              <w:t>$</w:t>
            </w:r>
          </w:p>
        </w:tc>
        <w:tc>
          <w:tcPr>
            <w:tcW w:w="5035" w:type="dxa"/>
            <w:shd w:val="clear" w:color="auto" w:fill="E7E6E6" w:themeFill="background2"/>
          </w:tcPr>
          <w:p w14:paraId="38A120AF"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0EC0E318" w14:textId="77777777" w:rsidR="006D583E" w:rsidRPr="006E48F2" w:rsidRDefault="006D583E" w:rsidP="001B2607">
      <w:pPr>
        <w:spacing w:after="160" w:line="259" w:lineRule="auto"/>
        <w:ind w:left="0" w:firstLine="0"/>
      </w:pPr>
    </w:p>
    <w:tbl>
      <w:tblPr>
        <w:tblStyle w:val="TableGrid"/>
        <w:tblW w:w="10070" w:type="dxa"/>
        <w:jc w:val="center"/>
        <w:tblInd w:w="0" w:type="dxa"/>
        <w:tblCellMar>
          <w:top w:w="5" w:type="dxa"/>
          <w:left w:w="5" w:type="dxa"/>
          <w:right w:w="5" w:type="dxa"/>
        </w:tblCellMar>
        <w:tblLook w:val="04A0" w:firstRow="1" w:lastRow="0" w:firstColumn="1" w:lastColumn="0" w:noHBand="0" w:noVBand="1"/>
      </w:tblPr>
      <w:tblGrid>
        <w:gridCol w:w="5217"/>
        <w:gridCol w:w="1504"/>
        <w:gridCol w:w="1845"/>
        <w:gridCol w:w="1504"/>
      </w:tblGrid>
      <w:tr w:rsidR="00173C22" w:rsidRPr="006E48F2" w14:paraId="1D552FFA" w14:textId="23F4A327" w:rsidTr="00173C22">
        <w:trPr>
          <w:trHeight w:val="286"/>
          <w:jc w:val="center"/>
        </w:trPr>
        <w:tc>
          <w:tcPr>
            <w:tcW w:w="5240" w:type="dxa"/>
            <w:tcBorders>
              <w:top w:val="single" w:sz="4" w:space="0" w:color="000000"/>
              <w:left w:val="single" w:sz="4" w:space="0" w:color="000000"/>
              <w:bottom w:val="single" w:sz="4" w:space="0" w:color="000000"/>
              <w:right w:val="single" w:sz="4" w:space="0" w:color="000000"/>
            </w:tcBorders>
          </w:tcPr>
          <w:p w14:paraId="4153F8AC" w14:textId="77777777" w:rsidR="00173C22" w:rsidRPr="006E48F2" w:rsidRDefault="00173C22" w:rsidP="00157461">
            <w:pPr>
              <w:spacing w:after="0" w:line="259" w:lineRule="auto"/>
              <w:ind w:left="0" w:firstLine="0"/>
              <w:jc w:val="center"/>
            </w:pPr>
            <w:r w:rsidRPr="006E48F2">
              <w:rPr>
                <w:b/>
              </w:rPr>
              <w:t xml:space="preserve">Result </w:t>
            </w:r>
          </w:p>
        </w:tc>
        <w:tc>
          <w:tcPr>
            <w:tcW w:w="1504" w:type="dxa"/>
            <w:tcBorders>
              <w:top w:val="single" w:sz="4" w:space="0" w:color="000000"/>
              <w:left w:val="single" w:sz="4" w:space="0" w:color="000000"/>
              <w:bottom w:val="single" w:sz="4" w:space="0" w:color="000000"/>
              <w:right w:val="single" w:sz="4" w:space="0" w:color="000000"/>
            </w:tcBorders>
          </w:tcPr>
          <w:p w14:paraId="4D77B0D4" w14:textId="77777777" w:rsidR="00173C22" w:rsidRPr="006E48F2" w:rsidRDefault="00173C22" w:rsidP="00157461">
            <w:pPr>
              <w:spacing w:after="0" w:line="259" w:lineRule="auto"/>
              <w:ind w:left="0" w:firstLine="0"/>
              <w:jc w:val="center"/>
            </w:pPr>
            <w:r w:rsidRPr="006E48F2">
              <w:rPr>
                <w:b/>
              </w:rPr>
              <w:t xml:space="preserve">Y/N </w:t>
            </w:r>
          </w:p>
        </w:tc>
        <w:tc>
          <w:tcPr>
            <w:tcW w:w="1847" w:type="dxa"/>
            <w:tcBorders>
              <w:top w:val="single" w:sz="4" w:space="0" w:color="000000"/>
              <w:left w:val="single" w:sz="4" w:space="0" w:color="000000"/>
              <w:bottom w:val="single" w:sz="4" w:space="0" w:color="000000"/>
              <w:right w:val="single" w:sz="4" w:space="0" w:color="000000"/>
            </w:tcBorders>
          </w:tcPr>
          <w:p w14:paraId="03C7A6C3" w14:textId="67F4FC32" w:rsidR="00173C22" w:rsidRPr="006E48F2" w:rsidRDefault="00173C22" w:rsidP="00157461">
            <w:pPr>
              <w:spacing w:after="0" w:line="259" w:lineRule="auto"/>
              <w:ind w:left="0" w:firstLine="0"/>
              <w:jc w:val="center"/>
            </w:pPr>
            <w:r w:rsidRPr="006E48F2">
              <w:rPr>
                <w:b/>
              </w:rPr>
              <w:t>Y/N</w:t>
            </w:r>
          </w:p>
        </w:tc>
        <w:tc>
          <w:tcPr>
            <w:tcW w:w="1479" w:type="dxa"/>
            <w:tcBorders>
              <w:top w:val="single" w:sz="4" w:space="0" w:color="000000"/>
              <w:left w:val="single" w:sz="4" w:space="0" w:color="000000"/>
              <w:bottom w:val="single" w:sz="4" w:space="0" w:color="000000"/>
              <w:right w:val="single" w:sz="4" w:space="0" w:color="000000"/>
            </w:tcBorders>
          </w:tcPr>
          <w:p w14:paraId="7B23E6AE" w14:textId="3C7BE979" w:rsidR="00173C22" w:rsidRPr="006E48F2" w:rsidRDefault="00173C22" w:rsidP="00157461">
            <w:pPr>
              <w:spacing w:after="0" w:line="259" w:lineRule="auto"/>
              <w:ind w:left="0" w:firstLine="0"/>
              <w:jc w:val="center"/>
            </w:pPr>
            <w:r w:rsidRPr="006E48F2">
              <w:rPr>
                <w:b/>
              </w:rPr>
              <w:t>Y/N</w:t>
            </w:r>
          </w:p>
        </w:tc>
      </w:tr>
      <w:tr w:rsidR="00173C22" w:rsidRPr="006E48F2" w14:paraId="0EEDE7DC" w14:textId="77777777" w:rsidTr="00173C22">
        <w:trPr>
          <w:trHeight w:val="286"/>
          <w:jc w:val="center"/>
        </w:trPr>
        <w:tc>
          <w:tcPr>
            <w:tcW w:w="5240" w:type="dxa"/>
            <w:tcBorders>
              <w:top w:val="single" w:sz="4" w:space="0" w:color="000000"/>
              <w:left w:val="single" w:sz="4" w:space="0" w:color="000000"/>
              <w:bottom w:val="single" w:sz="4" w:space="0" w:color="000000"/>
              <w:right w:val="single" w:sz="4" w:space="0" w:color="000000"/>
            </w:tcBorders>
          </w:tcPr>
          <w:p w14:paraId="01EF70DB" w14:textId="77777777" w:rsidR="00173C22" w:rsidRPr="006E48F2" w:rsidRDefault="00173C22" w:rsidP="00157461">
            <w:pPr>
              <w:spacing w:after="0" w:line="259" w:lineRule="auto"/>
              <w:ind w:left="0" w:firstLine="0"/>
              <w:jc w:val="center"/>
              <w:rPr>
                <w:b/>
              </w:rPr>
            </w:pPr>
          </w:p>
        </w:tc>
        <w:tc>
          <w:tcPr>
            <w:tcW w:w="1504" w:type="dxa"/>
            <w:tcBorders>
              <w:top w:val="single" w:sz="4" w:space="0" w:color="000000"/>
              <w:left w:val="single" w:sz="4" w:space="0" w:color="000000"/>
              <w:bottom w:val="single" w:sz="4" w:space="0" w:color="000000"/>
              <w:right w:val="single" w:sz="4" w:space="0" w:color="000000"/>
            </w:tcBorders>
          </w:tcPr>
          <w:p w14:paraId="59C92453" w14:textId="610C69F6" w:rsidR="00173C22" w:rsidRPr="006E48F2" w:rsidRDefault="00173C22" w:rsidP="00157461">
            <w:pPr>
              <w:spacing w:after="0" w:line="259" w:lineRule="auto"/>
              <w:ind w:left="0" w:firstLine="0"/>
              <w:jc w:val="center"/>
              <w:rPr>
                <w:b/>
              </w:rPr>
            </w:pPr>
            <w:r>
              <w:rPr>
                <w:b/>
              </w:rPr>
              <w:t>Gas</w:t>
            </w:r>
          </w:p>
        </w:tc>
        <w:tc>
          <w:tcPr>
            <w:tcW w:w="1847" w:type="dxa"/>
            <w:tcBorders>
              <w:top w:val="single" w:sz="4" w:space="0" w:color="000000"/>
              <w:left w:val="single" w:sz="4" w:space="0" w:color="000000"/>
              <w:bottom w:val="single" w:sz="4" w:space="0" w:color="000000"/>
              <w:right w:val="single" w:sz="4" w:space="0" w:color="000000"/>
            </w:tcBorders>
          </w:tcPr>
          <w:p w14:paraId="148368C9" w14:textId="41993D56" w:rsidR="00173C22" w:rsidRPr="00651A7B" w:rsidRDefault="00173C22" w:rsidP="00157461">
            <w:pPr>
              <w:spacing w:after="0" w:line="259" w:lineRule="auto"/>
              <w:ind w:left="0" w:firstLine="0"/>
              <w:jc w:val="center"/>
              <w:rPr>
                <w:b/>
                <w:bCs/>
              </w:rPr>
            </w:pPr>
            <w:r w:rsidRPr="00651A7B">
              <w:rPr>
                <w:b/>
                <w:bCs/>
              </w:rPr>
              <w:t>Oil</w:t>
            </w:r>
          </w:p>
        </w:tc>
        <w:tc>
          <w:tcPr>
            <w:tcW w:w="1479" w:type="dxa"/>
            <w:tcBorders>
              <w:top w:val="single" w:sz="4" w:space="0" w:color="000000"/>
              <w:left w:val="single" w:sz="4" w:space="0" w:color="000000"/>
              <w:bottom w:val="single" w:sz="4" w:space="0" w:color="000000"/>
              <w:right w:val="single" w:sz="4" w:space="0" w:color="000000"/>
            </w:tcBorders>
          </w:tcPr>
          <w:p w14:paraId="1057AF54" w14:textId="16C9208B" w:rsidR="00173C22" w:rsidRPr="00651A7B" w:rsidRDefault="00173C22" w:rsidP="00157461">
            <w:pPr>
              <w:spacing w:after="0" w:line="259" w:lineRule="auto"/>
              <w:ind w:left="0" w:firstLine="0"/>
              <w:jc w:val="center"/>
              <w:rPr>
                <w:b/>
                <w:bCs/>
              </w:rPr>
            </w:pPr>
            <w:r w:rsidRPr="00651A7B">
              <w:rPr>
                <w:b/>
                <w:bCs/>
              </w:rPr>
              <w:t>Air</w:t>
            </w:r>
          </w:p>
        </w:tc>
      </w:tr>
      <w:tr w:rsidR="00173C22" w:rsidRPr="006E48F2" w14:paraId="554B690E" w14:textId="2B55A769" w:rsidTr="00173C22">
        <w:trPr>
          <w:trHeight w:val="300"/>
          <w:jc w:val="center"/>
        </w:trPr>
        <w:tc>
          <w:tcPr>
            <w:tcW w:w="5240" w:type="dxa"/>
            <w:tcBorders>
              <w:top w:val="single" w:sz="4" w:space="0" w:color="000000"/>
              <w:left w:val="single" w:sz="4" w:space="0" w:color="000000"/>
              <w:bottom w:val="single" w:sz="4" w:space="0" w:color="000000"/>
              <w:right w:val="single" w:sz="4" w:space="0" w:color="000000"/>
            </w:tcBorders>
          </w:tcPr>
          <w:p w14:paraId="681E58F1" w14:textId="1B606BA5" w:rsidR="00173C22" w:rsidRPr="006E48F2" w:rsidRDefault="00173C22" w:rsidP="004F0D42">
            <w:r w:rsidRPr="008205DA">
              <w:t>Correct switch for all required valve/damper positions? Are Linkages / connections square, keyed, or drilled and pinned?</w:t>
            </w:r>
          </w:p>
        </w:tc>
        <w:tc>
          <w:tcPr>
            <w:tcW w:w="1504" w:type="dxa"/>
            <w:tcBorders>
              <w:top w:val="single" w:sz="4" w:space="0" w:color="000000"/>
              <w:left w:val="single" w:sz="4" w:space="0" w:color="000000"/>
              <w:bottom w:val="single" w:sz="4" w:space="0" w:color="000000"/>
              <w:right w:val="single" w:sz="4" w:space="0" w:color="000000"/>
            </w:tcBorders>
          </w:tcPr>
          <w:p w14:paraId="6F470E8F" w14:textId="566E285F" w:rsidR="00173C22" w:rsidRPr="006E48F2" w:rsidRDefault="00173C22" w:rsidP="004F0D42">
            <w:pPr>
              <w:jc w:val="center"/>
            </w:pPr>
            <w:r w:rsidRPr="00577982">
              <w:t>$lfps_result_1$</w:t>
            </w:r>
          </w:p>
        </w:tc>
        <w:tc>
          <w:tcPr>
            <w:tcW w:w="1847" w:type="dxa"/>
            <w:tcBorders>
              <w:top w:val="single" w:sz="4" w:space="0" w:color="000000"/>
              <w:left w:val="single" w:sz="4" w:space="0" w:color="000000"/>
              <w:bottom w:val="single" w:sz="4" w:space="0" w:color="000000"/>
              <w:right w:val="single" w:sz="4" w:space="0" w:color="000000"/>
            </w:tcBorders>
            <w:shd w:val="clear" w:color="auto" w:fill="auto"/>
          </w:tcPr>
          <w:p w14:paraId="14066B34" w14:textId="387FFB40" w:rsidR="00173C22" w:rsidRPr="006E48F2" w:rsidRDefault="00173C22" w:rsidP="004F0D42">
            <w:pPr>
              <w:jc w:val="center"/>
            </w:pPr>
            <w:r w:rsidRPr="00577982">
              <w:t>$lfps_result_</w:t>
            </w:r>
            <w:r>
              <w:t>6</w:t>
            </w:r>
            <w:r w:rsidRPr="00577982">
              <w:t>$</w:t>
            </w:r>
          </w:p>
        </w:tc>
        <w:tc>
          <w:tcPr>
            <w:tcW w:w="1479" w:type="dxa"/>
            <w:tcBorders>
              <w:top w:val="single" w:sz="4" w:space="0" w:color="000000"/>
              <w:left w:val="single" w:sz="4" w:space="0" w:color="000000"/>
              <w:bottom w:val="single" w:sz="4" w:space="0" w:color="000000"/>
              <w:right w:val="single" w:sz="4" w:space="0" w:color="000000"/>
            </w:tcBorders>
            <w:shd w:val="clear" w:color="auto" w:fill="auto"/>
          </w:tcPr>
          <w:p w14:paraId="100426E9" w14:textId="60D4918C" w:rsidR="00173C22" w:rsidRPr="006E48F2" w:rsidRDefault="00173C22" w:rsidP="004F0D42">
            <w:pPr>
              <w:jc w:val="center"/>
            </w:pPr>
            <w:r w:rsidRPr="00577982">
              <w:t>$lfps_result_</w:t>
            </w:r>
            <w:r>
              <w:t>7</w:t>
            </w:r>
            <w:r w:rsidRPr="00577982">
              <w:t>$</w:t>
            </w:r>
          </w:p>
        </w:tc>
      </w:tr>
      <w:tr w:rsidR="00173C22" w:rsidRPr="006E48F2" w14:paraId="4A2F9801" w14:textId="0A55823A" w:rsidTr="00173C22">
        <w:trPr>
          <w:trHeight w:val="286"/>
          <w:jc w:val="center"/>
        </w:trPr>
        <w:tc>
          <w:tcPr>
            <w:tcW w:w="5240" w:type="dxa"/>
            <w:tcBorders>
              <w:top w:val="single" w:sz="4" w:space="0" w:color="000000"/>
              <w:left w:val="single" w:sz="4" w:space="0" w:color="000000"/>
              <w:bottom w:val="single" w:sz="4" w:space="0" w:color="000000"/>
              <w:right w:val="single" w:sz="4" w:space="0" w:color="000000"/>
            </w:tcBorders>
          </w:tcPr>
          <w:p w14:paraId="490A1CA5" w14:textId="41F8D89E" w:rsidR="00173C22" w:rsidRPr="006E48F2" w:rsidRDefault="00173C22" w:rsidP="004F0D42">
            <w:r w:rsidRPr="006E48F2">
              <w:t xml:space="preserve">Did all the required switches work correctly? </w:t>
            </w:r>
            <w:r w:rsidRPr="008205DA">
              <w:t>Did boiler not allow the ignition sequence to begin?</w:t>
            </w:r>
          </w:p>
        </w:tc>
        <w:tc>
          <w:tcPr>
            <w:tcW w:w="1504" w:type="dxa"/>
            <w:tcBorders>
              <w:top w:val="single" w:sz="4" w:space="0" w:color="000000"/>
              <w:left w:val="single" w:sz="4" w:space="0" w:color="000000"/>
              <w:bottom w:val="single" w:sz="4" w:space="0" w:color="000000"/>
              <w:right w:val="single" w:sz="4" w:space="0" w:color="000000"/>
            </w:tcBorders>
          </w:tcPr>
          <w:p w14:paraId="23F9C8A0" w14:textId="6B53415D" w:rsidR="00173C22" w:rsidRPr="006E48F2" w:rsidRDefault="00173C22" w:rsidP="004F0D42">
            <w:pPr>
              <w:jc w:val="center"/>
            </w:pPr>
            <w:r w:rsidRPr="00577982">
              <w:t>$lfps_result_</w:t>
            </w:r>
            <w:r>
              <w:t>2</w:t>
            </w:r>
            <w:r w:rsidRPr="00577982">
              <w:t>$</w:t>
            </w:r>
          </w:p>
        </w:tc>
        <w:tc>
          <w:tcPr>
            <w:tcW w:w="1847" w:type="dxa"/>
            <w:tcBorders>
              <w:top w:val="single" w:sz="4" w:space="0" w:color="000000"/>
              <w:left w:val="single" w:sz="4" w:space="0" w:color="000000"/>
              <w:bottom w:val="single" w:sz="4" w:space="0" w:color="000000"/>
              <w:right w:val="single" w:sz="4" w:space="0" w:color="000000"/>
            </w:tcBorders>
            <w:shd w:val="clear" w:color="auto" w:fill="auto"/>
          </w:tcPr>
          <w:p w14:paraId="40925E11" w14:textId="7BA50F3A" w:rsidR="00173C22" w:rsidRPr="006E48F2" w:rsidRDefault="00173C22" w:rsidP="004F0D42">
            <w:pPr>
              <w:jc w:val="center"/>
            </w:pPr>
            <w:r w:rsidRPr="00577982">
              <w:t>$lfps_result_</w:t>
            </w:r>
            <w:r>
              <w:t>8</w:t>
            </w:r>
            <w:r w:rsidRPr="00577982">
              <w:t>$</w:t>
            </w:r>
          </w:p>
        </w:tc>
        <w:tc>
          <w:tcPr>
            <w:tcW w:w="1479" w:type="dxa"/>
            <w:tcBorders>
              <w:top w:val="single" w:sz="4" w:space="0" w:color="000000"/>
              <w:left w:val="single" w:sz="4" w:space="0" w:color="000000"/>
              <w:bottom w:val="single" w:sz="4" w:space="0" w:color="000000"/>
              <w:right w:val="single" w:sz="4" w:space="0" w:color="000000"/>
            </w:tcBorders>
            <w:shd w:val="clear" w:color="auto" w:fill="auto"/>
          </w:tcPr>
          <w:p w14:paraId="0D71ACC9" w14:textId="4BE4A36F" w:rsidR="00173C22" w:rsidRPr="006E48F2" w:rsidRDefault="00173C22" w:rsidP="004F0D42">
            <w:pPr>
              <w:jc w:val="center"/>
            </w:pPr>
            <w:r w:rsidRPr="00577982">
              <w:t>$lfps_result_</w:t>
            </w:r>
            <w:r>
              <w:t>9</w:t>
            </w:r>
            <w:r w:rsidRPr="00577982">
              <w:t>$</w:t>
            </w:r>
          </w:p>
        </w:tc>
      </w:tr>
      <w:tr w:rsidR="00173C22" w:rsidRPr="006E48F2" w14:paraId="083E693A" w14:textId="5CFE59F5" w:rsidTr="004217F4">
        <w:trPr>
          <w:trHeight w:val="286"/>
          <w:jc w:val="center"/>
        </w:trPr>
        <w:tc>
          <w:tcPr>
            <w:tcW w:w="5240"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52C72B37" w14:textId="77777777" w:rsidR="00173C22" w:rsidRPr="006E48F2" w:rsidRDefault="00173C22" w:rsidP="004F0D42"/>
        </w:tc>
        <w:tc>
          <w:tcPr>
            <w:tcW w:w="4830" w:type="dxa"/>
            <w:gridSpan w:val="3"/>
            <w:tcBorders>
              <w:top w:val="single" w:sz="4" w:space="0" w:color="000000"/>
              <w:left w:val="single" w:sz="4" w:space="0" w:color="000000"/>
              <w:bottom w:val="single" w:sz="4" w:space="0" w:color="000000"/>
              <w:right w:val="single" w:sz="4" w:space="0" w:color="000000"/>
            </w:tcBorders>
          </w:tcPr>
          <w:p w14:paraId="24CDFC06" w14:textId="456E8A93" w:rsidR="00173C22" w:rsidRPr="00173C22" w:rsidRDefault="00173C22" w:rsidP="004F0D42">
            <w:pPr>
              <w:jc w:val="center"/>
              <w:rPr>
                <w:b/>
                <w:bCs/>
              </w:rPr>
            </w:pPr>
            <w:r w:rsidRPr="00173C22">
              <w:rPr>
                <w:b/>
                <w:bCs/>
              </w:rPr>
              <w:t>Switch Trip Point</w:t>
            </w:r>
          </w:p>
        </w:tc>
      </w:tr>
      <w:tr w:rsidR="00173C22" w:rsidRPr="006E48F2" w14:paraId="5981D500" w14:textId="0D4A3ADD" w:rsidTr="004217F4">
        <w:trPr>
          <w:trHeight w:val="318"/>
          <w:jc w:val="center"/>
        </w:trPr>
        <w:tc>
          <w:tcPr>
            <w:tcW w:w="5240" w:type="dxa"/>
            <w:tcBorders>
              <w:top w:val="single" w:sz="4" w:space="0" w:color="000000"/>
              <w:left w:val="single" w:sz="4" w:space="0" w:color="000000"/>
              <w:bottom w:val="single" w:sz="4" w:space="0" w:color="000000"/>
              <w:right w:val="single" w:sz="4" w:space="0" w:color="000000"/>
            </w:tcBorders>
          </w:tcPr>
          <w:p w14:paraId="1EE7326F" w14:textId="77777777" w:rsidR="00173C22" w:rsidRPr="006E48F2" w:rsidRDefault="00173C22" w:rsidP="00173C22">
            <w:r w:rsidRPr="006E48F2">
              <w:t xml:space="preserve">What was the switch trip point for gas valve position? </w:t>
            </w:r>
          </w:p>
        </w:tc>
        <w:tc>
          <w:tcPr>
            <w:tcW w:w="4830" w:type="dxa"/>
            <w:gridSpan w:val="3"/>
            <w:tcBorders>
              <w:top w:val="single" w:sz="4" w:space="0" w:color="000000"/>
              <w:left w:val="single" w:sz="4" w:space="0" w:color="000000"/>
              <w:bottom w:val="single" w:sz="4" w:space="0" w:color="000000"/>
              <w:right w:val="single" w:sz="4" w:space="0" w:color="000000"/>
            </w:tcBorders>
            <w:shd w:val="clear" w:color="auto" w:fill="auto"/>
          </w:tcPr>
          <w:p w14:paraId="73C0EB1A" w14:textId="0DEAF643" w:rsidR="00173C22" w:rsidRPr="00577982" w:rsidRDefault="00173C22" w:rsidP="00173C22">
            <w:pPr>
              <w:jc w:val="center"/>
            </w:pPr>
            <w:r w:rsidRPr="00577982">
              <w:t>$lfps_result_</w:t>
            </w:r>
            <w:r>
              <w:t>3</w:t>
            </w:r>
            <w:r w:rsidRPr="00577982">
              <w:t>$</w:t>
            </w:r>
          </w:p>
        </w:tc>
      </w:tr>
      <w:tr w:rsidR="00173C22" w:rsidRPr="006E48F2" w14:paraId="1788D298" w14:textId="4B0834D6" w:rsidTr="004217F4">
        <w:trPr>
          <w:trHeight w:val="327"/>
          <w:jc w:val="center"/>
        </w:trPr>
        <w:tc>
          <w:tcPr>
            <w:tcW w:w="5240" w:type="dxa"/>
            <w:tcBorders>
              <w:top w:val="single" w:sz="4" w:space="0" w:color="000000"/>
              <w:left w:val="single" w:sz="4" w:space="0" w:color="000000"/>
              <w:bottom w:val="single" w:sz="4" w:space="0" w:color="000000"/>
              <w:right w:val="single" w:sz="4" w:space="0" w:color="000000"/>
            </w:tcBorders>
          </w:tcPr>
          <w:p w14:paraId="64D555BD" w14:textId="77777777" w:rsidR="00173C22" w:rsidRPr="006E48F2" w:rsidRDefault="00173C22" w:rsidP="00173C22">
            <w:r w:rsidRPr="006E48F2">
              <w:t xml:space="preserve">What was the switch trip point for oil valve position? </w:t>
            </w:r>
          </w:p>
        </w:tc>
        <w:tc>
          <w:tcPr>
            <w:tcW w:w="4830" w:type="dxa"/>
            <w:gridSpan w:val="3"/>
            <w:tcBorders>
              <w:top w:val="single" w:sz="4" w:space="0" w:color="000000"/>
              <w:left w:val="single" w:sz="4" w:space="0" w:color="000000"/>
              <w:bottom w:val="single" w:sz="4" w:space="0" w:color="000000"/>
              <w:right w:val="single" w:sz="4" w:space="0" w:color="000000"/>
            </w:tcBorders>
            <w:shd w:val="clear" w:color="auto" w:fill="auto"/>
          </w:tcPr>
          <w:p w14:paraId="14DFE144" w14:textId="50F302A7" w:rsidR="00173C22" w:rsidRPr="00577982" w:rsidRDefault="00173C22" w:rsidP="00173C22">
            <w:pPr>
              <w:jc w:val="center"/>
            </w:pPr>
            <w:r w:rsidRPr="00577982">
              <w:t>$lfps_result_</w:t>
            </w:r>
            <w:r>
              <w:t>5</w:t>
            </w:r>
            <w:r w:rsidRPr="00577982">
              <w:t>$</w:t>
            </w:r>
          </w:p>
        </w:tc>
      </w:tr>
      <w:tr w:rsidR="00173C22" w:rsidRPr="006E48F2" w14:paraId="0A14B950" w14:textId="6BD1BA47" w:rsidTr="004217F4">
        <w:trPr>
          <w:trHeight w:val="273"/>
          <w:jc w:val="center"/>
        </w:trPr>
        <w:tc>
          <w:tcPr>
            <w:tcW w:w="5240" w:type="dxa"/>
            <w:tcBorders>
              <w:top w:val="single" w:sz="4" w:space="0" w:color="000000"/>
              <w:left w:val="single" w:sz="4" w:space="0" w:color="000000"/>
              <w:bottom w:val="single" w:sz="4" w:space="0" w:color="000000"/>
              <w:right w:val="single" w:sz="4" w:space="0" w:color="000000"/>
            </w:tcBorders>
          </w:tcPr>
          <w:p w14:paraId="7703DEB1" w14:textId="77777777" w:rsidR="00173C22" w:rsidRPr="006E48F2" w:rsidRDefault="00173C22" w:rsidP="00173C22">
            <w:r w:rsidRPr="006E48F2">
              <w:t xml:space="preserve">What was the switch trip point for the forced draft damper position? </w:t>
            </w:r>
          </w:p>
        </w:tc>
        <w:tc>
          <w:tcPr>
            <w:tcW w:w="4830" w:type="dxa"/>
            <w:gridSpan w:val="3"/>
            <w:tcBorders>
              <w:top w:val="single" w:sz="4" w:space="0" w:color="000000"/>
              <w:left w:val="single" w:sz="4" w:space="0" w:color="000000"/>
              <w:bottom w:val="single" w:sz="4" w:space="0" w:color="000000"/>
              <w:right w:val="single" w:sz="4" w:space="0" w:color="000000"/>
            </w:tcBorders>
            <w:shd w:val="clear" w:color="auto" w:fill="auto"/>
          </w:tcPr>
          <w:p w14:paraId="67E4280E" w14:textId="42241A12" w:rsidR="00173C22" w:rsidRPr="00577982" w:rsidRDefault="00173C22" w:rsidP="00173C22">
            <w:pPr>
              <w:jc w:val="center"/>
            </w:pPr>
            <w:r w:rsidRPr="00577982">
              <w:t>$lfps_result_</w:t>
            </w:r>
            <w:r>
              <w:t>4</w:t>
            </w:r>
            <w:r w:rsidRPr="00577982">
              <w:t>$</w:t>
            </w:r>
          </w:p>
        </w:tc>
      </w:tr>
    </w:tbl>
    <w:p w14:paraId="5815D8F3" w14:textId="6D81F98D" w:rsidR="00E1055A" w:rsidRPr="006E48F2" w:rsidRDefault="00E1055A" w:rsidP="004F0D42"/>
    <w:p w14:paraId="2E4F808C" w14:textId="77777777" w:rsidR="00A255F4" w:rsidRPr="006E48F2" w:rsidRDefault="00A255F4" w:rsidP="004F0D42">
      <w:pPr>
        <w:pBdr>
          <w:top w:val="single" w:sz="18" w:space="1" w:color="auto"/>
        </w:pBdr>
      </w:pPr>
    </w:p>
    <w:p w14:paraId="5930C688" w14:textId="66D24731" w:rsidR="00FD3B61" w:rsidRPr="006E48F2" w:rsidRDefault="00FD3B61" w:rsidP="00A255F4">
      <w:pPr>
        <w:spacing w:line="240" w:lineRule="auto"/>
        <w:ind w:left="0" w:firstLine="0"/>
        <w:rPr>
          <w:b/>
        </w:rPr>
      </w:pPr>
      <w:r w:rsidRPr="006E48F2">
        <w:rPr>
          <w:b/>
        </w:rPr>
        <w:t>Did the device fail or pass the 3 Question Criteria (section 1.3.1)?</w:t>
      </w:r>
      <w:r w:rsidR="00577982">
        <w:rPr>
          <w:b/>
        </w:rPr>
        <w:t xml:space="preserve">  </w:t>
      </w:r>
      <w:r w:rsidR="007F4B3E">
        <w:rPr>
          <w:b/>
        </w:rPr>
        <w:t>[</w:t>
      </w:r>
      <w:r w:rsidR="00577982" w:rsidRPr="00577982">
        <w:rPr>
          <w:b/>
        </w:rPr>
        <w:t>$</w:t>
      </w:r>
      <w:proofErr w:type="spellStart"/>
      <w:r w:rsidR="00577982" w:rsidRPr="00577982">
        <w:rPr>
          <w:b/>
        </w:rPr>
        <w:t>lfps_result_status</w:t>
      </w:r>
      <w:proofErr w:type="spellEnd"/>
      <w:r w:rsidR="00577982" w:rsidRPr="00577982">
        <w:rPr>
          <w:b/>
        </w:rPr>
        <w:t>$</w:t>
      </w:r>
      <w:r w:rsidR="007F4B3E">
        <w:rPr>
          <w:b/>
        </w:rPr>
        <w:t>]</w:t>
      </w:r>
    </w:p>
    <w:p w14:paraId="6881B770" w14:textId="77777777" w:rsidR="000772E7" w:rsidRPr="00B25CE3" w:rsidRDefault="000772E7" w:rsidP="000772E7">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7436FF92" w14:textId="4A4C345D" w:rsidR="00A255F4" w:rsidRPr="006E48F2" w:rsidRDefault="00A255F4" w:rsidP="00764F15">
      <w:pPr>
        <w:ind w:left="0" w:firstLine="0"/>
        <w:rPr>
          <w:b/>
          <w:sz w:val="28"/>
        </w:rPr>
      </w:pPr>
      <w:r w:rsidRPr="006E48F2">
        <w:br w:type="page"/>
      </w:r>
    </w:p>
    <w:tbl>
      <w:tblPr>
        <w:tblStyle w:val="TableGrid0"/>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035"/>
      </w:tblGrid>
      <w:tr w:rsidR="006D583E" w14:paraId="65807BB1" w14:textId="77777777" w:rsidTr="000772E7">
        <w:tc>
          <w:tcPr>
            <w:tcW w:w="5035" w:type="dxa"/>
            <w:shd w:val="clear" w:color="auto" w:fill="E7E6E6" w:themeFill="background2"/>
          </w:tcPr>
          <w:p w14:paraId="11FA8765" w14:textId="77777777" w:rsidR="006D583E" w:rsidRDefault="006D583E" w:rsidP="000772E7">
            <w:r w:rsidRPr="00A14397">
              <w:rPr>
                <w:szCs w:val="24"/>
              </w:rPr>
              <w:lastRenderedPageBreak/>
              <w:t>$</w:t>
            </w:r>
            <w:proofErr w:type="spellStart"/>
            <w:r w:rsidRPr="00A14397">
              <w:rPr>
                <w:szCs w:val="24"/>
              </w:rPr>
              <w:t>va_loc</w:t>
            </w:r>
            <w:proofErr w:type="spellEnd"/>
            <w:r w:rsidRPr="00A14397">
              <w:rPr>
                <w:szCs w:val="24"/>
              </w:rPr>
              <w:t>$</w:t>
            </w:r>
          </w:p>
        </w:tc>
        <w:tc>
          <w:tcPr>
            <w:tcW w:w="5035" w:type="dxa"/>
            <w:shd w:val="clear" w:color="auto" w:fill="E7E6E6" w:themeFill="background2"/>
          </w:tcPr>
          <w:p w14:paraId="5328F65F"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0189A923" w14:textId="77777777" w:rsidR="005D3310" w:rsidRDefault="005D3310" w:rsidP="00764F15">
      <w:pPr>
        <w:pStyle w:val="Heading1"/>
      </w:pPr>
    </w:p>
    <w:p w14:paraId="1013BB3B" w14:textId="3EC45675" w:rsidR="00A255F4" w:rsidRPr="006E48F2" w:rsidRDefault="00133854" w:rsidP="00764F15">
      <w:pPr>
        <w:pStyle w:val="Heading1"/>
      </w:pPr>
      <w:bookmarkStart w:id="22" w:name="_Toc164750220"/>
      <w:r>
        <w:t>18</w:t>
      </w:r>
      <w:r w:rsidR="00A255F4" w:rsidRPr="006E48F2">
        <w:t xml:space="preserve">. </w:t>
      </w:r>
      <w:r w:rsidR="000501D5" w:rsidRPr="006E48F2">
        <w:t>Forced Draft Damper Wide-Open Pre-Purge Proving Switch</w:t>
      </w:r>
      <w:r w:rsidR="004E514D" w:rsidRPr="006E48F2">
        <w:t xml:space="preserve"> [</w:t>
      </w:r>
      <w:r w:rsidR="0082129F" w:rsidRPr="0082129F">
        <w:t>$</w:t>
      </w:r>
      <w:proofErr w:type="spellStart"/>
      <w:r w:rsidR="0082129F" w:rsidRPr="0082129F">
        <w:t>fddwops_result_status</w:t>
      </w:r>
      <w:proofErr w:type="spellEnd"/>
      <w:r w:rsidR="0082129F" w:rsidRPr="0082129F">
        <w:t>$</w:t>
      </w:r>
      <w:r w:rsidR="004E514D" w:rsidRPr="006E48F2">
        <w:t>]</w:t>
      </w:r>
      <w:bookmarkEnd w:id="22"/>
    </w:p>
    <w:p w14:paraId="2897E53C" w14:textId="05A32CF5" w:rsidR="00E1055A" w:rsidRPr="006E48F2" w:rsidRDefault="000501D5" w:rsidP="00764F15">
      <w:r w:rsidRPr="006E48F2">
        <w:t xml:space="preserve">(FDDWOPS) </w:t>
      </w:r>
    </w:p>
    <w:p w14:paraId="60005DDC" w14:textId="77777777" w:rsidR="00D1681E" w:rsidRPr="006E48F2" w:rsidRDefault="00D1681E" w:rsidP="00D1681E"/>
    <w:tbl>
      <w:tblPr>
        <w:tblStyle w:val="TableGrid"/>
        <w:tblW w:w="6659" w:type="dxa"/>
        <w:jc w:val="center"/>
        <w:tblInd w:w="0" w:type="dxa"/>
        <w:tblCellMar>
          <w:top w:w="14" w:type="dxa"/>
          <w:left w:w="106" w:type="dxa"/>
          <w:right w:w="115" w:type="dxa"/>
        </w:tblCellMar>
        <w:tblLook w:val="04A0" w:firstRow="1" w:lastRow="0" w:firstColumn="1" w:lastColumn="0" w:noHBand="0" w:noVBand="1"/>
      </w:tblPr>
      <w:tblGrid>
        <w:gridCol w:w="1870"/>
        <w:gridCol w:w="2732"/>
        <w:gridCol w:w="2057"/>
      </w:tblGrid>
      <w:tr w:rsidR="00E1055A" w:rsidRPr="006E48F2" w14:paraId="72481CA4" w14:textId="77777777" w:rsidTr="006140A1">
        <w:trPr>
          <w:trHeight w:val="286"/>
          <w:jc w:val="center"/>
        </w:trPr>
        <w:tc>
          <w:tcPr>
            <w:tcW w:w="1870" w:type="dxa"/>
            <w:tcBorders>
              <w:top w:val="single" w:sz="4" w:space="0" w:color="000000"/>
              <w:left w:val="single" w:sz="4" w:space="0" w:color="000000"/>
              <w:bottom w:val="single" w:sz="4" w:space="0" w:color="000000"/>
              <w:right w:val="single" w:sz="4" w:space="0" w:color="000000"/>
            </w:tcBorders>
          </w:tcPr>
          <w:p w14:paraId="6641E45E" w14:textId="77777777" w:rsidR="00E1055A" w:rsidRPr="006E48F2" w:rsidRDefault="000501D5" w:rsidP="00157461">
            <w:pPr>
              <w:spacing w:after="0" w:line="259" w:lineRule="auto"/>
              <w:ind w:left="0" w:firstLine="0"/>
              <w:jc w:val="center"/>
            </w:pPr>
            <w:r w:rsidRPr="006E48F2">
              <w:rPr>
                <w:b/>
              </w:rPr>
              <w:t xml:space="preserve">Item </w:t>
            </w:r>
          </w:p>
        </w:tc>
        <w:tc>
          <w:tcPr>
            <w:tcW w:w="2732" w:type="dxa"/>
            <w:tcBorders>
              <w:top w:val="single" w:sz="4" w:space="0" w:color="000000"/>
              <w:left w:val="single" w:sz="4" w:space="0" w:color="000000"/>
              <w:bottom w:val="single" w:sz="4" w:space="0" w:color="000000"/>
              <w:right w:val="single" w:sz="4" w:space="0" w:color="000000"/>
            </w:tcBorders>
          </w:tcPr>
          <w:p w14:paraId="08E2E57C" w14:textId="77777777" w:rsidR="00E1055A" w:rsidRPr="006E48F2" w:rsidRDefault="000501D5" w:rsidP="00157461">
            <w:pPr>
              <w:spacing w:after="0" w:line="259" w:lineRule="auto"/>
              <w:ind w:left="0" w:firstLine="0"/>
              <w:jc w:val="center"/>
            </w:pPr>
            <w:r w:rsidRPr="006E48F2">
              <w:rPr>
                <w:b/>
              </w:rPr>
              <w:t xml:space="preserve">Make </w:t>
            </w:r>
          </w:p>
        </w:tc>
        <w:tc>
          <w:tcPr>
            <w:tcW w:w="2057" w:type="dxa"/>
            <w:tcBorders>
              <w:top w:val="single" w:sz="4" w:space="0" w:color="000000"/>
              <w:left w:val="single" w:sz="4" w:space="0" w:color="000000"/>
              <w:bottom w:val="single" w:sz="4" w:space="0" w:color="000000"/>
              <w:right w:val="single" w:sz="4" w:space="0" w:color="000000"/>
            </w:tcBorders>
          </w:tcPr>
          <w:p w14:paraId="038A78C7" w14:textId="77777777" w:rsidR="00E1055A" w:rsidRPr="006E48F2" w:rsidRDefault="000501D5" w:rsidP="00157461">
            <w:pPr>
              <w:spacing w:after="0" w:line="259" w:lineRule="auto"/>
              <w:ind w:left="0" w:firstLine="0"/>
              <w:jc w:val="center"/>
            </w:pPr>
            <w:r w:rsidRPr="006E48F2">
              <w:rPr>
                <w:b/>
              </w:rPr>
              <w:t xml:space="preserve">Model </w:t>
            </w:r>
          </w:p>
        </w:tc>
      </w:tr>
      <w:tr w:rsidR="00E1055A" w:rsidRPr="006E48F2" w14:paraId="0F28AAE4" w14:textId="77777777" w:rsidTr="006140A1">
        <w:trPr>
          <w:trHeight w:val="288"/>
          <w:jc w:val="center"/>
        </w:trPr>
        <w:tc>
          <w:tcPr>
            <w:tcW w:w="1870" w:type="dxa"/>
            <w:tcBorders>
              <w:top w:val="single" w:sz="4" w:space="0" w:color="000000"/>
              <w:left w:val="single" w:sz="4" w:space="0" w:color="000000"/>
              <w:bottom w:val="single" w:sz="4" w:space="0" w:color="000000"/>
              <w:right w:val="single" w:sz="4" w:space="0" w:color="000000"/>
            </w:tcBorders>
          </w:tcPr>
          <w:p w14:paraId="537FC22D" w14:textId="3EF8C8D4" w:rsidR="00E1055A" w:rsidRPr="006E48F2" w:rsidRDefault="000501D5" w:rsidP="00764F15">
            <w:pPr>
              <w:jc w:val="center"/>
            </w:pPr>
            <w:r w:rsidRPr="006E48F2">
              <w:t>FDDWOPS</w:t>
            </w:r>
          </w:p>
        </w:tc>
        <w:tc>
          <w:tcPr>
            <w:tcW w:w="2732" w:type="dxa"/>
            <w:tcBorders>
              <w:top w:val="single" w:sz="4" w:space="0" w:color="000000"/>
              <w:left w:val="single" w:sz="4" w:space="0" w:color="000000"/>
              <w:bottom w:val="single" w:sz="4" w:space="0" w:color="000000"/>
              <w:right w:val="single" w:sz="4" w:space="0" w:color="000000"/>
            </w:tcBorders>
          </w:tcPr>
          <w:p w14:paraId="67492943" w14:textId="3A9DDEA7" w:rsidR="00E1055A" w:rsidRPr="006E48F2" w:rsidRDefault="0082129F" w:rsidP="00764F15">
            <w:pPr>
              <w:jc w:val="center"/>
            </w:pPr>
            <w:r w:rsidRPr="0082129F">
              <w:t>$</w:t>
            </w:r>
            <w:proofErr w:type="spellStart"/>
            <w:r w:rsidRPr="0082129F">
              <w:t>fddwops_make</w:t>
            </w:r>
            <w:proofErr w:type="spellEnd"/>
            <w:r w:rsidRPr="0082129F">
              <w:t>$</w:t>
            </w:r>
          </w:p>
        </w:tc>
        <w:tc>
          <w:tcPr>
            <w:tcW w:w="2057" w:type="dxa"/>
            <w:tcBorders>
              <w:top w:val="single" w:sz="4" w:space="0" w:color="000000"/>
              <w:left w:val="single" w:sz="4" w:space="0" w:color="000000"/>
              <w:bottom w:val="single" w:sz="4" w:space="0" w:color="000000"/>
              <w:right w:val="single" w:sz="4" w:space="0" w:color="000000"/>
            </w:tcBorders>
          </w:tcPr>
          <w:p w14:paraId="7CC0E546" w14:textId="12D63A33" w:rsidR="00E1055A" w:rsidRPr="006E48F2" w:rsidRDefault="0082129F" w:rsidP="00764F15">
            <w:pPr>
              <w:jc w:val="center"/>
            </w:pPr>
            <w:r w:rsidRPr="0082129F">
              <w:t>$</w:t>
            </w:r>
            <w:proofErr w:type="spellStart"/>
            <w:r w:rsidRPr="0082129F">
              <w:t>fddwops_model</w:t>
            </w:r>
            <w:proofErr w:type="spellEnd"/>
            <w:r w:rsidRPr="0082129F">
              <w:t>$</w:t>
            </w:r>
          </w:p>
        </w:tc>
      </w:tr>
    </w:tbl>
    <w:p w14:paraId="07D5BDF8" w14:textId="77777777" w:rsidR="00114C0F" w:rsidRPr="006E48F2" w:rsidRDefault="00114C0F" w:rsidP="00114C0F">
      <w:pPr>
        <w:ind w:left="0" w:firstLine="0"/>
      </w:pPr>
    </w:p>
    <w:p w14:paraId="26309511" w14:textId="4BDA1147" w:rsidR="00E1055A" w:rsidRPr="006E48F2" w:rsidRDefault="000501D5" w:rsidP="009C0CB1">
      <w:pPr>
        <w:pStyle w:val="ListParagraph"/>
        <w:numPr>
          <w:ilvl w:val="0"/>
          <w:numId w:val="27"/>
        </w:numPr>
      </w:pPr>
      <w:r w:rsidRPr="006E48F2">
        <w:t>Is required to be open at positions with damper vanes less than 90% wide open.</w:t>
      </w:r>
    </w:p>
    <w:p w14:paraId="30D37568" w14:textId="770E1935" w:rsidR="00E1055A" w:rsidRPr="006E48F2" w:rsidRDefault="00415B2A" w:rsidP="009C0CB1">
      <w:pPr>
        <w:pStyle w:val="ListParagraph"/>
        <w:numPr>
          <w:ilvl w:val="0"/>
          <w:numId w:val="27"/>
        </w:numPr>
        <w:spacing w:after="177"/>
      </w:pPr>
      <w:r>
        <w:t>A</w:t>
      </w:r>
      <w:r w:rsidR="000501D5" w:rsidRPr="006E48F2">
        <w:t xml:space="preserve">ll connections in linkages must be </w:t>
      </w:r>
      <w:r>
        <w:t xml:space="preserve">square, </w:t>
      </w:r>
      <w:proofErr w:type="gramStart"/>
      <w:r>
        <w:t>keyed</w:t>
      </w:r>
      <w:proofErr w:type="gramEnd"/>
      <w:r>
        <w:t xml:space="preserve"> or </w:t>
      </w:r>
      <w:r w:rsidR="000501D5" w:rsidRPr="006E48F2">
        <w:t>drilled and</w:t>
      </w:r>
      <w:r w:rsidR="00EA30A2" w:rsidRPr="006E48F2">
        <w:t xml:space="preserve"> </w:t>
      </w:r>
      <w:r w:rsidR="000501D5" w:rsidRPr="006E48F2">
        <w:t>pinned.</w:t>
      </w:r>
    </w:p>
    <w:p w14:paraId="3B4BF484" w14:textId="31435878" w:rsidR="00E1055A" w:rsidRPr="006E48F2" w:rsidRDefault="00E1055A" w:rsidP="001376CF">
      <w:pPr>
        <w:pBdr>
          <w:top w:val="single" w:sz="18" w:space="1" w:color="auto"/>
        </w:pBdr>
        <w:spacing w:after="78" w:line="259" w:lineRule="auto"/>
        <w:ind w:left="0" w:firstLine="0"/>
      </w:pPr>
    </w:p>
    <w:p w14:paraId="732ACF5C" w14:textId="6CDF1610" w:rsidR="00415B2A" w:rsidRPr="006E48F2" w:rsidRDefault="00415B2A" w:rsidP="00415B2A">
      <w:pPr>
        <w:pStyle w:val="ListParagraph"/>
        <w:numPr>
          <w:ilvl w:val="0"/>
          <w:numId w:val="27"/>
        </w:numPr>
      </w:pPr>
      <w:r w:rsidRPr="00415B2A">
        <w:t>Disconnect power from boiler. Access wires across the FDDWOPS. Remove wires going to the control circuit. Place a toggle switch jumper across the wires going back to BMS. Place toggle switch jumper to off position. Place multimeter across switch terminals. Set multimeter to continuity (Ohms).</w:t>
      </w:r>
    </w:p>
    <w:p w14:paraId="4E24C22C" w14:textId="63E49A2C" w:rsidR="00E1055A" w:rsidRDefault="00415B2A" w:rsidP="00415B2A">
      <w:pPr>
        <w:pStyle w:val="ListParagraph"/>
        <w:numPr>
          <w:ilvl w:val="0"/>
          <w:numId w:val="27"/>
        </w:numPr>
        <w:spacing w:after="175"/>
      </w:pPr>
      <w:r w:rsidRPr="00415B2A">
        <w:t xml:space="preserve">Restore power and start boiler. As the forced draft damper moves to the </w:t>
      </w:r>
      <w:proofErr w:type="gramStart"/>
      <w:r w:rsidRPr="00415B2A">
        <w:t>wide open</w:t>
      </w:r>
      <w:proofErr w:type="gramEnd"/>
      <w:r w:rsidRPr="00415B2A">
        <w:t xml:space="preserve"> purge position, measure the resistance across the FDDWOPS. Note position at which the FDDWOPS closes (circuit makes).</w:t>
      </w:r>
    </w:p>
    <w:p w14:paraId="200D905A" w14:textId="5F0D7319" w:rsidR="00415B2A" w:rsidRPr="006E48F2" w:rsidRDefault="00415B2A" w:rsidP="00415B2A">
      <w:pPr>
        <w:pStyle w:val="ListParagraph"/>
        <w:numPr>
          <w:ilvl w:val="0"/>
          <w:numId w:val="27"/>
        </w:numPr>
        <w:spacing w:after="175"/>
      </w:pPr>
      <w:r w:rsidRPr="00415B2A">
        <w:t>The purge count should not commence. Set toggle switch to on position and purge count should begin. Switch toggle switch to off again, purge count should stop</w:t>
      </w:r>
      <w:r>
        <w:t>.</w:t>
      </w:r>
    </w:p>
    <w:p w14:paraId="45327153" w14:textId="123221C4" w:rsidR="00E1055A" w:rsidRPr="006E48F2" w:rsidRDefault="00E1055A" w:rsidP="00764F15"/>
    <w:p w14:paraId="284608CA" w14:textId="77777777" w:rsidR="001376CF" w:rsidRPr="006E48F2" w:rsidRDefault="001376CF" w:rsidP="00764F15">
      <w:pPr>
        <w:pBdr>
          <w:top w:val="single" w:sz="18" w:space="1" w:color="auto"/>
        </w:pBdr>
      </w:pPr>
    </w:p>
    <w:tbl>
      <w:tblPr>
        <w:tblStyle w:val="TableGrid"/>
        <w:tblW w:w="9194" w:type="dxa"/>
        <w:jc w:val="center"/>
        <w:tblInd w:w="0" w:type="dxa"/>
        <w:tblCellMar>
          <w:top w:w="5" w:type="dxa"/>
          <w:left w:w="5" w:type="dxa"/>
          <w:right w:w="5" w:type="dxa"/>
        </w:tblCellMar>
        <w:tblLook w:val="04A0" w:firstRow="1" w:lastRow="0" w:firstColumn="1" w:lastColumn="0" w:noHBand="0" w:noVBand="1"/>
      </w:tblPr>
      <w:tblGrid>
        <w:gridCol w:w="5173"/>
        <w:gridCol w:w="1970"/>
        <w:gridCol w:w="2051"/>
      </w:tblGrid>
      <w:tr w:rsidR="00E1055A" w:rsidRPr="006E48F2" w14:paraId="36084306" w14:textId="77777777" w:rsidTr="00857EC9">
        <w:trPr>
          <w:trHeight w:val="562"/>
          <w:jc w:val="center"/>
        </w:trPr>
        <w:tc>
          <w:tcPr>
            <w:tcW w:w="5173" w:type="dxa"/>
            <w:tcBorders>
              <w:top w:val="single" w:sz="4" w:space="0" w:color="000000"/>
              <w:left w:val="single" w:sz="4" w:space="0" w:color="000000"/>
              <w:bottom w:val="single" w:sz="4" w:space="0" w:color="000000"/>
              <w:right w:val="single" w:sz="4" w:space="0" w:color="000000"/>
            </w:tcBorders>
          </w:tcPr>
          <w:p w14:paraId="3B3258A4" w14:textId="77777777" w:rsidR="00E1055A" w:rsidRPr="006E48F2" w:rsidRDefault="000501D5" w:rsidP="00157461">
            <w:pPr>
              <w:spacing w:after="0" w:line="259" w:lineRule="auto"/>
              <w:ind w:left="0" w:firstLine="0"/>
              <w:jc w:val="center"/>
            </w:pPr>
            <w:r w:rsidRPr="006E48F2">
              <w:rPr>
                <w:b/>
              </w:rPr>
              <w:t xml:space="preserve">Result </w:t>
            </w:r>
          </w:p>
        </w:tc>
        <w:tc>
          <w:tcPr>
            <w:tcW w:w="1970" w:type="dxa"/>
            <w:tcBorders>
              <w:top w:val="single" w:sz="4" w:space="0" w:color="000000"/>
              <w:left w:val="single" w:sz="4" w:space="0" w:color="000000"/>
              <w:bottom w:val="single" w:sz="4" w:space="0" w:color="000000"/>
              <w:right w:val="single" w:sz="4" w:space="0" w:color="000000"/>
            </w:tcBorders>
          </w:tcPr>
          <w:p w14:paraId="157F5D1A" w14:textId="77777777" w:rsidR="00E1055A" w:rsidRPr="006E48F2" w:rsidRDefault="000501D5" w:rsidP="00157461">
            <w:pPr>
              <w:spacing w:after="0" w:line="259" w:lineRule="auto"/>
              <w:ind w:left="0" w:firstLine="0"/>
              <w:jc w:val="center"/>
            </w:pPr>
            <w:r w:rsidRPr="006E48F2">
              <w:rPr>
                <w:b/>
              </w:rPr>
              <w:t xml:space="preserve">Y/N </w:t>
            </w:r>
          </w:p>
        </w:tc>
        <w:tc>
          <w:tcPr>
            <w:tcW w:w="2051" w:type="dxa"/>
            <w:tcBorders>
              <w:top w:val="single" w:sz="4" w:space="0" w:color="000000"/>
              <w:left w:val="single" w:sz="4" w:space="0" w:color="000000"/>
              <w:bottom w:val="single" w:sz="4" w:space="0" w:color="000000"/>
              <w:right w:val="single" w:sz="4" w:space="0" w:color="000000"/>
            </w:tcBorders>
          </w:tcPr>
          <w:p w14:paraId="0192E99D" w14:textId="77777777" w:rsidR="00114C0F" w:rsidRPr="006E48F2" w:rsidRDefault="000501D5" w:rsidP="00157461">
            <w:pPr>
              <w:spacing w:after="0" w:line="259" w:lineRule="auto"/>
              <w:ind w:left="0" w:firstLine="0"/>
              <w:jc w:val="center"/>
              <w:rPr>
                <w:b/>
              </w:rPr>
            </w:pPr>
            <w:r w:rsidRPr="006E48F2">
              <w:rPr>
                <w:b/>
              </w:rPr>
              <w:t xml:space="preserve">% Load that </w:t>
            </w:r>
          </w:p>
          <w:p w14:paraId="522379E6" w14:textId="502DA154" w:rsidR="00E1055A" w:rsidRPr="006E48F2" w:rsidRDefault="000501D5" w:rsidP="00157461">
            <w:pPr>
              <w:spacing w:after="0" w:line="259" w:lineRule="auto"/>
              <w:ind w:left="0" w:firstLine="0"/>
              <w:jc w:val="center"/>
            </w:pPr>
            <w:r w:rsidRPr="006E48F2">
              <w:rPr>
                <w:b/>
              </w:rPr>
              <w:t xml:space="preserve">switch closes. </w:t>
            </w:r>
          </w:p>
        </w:tc>
      </w:tr>
      <w:tr w:rsidR="00E1055A" w:rsidRPr="006E48F2" w14:paraId="570DB469" w14:textId="77777777" w:rsidTr="00857EC9">
        <w:trPr>
          <w:trHeight w:val="562"/>
          <w:jc w:val="center"/>
        </w:trPr>
        <w:tc>
          <w:tcPr>
            <w:tcW w:w="5173" w:type="dxa"/>
            <w:tcBorders>
              <w:top w:val="single" w:sz="4" w:space="0" w:color="000000"/>
              <w:left w:val="single" w:sz="4" w:space="0" w:color="000000"/>
              <w:bottom w:val="single" w:sz="4" w:space="0" w:color="000000"/>
              <w:right w:val="single" w:sz="4" w:space="0" w:color="000000"/>
            </w:tcBorders>
          </w:tcPr>
          <w:p w14:paraId="3A666997" w14:textId="77777777" w:rsidR="00E1055A" w:rsidRPr="006E48F2" w:rsidRDefault="000501D5" w:rsidP="00764F15">
            <w:r w:rsidRPr="006E48F2">
              <w:t xml:space="preserve">If switch is not actuated by damper itself, are all required connections drilled and pinned? </w:t>
            </w:r>
          </w:p>
        </w:tc>
        <w:tc>
          <w:tcPr>
            <w:tcW w:w="1970" w:type="dxa"/>
            <w:tcBorders>
              <w:top w:val="single" w:sz="4" w:space="0" w:color="000000"/>
              <w:left w:val="single" w:sz="4" w:space="0" w:color="000000"/>
              <w:bottom w:val="single" w:sz="4" w:space="0" w:color="000000"/>
              <w:right w:val="single" w:sz="4" w:space="0" w:color="000000"/>
            </w:tcBorders>
          </w:tcPr>
          <w:p w14:paraId="05ED9B0E" w14:textId="2740AAE7" w:rsidR="00E1055A" w:rsidRPr="006E48F2" w:rsidRDefault="0082129F" w:rsidP="00764F15">
            <w:pPr>
              <w:jc w:val="center"/>
            </w:pPr>
            <w:r w:rsidRPr="0082129F">
              <w:t>$fddwops_result_</w:t>
            </w:r>
            <w:r>
              <w:t>2</w:t>
            </w:r>
            <w:r w:rsidRPr="0082129F">
              <w:t>$</w:t>
            </w:r>
          </w:p>
        </w:tc>
        <w:tc>
          <w:tcPr>
            <w:tcW w:w="2051"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0762095C" w14:textId="4BB3EEAC" w:rsidR="00E1055A" w:rsidRPr="006E48F2" w:rsidRDefault="00E1055A" w:rsidP="00764F15">
            <w:pPr>
              <w:jc w:val="center"/>
            </w:pPr>
          </w:p>
        </w:tc>
      </w:tr>
      <w:tr w:rsidR="00E1055A" w:rsidRPr="006E48F2" w14:paraId="523BB70D" w14:textId="77777777" w:rsidTr="00857EC9">
        <w:trPr>
          <w:trHeight w:val="288"/>
          <w:jc w:val="center"/>
        </w:trPr>
        <w:tc>
          <w:tcPr>
            <w:tcW w:w="5173" w:type="dxa"/>
            <w:tcBorders>
              <w:top w:val="single" w:sz="4" w:space="0" w:color="000000"/>
              <w:left w:val="single" w:sz="4" w:space="0" w:color="000000"/>
              <w:bottom w:val="single" w:sz="4" w:space="0" w:color="000000"/>
              <w:right w:val="single" w:sz="4" w:space="0" w:color="000000"/>
            </w:tcBorders>
          </w:tcPr>
          <w:p w14:paraId="43CEFD81" w14:textId="5BE3967D" w:rsidR="00E1055A" w:rsidRPr="006E48F2" w:rsidRDefault="000501D5" w:rsidP="00764F15">
            <w:r w:rsidRPr="006E48F2">
              <w:t xml:space="preserve">Did the switch work correctly? </w:t>
            </w:r>
            <w:r w:rsidR="00857EC9">
              <w:t xml:space="preserve">Did purge count hold with switch circuit open? </w:t>
            </w:r>
            <w:r w:rsidRPr="006E48F2">
              <w:t xml:space="preserve">Record % </w:t>
            </w:r>
            <w:r w:rsidR="00857EC9">
              <w:t>damper position</w:t>
            </w:r>
            <w:r w:rsidRPr="006E48F2">
              <w:t xml:space="preserve">. </w:t>
            </w:r>
          </w:p>
        </w:tc>
        <w:tc>
          <w:tcPr>
            <w:tcW w:w="1970" w:type="dxa"/>
            <w:tcBorders>
              <w:top w:val="single" w:sz="4" w:space="0" w:color="000000"/>
              <w:left w:val="single" w:sz="4" w:space="0" w:color="000000"/>
              <w:bottom w:val="single" w:sz="4" w:space="0" w:color="000000"/>
              <w:right w:val="single" w:sz="4" w:space="0" w:color="000000"/>
            </w:tcBorders>
          </w:tcPr>
          <w:p w14:paraId="76E02423" w14:textId="1EE43C41" w:rsidR="00E1055A" w:rsidRPr="006E48F2" w:rsidRDefault="0082129F" w:rsidP="00764F15">
            <w:pPr>
              <w:jc w:val="center"/>
            </w:pPr>
            <w:r w:rsidRPr="0082129F">
              <w:t>$fddwops_result_</w:t>
            </w:r>
            <w:r>
              <w:t>3</w:t>
            </w:r>
            <w:r w:rsidRPr="0082129F">
              <w:t>$</w:t>
            </w:r>
          </w:p>
        </w:tc>
        <w:tc>
          <w:tcPr>
            <w:tcW w:w="2051" w:type="dxa"/>
            <w:tcBorders>
              <w:top w:val="single" w:sz="4" w:space="0" w:color="000000"/>
              <w:left w:val="single" w:sz="4" w:space="0" w:color="000000"/>
              <w:bottom w:val="single" w:sz="4" w:space="0" w:color="000000"/>
              <w:right w:val="single" w:sz="4" w:space="0" w:color="000000"/>
            </w:tcBorders>
          </w:tcPr>
          <w:p w14:paraId="0FD75099" w14:textId="40CB70B6" w:rsidR="00E1055A" w:rsidRPr="006E48F2" w:rsidRDefault="0082129F" w:rsidP="00764F15">
            <w:pPr>
              <w:jc w:val="center"/>
            </w:pPr>
            <w:r w:rsidRPr="0082129F">
              <w:t>$fddwops_result_</w:t>
            </w:r>
            <w:r>
              <w:t>4</w:t>
            </w:r>
            <w:r w:rsidRPr="0082129F">
              <w:t>$</w:t>
            </w:r>
          </w:p>
        </w:tc>
      </w:tr>
    </w:tbl>
    <w:p w14:paraId="57EA53C6" w14:textId="6CC8B7CD" w:rsidR="00E1055A" w:rsidRPr="006E48F2" w:rsidRDefault="00E1055A" w:rsidP="00764F15"/>
    <w:p w14:paraId="6B4035B2" w14:textId="77777777" w:rsidR="001376CF" w:rsidRPr="006E48F2" w:rsidRDefault="001376CF" w:rsidP="00764F15">
      <w:pPr>
        <w:pBdr>
          <w:top w:val="single" w:sz="18" w:space="1" w:color="auto"/>
        </w:pBdr>
      </w:pPr>
    </w:p>
    <w:p w14:paraId="539CBBE7" w14:textId="0E16F6A8" w:rsidR="00B1704E" w:rsidRPr="006E48F2" w:rsidRDefault="00B1704E" w:rsidP="00157461">
      <w:pPr>
        <w:ind w:left="0" w:firstLine="0"/>
        <w:rPr>
          <w:b/>
        </w:rPr>
      </w:pPr>
      <w:r w:rsidRPr="006E48F2">
        <w:rPr>
          <w:b/>
        </w:rPr>
        <w:t>Did the device fail or pass the 3 Question Criteria (section 1.3.1)?</w:t>
      </w:r>
      <w:r w:rsidR="0082129F">
        <w:rPr>
          <w:b/>
        </w:rPr>
        <w:t xml:space="preserve">  </w:t>
      </w:r>
      <w:r w:rsidR="007F4B3E">
        <w:rPr>
          <w:b/>
        </w:rPr>
        <w:t>[</w:t>
      </w:r>
      <w:r w:rsidR="0082129F" w:rsidRPr="0082129F">
        <w:rPr>
          <w:b/>
        </w:rPr>
        <w:t>$</w:t>
      </w:r>
      <w:proofErr w:type="spellStart"/>
      <w:r w:rsidR="0082129F" w:rsidRPr="0082129F">
        <w:rPr>
          <w:b/>
        </w:rPr>
        <w:t>fddwops_result_status</w:t>
      </w:r>
      <w:proofErr w:type="spellEnd"/>
      <w:r w:rsidR="0082129F" w:rsidRPr="0082129F">
        <w:rPr>
          <w:b/>
        </w:rPr>
        <w:t>$</w:t>
      </w:r>
      <w:r w:rsidR="007F4B3E">
        <w:rPr>
          <w:b/>
        </w:rPr>
        <w:t>]</w:t>
      </w:r>
    </w:p>
    <w:p w14:paraId="7B47AA49" w14:textId="77777777" w:rsidR="000772E7" w:rsidRPr="00B25CE3" w:rsidRDefault="000772E7" w:rsidP="000772E7">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6AF03276" w14:textId="77777777" w:rsidR="00E1055A" w:rsidRPr="006E48F2" w:rsidRDefault="00E1055A" w:rsidP="00157461">
      <w:pPr>
        <w:ind w:left="0" w:firstLine="0"/>
        <w:sectPr w:rsidR="00E1055A" w:rsidRPr="006E48F2" w:rsidSect="003F1F54">
          <w:headerReference w:type="even" r:id="rId26"/>
          <w:headerReference w:type="default" r:id="rId27"/>
          <w:footerReference w:type="even" r:id="rId28"/>
          <w:footerReference w:type="default" r:id="rId29"/>
          <w:headerReference w:type="first" r:id="rId30"/>
          <w:footerReference w:type="first" r:id="rId31"/>
          <w:type w:val="continuous"/>
          <w:pgSz w:w="12240" w:h="15840"/>
          <w:pgMar w:top="1080" w:right="1080" w:bottom="1080" w:left="1080" w:header="432" w:footer="432" w:gutter="0"/>
          <w:pgNumType w:start="4"/>
          <w:cols w:space="720"/>
          <w:docGrid w:linePitch="326"/>
        </w:sectPr>
      </w:pP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6D583E" w14:paraId="0A6EDB37" w14:textId="77777777" w:rsidTr="006D583E">
        <w:tc>
          <w:tcPr>
            <w:tcW w:w="5035" w:type="dxa"/>
            <w:shd w:val="clear" w:color="auto" w:fill="E7E6E6" w:themeFill="background2"/>
          </w:tcPr>
          <w:p w14:paraId="2461B141" w14:textId="77777777" w:rsidR="006D583E" w:rsidRDefault="006D583E" w:rsidP="000772E7">
            <w:r w:rsidRPr="00A14397">
              <w:rPr>
                <w:szCs w:val="24"/>
              </w:rPr>
              <w:lastRenderedPageBreak/>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52D9D936"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68A55BBD" w14:textId="77777777" w:rsidR="005D3310" w:rsidRDefault="005D3310" w:rsidP="00857AFB">
      <w:pPr>
        <w:pStyle w:val="Heading1"/>
      </w:pPr>
    </w:p>
    <w:p w14:paraId="3EFCD1A7" w14:textId="0CB45A0F" w:rsidR="00152780" w:rsidRPr="006E48F2" w:rsidRDefault="00133854" w:rsidP="00857AFB">
      <w:pPr>
        <w:pStyle w:val="Heading1"/>
      </w:pPr>
      <w:bookmarkStart w:id="23" w:name="_Toc164750221"/>
      <w:r>
        <w:t>19</w:t>
      </w:r>
      <w:r w:rsidR="00152780" w:rsidRPr="006E48F2">
        <w:t xml:space="preserve">. </w:t>
      </w:r>
      <w:r w:rsidR="000501D5" w:rsidRPr="006E48F2">
        <w:t>Combustion Air Pressure Switch</w:t>
      </w:r>
      <w:r w:rsidR="00092FD9" w:rsidRPr="006E48F2">
        <w:t xml:space="preserve"> – Variable Speed</w:t>
      </w:r>
      <w:r w:rsidR="004E514D" w:rsidRPr="006E48F2">
        <w:t xml:space="preserve"> [</w:t>
      </w:r>
      <w:r w:rsidR="008B574E" w:rsidRPr="008B574E">
        <w:t>$</w:t>
      </w:r>
      <w:proofErr w:type="spellStart"/>
      <w:r w:rsidR="008B574E" w:rsidRPr="008B574E">
        <w:t>capsvs_result_status</w:t>
      </w:r>
      <w:proofErr w:type="spellEnd"/>
      <w:r w:rsidR="008B574E" w:rsidRPr="008B574E">
        <w:t>$</w:t>
      </w:r>
      <w:r w:rsidR="004E514D" w:rsidRPr="006E48F2">
        <w:t>]</w:t>
      </w:r>
      <w:bookmarkEnd w:id="23"/>
    </w:p>
    <w:p w14:paraId="11FF0A3A" w14:textId="2E5937A5" w:rsidR="00E1055A" w:rsidRPr="006E48F2" w:rsidRDefault="000501D5" w:rsidP="00857AFB">
      <w:r w:rsidRPr="006E48F2">
        <w:t>(CAPS</w:t>
      </w:r>
      <w:r w:rsidR="00092FD9" w:rsidRPr="006E48F2">
        <w:t>VS</w:t>
      </w:r>
      <w:r w:rsidRPr="006E48F2">
        <w:t xml:space="preserve">) </w:t>
      </w:r>
    </w:p>
    <w:p w14:paraId="22207831" w14:textId="77777777" w:rsidR="00152780" w:rsidRPr="006E48F2" w:rsidRDefault="00152780" w:rsidP="00857AFB">
      <w:pPr>
        <w:spacing w:after="0" w:line="259" w:lineRule="auto"/>
        <w:ind w:left="0" w:firstLine="0"/>
      </w:pPr>
    </w:p>
    <w:p w14:paraId="725E971A" w14:textId="2B633A41" w:rsidR="00152780" w:rsidRPr="006E48F2" w:rsidRDefault="000501D5" w:rsidP="00152780">
      <w:pPr>
        <w:spacing w:after="0" w:line="259" w:lineRule="auto"/>
        <w:ind w:left="0" w:firstLine="0"/>
        <w:jc w:val="center"/>
        <w:rPr>
          <w:b/>
          <w:sz w:val="28"/>
          <w:szCs w:val="28"/>
          <w:u w:val="single" w:color="000000"/>
        </w:rPr>
      </w:pPr>
      <w:r w:rsidRPr="006E48F2">
        <w:rPr>
          <w:b/>
          <w:sz w:val="28"/>
          <w:szCs w:val="28"/>
          <w:u w:val="single" w:color="000000"/>
        </w:rPr>
        <w:t>THIS TEST IS APPLICABLE ONLY TO A</w:t>
      </w:r>
      <w:r w:rsidR="00152780" w:rsidRPr="006E48F2">
        <w:rPr>
          <w:b/>
          <w:sz w:val="28"/>
          <w:szCs w:val="28"/>
          <w:u w:val="single" w:color="000000"/>
        </w:rPr>
        <w:t xml:space="preserve"> </w:t>
      </w:r>
      <w:r w:rsidR="004540D2" w:rsidRPr="006E48F2">
        <w:rPr>
          <w:b/>
          <w:sz w:val="28"/>
          <w:szCs w:val="28"/>
          <w:u w:val="single" w:color="000000"/>
        </w:rPr>
        <w:t>VARIABLE</w:t>
      </w:r>
      <w:r w:rsidRPr="006E48F2">
        <w:rPr>
          <w:b/>
          <w:sz w:val="28"/>
          <w:szCs w:val="28"/>
          <w:u w:val="single" w:color="000000"/>
        </w:rPr>
        <w:t xml:space="preserve"> SPEED</w:t>
      </w:r>
    </w:p>
    <w:p w14:paraId="7FF87F2F" w14:textId="5819D71F" w:rsidR="00E1055A" w:rsidRPr="006E48F2" w:rsidRDefault="000501D5" w:rsidP="00152780">
      <w:pPr>
        <w:spacing w:after="0" w:line="259" w:lineRule="auto"/>
        <w:ind w:left="0" w:firstLine="0"/>
        <w:jc w:val="center"/>
        <w:rPr>
          <w:b/>
          <w:sz w:val="28"/>
          <w:szCs w:val="28"/>
          <w:u w:val="single" w:color="000000"/>
        </w:rPr>
      </w:pPr>
      <w:r w:rsidRPr="006E48F2">
        <w:rPr>
          <w:b/>
          <w:sz w:val="28"/>
          <w:szCs w:val="28"/>
          <w:u w:val="single" w:color="000000"/>
        </w:rPr>
        <w:t>FORCED</w:t>
      </w:r>
      <w:r w:rsidR="00152780" w:rsidRPr="006E48F2">
        <w:rPr>
          <w:b/>
          <w:sz w:val="28"/>
          <w:szCs w:val="28"/>
          <w:u w:val="single" w:color="000000"/>
        </w:rPr>
        <w:t xml:space="preserve"> </w:t>
      </w:r>
      <w:r w:rsidRPr="006E48F2">
        <w:rPr>
          <w:b/>
          <w:sz w:val="28"/>
          <w:szCs w:val="28"/>
          <w:u w:val="single" w:color="000000"/>
        </w:rPr>
        <w:t>DRAFT FAN SETUP</w:t>
      </w:r>
    </w:p>
    <w:p w14:paraId="46F4DB19" w14:textId="77777777" w:rsidR="00152780" w:rsidRPr="006E48F2" w:rsidRDefault="00152780" w:rsidP="00152780">
      <w:pPr>
        <w:spacing w:after="0" w:line="259" w:lineRule="auto"/>
        <w:ind w:left="0" w:firstLine="0"/>
        <w:rPr>
          <w:b/>
          <w:sz w:val="28"/>
          <w:szCs w:val="28"/>
        </w:rPr>
      </w:pPr>
    </w:p>
    <w:tbl>
      <w:tblPr>
        <w:tblStyle w:val="TableGrid"/>
        <w:tblW w:w="10728" w:type="dxa"/>
        <w:jc w:val="center"/>
        <w:tblInd w:w="0" w:type="dxa"/>
        <w:tblCellMar>
          <w:top w:w="14" w:type="dxa"/>
          <w:left w:w="108" w:type="dxa"/>
          <w:right w:w="95" w:type="dxa"/>
        </w:tblCellMar>
        <w:tblLook w:val="04A0" w:firstRow="1" w:lastRow="0" w:firstColumn="1" w:lastColumn="0" w:noHBand="0" w:noVBand="1"/>
      </w:tblPr>
      <w:tblGrid>
        <w:gridCol w:w="1138"/>
        <w:gridCol w:w="1723"/>
        <w:gridCol w:w="2216"/>
        <w:gridCol w:w="2270"/>
        <w:gridCol w:w="1742"/>
        <w:gridCol w:w="1639"/>
      </w:tblGrid>
      <w:tr w:rsidR="00E1055A" w:rsidRPr="006E48F2" w14:paraId="4021FA10" w14:textId="77777777" w:rsidTr="006140A1">
        <w:trPr>
          <w:trHeight w:val="564"/>
          <w:jc w:val="center"/>
        </w:trPr>
        <w:tc>
          <w:tcPr>
            <w:tcW w:w="1188" w:type="dxa"/>
            <w:tcBorders>
              <w:top w:val="single" w:sz="4" w:space="0" w:color="000000"/>
              <w:left w:val="single" w:sz="4" w:space="0" w:color="000000"/>
              <w:bottom w:val="single" w:sz="4" w:space="0" w:color="000000"/>
              <w:right w:val="single" w:sz="4" w:space="0" w:color="000000"/>
            </w:tcBorders>
          </w:tcPr>
          <w:p w14:paraId="7B3428BB" w14:textId="77777777" w:rsidR="00E1055A" w:rsidRPr="006E48F2" w:rsidRDefault="000501D5" w:rsidP="00157461">
            <w:pPr>
              <w:spacing w:after="0" w:line="259" w:lineRule="auto"/>
              <w:ind w:left="0" w:firstLine="0"/>
              <w:jc w:val="center"/>
            </w:pPr>
            <w:r w:rsidRPr="006E48F2">
              <w:rPr>
                <w:b/>
              </w:rPr>
              <w:t xml:space="preserve">Item </w:t>
            </w:r>
          </w:p>
        </w:tc>
        <w:tc>
          <w:tcPr>
            <w:tcW w:w="1555" w:type="dxa"/>
            <w:tcBorders>
              <w:top w:val="single" w:sz="4" w:space="0" w:color="000000"/>
              <w:left w:val="single" w:sz="4" w:space="0" w:color="000000"/>
              <w:bottom w:val="single" w:sz="4" w:space="0" w:color="000000"/>
              <w:right w:val="single" w:sz="4" w:space="0" w:color="000000"/>
            </w:tcBorders>
          </w:tcPr>
          <w:p w14:paraId="1B0B8380" w14:textId="77777777" w:rsidR="00E1055A" w:rsidRPr="006E48F2" w:rsidRDefault="000501D5" w:rsidP="00157461">
            <w:pPr>
              <w:spacing w:after="0" w:line="259" w:lineRule="auto"/>
              <w:ind w:left="0" w:firstLine="0"/>
              <w:jc w:val="center"/>
            </w:pPr>
            <w:r w:rsidRPr="006E48F2">
              <w:rPr>
                <w:b/>
              </w:rPr>
              <w:t xml:space="preserve">Make </w:t>
            </w:r>
          </w:p>
        </w:tc>
        <w:tc>
          <w:tcPr>
            <w:tcW w:w="1949" w:type="dxa"/>
            <w:tcBorders>
              <w:top w:val="single" w:sz="4" w:space="0" w:color="000000"/>
              <w:left w:val="single" w:sz="4" w:space="0" w:color="000000"/>
              <w:bottom w:val="single" w:sz="4" w:space="0" w:color="000000"/>
              <w:right w:val="single" w:sz="4" w:space="0" w:color="000000"/>
            </w:tcBorders>
          </w:tcPr>
          <w:p w14:paraId="23C078D4" w14:textId="77777777" w:rsidR="00E1055A" w:rsidRPr="006E48F2" w:rsidRDefault="000501D5" w:rsidP="00157461">
            <w:pPr>
              <w:spacing w:after="0" w:line="259" w:lineRule="auto"/>
              <w:ind w:left="0" w:firstLine="0"/>
              <w:jc w:val="center"/>
            </w:pPr>
            <w:r w:rsidRPr="006E48F2">
              <w:rPr>
                <w:b/>
              </w:rPr>
              <w:t xml:space="preserve">Low Pressure Tap Location </w:t>
            </w:r>
          </w:p>
        </w:tc>
        <w:tc>
          <w:tcPr>
            <w:tcW w:w="2237" w:type="dxa"/>
            <w:tcBorders>
              <w:top w:val="single" w:sz="4" w:space="0" w:color="000000"/>
              <w:left w:val="single" w:sz="4" w:space="0" w:color="000000"/>
              <w:bottom w:val="single" w:sz="4" w:space="0" w:color="000000"/>
              <w:right w:val="single" w:sz="4" w:space="0" w:color="000000"/>
            </w:tcBorders>
          </w:tcPr>
          <w:p w14:paraId="29E820C1" w14:textId="77777777" w:rsidR="00E1055A" w:rsidRPr="006E48F2" w:rsidRDefault="000501D5" w:rsidP="00157461">
            <w:pPr>
              <w:spacing w:after="0" w:line="259" w:lineRule="auto"/>
              <w:ind w:left="0" w:firstLine="0"/>
              <w:jc w:val="center"/>
            </w:pPr>
            <w:r w:rsidRPr="006E48F2">
              <w:rPr>
                <w:b/>
              </w:rPr>
              <w:t xml:space="preserve">High Pressure Tap Location </w:t>
            </w:r>
          </w:p>
        </w:tc>
        <w:tc>
          <w:tcPr>
            <w:tcW w:w="1753" w:type="dxa"/>
            <w:tcBorders>
              <w:top w:val="single" w:sz="4" w:space="0" w:color="000000"/>
              <w:left w:val="single" w:sz="4" w:space="0" w:color="000000"/>
              <w:bottom w:val="single" w:sz="4" w:space="0" w:color="000000"/>
              <w:right w:val="single" w:sz="4" w:space="0" w:color="000000"/>
            </w:tcBorders>
          </w:tcPr>
          <w:p w14:paraId="493D4762" w14:textId="77777777" w:rsidR="00E1055A" w:rsidRPr="006E48F2" w:rsidRDefault="000501D5" w:rsidP="00157461">
            <w:pPr>
              <w:spacing w:after="0" w:line="259" w:lineRule="auto"/>
              <w:ind w:left="0" w:firstLine="0"/>
              <w:jc w:val="center"/>
            </w:pPr>
            <w:r w:rsidRPr="006E48F2">
              <w:rPr>
                <w:b/>
              </w:rPr>
              <w:t>Switch Range (</w:t>
            </w:r>
            <w:proofErr w:type="spellStart"/>
            <w:r w:rsidRPr="006E48F2">
              <w:rPr>
                <w:b/>
              </w:rPr>
              <w:t>inwc</w:t>
            </w:r>
            <w:proofErr w:type="spellEnd"/>
            <w:r w:rsidRPr="006E48F2">
              <w:rPr>
                <w:b/>
              </w:rPr>
              <w:t xml:space="preserve">) </w:t>
            </w:r>
          </w:p>
        </w:tc>
        <w:tc>
          <w:tcPr>
            <w:tcW w:w="2045" w:type="dxa"/>
            <w:tcBorders>
              <w:top w:val="single" w:sz="4" w:space="0" w:color="000000"/>
              <w:left w:val="single" w:sz="4" w:space="0" w:color="000000"/>
              <w:bottom w:val="single" w:sz="4" w:space="0" w:color="000000"/>
              <w:right w:val="single" w:sz="4" w:space="0" w:color="000000"/>
            </w:tcBorders>
          </w:tcPr>
          <w:p w14:paraId="4EE84814" w14:textId="77777777" w:rsidR="00E1055A" w:rsidRPr="006E48F2" w:rsidRDefault="000501D5" w:rsidP="00157461">
            <w:pPr>
              <w:spacing w:after="0" w:line="259" w:lineRule="auto"/>
              <w:ind w:left="0" w:firstLine="0"/>
              <w:jc w:val="center"/>
            </w:pPr>
            <w:r w:rsidRPr="006E48F2">
              <w:rPr>
                <w:b/>
              </w:rPr>
              <w:t>Switch Setpoint (</w:t>
            </w:r>
            <w:proofErr w:type="spellStart"/>
            <w:r w:rsidRPr="006E48F2">
              <w:rPr>
                <w:b/>
              </w:rPr>
              <w:t>inwc</w:t>
            </w:r>
            <w:proofErr w:type="spellEnd"/>
            <w:r w:rsidRPr="006E48F2">
              <w:rPr>
                <w:b/>
              </w:rPr>
              <w:t xml:space="preserve">) </w:t>
            </w:r>
          </w:p>
        </w:tc>
      </w:tr>
      <w:tr w:rsidR="00E1055A" w:rsidRPr="006E48F2" w14:paraId="7273D216" w14:textId="77777777" w:rsidTr="0082129F">
        <w:trPr>
          <w:trHeight w:val="286"/>
          <w:jc w:val="center"/>
        </w:trPr>
        <w:tc>
          <w:tcPr>
            <w:tcW w:w="1188" w:type="dxa"/>
            <w:tcBorders>
              <w:top w:val="single" w:sz="4" w:space="0" w:color="000000"/>
              <w:left w:val="single" w:sz="4" w:space="0" w:color="000000"/>
              <w:bottom w:val="single" w:sz="4" w:space="0" w:color="000000"/>
              <w:right w:val="single" w:sz="4" w:space="0" w:color="000000"/>
            </w:tcBorders>
          </w:tcPr>
          <w:p w14:paraId="728306A2" w14:textId="55AB08F1" w:rsidR="00E1055A" w:rsidRPr="006E48F2" w:rsidRDefault="000501D5" w:rsidP="0082129F">
            <w:pPr>
              <w:spacing w:after="0" w:line="259" w:lineRule="auto"/>
              <w:ind w:left="0" w:firstLine="0"/>
              <w:jc w:val="center"/>
            </w:pPr>
            <w:r w:rsidRPr="006E48F2">
              <w:t>CAPS</w:t>
            </w:r>
            <w:r w:rsidR="00092FD9" w:rsidRPr="006E48F2">
              <w:t>VS</w:t>
            </w:r>
          </w:p>
        </w:tc>
        <w:tc>
          <w:tcPr>
            <w:tcW w:w="1555" w:type="dxa"/>
            <w:tcBorders>
              <w:top w:val="single" w:sz="4" w:space="0" w:color="000000"/>
              <w:left w:val="single" w:sz="4" w:space="0" w:color="000000"/>
              <w:bottom w:val="single" w:sz="4" w:space="0" w:color="000000"/>
              <w:right w:val="single" w:sz="4" w:space="0" w:color="000000"/>
            </w:tcBorders>
          </w:tcPr>
          <w:p w14:paraId="27A2785A" w14:textId="5973ECC1" w:rsidR="00E1055A" w:rsidRPr="006E48F2" w:rsidRDefault="0082129F" w:rsidP="0082129F">
            <w:pPr>
              <w:spacing w:after="0" w:line="259" w:lineRule="auto"/>
              <w:ind w:left="0" w:firstLine="0"/>
              <w:jc w:val="center"/>
            </w:pPr>
            <w:r w:rsidRPr="0082129F">
              <w:t>$</w:t>
            </w:r>
            <w:proofErr w:type="spellStart"/>
            <w:r w:rsidRPr="0082129F">
              <w:t>capsvs_make</w:t>
            </w:r>
            <w:proofErr w:type="spellEnd"/>
            <w:r w:rsidRPr="0082129F">
              <w:t>$</w:t>
            </w:r>
          </w:p>
        </w:tc>
        <w:tc>
          <w:tcPr>
            <w:tcW w:w="1949" w:type="dxa"/>
            <w:tcBorders>
              <w:top w:val="single" w:sz="4" w:space="0" w:color="000000"/>
              <w:left w:val="single" w:sz="4" w:space="0" w:color="000000"/>
              <w:bottom w:val="single" w:sz="4" w:space="0" w:color="000000"/>
              <w:right w:val="single" w:sz="4" w:space="0" w:color="000000"/>
            </w:tcBorders>
          </w:tcPr>
          <w:p w14:paraId="1EEFE625" w14:textId="76A99433" w:rsidR="00E1055A" w:rsidRPr="006E48F2" w:rsidRDefault="0082129F" w:rsidP="0082129F">
            <w:pPr>
              <w:spacing w:after="0" w:line="259" w:lineRule="auto"/>
              <w:ind w:left="0" w:firstLine="0"/>
              <w:jc w:val="center"/>
            </w:pPr>
            <w:r w:rsidRPr="0082129F">
              <w:t>$</w:t>
            </w:r>
            <w:proofErr w:type="spellStart"/>
            <w:r w:rsidRPr="0082129F">
              <w:t>capsvs_lp_tap_loc</w:t>
            </w:r>
            <w:proofErr w:type="spellEnd"/>
            <w:r w:rsidRPr="0082129F">
              <w:t>$</w:t>
            </w:r>
          </w:p>
        </w:tc>
        <w:tc>
          <w:tcPr>
            <w:tcW w:w="2237" w:type="dxa"/>
            <w:tcBorders>
              <w:top w:val="single" w:sz="4" w:space="0" w:color="000000"/>
              <w:left w:val="single" w:sz="4" w:space="0" w:color="000000"/>
              <w:bottom w:val="single" w:sz="4" w:space="0" w:color="000000"/>
              <w:right w:val="single" w:sz="4" w:space="0" w:color="000000"/>
            </w:tcBorders>
          </w:tcPr>
          <w:p w14:paraId="745CDDEC" w14:textId="4B7DFF67" w:rsidR="00E1055A" w:rsidRPr="006E48F2" w:rsidRDefault="0082129F" w:rsidP="0082129F">
            <w:pPr>
              <w:spacing w:after="0" w:line="259" w:lineRule="auto"/>
              <w:ind w:left="0" w:firstLine="0"/>
              <w:jc w:val="center"/>
            </w:pPr>
            <w:r w:rsidRPr="0082129F">
              <w:t>$</w:t>
            </w:r>
            <w:proofErr w:type="spellStart"/>
            <w:r w:rsidRPr="0082129F">
              <w:t>capsvs_hp_tap_loc</w:t>
            </w:r>
            <w:proofErr w:type="spellEnd"/>
            <w:r w:rsidRPr="0082129F">
              <w:t>$</w:t>
            </w:r>
          </w:p>
        </w:tc>
        <w:tc>
          <w:tcPr>
            <w:tcW w:w="1753" w:type="dxa"/>
            <w:tcBorders>
              <w:top w:val="single" w:sz="4" w:space="0" w:color="000000"/>
              <w:left w:val="single" w:sz="4" w:space="0" w:color="000000"/>
              <w:bottom w:val="single" w:sz="4" w:space="0" w:color="000000"/>
              <w:right w:val="single" w:sz="4" w:space="0" w:color="000000"/>
            </w:tcBorders>
          </w:tcPr>
          <w:p w14:paraId="29BAA7B0" w14:textId="574F752C" w:rsidR="00E1055A" w:rsidRPr="006E48F2" w:rsidRDefault="0082129F" w:rsidP="0082129F">
            <w:pPr>
              <w:spacing w:after="0" w:line="259" w:lineRule="auto"/>
              <w:ind w:left="0" w:firstLine="0"/>
              <w:jc w:val="center"/>
            </w:pPr>
            <w:r w:rsidRPr="0082129F">
              <w:t>$</w:t>
            </w:r>
            <w:proofErr w:type="spellStart"/>
            <w:r w:rsidRPr="0082129F">
              <w:t>capsvs_range</w:t>
            </w:r>
            <w:proofErr w:type="spellEnd"/>
            <w:r w:rsidRPr="0082129F">
              <w:t>$</w:t>
            </w:r>
          </w:p>
        </w:tc>
        <w:tc>
          <w:tcPr>
            <w:tcW w:w="2045" w:type="dxa"/>
            <w:tcBorders>
              <w:top w:val="single" w:sz="4" w:space="0" w:color="000000"/>
              <w:left w:val="single" w:sz="4" w:space="0" w:color="000000"/>
              <w:bottom w:val="single" w:sz="4" w:space="0" w:color="000000"/>
              <w:right w:val="single" w:sz="4" w:space="0" w:color="000000"/>
            </w:tcBorders>
          </w:tcPr>
          <w:p w14:paraId="78BFD5A3" w14:textId="494F8943" w:rsidR="00E1055A" w:rsidRPr="006E48F2" w:rsidRDefault="008B574E" w:rsidP="0082129F">
            <w:pPr>
              <w:spacing w:after="0" w:line="259" w:lineRule="auto"/>
              <w:ind w:left="0" w:firstLine="0"/>
              <w:jc w:val="center"/>
            </w:pPr>
            <w:r w:rsidRPr="008B574E">
              <w:t>$</w:t>
            </w:r>
            <w:proofErr w:type="spellStart"/>
            <w:r w:rsidRPr="008B574E">
              <w:t>capsvs_sp</w:t>
            </w:r>
            <w:proofErr w:type="spellEnd"/>
            <w:r w:rsidRPr="008B574E">
              <w:t>$</w:t>
            </w:r>
          </w:p>
        </w:tc>
      </w:tr>
    </w:tbl>
    <w:p w14:paraId="3A4631D0" w14:textId="77777777" w:rsidR="00152780" w:rsidRPr="006E48F2" w:rsidRDefault="00152780" w:rsidP="00157461">
      <w:pPr>
        <w:ind w:left="0" w:firstLine="0"/>
      </w:pPr>
    </w:p>
    <w:p w14:paraId="64A3AD08" w14:textId="6BFD82B2" w:rsidR="004540D2" w:rsidRPr="006E48F2" w:rsidRDefault="004540D2" w:rsidP="009C0CB1">
      <w:pPr>
        <w:pStyle w:val="ListParagraph"/>
        <w:numPr>
          <w:ilvl w:val="0"/>
          <w:numId w:val="28"/>
        </w:numPr>
      </w:pPr>
      <w:r w:rsidRPr="006E48F2">
        <w:t xml:space="preserve">CAPS </w:t>
      </w:r>
      <w:r w:rsidR="00857EC9" w:rsidRPr="00857EC9">
        <w:t>is required to activate if pressure drops to less than 35% of the pressure difference measured at purge. It will be necessary to limit the fan speed turndown to achieve this requirement. VFD applications must be set up so that the pressure difference measured across the fan is at least 43% of the pressure difference across the fan at wide open purge. This minimum pressure difference must be maintained at all firing rates. Upon switch activation boiler must shut down and lock out</w:t>
      </w:r>
      <w:r w:rsidRPr="006E48F2">
        <w:t>.</w:t>
      </w:r>
    </w:p>
    <w:p w14:paraId="6675E29A" w14:textId="04E51D5A" w:rsidR="00E1055A" w:rsidRPr="006E48F2" w:rsidRDefault="000501D5" w:rsidP="009C0CB1">
      <w:pPr>
        <w:pStyle w:val="ListParagraph"/>
        <w:numPr>
          <w:ilvl w:val="0"/>
          <w:numId w:val="28"/>
        </w:numPr>
      </w:pPr>
      <w:r w:rsidRPr="006E48F2">
        <w:t xml:space="preserve">Switch taps are required to be across fan with no variable damper between as shown.  </w:t>
      </w:r>
    </w:p>
    <w:p w14:paraId="2BFB6FDA" w14:textId="73C8D5A3" w:rsidR="00152780" w:rsidRPr="006E48F2" w:rsidRDefault="00152780" w:rsidP="00157461">
      <w:pPr>
        <w:ind w:left="0" w:firstLine="0"/>
      </w:pPr>
    </w:p>
    <w:p w14:paraId="3C8D592F" w14:textId="7AB8C306" w:rsidR="00152780" w:rsidRPr="006E48F2" w:rsidRDefault="00857EC9" w:rsidP="00157461">
      <w:pPr>
        <w:ind w:left="0" w:firstLine="0"/>
      </w:pPr>
      <w:r>
        <w:rPr>
          <w:noProof/>
        </w:rPr>
        <w:drawing>
          <wp:anchor distT="0" distB="0" distL="114300" distR="114300" simplePos="0" relativeHeight="251693056" behindDoc="1" locked="0" layoutInCell="1" allowOverlap="1" wp14:anchorId="550FB35B" wp14:editId="7E6DA1A5">
            <wp:simplePos x="0" y="0"/>
            <wp:positionH relativeFrom="margin">
              <wp:align>center</wp:align>
            </wp:positionH>
            <wp:positionV relativeFrom="paragraph">
              <wp:posOffset>135255</wp:posOffset>
            </wp:positionV>
            <wp:extent cx="3362325" cy="1876425"/>
            <wp:effectExtent l="0" t="0" r="9525" b="9525"/>
            <wp:wrapNone/>
            <wp:docPr id="28" name="Picture 2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Diagram&#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3362325" cy="1876425"/>
                    </a:xfrm>
                    <a:prstGeom prst="rect">
                      <a:avLst/>
                    </a:prstGeom>
                  </pic:spPr>
                </pic:pic>
              </a:graphicData>
            </a:graphic>
          </wp:anchor>
        </w:drawing>
      </w:r>
    </w:p>
    <w:p w14:paraId="5CBE88A1" w14:textId="75E26EE5" w:rsidR="00152780" w:rsidRPr="006E48F2" w:rsidRDefault="00152780" w:rsidP="00157461">
      <w:pPr>
        <w:ind w:left="0" w:firstLine="0"/>
      </w:pPr>
    </w:p>
    <w:p w14:paraId="37DDF0B9" w14:textId="51B02D6B" w:rsidR="00152780" w:rsidRPr="006E48F2" w:rsidRDefault="00152780" w:rsidP="00157461">
      <w:pPr>
        <w:ind w:left="0" w:firstLine="0"/>
      </w:pPr>
    </w:p>
    <w:p w14:paraId="43FE8CD4" w14:textId="176D716B" w:rsidR="00152780" w:rsidRPr="006E48F2" w:rsidRDefault="00152780" w:rsidP="00157461">
      <w:pPr>
        <w:ind w:left="0" w:firstLine="0"/>
      </w:pPr>
    </w:p>
    <w:p w14:paraId="5CA4C586" w14:textId="388ED8ED" w:rsidR="00152780" w:rsidRPr="006E48F2" w:rsidRDefault="00152780" w:rsidP="00157461">
      <w:pPr>
        <w:ind w:left="0" w:firstLine="0"/>
      </w:pPr>
    </w:p>
    <w:p w14:paraId="3A3D4054" w14:textId="5AD9B7FF" w:rsidR="00152780" w:rsidRPr="006E48F2" w:rsidRDefault="00152780" w:rsidP="00157461">
      <w:pPr>
        <w:ind w:left="0" w:firstLine="0"/>
      </w:pPr>
    </w:p>
    <w:p w14:paraId="6D749789" w14:textId="1C212786" w:rsidR="00152780" w:rsidRPr="006E48F2" w:rsidRDefault="00152780" w:rsidP="00157461">
      <w:pPr>
        <w:ind w:left="0" w:firstLine="0"/>
      </w:pPr>
    </w:p>
    <w:p w14:paraId="1D9DBA23" w14:textId="46FA9580" w:rsidR="00152780" w:rsidRPr="006E48F2" w:rsidRDefault="00152780" w:rsidP="00157461">
      <w:pPr>
        <w:ind w:left="0" w:firstLine="0"/>
      </w:pPr>
    </w:p>
    <w:p w14:paraId="16461F9A" w14:textId="5A547235" w:rsidR="00152780" w:rsidRPr="006E48F2" w:rsidRDefault="00152780" w:rsidP="00157461">
      <w:pPr>
        <w:ind w:left="0" w:firstLine="0"/>
      </w:pPr>
    </w:p>
    <w:p w14:paraId="2A977766" w14:textId="30CA49F8" w:rsidR="00152780" w:rsidRPr="006E48F2" w:rsidRDefault="00152780" w:rsidP="00157461">
      <w:pPr>
        <w:ind w:left="0" w:firstLine="0"/>
      </w:pPr>
    </w:p>
    <w:p w14:paraId="2AF0B1C2" w14:textId="1323ACFF" w:rsidR="00152780" w:rsidRPr="006E48F2" w:rsidRDefault="00152780" w:rsidP="00157461">
      <w:pPr>
        <w:ind w:left="0" w:firstLine="0"/>
      </w:pPr>
    </w:p>
    <w:p w14:paraId="27ED2DAA" w14:textId="50FD9A9D" w:rsidR="00152780" w:rsidRPr="006E48F2" w:rsidRDefault="00152780" w:rsidP="00157461">
      <w:pPr>
        <w:ind w:left="0" w:firstLine="0"/>
      </w:pPr>
    </w:p>
    <w:p w14:paraId="2C215A4B" w14:textId="02D2F983" w:rsidR="00152780" w:rsidRPr="006E48F2" w:rsidRDefault="00152780" w:rsidP="00157461">
      <w:pPr>
        <w:ind w:left="0" w:firstLine="0"/>
      </w:pPr>
    </w:p>
    <w:p w14:paraId="5383157F" w14:textId="5B879449" w:rsidR="00E1055A" w:rsidRPr="006E48F2" w:rsidRDefault="00E1055A" w:rsidP="00152780">
      <w:pPr>
        <w:pBdr>
          <w:top w:val="single" w:sz="18" w:space="1" w:color="auto"/>
        </w:pBdr>
        <w:spacing w:after="75" w:line="259" w:lineRule="auto"/>
        <w:ind w:left="0" w:firstLine="0"/>
      </w:pPr>
    </w:p>
    <w:p w14:paraId="66DC8406" w14:textId="0B6040A2" w:rsidR="00E1055A" w:rsidRPr="006E48F2" w:rsidRDefault="00857EC9" w:rsidP="009C0CB1">
      <w:pPr>
        <w:pStyle w:val="ListParagraph"/>
        <w:numPr>
          <w:ilvl w:val="0"/>
          <w:numId w:val="29"/>
        </w:numPr>
        <w:spacing w:after="17" w:line="240" w:lineRule="auto"/>
      </w:pPr>
      <w:r w:rsidRPr="00857EC9">
        <w:t xml:space="preserve">Connect flex tubing / tee -bleed setup to high pressure test port closest to switch and </w:t>
      </w:r>
      <w:proofErr w:type="gramStart"/>
      <w:r w:rsidRPr="00857EC9">
        <w:t>high pressure</w:t>
      </w:r>
      <w:proofErr w:type="gramEnd"/>
      <w:r w:rsidRPr="00857EC9">
        <w:t xml:space="preserve"> side of monometer. Connect tubing from low pressure test port to low pressure side of manometer. Pinch / close off bleed line. Open test ports</w:t>
      </w:r>
      <w:r w:rsidR="000501D5" w:rsidRPr="006E48F2">
        <w:t xml:space="preserve">. </w:t>
      </w:r>
    </w:p>
    <w:p w14:paraId="66AF754F" w14:textId="77777777" w:rsidR="00857EC9" w:rsidRPr="00857EC9" w:rsidRDefault="000501D5" w:rsidP="00857EC9">
      <w:pPr>
        <w:pStyle w:val="ListParagraph"/>
        <w:numPr>
          <w:ilvl w:val="0"/>
          <w:numId w:val="29"/>
        </w:numPr>
      </w:pPr>
      <w:r w:rsidRPr="006E48F2">
        <w:t>Start the boiler and record the pressure difference read by manometer</w:t>
      </w:r>
      <w:r w:rsidRPr="006E48F2">
        <w:rPr>
          <w:b/>
          <w:u w:val="single" w:color="000000"/>
        </w:rPr>
        <w:t xml:space="preserve"> </w:t>
      </w:r>
      <w:r w:rsidRPr="006E48F2">
        <w:t>during purge.</w:t>
      </w:r>
      <w:r w:rsidRPr="006E48F2">
        <w:rPr>
          <w:b/>
        </w:rPr>
        <w:t xml:space="preserve"> </w:t>
      </w:r>
    </w:p>
    <w:p w14:paraId="008F11B7" w14:textId="77777777" w:rsidR="00857EC9" w:rsidRDefault="00857EC9" w:rsidP="00857EC9">
      <w:pPr>
        <w:pStyle w:val="ListParagraph"/>
        <w:numPr>
          <w:ilvl w:val="0"/>
          <w:numId w:val="29"/>
        </w:numPr>
      </w:pPr>
      <w:r w:rsidRPr="00857EC9">
        <w:t xml:space="preserve">With boiler running, close the lockable manual valve to isolate the CAPS. Decrease the pressure in the </w:t>
      </w:r>
      <w:proofErr w:type="gramStart"/>
      <w:r w:rsidRPr="00857EC9">
        <w:t>high pressure</w:t>
      </w:r>
      <w:proofErr w:type="gramEnd"/>
      <w:r w:rsidRPr="00857EC9">
        <w:t xml:space="preserve"> leg by slowly opening the bleed line and observe the pressure at which the switch opens and shuts off boiler. It may be necessary to apply suction/vacuum to the line</w:t>
      </w:r>
      <w:r>
        <w:t>.</w:t>
      </w:r>
      <w:r w:rsidR="004540D2" w:rsidRPr="006E48F2">
        <w:t xml:space="preserve"> </w:t>
      </w:r>
    </w:p>
    <w:p w14:paraId="43348F66" w14:textId="293565CC" w:rsidR="006D583E" w:rsidRDefault="000501D5" w:rsidP="00857EC9">
      <w:pPr>
        <w:pStyle w:val="ListParagraph"/>
        <w:numPr>
          <w:ilvl w:val="0"/>
          <w:numId w:val="29"/>
        </w:numPr>
      </w:pPr>
      <w:r w:rsidRPr="006E48F2">
        <w:t xml:space="preserve">Record value of pressure difference at which switch tripped. </w:t>
      </w:r>
      <w:r w:rsidR="006D583E">
        <w:br w:type="page"/>
      </w: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6D583E" w14:paraId="4ED6E046" w14:textId="77777777" w:rsidTr="006D583E">
        <w:tc>
          <w:tcPr>
            <w:tcW w:w="5035" w:type="dxa"/>
            <w:shd w:val="clear" w:color="auto" w:fill="E7E6E6" w:themeFill="background2"/>
          </w:tcPr>
          <w:p w14:paraId="35644C0D" w14:textId="77777777" w:rsidR="006D583E" w:rsidRDefault="006D583E" w:rsidP="000772E7">
            <w:r w:rsidRPr="00A14397">
              <w:rPr>
                <w:szCs w:val="24"/>
              </w:rPr>
              <w:lastRenderedPageBreak/>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63C67081"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7BCE5373" w14:textId="77777777" w:rsidR="006D583E" w:rsidRPr="005D3310" w:rsidRDefault="006D583E" w:rsidP="005D3310"/>
    <w:tbl>
      <w:tblPr>
        <w:tblStyle w:val="TableGrid"/>
        <w:tblW w:w="8679" w:type="dxa"/>
        <w:jc w:val="center"/>
        <w:tblInd w:w="0" w:type="dxa"/>
        <w:tblCellMar>
          <w:top w:w="5" w:type="dxa"/>
          <w:left w:w="5" w:type="dxa"/>
          <w:right w:w="5" w:type="dxa"/>
        </w:tblCellMar>
        <w:tblLook w:val="04A0" w:firstRow="1" w:lastRow="0" w:firstColumn="1" w:lastColumn="0" w:noHBand="0" w:noVBand="1"/>
      </w:tblPr>
      <w:tblGrid>
        <w:gridCol w:w="4873"/>
        <w:gridCol w:w="2022"/>
        <w:gridCol w:w="1784"/>
      </w:tblGrid>
      <w:tr w:rsidR="00E1055A" w:rsidRPr="006E48F2" w14:paraId="4A0578DD" w14:textId="77777777" w:rsidTr="006140A1">
        <w:trPr>
          <w:trHeight w:val="286"/>
          <w:jc w:val="center"/>
        </w:trPr>
        <w:tc>
          <w:tcPr>
            <w:tcW w:w="5619" w:type="dxa"/>
            <w:tcBorders>
              <w:top w:val="single" w:sz="4" w:space="0" w:color="000000"/>
              <w:left w:val="single" w:sz="4" w:space="0" w:color="000000"/>
              <w:bottom w:val="single" w:sz="4" w:space="0" w:color="000000"/>
              <w:right w:val="single" w:sz="4" w:space="0" w:color="000000"/>
            </w:tcBorders>
          </w:tcPr>
          <w:p w14:paraId="60CE54C4" w14:textId="2E3A00D5" w:rsidR="00E1055A" w:rsidRPr="006E48F2" w:rsidRDefault="006140A1" w:rsidP="00157461">
            <w:pPr>
              <w:spacing w:after="0" w:line="259" w:lineRule="auto"/>
              <w:ind w:left="0" w:firstLine="0"/>
              <w:jc w:val="center"/>
            </w:pPr>
            <w:r w:rsidRPr="006E48F2">
              <w:rPr>
                <w:b/>
              </w:rPr>
              <w:t>Result</w:t>
            </w:r>
            <w:r w:rsidR="000501D5" w:rsidRPr="006E48F2">
              <w:rPr>
                <w:b/>
              </w:rPr>
              <w:t xml:space="preserve"> </w:t>
            </w:r>
          </w:p>
        </w:tc>
        <w:tc>
          <w:tcPr>
            <w:tcW w:w="2070" w:type="dxa"/>
            <w:tcBorders>
              <w:top w:val="single" w:sz="4" w:space="0" w:color="000000"/>
              <w:left w:val="single" w:sz="4" w:space="0" w:color="000000"/>
              <w:bottom w:val="single" w:sz="4" w:space="0" w:color="000000"/>
              <w:right w:val="single" w:sz="4" w:space="0" w:color="000000"/>
            </w:tcBorders>
          </w:tcPr>
          <w:p w14:paraId="6696D0AC" w14:textId="77777777" w:rsidR="00E1055A" w:rsidRPr="006E48F2" w:rsidRDefault="000501D5" w:rsidP="00157461">
            <w:pPr>
              <w:spacing w:after="0" w:line="259" w:lineRule="auto"/>
              <w:ind w:left="0" w:firstLine="0"/>
              <w:jc w:val="center"/>
            </w:pPr>
            <w:r w:rsidRPr="006E48F2">
              <w:rPr>
                <w:b/>
              </w:rPr>
              <w:t>Pressure (</w:t>
            </w:r>
            <w:proofErr w:type="spellStart"/>
            <w:r w:rsidRPr="006E48F2">
              <w:rPr>
                <w:b/>
              </w:rPr>
              <w:t>inwc</w:t>
            </w:r>
            <w:proofErr w:type="spellEnd"/>
            <w:r w:rsidRPr="006E48F2">
              <w:rPr>
                <w:b/>
              </w:rPr>
              <w:t xml:space="preserve">) </w:t>
            </w:r>
          </w:p>
        </w:tc>
        <w:tc>
          <w:tcPr>
            <w:tcW w:w="990" w:type="dxa"/>
            <w:tcBorders>
              <w:top w:val="single" w:sz="4" w:space="0" w:color="000000"/>
              <w:left w:val="single" w:sz="4" w:space="0" w:color="000000"/>
              <w:bottom w:val="single" w:sz="4" w:space="0" w:color="000000"/>
              <w:right w:val="single" w:sz="4" w:space="0" w:color="000000"/>
            </w:tcBorders>
          </w:tcPr>
          <w:p w14:paraId="42D03EC9" w14:textId="77777777" w:rsidR="00E1055A" w:rsidRPr="006E48F2" w:rsidRDefault="000501D5" w:rsidP="00157461">
            <w:pPr>
              <w:spacing w:after="0" w:line="259" w:lineRule="auto"/>
              <w:ind w:left="0" w:firstLine="0"/>
              <w:jc w:val="center"/>
            </w:pPr>
            <w:r w:rsidRPr="006E48F2">
              <w:rPr>
                <w:b/>
              </w:rPr>
              <w:t xml:space="preserve">Y/N </w:t>
            </w:r>
          </w:p>
        </w:tc>
      </w:tr>
      <w:tr w:rsidR="00E1055A" w:rsidRPr="006E48F2" w14:paraId="1C1816CA" w14:textId="77777777" w:rsidTr="006140A1">
        <w:trPr>
          <w:trHeight w:val="390"/>
          <w:jc w:val="center"/>
        </w:trPr>
        <w:tc>
          <w:tcPr>
            <w:tcW w:w="5619" w:type="dxa"/>
            <w:tcBorders>
              <w:top w:val="single" w:sz="4" w:space="0" w:color="000000"/>
              <w:left w:val="single" w:sz="4" w:space="0" w:color="000000"/>
              <w:bottom w:val="single" w:sz="4" w:space="0" w:color="000000"/>
              <w:right w:val="single" w:sz="4" w:space="0" w:color="000000"/>
            </w:tcBorders>
          </w:tcPr>
          <w:p w14:paraId="4EFA99F0" w14:textId="67F6B422" w:rsidR="00E1055A" w:rsidRPr="006E48F2" w:rsidRDefault="000501D5" w:rsidP="00857AFB">
            <w:r w:rsidRPr="006E48F2">
              <w:t>Pressure Difference</w:t>
            </w:r>
            <w:r w:rsidR="00362B0E" w:rsidRPr="006E48F2">
              <w:t xml:space="preserve"> during purge</w:t>
            </w:r>
            <w:r w:rsidRPr="006E48F2">
              <w:t xml:space="preserve"> </w:t>
            </w:r>
          </w:p>
        </w:tc>
        <w:tc>
          <w:tcPr>
            <w:tcW w:w="2070" w:type="dxa"/>
            <w:tcBorders>
              <w:top w:val="single" w:sz="4" w:space="0" w:color="000000"/>
              <w:left w:val="single" w:sz="4" w:space="0" w:color="000000"/>
              <w:bottom w:val="single" w:sz="4" w:space="0" w:color="000000"/>
              <w:right w:val="single" w:sz="4" w:space="0" w:color="000000"/>
            </w:tcBorders>
          </w:tcPr>
          <w:p w14:paraId="7EF07C5A" w14:textId="56FAC2FF" w:rsidR="00E1055A" w:rsidRPr="006E48F2" w:rsidRDefault="008B574E" w:rsidP="00857AFB">
            <w:pPr>
              <w:jc w:val="center"/>
              <w:rPr>
                <w:bCs/>
              </w:rPr>
            </w:pPr>
            <w:r w:rsidRPr="008B574E">
              <w:rPr>
                <w:bCs/>
              </w:rPr>
              <w:t>$capsvs_result_1$</w:t>
            </w:r>
          </w:p>
        </w:tc>
        <w:tc>
          <w:tcPr>
            <w:tcW w:w="990"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6ADF85AC" w14:textId="50D80A42" w:rsidR="00E1055A" w:rsidRPr="006E48F2" w:rsidRDefault="00E1055A" w:rsidP="00857AFB">
            <w:pPr>
              <w:jc w:val="center"/>
            </w:pPr>
          </w:p>
        </w:tc>
      </w:tr>
      <w:tr w:rsidR="00E1055A" w:rsidRPr="006E48F2" w14:paraId="4349AD29" w14:textId="77777777" w:rsidTr="00857EC9">
        <w:trPr>
          <w:trHeight w:val="360"/>
          <w:jc w:val="center"/>
        </w:trPr>
        <w:tc>
          <w:tcPr>
            <w:tcW w:w="5619" w:type="dxa"/>
            <w:tcBorders>
              <w:top w:val="single" w:sz="4" w:space="0" w:color="000000"/>
              <w:left w:val="single" w:sz="4" w:space="0" w:color="000000"/>
              <w:bottom w:val="single" w:sz="4" w:space="0" w:color="000000"/>
              <w:right w:val="single" w:sz="4" w:space="0" w:color="000000"/>
            </w:tcBorders>
          </w:tcPr>
          <w:p w14:paraId="632F0E3C" w14:textId="5DF46926" w:rsidR="00E1055A" w:rsidRPr="006E48F2" w:rsidRDefault="002329EC" w:rsidP="00857AFB">
            <w:r w:rsidRPr="002329EC">
              <w:t xml:space="preserve">Record Switch Trip (Break) Point. Is it more than 35% of purge </w:t>
            </w:r>
            <w:proofErr w:type="gramStart"/>
            <w:r w:rsidRPr="002329EC">
              <w:t>pressure.</w:t>
            </w:r>
            <w:proofErr w:type="gramEnd"/>
          </w:p>
        </w:tc>
        <w:tc>
          <w:tcPr>
            <w:tcW w:w="2070" w:type="dxa"/>
            <w:tcBorders>
              <w:top w:val="single" w:sz="4" w:space="0" w:color="000000"/>
              <w:left w:val="single" w:sz="4" w:space="0" w:color="000000"/>
              <w:bottom w:val="single" w:sz="4" w:space="0" w:color="000000"/>
              <w:right w:val="single" w:sz="4" w:space="0" w:color="000000"/>
            </w:tcBorders>
          </w:tcPr>
          <w:p w14:paraId="1F41FF3F" w14:textId="29E05B4F" w:rsidR="00E1055A" w:rsidRPr="006E48F2" w:rsidRDefault="008B574E" w:rsidP="00857AFB">
            <w:pPr>
              <w:jc w:val="center"/>
            </w:pPr>
            <w:r w:rsidRPr="008B574E">
              <w:t>$capsvs_result_</w:t>
            </w:r>
            <w:r>
              <w:t>2</w:t>
            </w:r>
            <w:r w:rsidRPr="008B574E">
              <w:t>$</w:t>
            </w: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41E9D97F" w14:textId="0E938056" w:rsidR="00E1055A" w:rsidRPr="006E48F2" w:rsidRDefault="00857EC9" w:rsidP="00857AFB">
            <w:pPr>
              <w:jc w:val="center"/>
            </w:pPr>
            <w:r w:rsidRPr="008B574E">
              <w:t>$capsvs_result_</w:t>
            </w:r>
            <w:r>
              <w:t>5</w:t>
            </w:r>
            <w:r w:rsidRPr="008B574E">
              <w:t>$</w:t>
            </w:r>
          </w:p>
        </w:tc>
      </w:tr>
      <w:tr w:rsidR="00E1055A" w:rsidRPr="006E48F2" w14:paraId="2018D134" w14:textId="77777777" w:rsidTr="006140A1">
        <w:trPr>
          <w:trHeight w:val="360"/>
          <w:jc w:val="center"/>
        </w:trPr>
        <w:tc>
          <w:tcPr>
            <w:tcW w:w="5619" w:type="dxa"/>
            <w:tcBorders>
              <w:top w:val="single" w:sz="4" w:space="0" w:color="000000"/>
              <w:left w:val="single" w:sz="4" w:space="0" w:color="000000"/>
              <w:bottom w:val="single" w:sz="4" w:space="0" w:color="000000"/>
              <w:right w:val="single" w:sz="4" w:space="0" w:color="000000"/>
            </w:tcBorders>
          </w:tcPr>
          <w:p w14:paraId="7C84D76E" w14:textId="1C182E6A" w:rsidR="00E1055A" w:rsidRPr="006E48F2" w:rsidRDefault="001E2193" w:rsidP="00857AFB">
            <w:r>
              <w:t>Proper installation with test ports and LOOP valve?</w:t>
            </w:r>
            <w:r w:rsidR="000501D5" w:rsidRPr="006E48F2">
              <w:t xml:space="preserve"> </w:t>
            </w:r>
          </w:p>
        </w:tc>
        <w:tc>
          <w:tcPr>
            <w:tcW w:w="2070"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0F49997D" w14:textId="73411293" w:rsidR="00E1055A" w:rsidRPr="006E48F2" w:rsidRDefault="00E1055A" w:rsidP="00857AFB">
            <w:pPr>
              <w:jc w:val="center"/>
            </w:pPr>
          </w:p>
        </w:tc>
        <w:tc>
          <w:tcPr>
            <w:tcW w:w="990" w:type="dxa"/>
            <w:tcBorders>
              <w:top w:val="single" w:sz="4" w:space="0" w:color="000000"/>
              <w:left w:val="single" w:sz="4" w:space="0" w:color="000000"/>
              <w:bottom w:val="single" w:sz="4" w:space="0" w:color="000000"/>
              <w:right w:val="single" w:sz="4" w:space="0" w:color="000000"/>
            </w:tcBorders>
          </w:tcPr>
          <w:p w14:paraId="15921413" w14:textId="41D504E9" w:rsidR="00E1055A" w:rsidRPr="006E48F2" w:rsidRDefault="008B574E" w:rsidP="00857AFB">
            <w:pPr>
              <w:jc w:val="center"/>
            </w:pPr>
            <w:r w:rsidRPr="008B574E">
              <w:t>$capsvs_result_</w:t>
            </w:r>
            <w:r>
              <w:t>3</w:t>
            </w:r>
            <w:r w:rsidRPr="008B574E">
              <w:t>$</w:t>
            </w:r>
          </w:p>
        </w:tc>
      </w:tr>
      <w:tr w:rsidR="00E1055A" w:rsidRPr="006E48F2" w14:paraId="6DF6B605" w14:textId="77777777" w:rsidTr="006140A1">
        <w:trPr>
          <w:trHeight w:val="360"/>
          <w:jc w:val="center"/>
        </w:trPr>
        <w:tc>
          <w:tcPr>
            <w:tcW w:w="5619" w:type="dxa"/>
            <w:tcBorders>
              <w:top w:val="single" w:sz="4" w:space="0" w:color="000000"/>
              <w:left w:val="single" w:sz="4" w:space="0" w:color="000000"/>
              <w:bottom w:val="single" w:sz="4" w:space="0" w:color="000000"/>
              <w:right w:val="single" w:sz="4" w:space="0" w:color="000000"/>
            </w:tcBorders>
          </w:tcPr>
          <w:p w14:paraId="731E897C" w14:textId="225C484F" w:rsidR="00E1055A" w:rsidRPr="006E48F2" w:rsidRDefault="000501D5" w:rsidP="00857AFB">
            <w:r w:rsidRPr="006E48F2">
              <w:t xml:space="preserve">Did switch </w:t>
            </w:r>
            <w:r w:rsidR="001E2193">
              <w:t>shut boiler down, lockout, and properly annunciate?</w:t>
            </w:r>
          </w:p>
        </w:tc>
        <w:tc>
          <w:tcPr>
            <w:tcW w:w="2070"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758D52D4" w14:textId="22727B0E" w:rsidR="00E1055A" w:rsidRPr="006E48F2" w:rsidRDefault="00E1055A" w:rsidP="00857AFB">
            <w:pPr>
              <w:jc w:val="center"/>
            </w:pPr>
          </w:p>
        </w:tc>
        <w:tc>
          <w:tcPr>
            <w:tcW w:w="990" w:type="dxa"/>
            <w:tcBorders>
              <w:top w:val="single" w:sz="4" w:space="0" w:color="000000"/>
              <w:left w:val="single" w:sz="4" w:space="0" w:color="000000"/>
              <w:bottom w:val="single" w:sz="4" w:space="0" w:color="000000"/>
              <w:right w:val="single" w:sz="4" w:space="0" w:color="000000"/>
            </w:tcBorders>
          </w:tcPr>
          <w:p w14:paraId="49AF87BA" w14:textId="3C2DC257" w:rsidR="00E1055A" w:rsidRPr="006E48F2" w:rsidRDefault="008B574E" w:rsidP="00857AFB">
            <w:pPr>
              <w:jc w:val="center"/>
            </w:pPr>
            <w:r w:rsidRPr="008B574E">
              <w:t>$capsvs_result_</w:t>
            </w:r>
            <w:r>
              <w:t>4</w:t>
            </w:r>
            <w:r w:rsidRPr="008B574E">
              <w:t>$</w:t>
            </w:r>
          </w:p>
        </w:tc>
      </w:tr>
    </w:tbl>
    <w:p w14:paraId="224ED5CE" w14:textId="77777777" w:rsidR="00152780" w:rsidRPr="006E48F2" w:rsidRDefault="00152780" w:rsidP="00B30FEE"/>
    <w:p w14:paraId="2CB1DAA6" w14:textId="5BECB0FE" w:rsidR="00F616BB" w:rsidRPr="006E48F2" w:rsidRDefault="000501D5" w:rsidP="00B30FEE">
      <w:pPr>
        <w:pBdr>
          <w:top w:val="single" w:sz="18" w:space="1" w:color="auto"/>
        </w:pBdr>
      </w:pPr>
      <w:r w:rsidRPr="006E48F2">
        <w:t xml:space="preserve"> </w:t>
      </w:r>
    </w:p>
    <w:p w14:paraId="3E1DDD75" w14:textId="2523CEC3" w:rsidR="00F616BB" w:rsidRPr="006E48F2" w:rsidRDefault="00F616BB" w:rsidP="00157461">
      <w:pPr>
        <w:ind w:left="0" w:firstLine="0"/>
        <w:rPr>
          <w:b/>
        </w:rPr>
      </w:pPr>
      <w:r w:rsidRPr="006E48F2">
        <w:rPr>
          <w:b/>
        </w:rPr>
        <w:t>Did the device fail or pass the 3 Question Criteria (section 1.3.1)?</w:t>
      </w:r>
      <w:r w:rsidR="008B574E">
        <w:rPr>
          <w:b/>
        </w:rPr>
        <w:t xml:space="preserve">  </w:t>
      </w:r>
      <w:r w:rsidR="007F4B3E">
        <w:rPr>
          <w:b/>
        </w:rPr>
        <w:t>[</w:t>
      </w:r>
      <w:r w:rsidR="008B574E" w:rsidRPr="008B574E">
        <w:rPr>
          <w:b/>
        </w:rPr>
        <w:t>$</w:t>
      </w:r>
      <w:proofErr w:type="spellStart"/>
      <w:r w:rsidR="008B574E" w:rsidRPr="008B574E">
        <w:rPr>
          <w:b/>
        </w:rPr>
        <w:t>capsvs_result_status</w:t>
      </w:r>
      <w:proofErr w:type="spellEnd"/>
      <w:r w:rsidR="008B574E" w:rsidRPr="008B574E">
        <w:rPr>
          <w:b/>
        </w:rPr>
        <w:t>$</w:t>
      </w:r>
      <w:r w:rsidR="007F4B3E">
        <w:rPr>
          <w:b/>
        </w:rPr>
        <w:t>]</w:t>
      </w:r>
    </w:p>
    <w:p w14:paraId="6D5310D8" w14:textId="77777777" w:rsidR="000772E7" w:rsidRPr="00B25CE3" w:rsidRDefault="000772E7" w:rsidP="000772E7">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2D5C345B" w14:textId="77777777" w:rsidR="00E1055A" w:rsidRPr="006E48F2" w:rsidRDefault="00E1055A" w:rsidP="00157461">
      <w:pPr>
        <w:ind w:left="0" w:firstLine="0"/>
      </w:pPr>
    </w:p>
    <w:p w14:paraId="7D977854" w14:textId="77777777" w:rsidR="00092FD9" w:rsidRPr="006E48F2" w:rsidRDefault="00092FD9">
      <w:pPr>
        <w:spacing w:after="160" w:line="259" w:lineRule="auto"/>
        <w:ind w:left="0" w:firstLine="0"/>
        <w:rPr>
          <w:b/>
          <w:sz w:val="28"/>
        </w:rPr>
      </w:pPr>
      <w:r w:rsidRPr="006E48F2">
        <w:br w:type="page"/>
      </w: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6D583E" w14:paraId="52835557" w14:textId="77777777" w:rsidTr="000772E7">
        <w:tc>
          <w:tcPr>
            <w:tcW w:w="5035" w:type="dxa"/>
            <w:shd w:val="clear" w:color="auto" w:fill="E7E6E6" w:themeFill="background2"/>
          </w:tcPr>
          <w:p w14:paraId="6B9D73DC" w14:textId="77777777" w:rsidR="006D583E" w:rsidRDefault="006D583E" w:rsidP="000772E7">
            <w:r w:rsidRPr="00A14397">
              <w:rPr>
                <w:szCs w:val="24"/>
              </w:rPr>
              <w:lastRenderedPageBreak/>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1272A07B"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260787EE" w14:textId="77777777" w:rsidR="005D3310" w:rsidRDefault="005D3310" w:rsidP="00D53948">
      <w:pPr>
        <w:pStyle w:val="Heading1"/>
      </w:pPr>
    </w:p>
    <w:p w14:paraId="4E3864A9" w14:textId="6F9F325C" w:rsidR="00D53948" w:rsidRPr="006E48F2" w:rsidRDefault="005459B4" w:rsidP="00D53948">
      <w:pPr>
        <w:pStyle w:val="Heading1"/>
      </w:pPr>
      <w:bookmarkStart w:id="24" w:name="_Toc164750222"/>
      <w:r>
        <w:t>2</w:t>
      </w:r>
      <w:r w:rsidR="00133854">
        <w:t>0</w:t>
      </w:r>
      <w:r w:rsidR="00D53948" w:rsidRPr="006E48F2">
        <w:t>. Combustion Air Pressure Switch</w:t>
      </w:r>
      <w:r w:rsidR="00092FD9" w:rsidRPr="006E48F2">
        <w:t xml:space="preserve"> – Constant Speed</w:t>
      </w:r>
      <w:r w:rsidR="00D53948" w:rsidRPr="006E48F2">
        <w:t xml:space="preserve"> [</w:t>
      </w:r>
      <w:r w:rsidR="00872E2C" w:rsidRPr="00872E2C">
        <w:t>$</w:t>
      </w:r>
      <w:proofErr w:type="spellStart"/>
      <w:r w:rsidR="00872E2C" w:rsidRPr="00872E2C">
        <w:t>capscs_result_status</w:t>
      </w:r>
      <w:proofErr w:type="spellEnd"/>
      <w:r w:rsidR="00872E2C" w:rsidRPr="00872E2C">
        <w:t>$</w:t>
      </w:r>
      <w:r w:rsidR="00D53948" w:rsidRPr="006E48F2">
        <w:t>]</w:t>
      </w:r>
      <w:bookmarkEnd w:id="24"/>
    </w:p>
    <w:p w14:paraId="647A971C" w14:textId="378AB72D" w:rsidR="00D53948" w:rsidRPr="006E48F2" w:rsidRDefault="00D53948" w:rsidP="00D53948">
      <w:r w:rsidRPr="006E48F2">
        <w:t>(CAPS</w:t>
      </w:r>
      <w:r w:rsidR="00092FD9" w:rsidRPr="006E48F2">
        <w:t>CS</w:t>
      </w:r>
      <w:r w:rsidRPr="006E48F2">
        <w:t xml:space="preserve">) </w:t>
      </w:r>
    </w:p>
    <w:p w14:paraId="4E0406B4" w14:textId="77777777" w:rsidR="00D53948" w:rsidRPr="006E48F2" w:rsidRDefault="00D53948" w:rsidP="00D53948">
      <w:pPr>
        <w:spacing w:after="0" w:line="259" w:lineRule="auto"/>
        <w:ind w:left="0" w:firstLine="0"/>
      </w:pPr>
    </w:p>
    <w:p w14:paraId="0B82190F" w14:textId="7F42D406" w:rsidR="00D53948" w:rsidRPr="006E48F2" w:rsidRDefault="00D53948" w:rsidP="00D53948">
      <w:pPr>
        <w:spacing w:after="0" w:line="259" w:lineRule="auto"/>
        <w:ind w:left="0" w:firstLine="0"/>
        <w:jc w:val="center"/>
        <w:rPr>
          <w:b/>
          <w:sz w:val="28"/>
          <w:szCs w:val="28"/>
          <w:u w:val="single" w:color="000000"/>
        </w:rPr>
      </w:pPr>
      <w:r w:rsidRPr="006E48F2">
        <w:rPr>
          <w:b/>
          <w:sz w:val="28"/>
          <w:szCs w:val="28"/>
          <w:u w:val="single" w:color="000000"/>
        </w:rPr>
        <w:t xml:space="preserve">THIS TEST IS APPLICABLE ONLY TO A </w:t>
      </w:r>
      <w:r w:rsidR="00092FD9" w:rsidRPr="006E48F2">
        <w:rPr>
          <w:b/>
          <w:sz w:val="28"/>
          <w:szCs w:val="28"/>
          <w:u w:val="single" w:color="000000"/>
        </w:rPr>
        <w:t>CONSTANT</w:t>
      </w:r>
      <w:r w:rsidRPr="006E48F2">
        <w:rPr>
          <w:b/>
          <w:sz w:val="28"/>
          <w:szCs w:val="28"/>
          <w:u w:val="single" w:color="000000"/>
        </w:rPr>
        <w:t xml:space="preserve"> SPEED</w:t>
      </w:r>
    </w:p>
    <w:p w14:paraId="19081CFC" w14:textId="77777777" w:rsidR="00D53948" w:rsidRPr="006E48F2" w:rsidRDefault="00D53948" w:rsidP="00D53948">
      <w:pPr>
        <w:spacing w:after="0" w:line="259" w:lineRule="auto"/>
        <w:ind w:left="0" w:firstLine="0"/>
        <w:jc w:val="center"/>
        <w:rPr>
          <w:b/>
          <w:sz w:val="28"/>
          <w:szCs w:val="28"/>
          <w:u w:val="single" w:color="000000"/>
        </w:rPr>
      </w:pPr>
      <w:r w:rsidRPr="006E48F2">
        <w:rPr>
          <w:b/>
          <w:sz w:val="28"/>
          <w:szCs w:val="28"/>
          <w:u w:val="single" w:color="000000"/>
        </w:rPr>
        <w:t>FORCED DRAFT FAN SETUP</w:t>
      </w:r>
    </w:p>
    <w:p w14:paraId="674C9C6D" w14:textId="77777777" w:rsidR="00D53948" w:rsidRPr="006E48F2" w:rsidRDefault="00D53948" w:rsidP="00D53948">
      <w:pPr>
        <w:spacing w:after="0" w:line="259" w:lineRule="auto"/>
        <w:ind w:left="0" w:firstLine="0"/>
        <w:rPr>
          <w:b/>
          <w:sz w:val="28"/>
          <w:szCs w:val="28"/>
        </w:rPr>
      </w:pPr>
    </w:p>
    <w:tbl>
      <w:tblPr>
        <w:tblStyle w:val="TableGrid"/>
        <w:tblW w:w="10728" w:type="dxa"/>
        <w:jc w:val="center"/>
        <w:tblInd w:w="0" w:type="dxa"/>
        <w:tblCellMar>
          <w:top w:w="14" w:type="dxa"/>
          <w:left w:w="108" w:type="dxa"/>
          <w:right w:w="95" w:type="dxa"/>
        </w:tblCellMar>
        <w:tblLook w:val="04A0" w:firstRow="1" w:lastRow="0" w:firstColumn="1" w:lastColumn="0" w:noHBand="0" w:noVBand="1"/>
      </w:tblPr>
      <w:tblGrid>
        <w:gridCol w:w="1137"/>
        <w:gridCol w:w="1710"/>
        <w:gridCol w:w="2203"/>
        <w:gridCol w:w="2256"/>
        <w:gridCol w:w="1736"/>
        <w:gridCol w:w="1686"/>
      </w:tblGrid>
      <w:tr w:rsidR="00D53948" w:rsidRPr="006E48F2" w14:paraId="1DC3C490" w14:textId="77777777" w:rsidTr="0082129F">
        <w:trPr>
          <w:trHeight w:val="564"/>
          <w:jc w:val="center"/>
        </w:trPr>
        <w:tc>
          <w:tcPr>
            <w:tcW w:w="1188" w:type="dxa"/>
            <w:tcBorders>
              <w:top w:val="single" w:sz="4" w:space="0" w:color="000000"/>
              <w:left w:val="single" w:sz="4" w:space="0" w:color="000000"/>
              <w:bottom w:val="single" w:sz="4" w:space="0" w:color="000000"/>
              <w:right w:val="single" w:sz="4" w:space="0" w:color="000000"/>
            </w:tcBorders>
          </w:tcPr>
          <w:p w14:paraId="0119FA3D" w14:textId="77777777" w:rsidR="00D53948" w:rsidRPr="006E48F2" w:rsidRDefault="00D53948" w:rsidP="0082129F">
            <w:pPr>
              <w:spacing w:after="0" w:line="259" w:lineRule="auto"/>
              <w:ind w:left="0" w:firstLine="0"/>
              <w:jc w:val="center"/>
            </w:pPr>
            <w:r w:rsidRPr="006E48F2">
              <w:rPr>
                <w:b/>
              </w:rPr>
              <w:t xml:space="preserve">Item </w:t>
            </w:r>
          </w:p>
        </w:tc>
        <w:tc>
          <w:tcPr>
            <w:tcW w:w="1555" w:type="dxa"/>
            <w:tcBorders>
              <w:top w:val="single" w:sz="4" w:space="0" w:color="000000"/>
              <w:left w:val="single" w:sz="4" w:space="0" w:color="000000"/>
              <w:bottom w:val="single" w:sz="4" w:space="0" w:color="000000"/>
              <w:right w:val="single" w:sz="4" w:space="0" w:color="000000"/>
            </w:tcBorders>
          </w:tcPr>
          <w:p w14:paraId="5CA19434" w14:textId="77777777" w:rsidR="00D53948" w:rsidRPr="006E48F2" w:rsidRDefault="00D53948" w:rsidP="0082129F">
            <w:pPr>
              <w:spacing w:after="0" w:line="259" w:lineRule="auto"/>
              <w:ind w:left="0" w:firstLine="0"/>
              <w:jc w:val="center"/>
            </w:pPr>
            <w:r w:rsidRPr="006E48F2">
              <w:rPr>
                <w:b/>
              </w:rPr>
              <w:t xml:space="preserve">Make </w:t>
            </w:r>
          </w:p>
        </w:tc>
        <w:tc>
          <w:tcPr>
            <w:tcW w:w="1949" w:type="dxa"/>
            <w:tcBorders>
              <w:top w:val="single" w:sz="4" w:space="0" w:color="000000"/>
              <w:left w:val="single" w:sz="4" w:space="0" w:color="000000"/>
              <w:bottom w:val="single" w:sz="4" w:space="0" w:color="000000"/>
              <w:right w:val="single" w:sz="4" w:space="0" w:color="000000"/>
            </w:tcBorders>
          </w:tcPr>
          <w:p w14:paraId="3DBF88E0" w14:textId="77777777" w:rsidR="00D53948" w:rsidRPr="006E48F2" w:rsidRDefault="00D53948" w:rsidP="0082129F">
            <w:pPr>
              <w:spacing w:after="0" w:line="259" w:lineRule="auto"/>
              <w:ind w:left="0" w:firstLine="0"/>
              <w:jc w:val="center"/>
            </w:pPr>
            <w:r w:rsidRPr="006E48F2">
              <w:rPr>
                <w:b/>
              </w:rPr>
              <w:t xml:space="preserve">Low Pressure Tap Location </w:t>
            </w:r>
          </w:p>
        </w:tc>
        <w:tc>
          <w:tcPr>
            <w:tcW w:w="2237" w:type="dxa"/>
            <w:tcBorders>
              <w:top w:val="single" w:sz="4" w:space="0" w:color="000000"/>
              <w:left w:val="single" w:sz="4" w:space="0" w:color="000000"/>
              <w:bottom w:val="single" w:sz="4" w:space="0" w:color="000000"/>
              <w:right w:val="single" w:sz="4" w:space="0" w:color="000000"/>
            </w:tcBorders>
          </w:tcPr>
          <w:p w14:paraId="77F2D396" w14:textId="77777777" w:rsidR="00D53948" w:rsidRPr="006E48F2" w:rsidRDefault="00D53948" w:rsidP="0082129F">
            <w:pPr>
              <w:spacing w:after="0" w:line="259" w:lineRule="auto"/>
              <w:ind w:left="0" w:firstLine="0"/>
              <w:jc w:val="center"/>
            </w:pPr>
            <w:r w:rsidRPr="006E48F2">
              <w:rPr>
                <w:b/>
              </w:rPr>
              <w:t xml:space="preserve">High Pressure Tap Location </w:t>
            </w:r>
          </w:p>
        </w:tc>
        <w:tc>
          <w:tcPr>
            <w:tcW w:w="1753" w:type="dxa"/>
            <w:tcBorders>
              <w:top w:val="single" w:sz="4" w:space="0" w:color="000000"/>
              <w:left w:val="single" w:sz="4" w:space="0" w:color="000000"/>
              <w:bottom w:val="single" w:sz="4" w:space="0" w:color="000000"/>
              <w:right w:val="single" w:sz="4" w:space="0" w:color="000000"/>
            </w:tcBorders>
          </w:tcPr>
          <w:p w14:paraId="39AC1602" w14:textId="77777777" w:rsidR="00D53948" w:rsidRPr="006E48F2" w:rsidRDefault="00D53948" w:rsidP="0082129F">
            <w:pPr>
              <w:spacing w:after="0" w:line="259" w:lineRule="auto"/>
              <w:ind w:left="0" w:firstLine="0"/>
              <w:jc w:val="center"/>
            </w:pPr>
            <w:r w:rsidRPr="006E48F2">
              <w:rPr>
                <w:b/>
              </w:rPr>
              <w:t>Switch Range (</w:t>
            </w:r>
            <w:proofErr w:type="spellStart"/>
            <w:r w:rsidRPr="006E48F2">
              <w:rPr>
                <w:b/>
              </w:rPr>
              <w:t>inwc</w:t>
            </w:r>
            <w:proofErr w:type="spellEnd"/>
            <w:r w:rsidRPr="006E48F2">
              <w:rPr>
                <w:b/>
              </w:rPr>
              <w:t xml:space="preserve">) </w:t>
            </w:r>
          </w:p>
        </w:tc>
        <w:tc>
          <w:tcPr>
            <w:tcW w:w="2045" w:type="dxa"/>
            <w:tcBorders>
              <w:top w:val="single" w:sz="4" w:space="0" w:color="000000"/>
              <w:left w:val="single" w:sz="4" w:space="0" w:color="000000"/>
              <w:bottom w:val="single" w:sz="4" w:space="0" w:color="000000"/>
              <w:right w:val="single" w:sz="4" w:space="0" w:color="000000"/>
            </w:tcBorders>
          </w:tcPr>
          <w:p w14:paraId="19D50F97" w14:textId="77777777" w:rsidR="00D53948" w:rsidRPr="006E48F2" w:rsidRDefault="00D53948" w:rsidP="0082129F">
            <w:pPr>
              <w:spacing w:after="0" w:line="259" w:lineRule="auto"/>
              <w:ind w:left="0" w:firstLine="0"/>
              <w:jc w:val="center"/>
            </w:pPr>
            <w:r w:rsidRPr="006E48F2">
              <w:rPr>
                <w:b/>
              </w:rPr>
              <w:t>Switch Setpoint (</w:t>
            </w:r>
            <w:proofErr w:type="spellStart"/>
            <w:r w:rsidRPr="006E48F2">
              <w:rPr>
                <w:b/>
              </w:rPr>
              <w:t>inwc</w:t>
            </w:r>
            <w:proofErr w:type="spellEnd"/>
            <w:r w:rsidRPr="006E48F2">
              <w:rPr>
                <w:b/>
              </w:rPr>
              <w:t xml:space="preserve">) </w:t>
            </w:r>
          </w:p>
        </w:tc>
      </w:tr>
      <w:tr w:rsidR="00D53948" w:rsidRPr="006E48F2" w14:paraId="23BEC43A" w14:textId="77777777" w:rsidTr="00872E2C">
        <w:trPr>
          <w:trHeight w:val="286"/>
          <w:jc w:val="center"/>
        </w:trPr>
        <w:tc>
          <w:tcPr>
            <w:tcW w:w="1188" w:type="dxa"/>
            <w:tcBorders>
              <w:top w:val="single" w:sz="4" w:space="0" w:color="000000"/>
              <w:left w:val="single" w:sz="4" w:space="0" w:color="000000"/>
              <w:bottom w:val="single" w:sz="4" w:space="0" w:color="000000"/>
              <w:right w:val="single" w:sz="4" w:space="0" w:color="000000"/>
            </w:tcBorders>
          </w:tcPr>
          <w:p w14:paraId="7A587E55" w14:textId="20091B22" w:rsidR="00D53948" w:rsidRPr="006E48F2" w:rsidRDefault="00D53948" w:rsidP="00872E2C">
            <w:pPr>
              <w:spacing w:after="0" w:line="259" w:lineRule="auto"/>
              <w:ind w:left="0" w:firstLine="0"/>
              <w:jc w:val="center"/>
            </w:pPr>
            <w:r w:rsidRPr="006E48F2">
              <w:t>CAPS</w:t>
            </w:r>
            <w:r w:rsidR="00092FD9" w:rsidRPr="006E48F2">
              <w:t>CS</w:t>
            </w:r>
          </w:p>
        </w:tc>
        <w:tc>
          <w:tcPr>
            <w:tcW w:w="1555" w:type="dxa"/>
            <w:tcBorders>
              <w:top w:val="single" w:sz="4" w:space="0" w:color="000000"/>
              <w:left w:val="single" w:sz="4" w:space="0" w:color="000000"/>
              <w:bottom w:val="single" w:sz="4" w:space="0" w:color="000000"/>
              <w:right w:val="single" w:sz="4" w:space="0" w:color="000000"/>
            </w:tcBorders>
          </w:tcPr>
          <w:p w14:paraId="2FF381A9" w14:textId="2E4ABADE" w:rsidR="00D53948" w:rsidRPr="006E48F2" w:rsidRDefault="00872E2C" w:rsidP="00872E2C">
            <w:pPr>
              <w:spacing w:after="0" w:line="259" w:lineRule="auto"/>
              <w:ind w:left="0" w:firstLine="0"/>
              <w:jc w:val="center"/>
            </w:pPr>
            <w:r w:rsidRPr="00872E2C">
              <w:t>$</w:t>
            </w:r>
            <w:proofErr w:type="spellStart"/>
            <w:r w:rsidRPr="00872E2C">
              <w:t>capscs_make</w:t>
            </w:r>
            <w:proofErr w:type="spellEnd"/>
            <w:r w:rsidRPr="00872E2C">
              <w:t>$</w:t>
            </w:r>
          </w:p>
        </w:tc>
        <w:tc>
          <w:tcPr>
            <w:tcW w:w="1949" w:type="dxa"/>
            <w:tcBorders>
              <w:top w:val="single" w:sz="4" w:space="0" w:color="000000"/>
              <w:left w:val="single" w:sz="4" w:space="0" w:color="000000"/>
              <w:bottom w:val="single" w:sz="4" w:space="0" w:color="000000"/>
              <w:right w:val="single" w:sz="4" w:space="0" w:color="000000"/>
            </w:tcBorders>
          </w:tcPr>
          <w:p w14:paraId="2BC1F0C2" w14:textId="5B1C3AA1" w:rsidR="00D53948" w:rsidRPr="006E48F2" w:rsidRDefault="00872E2C" w:rsidP="00872E2C">
            <w:pPr>
              <w:spacing w:after="0" w:line="259" w:lineRule="auto"/>
              <w:ind w:left="0" w:firstLine="0"/>
              <w:jc w:val="center"/>
            </w:pPr>
            <w:r w:rsidRPr="00872E2C">
              <w:t>$</w:t>
            </w:r>
            <w:proofErr w:type="spellStart"/>
            <w:r w:rsidRPr="00872E2C">
              <w:t>capscs_lp_tap_loc</w:t>
            </w:r>
            <w:proofErr w:type="spellEnd"/>
            <w:r w:rsidRPr="00872E2C">
              <w:t>$</w:t>
            </w:r>
          </w:p>
        </w:tc>
        <w:tc>
          <w:tcPr>
            <w:tcW w:w="2237" w:type="dxa"/>
            <w:tcBorders>
              <w:top w:val="single" w:sz="4" w:space="0" w:color="000000"/>
              <w:left w:val="single" w:sz="4" w:space="0" w:color="000000"/>
              <w:bottom w:val="single" w:sz="4" w:space="0" w:color="000000"/>
              <w:right w:val="single" w:sz="4" w:space="0" w:color="000000"/>
            </w:tcBorders>
          </w:tcPr>
          <w:p w14:paraId="4A3E1D70" w14:textId="7E363ED3" w:rsidR="00D53948" w:rsidRPr="006E48F2" w:rsidRDefault="00872E2C" w:rsidP="00872E2C">
            <w:pPr>
              <w:spacing w:after="0" w:line="259" w:lineRule="auto"/>
              <w:ind w:left="0" w:firstLine="0"/>
              <w:jc w:val="center"/>
            </w:pPr>
            <w:r w:rsidRPr="00872E2C">
              <w:t>$</w:t>
            </w:r>
            <w:proofErr w:type="spellStart"/>
            <w:r w:rsidRPr="00872E2C">
              <w:t>capscs_hp_tap_loc</w:t>
            </w:r>
            <w:proofErr w:type="spellEnd"/>
            <w:r w:rsidRPr="00872E2C">
              <w:t>$</w:t>
            </w:r>
          </w:p>
        </w:tc>
        <w:tc>
          <w:tcPr>
            <w:tcW w:w="1753" w:type="dxa"/>
            <w:tcBorders>
              <w:top w:val="single" w:sz="4" w:space="0" w:color="000000"/>
              <w:left w:val="single" w:sz="4" w:space="0" w:color="000000"/>
              <w:bottom w:val="single" w:sz="4" w:space="0" w:color="000000"/>
              <w:right w:val="single" w:sz="4" w:space="0" w:color="000000"/>
            </w:tcBorders>
          </w:tcPr>
          <w:p w14:paraId="4BFC3F28" w14:textId="16670EC7" w:rsidR="00D53948" w:rsidRPr="006E48F2" w:rsidRDefault="00872E2C" w:rsidP="00872E2C">
            <w:pPr>
              <w:spacing w:after="0" w:line="259" w:lineRule="auto"/>
              <w:ind w:left="0" w:firstLine="0"/>
              <w:jc w:val="center"/>
            </w:pPr>
            <w:r w:rsidRPr="00872E2C">
              <w:t>$</w:t>
            </w:r>
            <w:proofErr w:type="spellStart"/>
            <w:r w:rsidRPr="00872E2C">
              <w:t>capscs_range</w:t>
            </w:r>
            <w:proofErr w:type="spellEnd"/>
            <w:r w:rsidRPr="00872E2C">
              <w:t>$</w:t>
            </w:r>
          </w:p>
        </w:tc>
        <w:tc>
          <w:tcPr>
            <w:tcW w:w="2045" w:type="dxa"/>
            <w:tcBorders>
              <w:top w:val="single" w:sz="4" w:space="0" w:color="000000"/>
              <w:left w:val="single" w:sz="4" w:space="0" w:color="000000"/>
              <w:bottom w:val="single" w:sz="4" w:space="0" w:color="000000"/>
              <w:right w:val="single" w:sz="4" w:space="0" w:color="000000"/>
            </w:tcBorders>
          </w:tcPr>
          <w:p w14:paraId="270FC9D5" w14:textId="50A6CB93" w:rsidR="00D53948" w:rsidRPr="006E48F2" w:rsidRDefault="00872E2C" w:rsidP="00872E2C">
            <w:pPr>
              <w:spacing w:after="0" w:line="259" w:lineRule="auto"/>
              <w:ind w:left="0" w:firstLine="0"/>
              <w:jc w:val="center"/>
            </w:pPr>
            <w:r w:rsidRPr="00872E2C">
              <w:t>$</w:t>
            </w:r>
            <w:proofErr w:type="spellStart"/>
            <w:r w:rsidRPr="00872E2C">
              <w:t>capscs_sp</w:t>
            </w:r>
            <w:proofErr w:type="spellEnd"/>
            <w:r w:rsidRPr="00872E2C">
              <w:t>$</w:t>
            </w:r>
          </w:p>
        </w:tc>
      </w:tr>
    </w:tbl>
    <w:p w14:paraId="687AA25C" w14:textId="77777777" w:rsidR="00D53948" w:rsidRPr="006E48F2" w:rsidRDefault="00D53948" w:rsidP="00D53948">
      <w:pPr>
        <w:ind w:left="0" w:firstLine="0"/>
      </w:pPr>
    </w:p>
    <w:p w14:paraId="7E701C91" w14:textId="6D8CD391" w:rsidR="00092FD9" w:rsidRPr="006E48F2" w:rsidRDefault="00092FD9" w:rsidP="00092FD9">
      <w:pPr>
        <w:pStyle w:val="ListParagraph"/>
        <w:numPr>
          <w:ilvl w:val="0"/>
          <w:numId w:val="62"/>
        </w:numPr>
      </w:pPr>
      <w:r w:rsidRPr="006E48F2">
        <w:t xml:space="preserve">CAPS </w:t>
      </w:r>
      <w:r w:rsidR="002329EC" w:rsidRPr="002329EC">
        <w:t>should activate if pressure drops to 80% of minimum pressure difference. Boiler must shut down and lock out</w:t>
      </w:r>
      <w:r w:rsidRPr="006E48F2">
        <w:t xml:space="preserve">. </w:t>
      </w:r>
    </w:p>
    <w:p w14:paraId="2330A0E6" w14:textId="3EBB1698" w:rsidR="00D53948" w:rsidRPr="006E48F2" w:rsidRDefault="00092FD9" w:rsidP="00092FD9">
      <w:pPr>
        <w:pStyle w:val="ListParagraph"/>
        <w:numPr>
          <w:ilvl w:val="0"/>
          <w:numId w:val="62"/>
        </w:numPr>
      </w:pPr>
      <w:r w:rsidRPr="006E48F2">
        <w:t>Switch taps are required to be across fan with no variable damper between as shown.</w:t>
      </w:r>
    </w:p>
    <w:p w14:paraId="1B996256" w14:textId="2A5E9A44" w:rsidR="00D53948" w:rsidRPr="006E48F2" w:rsidRDefault="002329EC" w:rsidP="00D53948">
      <w:pPr>
        <w:ind w:left="0" w:firstLine="0"/>
      </w:pPr>
      <w:r>
        <w:rPr>
          <w:noProof/>
        </w:rPr>
        <w:drawing>
          <wp:anchor distT="0" distB="0" distL="114300" distR="114300" simplePos="0" relativeHeight="251694080" behindDoc="1" locked="0" layoutInCell="1" allowOverlap="1" wp14:anchorId="1A7B182B" wp14:editId="1208DC6B">
            <wp:simplePos x="0" y="0"/>
            <wp:positionH relativeFrom="margin">
              <wp:align>center</wp:align>
            </wp:positionH>
            <wp:positionV relativeFrom="paragraph">
              <wp:posOffset>8890</wp:posOffset>
            </wp:positionV>
            <wp:extent cx="3390900" cy="2428875"/>
            <wp:effectExtent l="0" t="0" r="0" b="9525"/>
            <wp:wrapNone/>
            <wp:docPr id="29" name="Picture 2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Diagram&#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3390900" cy="2428875"/>
                    </a:xfrm>
                    <a:prstGeom prst="rect">
                      <a:avLst/>
                    </a:prstGeom>
                  </pic:spPr>
                </pic:pic>
              </a:graphicData>
            </a:graphic>
          </wp:anchor>
        </w:drawing>
      </w:r>
    </w:p>
    <w:p w14:paraId="665E3B5B" w14:textId="77777777" w:rsidR="00D53948" w:rsidRPr="006E48F2" w:rsidRDefault="00D53948" w:rsidP="00D53948">
      <w:pPr>
        <w:ind w:left="0" w:firstLine="0"/>
      </w:pPr>
    </w:p>
    <w:p w14:paraId="48180227" w14:textId="77777777" w:rsidR="00D53948" w:rsidRPr="006E48F2" w:rsidRDefault="00D53948" w:rsidP="00D53948">
      <w:pPr>
        <w:ind w:left="0" w:firstLine="0"/>
      </w:pPr>
    </w:p>
    <w:p w14:paraId="5C1761D1" w14:textId="77777777" w:rsidR="00D53948" w:rsidRPr="006E48F2" w:rsidRDefault="00D53948" w:rsidP="00D53948">
      <w:pPr>
        <w:ind w:left="0" w:firstLine="0"/>
      </w:pPr>
    </w:p>
    <w:p w14:paraId="08106BFE" w14:textId="77777777" w:rsidR="00D53948" w:rsidRPr="006E48F2" w:rsidRDefault="00D53948" w:rsidP="00D53948">
      <w:pPr>
        <w:ind w:left="0" w:firstLine="0"/>
      </w:pPr>
    </w:p>
    <w:p w14:paraId="790B9350" w14:textId="77777777" w:rsidR="00D53948" w:rsidRPr="006E48F2" w:rsidRDefault="00D53948" w:rsidP="00D53948">
      <w:pPr>
        <w:ind w:left="0" w:firstLine="0"/>
      </w:pPr>
    </w:p>
    <w:p w14:paraId="4C1F4C10" w14:textId="77777777" w:rsidR="00D53948" w:rsidRPr="006E48F2" w:rsidRDefault="00D53948" w:rsidP="00D53948">
      <w:pPr>
        <w:ind w:left="0" w:firstLine="0"/>
      </w:pPr>
    </w:p>
    <w:p w14:paraId="67B5E025" w14:textId="77777777" w:rsidR="00D53948" w:rsidRPr="006E48F2" w:rsidRDefault="00D53948" w:rsidP="00D53948">
      <w:pPr>
        <w:ind w:left="0" w:firstLine="0"/>
      </w:pPr>
    </w:p>
    <w:p w14:paraId="4764DF95" w14:textId="77777777" w:rsidR="00D53948" w:rsidRPr="006E48F2" w:rsidRDefault="00D53948" w:rsidP="00D53948">
      <w:pPr>
        <w:ind w:left="0" w:firstLine="0"/>
      </w:pPr>
    </w:p>
    <w:p w14:paraId="03E21F70" w14:textId="77777777" w:rsidR="00D53948" w:rsidRPr="006E48F2" w:rsidRDefault="00D53948" w:rsidP="00D53948">
      <w:pPr>
        <w:ind w:left="0" w:firstLine="0"/>
      </w:pPr>
    </w:p>
    <w:p w14:paraId="14DCCA08" w14:textId="77777777" w:rsidR="00D53948" w:rsidRPr="006E48F2" w:rsidRDefault="00D53948" w:rsidP="00D53948">
      <w:pPr>
        <w:ind w:left="0" w:firstLine="0"/>
      </w:pPr>
    </w:p>
    <w:p w14:paraId="753F4D2D" w14:textId="77777777" w:rsidR="00D53948" w:rsidRPr="006E48F2" w:rsidRDefault="00D53948" w:rsidP="00D53948">
      <w:pPr>
        <w:ind w:left="0" w:firstLine="0"/>
      </w:pPr>
    </w:p>
    <w:p w14:paraId="1880A100" w14:textId="77777777" w:rsidR="00D53948" w:rsidRPr="006E48F2" w:rsidRDefault="00D53948" w:rsidP="00D53948">
      <w:pPr>
        <w:ind w:left="0" w:firstLine="0"/>
      </w:pPr>
    </w:p>
    <w:p w14:paraId="19AD34F9" w14:textId="77777777" w:rsidR="00D53948" w:rsidRPr="006E48F2" w:rsidRDefault="00D53948" w:rsidP="00D53948">
      <w:pPr>
        <w:pBdr>
          <w:top w:val="single" w:sz="18" w:space="1" w:color="auto"/>
        </w:pBdr>
        <w:spacing w:after="75" w:line="259" w:lineRule="auto"/>
        <w:ind w:left="0" w:firstLine="0"/>
      </w:pPr>
    </w:p>
    <w:p w14:paraId="4EB870D0" w14:textId="04DD2FEF" w:rsidR="00092FD9" w:rsidRPr="006E48F2" w:rsidRDefault="002329EC" w:rsidP="00092FD9">
      <w:pPr>
        <w:pStyle w:val="ListParagraph"/>
        <w:numPr>
          <w:ilvl w:val="0"/>
          <w:numId w:val="63"/>
        </w:numPr>
        <w:spacing w:after="0" w:line="259" w:lineRule="auto"/>
      </w:pPr>
      <w:r w:rsidRPr="002329EC">
        <w:t xml:space="preserve">Connect flex tubing / tee -bleed setup to high pressure test port closest to switch and </w:t>
      </w:r>
      <w:proofErr w:type="gramStart"/>
      <w:r w:rsidRPr="002329EC">
        <w:t>high pressure</w:t>
      </w:r>
      <w:proofErr w:type="gramEnd"/>
      <w:r w:rsidRPr="002329EC">
        <w:t xml:space="preserve"> side of monometer. Connect tubing from low pressure test port to low pressure side of manometer. Pinch / close off bleed line. Open test ports</w:t>
      </w:r>
      <w:r w:rsidR="00092FD9" w:rsidRPr="006E48F2">
        <w:t xml:space="preserve">. </w:t>
      </w:r>
    </w:p>
    <w:p w14:paraId="7814F580" w14:textId="493EAD13" w:rsidR="00092FD9" w:rsidRPr="006E48F2" w:rsidRDefault="00092FD9" w:rsidP="00092FD9">
      <w:pPr>
        <w:pStyle w:val="ListParagraph"/>
        <w:numPr>
          <w:ilvl w:val="0"/>
          <w:numId w:val="63"/>
        </w:numPr>
        <w:spacing w:after="0" w:line="259" w:lineRule="auto"/>
      </w:pPr>
      <w:r w:rsidRPr="006E48F2">
        <w:t xml:space="preserve">Start </w:t>
      </w:r>
      <w:r w:rsidR="002329EC" w:rsidRPr="002329EC">
        <w:t>the boiler and record the minimum pressure difference read by manometer during purge</w:t>
      </w:r>
      <w:r w:rsidRPr="006E48F2">
        <w:t xml:space="preserve">. </w:t>
      </w:r>
    </w:p>
    <w:p w14:paraId="6B232DCC" w14:textId="4490DDC9" w:rsidR="00092FD9" w:rsidRPr="006E48F2" w:rsidRDefault="002329EC" w:rsidP="002329EC">
      <w:pPr>
        <w:pStyle w:val="ListParagraph"/>
        <w:numPr>
          <w:ilvl w:val="0"/>
          <w:numId w:val="63"/>
        </w:numPr>
        <w:spacing w:after="0" w:line="259" w:lineRule="auto"/>
      </w:pPr>
      <w:r w:rsidRPr="002329EC">
        <w:t xml:space="preserve">With boiler running, close the lockable manual valve to isolate the CAPS. Decrease the pressure in the </w:t>
      </w:r>
      <w:proofErr w:type="gramStart"/>
      <w:r w:rsidRPr="002329EC">
        <w:t>high pressure</w:t>
      </w:r>
      <w:proofErr w:type="gramEnd"/>
      <w:r w:rsidRPr="002329EC">
        <w:t xml:space="preserve"> leg by slowly opening the bleed line and observe the pressure at which the switch opens and shuts off boiler. It may be necessary to apply suction/vacuum to the line</w:t>
      </w:r>
      <w:r w:rsidR="00092FD9" w:rsidRPr="006E48F2">
        <w:t xml:space="preserve">.  </w:t>
      </w:r>
    </w:p>
    <w:p w14:paraId="255EED6E" w14:textId="36CCD564" w:rsidR="00D53948" w:rsidRPr="006E48F2" w:rsidRDefault="00092FD9" w:rsidP="00092FD9">
      <w:pPr>
        <w:pStyle w:val="ListParagraph"/>
        <w:numPr>
          <w:ilvl w:val="0"/>
          <w:numId w:val="63"/>
        </w:numPr>
        <w:spacing w:after="0" w:line="259" w:lineRule="auto"/>
      </w:pPr>
      <w:r w:rsidRPr="006E48F2">
        <w:t>Record value of pressure difference at which switch tripped.</w:t>
      </w:r>
    </w:p>
    <w:p w14:paraId="5A8DEFE5" w14:textId="77777777" w:rsidR="00092FD9" w:rsidRPr="006E48F2" w:rsidRDefault="00092FD9" w:rsidP="00092FD9">
      <w:pPr>
        <w:spacing w:after="0" w:line="259" w:lineRule="auto"/>
        <w:ind w:left="0" w:firstLine="0"/>
        <w:jc w:val="right"/>
      </w:pPr>
    </w:p>
    <w:p w14:paraId="45C754CD" w14:textId="77777777" w:rsidR="00D53948" w:rsidRPr="006E48F2" w:rsidRDefault="00D53948" w:rsidP="00D53948">
      <w:pPr>
        <w:pBdr>
          <w:top w:val="single" w:sz="18" w:space="1" w:color="auto"/>
        </w:pBdr>
        <w:spacing w:after="0" w:line="259" w:lineRule="auto"/>
        <w:ind w:left="0" w:firstLine="0"/>
      </w:pP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6D583E" w14:paraId="3E88C24F" w14:textId="77777777" w:rsidTr="000772E7">
        <w:tc>
          <w:tcPr>
            <w:tcW w:w="5035" w:type="dxa"/>
            <w:shd w:val="clear" w:color="auto" w:fill="E7E6E6" w:themeFill="background2"/>
          </w:tcPr>
          <w:p w14:paraId="136DCF76" w14:textId="77777777" w:rsidR="006D583E" w:rsidRDefault="006D583E" w:rsidP="000772E7">
            <w:r w:rsidRPr="00A14397">
              <w:rPr>
                <w:szCs w:val="24"/>
              </w:rPr>
              <w:lastRenderedPageBreak/>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76BCA812"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7828D73E" w14:textId="77777777" w:rsidR="00D53948" w:rsidRPr="006E48F2" w:rsidRDefault="00D53948" w:rsidP="006D583E">
      <w:pPr>
        <w:spacing w:after="0" w:line="259" w:lineRule="auto"/>
        <w:ind w:left="0" w:firstLine="0"/>
      </w:pPr>
      <w:r w:rsidRPr="006E48F2">
        <w:t xml:space="preserve"> </w:t>
      </w:r>
    </w:p>
    <w:tbl>
      <w:tblPr>
        <w:tblStyle w:val="TableGrid"/>
        <w:tblW w:w="8679" w:type="dxa"/>
        <w:jc w:val="center"/>
        <w:tblInd w:w="0" w:type="dxa"/>
        <w:tblCellMar>
          <w:top w:w="5" w:type="dxa"/>
          <w:left w:w="5" w:type="dxa"/>
          <w:right w:w="5" w:type="dxa"/>
        </w:tblCellMar>
        <w:tblLook w:val="04A0" w:firstRow="1" w:lastRow="0" w:firstColumn="1" w:lastColumn="0" w:noHBand="0" w:noVBand="1"/>
      </w:tblPr>
      <w:tblGrid>
        <w:gridCol w:w="4887"/>
        <w:gridCol w:w="2022"/>
        <w:gridCol w:w="1770"/>
      </w:tblGrid>
      <w:tr w:rsidR="00D53948" w:rsidRPr="006E48F2" w14:paraId="1BBE22E8" w14:textId="77777777" w:rsidTr="002329EC">
        <w:trPr>
          <w:trHeight w:val="286"/>
          <w:jc w:val="center"/>
        </w:trPr>
        <w:tc>
          <w:tcPr>
            <w:tcW w:w="4887" w:type="dxa"/>
            <w:tcBorders>
              <w:top w:val="single" w:sz="4" w:space="0" w:color="000000"/>
              <w:left w:val="single" w:sz="4" w:space="0" w:color="000000"/>
              <w:bottom w:val="single" w:sz="4" w:space="0" w:color="000000"/>
              <w:right w:val="single" w:sz="4" w:space="0" w:color="000000"/>
            </w:tcBorders>
          </w:tcPr>
          <w:p w14:paraId="51D65205" w14:textId="77777777" w:rsidR="00D53948" w:rsidRPr="006E48F2" w:rsidRDefault="00D53948" w:rsidP="0082129F">
            <w:pPr>
              <w:spacing w:after="0" w:line="259" w:lineRule="auto"/>
              <w:ind w:left="0" w:firstLine="0"/>
              <w:jc w:val="center"/>
            </w:pPr>
            <w:r w:rsidRPr="006E48F2">
              <w:rPr>
                <w:b/>
              </w:rPr>
              <w:t xml:space="preserve">Result </w:t>
            </w:r>
          </w:p>
        </w:tc>
        <w:tc>
          <w:tcPr>
            <w:tcW w:w="2022" w:type="dxa"/>
            <w:tcBorders>
              <w:top w:val="single" w:sz="4" w:space="0" w:color="000000"/>
              <w:left w:val="single" w:sz="4" w:space="0" w:color="000000"/>
              <w:bottom w:val="single" w:sz="4" w:space="0" w:color="000000"/>
              <w:right w:val="single" w:sz="4" w:space="0" w:color="000000"/>
            </w:tcBorders>
          </w:tcPr>
          <w:p w14:paraId="26156442" w14:textId="77777777" w:rsidR="00D53948" w:rsidRPr="006E48F2" w:rsidRDefault="00D53948" w:rsidP="0082129F">
            <w:pPr>
              <w:spacing w:after="0" w:line="259" w:lineRule="auto"/>
              <w:ind w:left="0" w:firstLine="0"/>
              <w:jc w:val="center"/>
            </w:pPr>
            <w:r w:rsidRPr="006E48F2">
              <w:rPr>
                <w:b/>
              </w:rPr>
              <w:t>Pressure (</w:t>
            </w:r>
            <w:proofErr w:type="spellStart"/>
            <w:r w:rsidRPr="006E48F2">
              <w:rPr>
                <w:b/>
              </w:rPr>
              <w:t>inwc</w:t>
            </w:r>
            <w:proofErr w:type="spellEnd"/>
            <w:r w:rsidRPr="006E48F2">
              <w:rPr>
                <w:b/>
              </w:rPr>
              <w:t xml:space="preserve">) </w:t>
            </w:r>
          </w:p>
        </w:tc>
        <w:tc>
          <w:tcPr>
            <w:tcW w:w="1770" w:type="dxa"/>
            <w:tcBorders>
              <w:top w:val="single" w:sz="4" w:space="0" w:color="000000"/>
              <w:left w:val="single" w:sz="4" w:space="0" w:color="000000"/>
              <w:bottom w:val="single" w:sz="4" w:space="0" w:color="000000"/>
              <w:right w:val="single" w:sz="4" w:space="0" w:color="000000"/>
            </w:tcBorders>
          </w:tcPr>
          <w:p w14:paraId="1DB3F4AC" w14:textId="77777777" w:rsidR="00D53948" w:rsidRPr="006E48F2" w:rsidRDefault="00D53948" w:rsidP="0082129F">
            <w:pPr>
              <w:spacing w:after="0" w:line="259" w:lineRule="auto"/>
              <w:ind w:left="0" w:firstLine="0"/>
              <w:jc w:val="center"/>
            </w:pPr>
            <w:r w:rsidRPr="006E48F2">
              <w:rPr>
                <w:b/>
              </w:rPr>
              <w:t xml:space="preserve">Y/N </w:t>
            </w:r>
          </w:p>
        </w:tc>
      </w:tr>
      <w:tr w:rsidR="00D53948" w:rsidRPr="006E48F2" w14:paraId="43D044E3" w14:textId="77777777" w:rsidTr="002329EC">
        <w:trPr>
          <w:trHeight w:val="390"/>
          <w:jc w:val="center"/>
        </w:trPr>
        <w:tc>
          <w:tcPr>
            <w:tcW w:w="4887" w:type="dxa"/>
            <w:tcBorders>
              <w:top w:val="single" w:sz="4" w:space="0" w:color="000000"/>
              <w:left w:val="single" w:sz="4" w:space="0" w:color="000000"/>
              <w:bottom w:val="single" w:sz="4" w:space="0" w:color="000000"/>
              <w:right w:val="single" w:sz="4" w:space="0" w:color="000000"/>
            </w:tcBorders>
          </w:tcPr>
          <w:p w14:paraId="684DEF80" w14:textId="16DD71A1" w:rsidR="00D53948" w:rsidRPr="006E48F2" w:rsidRDefault="002329EC" w:rsidP="0082129F">
            <w:r w:rsidRPr="002329EC">
              <w:t>Minimum Pressure Difference during purge?</w:t>
            </w:r>
          </w:p>
        </w:tc>
        <w:tc>
          <w:tcPr>
            <w:tcW w:w="2022" w:type="dxa"/>
            <w:tcBorders>
              <w:top w:val="single" w:sz="4" w:space="0" w:color="000000"/>
              <w:left w:val="single" w:sz="4" w:space="0" w:color="000000"/>
              <w:bottom w:val="single" w:sz="4" w:space="0" w:color="000000"/>
              <w:right w:val="single" w:sz="4" w:space="0" w:color="000000"/>
            </w:tcBorders>
          </w:tcPr>
          <w:p w14:paraId="10E9FDCF" w14:textId="445C16AD" w:rsidR="00D53948" w:rsidRPr="006E48F2" w:rsidRDefault="00872E2C" w:rsidP="0082129F">
            <w:pPr>
              <w:jc w:val="center"/>
              <w:rPr>
                <w:bCs/>
              </w:rPr>
            </w:pPr>
            <w:r w:rsidRPr="00872E2C">
              <w:rPr>
                <w:bCs/>
              </w:rPr>
              <w:t>$capscs_result_1$</w:t>
            </w:r>
          </w:p>
        </w:tc>
        <w:tc>
          <w:tcPr>
            <w:tcW w:w="1770"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7BBAAEC9" w14:textId="77777777" w:rsidR="00D53948" w:rsidRPr="006E48F2" w:rsidRDefault="00D53948" w:rsidP="0082129F">
            <w:pPr>
              <w:jc w:val="center"/>
            </w:pPr>
          </w:p>
        </w:tc>
      </w:tr>
      <w:tr w:rsidR="002329EC" w:rsidRPr="006E48F2" w14:paraId="49A8BAFF" w14:textId="77777777" w:rsidTr="002329EC">
        <w:trPr>
          <w:trHeight w:val="360"/>
          <w:jc w:val="center"/>
        </w:trPr>
        <w:tc>
          <w:tcPr>
            <w:tcW w:w="4887" w:type="dxa"/>
            <w:tcBorders>
              <w:top w:val="single" w:sz="4" w:space="0" w:color="000000"/>
              <w:left w:val="single" w:sz="4" w:space="0" w:color="000000"/>
              <w:bottom w:val="single" w:sz="4" w:space="0" w:color="000000"/>
              <w:right w:val="single" w:sz="4" w:space="0" w:color="000000"/>
            </w:tcBorders>
          </w:tcPr>
          <w:p w14:paraId="27EF99A6" w14:textId="69B61A0B" w:rsidR="002329EC" w:rsidRPr="006E48F2" w:rsidRDefault="002329EC" w:rsidP="002329EC">
            <w:r w:rsidRPr="002329EC">
              <w:t xml:space="preserve">Record Switch Trip (Break) Point. Is it 80% or more of purge </w:t>
            </w:r>
            <w:proofErr w:type="gramStart"/>
            <w:r w:rsidRPr="002329EC">
              <w:t>pressure.</w:t>
            </w:r>
            <w:proofErr w:type="gramEnd"/>
          </w:p>
        </w:tc>
        <w:tc>
          <w:tcPr>
            <w:tcW w:w="2022" w:type="dxa"/>
            <w:tcBorders>
              <w:top w:val="single" w:sz="4" w:space="0" w:color="000000"/>
              <w:left w:val="single" w:sz="4" w:space="0" w:color="000000"/>
              <w:bottom w:val="single" w:sz="4" w:space="0" w:color="000000"/>
              <w:right w:val="single" w:sz="4" w:space="0" w:color="000000"/>
            </w:tcBorders>
          </w:tcPr>
          <w:p w14:paraId="2DE63F56" w14:textId="7404EEF5" w:rsidR="002329EC" w:rsidRPr="006E48F2" w:rsidRDefault="002329EC" w:rsidP="002329EC">
            <w:pPr>
              <w:jc w:val="center"/>
            </w:pPr>
            <w:r w:rsidRPr="00872E2C">
              <w:t>$capscs_result_</w:t>
            </w:r>
            <w:r>
              <w:t>2</w:t>
            </w:r>
            <w:r w:rsidRPr="00872E2C">
              <w:t>$</w:t>
            </w:r>
          </w:p>
        </w:tc>
        <w:tc>
          <w:tcPr>
            <w:tcW w:w="1770" w:type="dxa"/>
            <w:tcBorders>
              <w:top w:val="single" w:sz="4" w:space="0" w:color="000000"/>
              <w:left w:val="single" w:sz="4" w:space="0" w:color="000000"/>
              <w:bottom w:val="single" w:sz="4" w:space="0" w:color="000000"/>
              <w:right w:val="single" w:sz="4" w:space="0" w:color="000000"/>
            </w:tcBorders>
            <w:shd w:val="clear" w:color="auto" w:fill="auto"/>
          </w:tcPr>
          <w:p w14:paraId="75188B66" w14:textId="4F2B154C" w:rsidR="002329EC" w:rsidRPr="006E48F2" w:rsidRDefault="002329EC" w:rsidP="002329EC">
            <w:pPr>
              <w:jc w:val="center"/>
            </w:pPr>
            <w:r w:rsidRPr="00872E2C">
              <w:t>$capscs_result_</w:t>
            </w:r>
            <w:r w:rsidR="003F5DF8">
              <w:t>5</w:t>
            </w:r>
            <w:r w:rsidRPr="00872E2C">
              <w:t>$</w:t>
            </w:r>
          </w:p>
        </w:tc>
      </w:tr>
      <w:tr w:rsidR="002329EC" w:rsidRPr="006E48F2" w14:paraId="765612AC" w14:textId="77777777" w:rsidTr="002329EC">
        <w:trPr>
          <w:trHeight w:val="360"/>
          <w:jc w:val="center"/>
        </w:trPr>
        <w:tc>
          <w:tcPr>
            <w:tcW w:w="4887" w:type="dxa"/>
            <w:tcBorders>
              <w:top w:val="single" w:sz="4" w:space="0" w:color="000000"/>
              <w:left w:val="single" w:sz="4" w:space="0" w:color="000000"/>
              <w:bottom w:val="single" w:sz="4" w:space="0" w:color="000000"/>
              <w:right w:val="single" w:sz="4" w:space="0" w:color="000000"/>
            </w:tcBorders>
          </w:tcPr>
          <w:p w14:paraId="691A94B0" w14:textId="1CE4F55D" w:rsidR="002329EC" w:rsidRPr="006E48F2" w:rsidRDefault="003F5DF8" w:rsidP="002329EC">
            <w:r w:rsidRPr="003F5DF8">
              <w:t>Proper installation with test ports and LOOP valve?</w:t>
            </w:r>
          </w:p>
        </w:tc>
        <w:tc>
          <w:tcPr>
            <w:tcW w:w="2022"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3BC70BCA" w14:textId="77777777" w:rsidR="002329EC" w:rsidRPr="006E48F2" w:rsidRDefault="002329EC" w:rsidP="002329EC">
            <w:pPr>
              <w:jc w:val="center"/>
            </w:pPr>
          </w:p>
        </w:tc>
        <w:tc>
          <w:tcPr>
            <w:tcW w:w="1770" w:type="dxa"/>
            <w:tcBorders>
              <w:top w:val="single" w:sz="4" w:space="0" w:color="000000"/>
              <w:left w:val="single" w:sz="4" w:space="0" w:color="000000"/>
              <w:bottom w:val="single" w:sz="4" w:space="0" w:color="000000"/>
              <w:right w:val="single" w:sz="4" w:space="0" w:color="000000"/>
            </w:tcBorders>
          </w:tcPr>
          <w:p w14:paraId="5E1C14C8" w14:textId="38AF3B45" w:rsidR="002329EC" w:rsidRPr="006E48F2" w:rsidRDefault="002329EC" w:rsidP="002329EC">
            <w:pPr>
              <w:jc w:val="center"/>
            </w:pPr>
            <w:r w:rsidRPr="00872E2C">
              <w:t>$capscs_result_</w:t>
            </w:r>
            <w:r>
              <w:t>3</w:t>
            </w:r>
            <w:r w:rsidRPr="00872E2C">
              <w:t>$</w:t>
            </w:r>
          </w:p>
        </w:tc>
      </w:tr>
      <w:tr w:rsidR="002329EC" w:rsidRPr="006E48F2" w14:paraId="73454773" w14:textId="77777777" w:rsidTr="00F436B5">
        <w:trPr>
          <w:trHeight w:val="462"/>
          <w:jc w:val="center"/>
        </w:trPr>
        <w:tc>
          <w:tcPr>
            <w:tcW w:w="4887" w:type="dxa"/>
            <w:tcBorders>
              <w:top w:val="single" w:sz="4" w:space="0" w:color="000000"/>
              <w:left w:val="single" w:sz="4" w:space="0" w:color="000000"/>
              <w:bottom w:val="single" w:sz="4" w:space="0" w:color="000000"/>
              <w:right w:val="single" w:sz="4" w:space="0" w:color="000000"/>
            </w:tcBorders>
          </w:tcPr>
          <w:p w14:paraId="5F173E67" w14:textId="53AEF193" w:rsidR="002329EC" w:rsidRPr="006E48F2" w:rsidRDefault="003F5DF8" w:rsidP="002329EC">
            <w:r w:rsidRPr="003F5DF8">
              <w:t>Did switch shut boiler down, lockout, and properly annunciate?</w:t>
            </w:r>
          </w:p>
        </w:tc>
        <w:tc>
          <w:tcPr>
            <w:tcW w:w="2022"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19C1E13E" w14:textId="77777777" w:rsidR="002329EC" w:rsidRPr="006E48F2" w:rsidRDefault="002329EC" w:rsidP="002329EC">
            <w:pPr>
              <w:jc w:val="center"/>
            </w:pPr>
          </w:p>
        </w:tc>
        <w:tc>
          <w:tcPr>
            <w:tcW w:w="1770" w:type="dxa"/>
            <w:tcBorders>
              <w:top w:val="single" w:sz="4" w:space="0" w:color="000000"/>
              <w:left w:val="single" w:sz="4" w:space="0" w:color="000000"/>
              <w:bottom w:val="single" w:sz="4" w:space="0" w:color="000000"/>
              <w:right w:val="single" w:sz="4" w:space="0" w:color="000000"/>
            </w:tcBorders>
          </w:tcPr>
          <w:p w14:paraId="3DEAC99C" w14:textId="0B5B9D0B" w:rsidR="002329EC" w:rsidRPr="006E48F2" w:rsidRDefault="002329EC" w:rsidP="002329EC">
            <w:pPr>
              <w:jc w:val="center"/>
            </w:pPr>
            <w:r w:rsidRPr="00872E2C">
              <w:t>$capscs_result_</w:t>
            </w:r>
            <w:r>
              <w:t>4</w:t>
            </w:r>
            <w:r w:rsidRPr="00872E2C">
              <w:t>$</w:t>
            </w:r>
          </w:p>
        </w:tc>
      </w:tr>
    </w:tbl>
    <w:p w14:paraId="43D3088E" w14:textId="77777777" w:rsidR="00D53948" w:rsidRPr="006E48F2" w:rsidRDefault="00D53948" w:rsidP="00D53948"/>
    <w:p w14:paraId="11FBFA25" w14:textId="77777777" w:rsidR="00D53948" w:rsidRPr="006E48F2" w:rsidRDefault="00D53948" w:rsidP="00D53948">
      <w:pPr>
        <w:pBdr>
          <w:top w:val="single" w:sz="18" w:space="1" w:color="auto"/>
        </w:pBdr>
      </w:pPr>
      <w:r w:rsidRPr="006E48F2">
        <w:t xml:space="preserve"> </w:t>
      </w:r>
    </w:p>
    <w:p w14:paraId="0AB806A8" w14:textId="7FB90AA0" w:rsidR="00D53948" w:rsidRPr="006E48F2" w:rsidRDefault="00D53948" w:rsidP="00D53948">
      <w:pPr>
        <w:ind w:left="0" w:firstLine="0"/>
        <w:rPr>
          <w:b/>
        </w:rPr>
      </w:pPr>
      <w:r w:rsidRPr="006E48F2">
        <w:rPr>
          <w:b/>
        </w:rPr>
        <w:t>Did the device fail or pass the 3 Question Criteria (section 1.3.1)?</w:t>
      </w:r>
      <w:r w:rsidR="00872E2C">
        <w:rPr>
          <w:b/>
        </w:rPr>
        <w:t xml:space="preserve">  </w:t>
      </w:r>
      <w:r w:rsidR="007F4B3E">
        <w:rPr>
          <w:b/>
        </w:rPr>
        <w:t>[</w:t>
      </w:r>
      <w:r w:rsidR="00872E2C" w:rsidRPr="00872E2C">
        <w:rPr>
          <w:b/>
        </w:rPr>
        <w:t>$</w:t>
      </w:r>
      <w:proofErr w:type="spellStart"/>
      <w:r w:rsidR="00872E2C" w:rsidRPr="00872E2C">
        <w:rPr>
          <w:b/>
        </w:rPr>
        <w:t>capscs_result_status</w:t>
      </w:r>
      <w:proofErr w:type="spellEnd"/>
      <w:r w:rsidR="00872E2C" w:rsidRPr="00872E2C">
        <w:rPr>
          <w:b/>
        </w:rPr>
        <w:t>$</w:t>
      </w:r>
      <w:r w:rsidR="007F4B3E">
        <w:rPr>
          <w:b/>
        </w:rPr>
        <w:t>]</w:t>
      </w:r>
    </w:p>
    <w:p w14:paraId="56FBDCF8" w14:textId="77777777" w:rsidR="000772E7" w:rsidRPr="00B25CE3" w:rsidRDefault="000772E7" w:rsidP="000772E7">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50E40AC3" w14:textId="69254CB0" w:rsidR="00D53948" w:rsidRPr="006E48F2" w:rsidRDefault="00D53948" w:rsidP="00D53948">
      <w:pPr>
        <w:ind w:left="0" w:firstLine="0"/>
      </w:pPr>
      <w:r w:rsidRPr="006E48F2">
        <w:t xml:space="preserve">. </w:t>
      </w:r>
    </w:p>
    <w:p w14:paraId="45515895" w14:textId="3CC78B51" w:rsidR="00E1055A" w:rsidRPr="006E48F2" w:rsidRDefault="00E1055A" w:rsidP="00157461">
      <w:pPr>
        <w:ind w:left="0" w:firstLine="0"/>
      </w:pPr>
    </w:p>
    <w:p w14:paraId="0072F5CB" w14:textId="77777777" w:rsidR="006D583E" w:rsidRDefault="00152780" w:rsidP="006D583E">
      <w:pPr>
        <w:spacing w:after="160" w:line="240" w:lineRule="auto"/>
        <w:ind w:left="0" w:firstLine="0"/>
      </w:pPr>
      <w:r w:rsidRPr="006E48F2">
        <w:br w:type="page"/>
      </w: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6D583E" w14:paraId="4913E9C1" w14:textId="77777777" w:rsidTr="000772E7">
        <w:tc>
          <w:tcPr>
            <w:tcW w:w="5035" w:type="dxa"/>
            <w:shd w:val="clear" w:color="auto" w:fill="E7E6E6" w:themeFill="background2"/>
          </w:tcPr>
          <w:p w14:paraId="554C2E28" w14:textId="77777777" w:rsidR="006D583E" w:rsidRDefault="006D583E" w:rsidP="000772E7">
            <w:r w:rsidRPr="00A14397">
              <w:rPr>
                <w:szCs w:val="24"/>
              </w:rPr>
              <w:lastRenderedPageBreak/>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6693A453"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5B1B7991" w14:textId="6C973902" w:rsidR="005D3310" w:rsidRDefault="005D3310" w:rsidP="006D583E">
      <w:pPr>
        <w:spacing w:after="160" w:line="240" w:lineRule="auto"/>
        <w:ind w:left="0" w:firstLine="0"/>
      </w:pPr>
    </w:p>
    <w:p w14:paraId="0FBB11F0" w14:textId="650330E0" w:rsidR="00397E4E" w:rsidRPr="006E48F2" w:rsidRDefault="00092FD9" w:rsidP="00091EFB">
      <w:pPr>
        <w:pStyle w:val="Heading1"/>
      </w:pPr>
      <w:bookmarkStart w:id="25" w:name="_Toc164750223"/>
      <w:r w:rsidRPr="006E48F2">
        <w:t>2</w:t>
      </w:r>
      <w:r w:rsidR="00133854">
        <w:t>1</w:t>
      </w:r>
      <w:r w:rsidR="00152780" w:rsidRPr="006E48F2">
        <w:t xml:space="preserve">. </w:t>
      </w:r>
      <w:r w:rsidR="000501D5" w:rsidRPr="006E48F2">
        <w:t>Purge Airflow Proving Switch</w:t>
      </w:r>
      <w:r w:rsidR="004E514D" w:rsidRPr="006E48F2">
        <w:t xml:space="preserve"> </w:t>
      </w:r>
      <w:r w:rsidR="00E03E51" w:rsidRPr="006E48F2">
        <w:t>[</w:t>
      </w:r>
      <w:r w:rsidR="00ED1650" w:rsidRPr="00ED1650">
        <w:t>$</w:t>
      </w:r>
      <w:proofErr w:type="spellStart"/>
      <w:r w:rsidR="00ED1650" w:rsidRPr="00ED1650">
        <w:t>paps_result_status</w:t>
      </w:r>
      <w:proofErr w:type="spellEnd"/>
      <w:r w:rsidR="00ED1650" w:rsidRPr="00ED1650">
        <w:t>$</w:t>
      </w:r>
      <w:r w:rsidR="004E514D" w:rsidRPr="006E48F2">
        <w:t>]</w:t>
      </w:r>
      <w:bookmarkEnd w:id="25"/>
    </w:p>
    <w:p w14:paraId="5CC01795" w14:textId="16ABDF62" w:rsidR="00E1055A" w:rsidRPr="006E48F2" w:rsidRDefault="000501D5" w:rsidP="00091EFB">
      <w:r w:rsidRPr="006E48F2">
        <w:t xml:space="preserve">(PAPS) </w:t>
      </w:r>
    </w:p>
    <w:p w14:paraId="5AA5791C" w14:textId="77777777" w:rsidR="00397E4E" w:rsidRPr="006E48F2" w:rsidRDefault="00397E4E" w:rsidP="00397E4E"/>
    <w:tbl>
      <w:tblPr>
        <w:tblStyle w:val="TableGrid"/>
        <w:tblW w:w="10728" w:type="dxa"/>
        <w:jc w:val="center"/>
        <w:tblInd w:w="0" w:type="dxa"/>
        <w:tblLayout w:type="fixed"/>
        <w:tblCellMar>
          <w:top w:w="14" w:type="dxa"/>
          <w:left w:w="108" w:type="dxa"/>
          <w:right w:w="95" w:type="dxa"/>
        </w:tblCellMar>
        <w:tblLook w:val="04A0" w:firstRow="1" w:lastRow="0" w:firstColumn="1" w:lastColumn="0" w:noHBand="0" w:noVBand="1"/>
      </w:tblPr>
      <w:tblGrid>
        <w:gridCol w:w="1172"/>
        <w:gridCol w:w="1554"/>
        <w:gridCol w:w="1859"/>
        <w:gridCol w:w="2388"/>
        <w:gridCol w:w="1744"/>
        <w:gridCol w:w="2011"/>
      </w:tblGrid>
      <w:tr w:rsidR="00E1055A" w:rsidRPr="006E48F2" w14:paraId="29A92184" w14:textId="77777777" w:rsidTr="00EE3982">
        <w:trPr>
          <w:trHeight w:val="562"/>
          <w:jc w:val="center"/>
        </w:trPr>
        <w:tc>
          <w:tcPr>
            <w:tcW w:w="1172" w:type="dxa"/>
            <w:tcBorders>
              <w:top w:val="single" w:sz="4" w:space="0" w:color="000000"/>
              <w:left w:val="single" w:sz="4" w:space="0" w:color="000000"/>
              <w:bottom w:val="single" w:sz="4" w:space="0" w:color="000000"/>
              <w:right w:val="single" w:sz="4" w:space="0" w:color="000000"/>
            </w:tcBorders>
          </w:tcPr>
          <w:p w14:paraId="50558598" w14:textId="77777777" w:rsidR="00E1055A" w:rsidRPr="006E48F2" w:rsidRDefault="000501D5" w:rsidP="00157461">
            <w:pPr>
              <w:spacing w:after="0" w:line="259" w:lineRule="auto"/>
              <w:ind w:left="0" w:firstLine="0"/>
              <w:jc w:val="center"/>
            </w:pPr>
            <w:r w:rsidRPr="006E48F2">
              <w:rPr>
                <w:b/>
              </w:rPr>
              <w:t xml:space="preserve">Item </w:t>
            </w:r>
          </w:p>
        </w:tc>
        <w:tc>
          <w:tcPr>
            <w:tcW w:w="1554" w:type="dxa"/>
            <w:tcBorders>
              <w:top w:val="single" w:sz="4" w:space="0" w:color="000000"/>
              <w:left w:val="single" w:sz="4" w:space="0" w:color="000000"/>
              <w:bottom w:val="single" w:sz="4" w:space="0" w:color="000000"/>
              <w:right w:val="single" w:sz="4" w:space="0" w:color="000000"/>
            </w:tcBorders>
          </w:tcPr>
          <w:p w14:paraId="7BF30995" w14:textId="77777777" w:rsidR="00E1055A" w:rsidRPr="006E48F2" w:rsidRDefault="000501D5" w:rsidP="00157461">
            <w:pPr>
              <w:spacing w:after="0" w:line="259" w:lineRule="auto"/>
              <w:ind w:left="0" w:firstLine="0"/>
              <w:jc w:val="center"/>
            </w:pPr>
            <w:r w:rsidRPr="006E48F2">
              <w:rPr>
                <w:b/>
              </w:rPr>
              <w:t xml:space="preserve">Make </w:t>
            </w:r>
          </w:p>
        </w:tc>
        <w:tc>
          <w:tcPr>
            <w:tcW w:w="1859" w:type="dxa"/>
            <w:tcBorders>
              <w:top w:val="single" w:sz="4" w:space="0" w:color="000000"/>
              <w:left w:val="single" w:sz="4" w:space="0" w:color="000000"/>
              <w:bottom w:val="single" w:sz="4" w:space="0" w:color="000000"/>
              <w:right w:val="single" w:sz="4" w:space="0" w:color="000000"/>
            </w:tcBorders>
          </w:tcPr>
          <w:p w14:paraId="35C39284" w14:textId="77777777" w:rsidR="00E1055A" w:rsidRPr="006E48F2" w:rsidRDefault="000501D5" w:rsidP="00157461">
            <w:pPr>
              <w:spacing w:after="0" w:line="259" w:lineRule="auto"/>
              <w:ind w:left="0" w:firstLine="0"/>
              <w:jc w:val="center"/>
            </w:pPr>
            <w:r w:rsidRPr="006E48F2">
              <w:rPr>
                <w:b/>
              </w:rPr>
              <w:t xml:space="preserve">Low Pressure Tap Location </w:t>
            </w:r>
          </w:p>
        </w:tc>
        <w:tc>
          <w:tcPr>
            <w:tcW w:w="2388" w:type="dxa"/>
            <w:tcBorders>
              <w:top w:val="single" w:sz="4" w:space="0" w:color="000000"/>
              <w:left w:val="single" w:sz="4" w:space="0" w:color="000000"/>
              <w:bottom w:val="single" w:sz="4" w:space="0" w:color="000000"/>
              <w:right w:val="single" w:sz="4" w:space="0" w:color="000000"/>
            </w:tcBorders>
          </w:tcPr>
          <w:p w14:paraId="2AD88F52" w14:textId="77777777" w:rsidR="00E1055A" w:rsidRPr="006E48F2" w:rsidRDefault="000501D5" w:rsidP="00157461">
            <w:pPr>
              <w:spacing w:after="0" w:line="259" w:lineRule="auto"/>
              <w:ind w:left="0" w:firstLine="0"/>
              <w:jc w:val="center"/>
            </w:pPr>
            <w:r w:rsidRPr="006E48F2">
              <w:rPr>
                <w:b/>
              </w:rPr>
              <w:t xml:space="preserve">High Pressure Tap Location </w:t>
            </w:r>
          </w:p>
        </w:tc>
        <w:tc>
          <w:tcPr>
            <w:tcW w:w="1744" w:type="dxa"/>
            <w:tcBorders>
              <w:top w:val="single" w:sz="4" w:space="0" w:color="000000"/>
              <w:left w:val="single" w:sz="4" w:space="0" w:color="000000"/>
              <w:bottom w:val="single" w:sz="4" w:space="0" w:color="000000"/>
              <w:right w:val="single" w:sz="4" w:space="0" w:color="000000"/>
            </w:tcBorders>
          </w:tcPr>
          <w:p w14:paraId="50FF0D90" w14:textId="77777777" w:rsidR="00E1055A" w:rsidRPr="006E48F2" w:rsidRDefault="000501D5" w:rsidP="00157461">
            <w:pPr>
              <w:spacing w:after="0" w:line="259" w:lineRule="auto"/>
              <w:ind w:left="0" w:firstLine="0"/>
              <w:jc w:val="center"/>
            </w:pPr>
            <w:r w:rsidRPr="006E48F2">
              <w:rPr>
                <w:b/>
              </w:rPr>
              <w:t>Switch Range (</w:t>
            </w:r>
            <w:proofErr w:type="spellStart"/>
            <w:r w:rsidRPr="006E48F2">
              <w:rPr>
                <w:b/>
              </w:rPr>
              <w:t>inwc</w:t>
            </w:r>
            <w:proofErr w:type="spellEnd"/>
            <w:r w:rsidRPr="006E48F2">
              <w:rPr>
                <w:b/>
              </w:rPr>
              <w:t xml:space="preserve">) </w:t>
            </w:r>
          </w:p>
        </w:tc>
        <w:tc>
          <w:tcPr>
            <w:tcW w:w="2011" w:type="dxa"/>
            <w:tcBorders>
              <w:top w:val="single" w:sz="4" w:space="0" w:color="000000"/>
              <w:left w:val="single" w:sz="4" w:space="0" w:color="000000"/>
              <w:bottom w:val="single" w:sz="4" w:space="0" w:color="000000"/>
              <w:right w:val="single" w:sz="4" w:space="0" w:color="000000"/>
            </w:tcBorders>
          </w:tcPr>
          <w:p w14:paraId="63B81FCF" w14:textId="77777777" w:rsidR="00E1055A" w:rsidRPr="006E48F2" w:rsidRDefault="000501D5" w:rsidP="00157461">
            <w:pPr>
              <w:spacing w:after="0" w:line="259" w:lineRule="auto"/>
              <w:ind w:left="0" w:firstLine="0"/>
              <w:jc w:val="center"/>
            </w:pPr>
            <w:r w:rsidRPr="006E48F2">
              <w:rPr>
                <w:b/>
              </w:rPr>
              <w:t>Switch Setpoint (</w:t>
            </w:r>
            <w:proofErr w:type="spellStart"/>
            <w:r w:rsidRPr="006E48F2">
              <w:rPr>
                <w:b/>
              </w:rPr>
              <w:t>inwc</w:t>
            </w:r>
            <w:proofErr w:type="spellEnd"/>
            <w:r w:rsidRPr="006E48F2">
              <w:rPr>
                <w:b/>
              </w:rPr>
              <w:t xml:space="preserve">) </w:t>
            </w:r>
          </w:p>
        </w:tc>
      </w:tr>
      <w:tr w:rsidR="00E1055A" w:rsidRPr="006E48F2" w14:paraId="0B2FA3F9" w14:textId="77777777" w:rsidTr="00EE3982">
        <w:trPr>
          <w:trHeight w:val="288"/>
          <w:jc w:val="center"/>
        </w:trPr>
        <w:tc>
          <w:tcPr>
            <w:tcW w:w="1172" w:type="dxa"/>
            <w:tcBorders>
              <w:top w:val="single" w:sz="4" w:space="0" w:color="000000"/>
              <w:left w:val="single" w:sz="4" w:space="0" w:color="000000"/>
              <w:bottom w:val="single" w:sz="4" w:space="0" w:color="000000"/>
              <w:right w:val="single" w:sz="4" w:space="0" w:color="000000"/>
            </w:tcBorders>
          </w:tcPr>
          <w:p w14:paraId="58778C35" w14:textId="0FB7F505" w:rsidR="00E1055A" w:rsidRPr="006E48F2" w:rsidRDefault="000501D5" w:rsidP="00ED1650">
            <w:pPr>
              <w:spacing w:after="0" w:line="259" w:lineRule="auto"/>
              <w:ind w:left="0" w:firstLine="0"/>
              <w:jc w:val="center"/>
            </w:pPr>
            <w:r w:rsidRPr="006E48F2">
              <w:t>PAPS</w:t>
            </w:r>
          </w:p>
        </w:tc>
        <w:tc>
          <w:tcPr>
            <w:tcW w:w="1554" w:type="dxa"/>
            <w:tcBorders>
              <w:top w:val="single" w:sz="4" w:space="0" w:color="000000"/>
              <w:left w:val="single" w:sz="4" w:space="0" w:color="000000"/>
              <w:bottom w:val="single" w:sz="4" w:space="0" w:color="000000"/>
              <w:right w:val="single" w:sz="4" w:space="0" w:color="000000"/>
            </w:tcBorders>
          </w:tcPr>
          <w:p w14:paraId="7D4AC37D" w14:textId="49563A72" w:rsidR="00E1055A" w:rsidRPr="006E48F2" w:rsidRDefault="00ED1650" w:rsidP="00ED1650">
            <w:pPr>
              <w:spacing w:after="0" w:line="259" w:lineRule="auto"/>
              <w:ind w:left="0" w:firstLine="0"/>
              <w:jc w:val="center"/>
            </w:pPr>
            <w:r w:rsidRPr="00ED1650">
              <w:t>$</w:t>
            </w:r>
            <w:proofErr w:type="spellStart"/>
            <w:r w:rsidRPr="00ED1650">
              <w:t>paps_make</w:t>
            </w:r>
            <w:proofErr w:type="spellEnd"/>
            <w:r w:rsidRPr="00ED1650">
              <w:t>$</w:t>
            </w:r>
          </w:p>
        </w:tc>
        <w:tc>
          <w:tcPr>
            <w:tcW w:w="1859" w:type="dxa"/>
            <w:tcBorders>
              <w:top w:val="single" w:sz="4" w:space="0" w:color="000000"/>
              <w:left w:val="single" w:sz="4" w:space="0" w:color="000000"/>
              <w:bottom w:val="single" w:sz="4" w:space="0" w:color="000000"/>
              <w:right w:val="single" w:sz="4" w:space="0" w:color="000000"/>
            </w:tcBorders>
          </w:tcPr>
          <w:p w14:paraId="383A8460" w14:textId="6974E307" w:rsidR="00E1055A" w:rsidRPr="006E48F2" w:rsidRDefault="00ED1650" w:rsidP="00ED1650">
            <w:pPr>
              <w:spacing w:after="0" w:line="259" w:lineRule="auto"/>
              <w:ind w:left="0" w:firstLine="0"/>
              <w:jc w:val="center"/>
            </w:pPr>
            <w:r w:rsidRPr="00ED1650">
              <w:t>$</w:t>
            </w:r>
            <w:proofErr w:type="spellStart"/>
            <w:r w:rsidRPr="00ED1650">
              <w:t>paps_lp_tap_loc</w:t>
            </w:r>
            <w:proofErr w:type="spellEnd"/>
            <w:r w:rsidRPr="00ED1650">
              <w:t>$</w:t>
            </w:r>
          </w:p>
        </w:tc>
        <w:tc>
          <w:tcPr>
            <w:tcW w:w="2388" w:type="dxa"/>
            <w:tcBorders>
              <w:top w:val="single" w:sz="4" w:space="0" w:color="000000"/>
              <w:left w:val="single" w:sz="4" w:space="0" w:color="000000"/>
              <w:bottom w:val="single" w:sz="4" w:space="0" w:color="000000"/>
              <w:right w:val="single" w:sz="4" w:space="0" w:color="000000"/>
            </w:tcBorders>
          </w:tcPr>
          <w:p w14:paraId="37F53B5B" w14:textId="7D907D67" w:rsidR="00E1055A" w:rsidRPr="006E48F2" w:rsidRDefault="00ED1650" w:rsidP="00ED1650">
            <w:pPr>
              <w:spacing w:after="0" w:line="259" w:lineRule="auto"/>
              <w:ind w:left="0" w:firstLine="0"/>
              <w:jc w:val="center"/>
            </w:pPr>
            <w:r w:rsidRPr="00ED1650">
              <w:t>$</w:t>
            </w:r>
            <w:proofErr w:type="spellStart"/>
            <w:r w:rsidRPr="00ED1650">
              <w:t>paps_hp_tap_loc</w:t>
            </w:r>
            <w:proofErr w:type="spellEnd"/>
            <w:r w:rsidRPr="00ED1650">
              <w:t>$</w:t>
            </w:r>
          </w:p>
        </w:tc>
        <w:tc>
          <w:tcPr>
            <w:tcW w:w="1744" w:type="dxa"/>
            <w:tcBorders>
              <w:top w:val="single" w:sz="4" w:space="0" w:color="000000"/>
              <w:left w:val="single" w:sz="4" w:space="0" w:color="000000"/>
              <w:bottom w:val="single" w:sz="4" w:space="0" w:color="000000"/>
              <w:right w:val="single" w:sz="4" w:space="0" w:color="000000"/>
            </w:tcBorders>
          </w:tcPr>
          <w:p w14:paraId="55F2DBC9" w14:textId="3AE46237" w:rsidR="00E1055A" w:rsidRPr="006E48F2" w:rsidRDefault="00ED1650" w:rsidP="00ED1650">
            <w:pPr>
              <w:spacing w:after="0" w:line="259" w:lineRule="auto"/>
              <w:ind w:left="0" w:firstLine="0"/>
              <w:jc w:val="center"/>
            </w:pPr>
            <w:r w:rsidRPr="00ED1650">
              <w:t>$</w:t>
            </w:r>
            <w:proofErr w:type="spellStart"/>
            <w:r w:rsidRPr="00ED1650">
              <w:t>paps_range</w:t>
            </w:r>
            <w:proofErr w:type="spellEnd"/>
            <w:r w:rsidRPr="00ED1650">
              <w:t>$</w:t>
            </w:r>
          </w:p>
        </w:tc>
        <w:tc>
          <w:tcPr>
            <w:tcW w:w="2011" w:type="dxa"/>
            <w:tcBorders>
              <w:top w:val="single" w:sz="4" w:space="0" w:color="000000"/>
              <w:left w:val="single" w:sz="4" w:space="0" w:color="000000"/>
              <w:bottom w:val="single" w:sz="4" w:space="0" w:color="000000"/>
              <w:right w:val="single" w:sz="4" w:space="0" w:color="000000"/>
            </w:tcBorders>
          </w:tcPr>
          <w:p w14:paraId="60E6A408" w14:textId="392303DB" w:rsidR="00E03E51" w:rsidRPr="006E48F2" w:rsidRDefault="00ED1650" w:rsidP="00ED1650">
            <w:pPr>
              <w:spacing w:after="0" w:line="259" w:lineRule="auto"/>
              <w:ind w:left="0" w:firstLine="0"/>
              <w:jc w:val="center"/>
            </w:pPr>
            <w:r w:rsidRPr="00ED1650">
              <w:t>$</w:t>
            </w:r>
            <w:proofErr w:type="spellStart"/>
            <w:r w:rsidRPr="00ED1650">
              <w:t>paps_sp</w:t>
            </w:r>
            <w:proofErr w:type="spellEnd"/>
            <w:r w:rsidRPr="00ED1650">
              <w:t>$</w:t>
            </w:r>
          </w:p>
        </w:tc>
      </w:tr>
    </w:tbl>
    <w:p w14:paraId="14D786CF" w14:textId="77777777" w:rsidR="00397E4E" w:rsidRPr="006E48F2" w:rsidRDefault="00397E4E" w:rsidP="00157461">
      <w:pPr>
        <w:ind w:left="0" w:firstLine="0"/>
      </w:pPr>
    </w:p>
    <w:p w14:paraId="64D3E298" w14:textId="77777777" w:rsidR="00AB3CC5" w:rsidRDefault="000501D5" w:rsidP="009C0CB1">
      <w:pPr>
        <w:pStyle w:val="ListParagraph"/>
        <w:numPr>
          <w:ilvl w:val="0"/>
          <w:numId w:val="30"/>
        </w:numPr>
      </w:pPr>
      <w:r w:rsidRPr="006E48F2">
        <w:t xml:space="preserve">PAPS is required to make at 80% or more of maximum differential pressure signal at high fire. </w:t>
      </w:r>
    </w:p>
    <w:p w14:paraId="3DB22B7F" w14:textId="69C7CD96" w:rsidR="00E1055A" w:rsidRPr="006E48F2" w:rsidRDefault="000501D5" w:rsidP="009C0CB1">
      <w:pPr>
        <w:pStyle w:val="ListParagraph"/>
        <w:numPr>
          <w:ilvl w:val="0"/>
          <w:numId w:val="30"/>
        </w:numPr>
      </w:pPr>
      <w:r w:rsidRPr="006E48F2">
        <w:t xml:space="preserve">Switch taps are required to be in inlet to combustion chamber after any variable damper and in the boiler stack before any variable damper. </w:t>
      </w:r>
    </w:p>
    <w:p w14:paraId="20DDDFA1" w14:textId="3126DEDE" w:rsidR="00FC54C9" w:rsidRPr="006E48F2" w:rsidRDefault="00AB3CC5" w:rsidP="00157461">
      <w:pPr>
        <w:ind w:left="0" w:firstLine="0"/>
      </w:pPr>
      <w:r>
        <w:rPr>
          <w:noProof/>
        </w:rPr>
        <w:drawing>
          <wp:anchor distT="0" distB="0" distL="114300" distR="114300" simplePos="0" relativeHeight="251695104" behindDoc="1" locked="0" layoutInCell="1" allowOverlap="1" wp14:anchorId="6402A8A9" wp14:editId="3B40C04B">
            <wp:simplePos x="0" y="0"/>
            <wp:positionH relativeFrom="margin">
              <wp:align>center</wp:align>
            </wp:positionH>
            <wp:positionV relativeFrom="paragraph">
              <wp:posOffset>81280</wp:posOffset>
            </wp:positionV>
            <wp:extent cx="2727846" cy="2228850"/>
            <wp:effectExtent l="0" t="0" r="0" b="0"/>
            <wp:wrapNone/>
            <wp:docPr id="30" name="Picture 3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2727846" cy="2228850"/>
                    </a:xfrm>
                    <a:prstGeom prst="rect">
                      <a:avLst/>
                    </a:prstGeom>
                  </pic:spPr>
                </pic:pic>
              </a:graphicData>
            </a:graphic>
            <wp14:sizeRelH relativeFrom="margin">
              <wp14:pctWidth>0</wp14:pctWidth>
            </wp14:sizeRelH>
            <wp14:sizeRelV relativeFrom="margin">
              <wp14:pctHeight>0</wp14:pctHeight>
            </wp14:sizeRelV>
          </wp:anchor>
        </w:drawing>
      </w:r>
    </w:p>
    <w:p w14:paraId="12D32F0B" w14:textId="10E09BD0" w:rsidR="00FC54C9" w:rsidRPr="006E48F2" w:rsidRDefault="00FC54C9" w:rsidP="00157461">
      <w:pPr>
        <w:ind w:left="0" w:firstLine="0"/>
      </w:pPr>
    </w:p>
    <w:p w14:paraId="0EEC8046" w14:textId="1639EE99" w:rsidR="00FC54C9" w:rsidRPr="006E48F2" w:rsidRDefault="00FC54C9" w:rsidP="00157461">
      <w:pPr>
        <w:ind w:left="0" w:firstLine="0"/>
      </w:pPr>
    </w:p>
    <w:p w14:paraId="35206F23" w14:textId="38545CCB" w:rsidR="00FC54C9" w:rsidRPr="006E48F2" w:rsidRDefault="00FC54C9" w:rsidP="00157461">
      <w:pPr>
        <w:ind w:left="0" w:firstLine="0"/>
      </w:pPr>
    </w:p>
    <w:p w14:paraId="1778B1BD" w14:textId="415F43FF" w:rsidR="00FC54C9" w:rsidRPr="006E48F2" w:rsidRDefault="00FC54C9" w:rsidP="00157461">
      <w:pPr>
        <w:ind w:left="0" w:firstLine="0"/>
      </w:pPr>
    </w:p>
    <w:p w14:paraId="7005A1FF" w14:textId="7B63FB43" w:rsidR="00FC54C9" w:rsidRPr="006E48F2" w:rsidRDefault="00FC54C9" w:rsidP="00157461">
      <w:pPr>
        <w:ind w:left="0" w:firstLine="0"/>
      </w:pPr>
    </w:p>
    <w:p w14:paraId="51CF13F5" w14:textId="103D6E2E" w:rsidR="00FC54C9" w:rsidRPr="006E48F2" w:rsidRDefault="00FC54C9" w:rsidP="00157461">
      <w:pPr>
        <w:ind w:left="0" w:firstLine="0"/>
      </w:pPr>
    </w:p>
    <w:p w14:paraId="1FB89BD3" w14:textId="083EC193" w:rsidR="00FC54C9" w:rsidRPr="006E48F2" w:rsidRDefault="00FC54C9" w:rsidP="00157461">
      <w:pPr>
        <w:ind w:left="0" w:firstLine="0"/>
      </w:pPr>
    </w:p>
    <w:p w14:paraId="6A94E8A9" w14:textId="6DAE8770" w:rsidR="00FC54C9" w:rsidRPr="006E48F2" w:rsidRDefault="00FC54C9" w:rsidP="00157461">
      <w:pPr>
        <w:ind w:left="0" w:firstLine="0"/>
      </w:pPr>
    </w:p>
    <w:p w14:paraId="5B8ED10B" w14:textId="479E2468" w:rsidR="00FC54C9" w:rsidRDefault="00FC54C9" w:rsidP="00157461">
      <w:pPr>
        <w:ind w:left="0" w:firstLine="0"/>
      </w:pPr>
    </w:p>
    <w:p w14:paraId="18E78E56" w14:textId="77777777" w:rsidR="00AB3CC5" w:rsidRPr="006E48F2" w:rsidRDefault="00AB3CC5" w:rsidP="00157461">
      <w:pPr>
        <w:ind w:left="0" w:firstLine="0"/>
      </w:pPr>
    </w:p>
    <w:p w14:paraId="581366EA" w14:textId="7B60013C" w:rsidR="00FC54C9" w:rsidRPr="006E48F2" w:rsidRDefault="00FC54C9" w:rsidP="00157461">
      <w:pPr>
        <w:ind w:left="0" w:firstLine="0"/>
      </w:pPr>
    </w:p>
    <w:p w14:paraId="2D1C6005" w14:textId="6FAD2FC6" w:rsidR="00FC54C9" w:rsidRPr="006E48F2" w:rsidRDefault="00FC54C9" w:rsidP="00157461">
      <w:pPr>
        <w:ind w:left="0" w:firstLine="0"/>
      </w:pPr>
    </w:p>
    <w:p w14:paraId="773B8F22" w14:textId="59B85518" w:rsidR="00E1055A" w:rsidRPr="006E48F2" w:rsidRDefault="00E1055A" w:rsidP="00091EFB">
      <w:pPr>
        <w:pBdr>
          <w:top w:val="single" w:sz="18" w:space="1" w:color="auto"/>
        </w:pBdr>
      </w:pPr>
    </w:p>
    <w:p w14:paraId="42EF100D" w14:textId="51BCA457" w:rsidR="00E1055A" w:rsidRPr="006E48F2" w:rsidRDefault="00AB3CC5" w:rsidP="00AB3CC5">
      <w:pPr>
        <w:pStyle w:val="ListParagraph"/>
        <w:numPr>
          <w:ilvl w:val="0"/>
          <w:numId w:val="30"/>
        </w:numPr>
      </w:pPr>
      <w:r>
        <w:t xml:space="preserve">Connect flex tubing / tee setup to high pressure test port closest to switch and </w:t>
      </w:r>
      <w:proofErr w:type="gramStart"/>
      <w:r>
        <w:t>high pressure</w:t>
      </w:r>
      <w:proofErr w:type="gramEnd"/>
      <w:r>
        <w:t xml:space="preserve"> side of monometer. Connect tubing from low pressure test port to low pressure side of manometer. Bleed line should be open. Open test ports. Close lockable isolation valve in high pressure leg to isolate PAPS</w:t>
      </w:r>
      <w:r w:rsidR="000501D5" w:rsidRPr="006E48F2">
        <w:t xml:space="preserve">. </w:t>
      </w:r>
    </w:p>
    <w:p w14:paraId="68479092" w14:textId="09705061" w:rsidR="00E1055A" w:rsidRPr="006E48F2" w:rsidRDefault="000501D5" w:rsidP="009C0CB1">
      <w:pPr>
        <w:pStyle w:val="ListParagraph"/>
        <w:numPr>
          <w:ilvl w:val="0"/>
          <w:numId w:val="30"/>
        </w:numPr>
      </w:pPr>
      <w:r w:rsidRPr="006E48F2">
        <w:t xml:space="preserve">Start </w:t>
      </w:r>
      <w:r w:rsidR="00AB3CC5" w:rsidRPr="00AB3CC5">
        <w:t>boiler. Observe that boiler purge count does not begin</w:t>
      </w:r>
      <w:r w:rsidRPr="006E48F2">
        <w:t xml:space="preserve">.  </w:t>
      </w:r>
    </w:p>
    <w:p w14:paraId="1C8226AE" w14:textId="19AE3D57" w:rsidR="00E1055A" w:rsidRPr="006E48F2" w:rsidRDefault="00AB3CC5" w:rsidP="00AB3CC5">
      <w:pPr>
        <w:pStyle w:val="ListParagraph"/>
        <w:numPr>
          <w:ilvl w:val="0"/>
          <w:numId w:val="30"/>
        </w:numPr>
      </w:pPr>
      <w:r>
        <w:t>Open lockable isolation valve and pinch / close bleed line. Observe maximum stable pressure seen on the manometer</w:t>
      </w:r>
      <w:r w:rsidR="000501D5" w:rsidRPr="006E48F2">
        <w:t xml:space="preserve">. </w:t>
      </w:r>
    </w:p>
    <w:p w14:paraId="48129B6E" w14:textId="5CCFE8E1" w:rsidR="00E1055A" w:rsidRPr="006E48F2" w:rsidRDefault="00AB3CC5" w:rsidP="009C0CB1">
      <w:pPr>
        <w:pStyle w:val="ListParagraph"/>
        <w:numPr>
          <w:ilvl w:val="0"/>
          <w:numId w:val="30"/>
        </w:numPr>
      </w:pPr>
      <w:r w:rsidRPr="00AB3CC5">
        <w:t>Stop boiler. Place multimeter across PAPS switch terminals (Common/Normally Open)</w:t>
      </w:r>
      <w:r w:rsidR="000501D5" w:rsidRPr="006E48F2">
        <w:t xml:space="preserve">. </w:t>
      </w:r>
    </w:p>
    <w:p w14:paraId="3897D54A" w14:textId="40DAA9B0" w:rsidR="00E1055A" w:rsidRPr="006E48F2" w:rsidRDefault="00AB3CC5" w:rsidP="00AB3CC5">
      <w:pPr>
        <w:pStyle w:val="ListParagraph"/>
        <w:numPr>
          <w:ilvl w:val="0"/>
          <w:numId w:val="30"/>
        </w:numPr>
      </w:pPr>
      <w:r w:rsidRPr="00AB3CC5">
        <w:t>Close lockable isolation valve and use bleed line to slowly pressurize the switch. Place manometer beside multimeter. Observe the pressure at which the PAPS switch makes by observing on the multimeter when the switch closes. (Shows no voltage or shows continuity on multimeter)</w:t>
      </w:r>
      <w:r w:rsidR="000501D5" w:rsidRPr="006E48F2">
        <w:t xml:space="preserve">. </w:t>
      </w:r>
    </w:p>
    <w:p w14:paraId="60F9AA91" w14:textId="77777777" w:rsidR="00FC54C9" w:rsidRPr="006E48F2" w:rsidRDefault="00FC54C9" w:rsidP="00FC54C9">
      <w:pPr>
        <w:spacing w:after="0" w:line="259" w:lineRule="auto"/>
        <w:ind w:left="0" w:firstLine="0"/>
      </w:pPr>
    </w:p>
    <w:p w14:paraId="33DE3999" w14:textId="17347067" w:rsidR="00E1055A" w:rsidRPr="006E48F2" w:rsidRDefault="00E1055A" w:rsidP="00FC54C9">
      <w:pPr>
        <w:pBdr>
          <w:top w:val="single" w:sz="18" w:space="1" w:color="auto"/>
        </w:pBdr>
        <w:spacing w:after="0" w:line="259" w:lineRule="auto"/>
        <w:ind w:left="0" w:firstLine="0"/>
      </w:pPr>
    </w:p>
    <w:p w14:paraId="1E124707" w14:textId="51C8D91D" w:rsidR="00FC54C9" w:rsidRPr="006E48F2" w:rsidRDefault="00FC54C9" w:rsidP="00FC54C9">
      <w:pPr>
        <w:pBdr>
          <w:top w:val="single" w:sz="18" w:space="1" w:color="auto"/>
        </w:pBdr>
        <w:spacing w:after="0" w:line="259" w:lineRule="auto"/>
        <w:ind w:left="0" w:firstLine="0"/>
      </w:pPr>
    </w:p>
    <w:p w14:paraId="213E0222" w14:textId="1FACAAEB" w:rsidR="00AB3CC5" w:rsidRDefault="00AB3CC5">
      <w:pPr>
        <w:spacing w:after="160" w:line="259" w:lineRule="auto"/>
        <w:ind w:left="0" w:firstLine="0"/>
      </w:pPr>
      <w:r>
        <w:br w:type="page"/>
      </w: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6D583E" w14:paraId="63220976" w14:textId="77777777" w:rsidTr="000772E7">
        <w:tc>
          <w:tcPr>
            <w:tcW w:w="5035" w:type="dxa"/>
            <w:shd w:val="clear" w:color="auto" w:fill="E7E6E6" w:themeFill="background2"/>
          </w:tcPr>
          <w:p w14:paraId="2F263166" w14:textId="77777777" w:rsidR="006D583E" w:rsidRDefault="006D583E" w:rsidP="000772E7">
            <w:r w:rsidRPr="00A14397">
              <w:rPr>
                <w:szCs w:val="24"/>
              </w:rPr>
              <w:lastRenderedPageBreak/>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6741D1FF"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5AA00997" w14:textId="489CC012" w:rsidR="00FC54C9" w:rsidRPr="006E48F2" w:rsidRDefault="00FC54C9" w:rsidP="006D583E">
      <w:pPr>
        <w:spacing w:after="0" w:line="259" w:lineRule="auto"/>
        <w:ind w:left="0" w:firstLine="0"/>
      </w:pPr>
    </w:p>
    <w:tbl>
      <w:tblPr>
        <w:tblStyle w:val="TableGrid"/>
        <w:tblW w:w="8859" w:type="dxa"/>
        <w:jc w:val="center"/>
        <w:tblInd w:w="0" w:type="dxa"/>
        <w:tblCellMar>
          <w:top w:w="5" w:type="dxa"/>
          <w:left w:w="5" w:type="dxa"/>
          <w:right w:w="5" w:type="dxa"/>
        </w:tblCellMar>
        <w:tblLook w:val="04A0" w:firstRow="1" w:lastRow="0" w:firstColumn="1" w:lastColumn="0" w:noHBand="0" w:noVBand="1"/>
      </w:tblPr>
      <w:tblGrid>
        <w:gridCol w:w="5334"/>
        <w:gridCol w:w="1941"/>
        <w:gridCol w:w="1584"/>
      </w:tblGrid>
      <w:tr w:rsidR="00E1055A" w:rsidRPr="006E48F2" w14:paraId="010A70CB" w14:textId="77777777" w:rsidTr="006140A1">
        <w:trPr>
          <w:trHeight w:val="286"/>
          <w:jc w:val="center"/>
        </w:trPr>
        <w:tc>
          <w:tcPr>
            <w:tcW w:w="5799" w:type="dxa"/>
            <w:tcBorders>
              <w:top w:val="single" w:sz="4" w:space="0" w:color="000000"/>
              <w:left w:val="single" w:sz="4" w:space="0" w:color="000000"/>
              <w:bottom w:val="single" w:sz="4" w:space="0" w:color="000000"/>
              <w:right w:val="single" w:sz="4" w:space="0" w:color="000000"/>
            </w:tcBorders>
          </w:tcPr>
          <w:p w14:paraId="6F546185" w14:textId="56D94D5B" w:rsidR="00E1055A" w:rsidRPr="006E48F2" w:rsidRDefault="00EA30A2" w:rsidP="00157461">
            <w:pPr>
              <w:spacing w:after="0" w:line="259" w:lineRule="auto"/>
              <w:ind w:left="0" w:firstLine="0"/>
              <w:jc w:val="center"/>
            </w:pPr>
            <w:r w:rsidRPr="006E48F2">
              <w:rPr>
                <w:b/>
              </w:rPr>
              <w:t>Result</w:t>
            </w:r>
            <w:r w:rsidR="000501D5" w:rsidRPr="006E48F2">
              <w:rPr>
                <w:b/>
              </w:rPr>
              <w:t xml:space="preserve"> </w:t>
            </w:r>
          </w:p>
        </w:tc>
        <w:tc>
          <w:tcPr>
            <w:tcW w:w="1980" w:type="dxa"/>
            <w:tcBorders>
              <w:top w:val="single" w:sz="4" w:space="0" w:color="000000"/>
              <w:left w:val="single" w:sz="4" w:space="0" w:color="000000"/>
              <w:bottom w:val="single" w:sz="4" w:space="0" w:color="000000"/>
              <w:right w:val="single" w:sz="4" w:space="0" w:color="000000"/>
            </w:tcBorders>
          </w:tcPr>
          <w:p w14:paraId="132E1B56" w14:textId="77777777" w:rsidR="00E1055A" w:rsidRPr="006E48F2" w:rsidRDefault="000501D5" w:rsidP="00157461">
            <w:pPr>
              <w:spacing w:after="0" w:line="259" w:lineRule="auto"/>
              <w:ind w:left="0" w:firstLine="0"/>
              <w:jc w:val="center"/>
            </w:pPr>
            <w:r w:rsidRPr="006E48F2">
              <w:rPr>
                <w:b/>
              </w:rPr>
              <w:t>Pressure (</w:t>
            </w:r>
            <w:proofErr w:type="spellStart"/>
            <w:r w:rsidRPr="006E48F2">
              <w:rPr>
                <w:b/>
              </w:rPr>
              <w:t>inwc</w:t>
            </w:r>
            <w:proofErr w:type="spellEnd"/>
            <w:r w:rsidRPr="006E48F2">
              <w:rPr>
                <w:b/>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6ADB7AFF" w14:textId="77777777" w:rsidR="00E1055A" w:rsidRPr="006E48F2" w:rsidRDefault="000501D5" w:rsidP="00157461">
            <w:pPr>
              <w:spacing w:after="0" w:line="259" w:lineRule="auto"/>
              <w:ind w:left="0" w:firstLine="0"/>
              <w:jc w:val="center"/>
            </w:pPr>
            <w:r w:rsidRPr="006E48F2">
              <w:rPr>
                <w:b/>
              </w:rPr>
              <w:t xml:space="preserve">Y/N </w:t>
            </w:r>
          </w:p>
        </w:tc>
      </w:tr>
      <w:tr w:rsidR="00E1055A" w:rsidRPr="006E48F2" w14:paraId="1E005672" w14:textId="77777777" w:rsidTr="006140A1">
        <w:trPr>
          <w:trHeight w:val="363"/>
          <w:jc w:val="center"/>
        </w:trPr>
        <w:tc>
          <w:tcPr>
            <w:tcW w:w="5799" w:type="dxa"/>
            <w:tcBorders>
              <w:top w:val="single" w:sz="4" w:space="0" w:color="000000"/>
              <w:left w:val="single" w:sz="4" w:space="0" w:color="000000"/>
              <w:bottom w:val="single" w:sz="4" w:space="0" w:color="000000"/>
              <w:right w:val="single" w:sz="4" w:space="0" w:color="000000"/>
            </w:tcBorders>
          </w:tcPr>
          <w:p w14:paraId="0895BB72" w14:textId="67FC92B3" w:rsidR="00E1055A" w:rsidRPr="006E48F2" w:rsidRDefault="0068152E" w:rsidP="00091EFB">
            <w:r w:rsidRPr="0068152E">
              <w:t>Maximum Pressure Difference from low to high fire</w:t>
            </w:r>
          </w:p>
        </w:tc>
        <w:tc>
          <w:tcPr>
            <w:tcW w:w="1980" w:type="dxa"/>
            <w:tcBorders>
              <w:top w:val="single" w:sz="4" w:space="0" w:color="000000"/>
              <w:left w:val="single" w:sz="4" w:space="0" w:color="000000"/>
              <w:bottom w:val="single" w:sz="4" w:space="0" w:color="000000"/>
              <w:right w:val="single" w:sz="4" w:space="0" w:color="000000"/>
            </w:tcBorders>
          </w:tcPr>
          <w:p w14:paraId="7344B185" w14:textId="092DA362" w:rsidR="00E1055A" w:rsidRPr="006E48F2" w:rsidRDefault="00ED1650" w:rsidP="00091EFB">
            <w:pPr>
              <w:jc w:val="center"/>
              <w:rPr>
                <w:bCs/>
              </w:rPr>
            </w:pPr>
            <w:r w:rsidRPr="00ED1650">
              <w:rPr>
                <w:bCs/>
              </w:rPr>
              <w:t>$paps_result_1$</w:t>
            </w:r>
          </w:p>
        </w:tc>
        <w:tc>
          <w:tcPr>
            <w:tcW w:w="1080"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2D5B2DFF" w14:textId="1CE7800F" w:rsidR="00E1055A" w:rsidRPr="006E48F2" w:rsidRDefault="00E1055A" w:rsidP="00091EFB">
            <w:pPr>
              <w:jc w:val="center"/>
            </w:pPr>
          </w:p>
        </w:tc>
      </w:tr>
      <w:tr w:rsidR="00E1055A" w:rsidRPr="006E48F2" w14:paraId="11C4D194" w14:textId="77777777" w:rsidTr="00AB3CC5">
        <w:trPr>
          <w:trHeight w:val="360"/>
          <w:jc w:val="center"/>
        </w:trPr>
        <w:tc>
          <w:tcPr>
            <w:tcW w:w="5799" w:type="dxa"/>
            <w:tcBorders>
              <w:top w:val="single" w:sz="4" w:space="0" w:color="000000"/>
              <w:left w:val="single" w:sz="4" w:space="0" w:color="000000"/>
              <w:bottom w:val="single" w:sz="4" w:space="0" w:color="000000"/>
              <w:right w:val="single" w:sz="4" w:space="0" w:color="000000"/>
            </w:tcBorders>
          </w:tcPr>
          <w:p w14:paraId="0E011FD8" w14:textId="1EEEF778" w:rsidR="00E1055A" w:rsidRPr="006E48F2" w:rsidRDefault="0068152E" w:rsidP="00091EFB">
            <w:r w:rsidRPr="0068152E">
              <w:t xml:space="preserve">Record Switch Trip (make) Point. </w:t>
            </w:r>
            <w:proofErr w:type="gramStart"/>
            <w:r w:rsidRPr="0068152E">
              <w:t>Is</w:t>
            </w:r>
            <w:proofErr w:type="gramEnd"/>
            <w:r w:rsidRPr="0068152E">
              <w:t xml:space="preserve"> switch make point 80% or more of Max pressure difference above?</w:t>
            </w:r>
          </w:p>
        </w:tc>
        <w:tc>
          <w:tcPr>
            <w:tcW w:w="1980" w:type="dxa"/>
            <w:tcBorders>
              <w:top w:val="single" w:sz="4" w:space="0" w:color="000000"/>
              <w:left w:val="single" w:sz="4" w:space="0" w:color="000000"/>
              <w:bottom w:val="single" w:sz="4" w:space="0" w:color="000000"/>
              <w:right w:val="single" w:sz="4" w:space="0" w:color="000000"/>
            </w:tcBorders>
          </w:tcPr>
          <w:p w14:paraId="5C2F5F6F" w14:textId="266996B2" w:rsidR="00E1055A" w:rsidRPr="006E48F2" w:rsidRDefault="00ED1650" w:rsidP="00091EFB">
            <w:pPr>
              <w:jc w:val="center"/>
            </w:pPr>
            <w:r w:rsidRPr="00ED1650">
              <w:t>$paps_result_</w:t>
            </w:r>
            <w:r>
              <w:t>2</w:t>
            </w:r>
            <w:r w:rsidRPr="00ED1650">
              <w:t>$</w:t>
            </w:r>
          </w:p>
        </w:tc>
        <w:tc>
          <w:tcPr>
            <w:tcW w:w="1080" w:type="dxa"/>
            <w:tcBorders>
              <w:top w:val="single" w:sz="4" w:space="0" w:color="000000"/>
              <w:left w:val="single" w:sz="4" w:space="0" w:color="000000"/>
              <w:bottom w:val="single" w:sz="4" w:space="0" w:color="000000"/>
              <w:right w:val="single" w:sz="4" w:space="0" w:color="000000"/>
            </w:tcBorders>
            <w:shd w:val="clear" w:color="auto" w:fill="auto"/>
          </w:tcPr>
          <w:p w14:paraId="206D077C" w14:textId="28838FA2" w:rsidR="00E1055A" w:rsidRPr="006E48F2" w:rsidRDefault="00AB3CC5" w:rsidP="00091EFB">
            <w:pPr>
              <w:jc w:val="center"/>
            </w:pPr>
            <w:r w:rsidRPr="00ED1650">
              <w:t>$paps_result_</w:t>
            </w:r>
            <w:r>
              <w:t>5</w:t>
            </w:r>
            <w:r w:rsidRPr="00ED1650">
              <w:t>$</w:t>
            </w:r>
          </w:p>
        </w:tc>
      </w:tr>
      <w:tr w:rsidR="00E1055A" w:rsidRPr="006E48F2" w14:paraId="6A8A0980" w14:textId="77777777" w:rsidTr="006140A1">
        <w:trPr>
          <w:trHeight w:val="360"/>
          <w:jc w:val="center"/>
        </w:trPr>
        <w:tc>
          <w:tcPr>
            <w:tcW w:w="5799" w:type="dxa"/>
            <w:tcBorders>
              <w:top w:val="single" w:sz="4" w:space="0" w:color="000000"/>
              <w:left w:val="single" w:sz="4" w:space="0" w:color="000000"/>
              <w:bottom w:val="single" w:sz="4" w:space="0" w:color="000000"/>
              <w:right w:val="single" w:sz="4" w:space="0" w:color="000000"/>
            </w:tcBorders>
          </w:tcPr>
          <w:p w14:paraId="46A8D0B7" w14:textId="6E7D9590" w:rsidR="00E1055A" w:rsidRPr="006E48F2" w:rsidRDefault="0068152E" w:rsidP="00091EFB">
            <w:r w:rsidRPr="0068152E">
              <w:t>Is switch installed correctly with test ports and LOOP valve in place</w:t>
            </w:r>
            <w:r w:rsidR="00F436B5">
              <w:t>?</w:t>
            </w:r>
          </w:p>
        </w:tc>
        <w:tc>
          <w:tcPr>
            <w:tcW w:w="1980"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555BCDED" w14:textId="46BEB260" w:rsidR="00E1055A" w:rsidRPr="006E48F2" w:rsidRDefault="00E1055A" w:rsidP="00091EFB">
            <w:pPr>
              <w:jc w:val="center"/>
            </w:pPr>
          </w:p>
        </w:tc>
        <w:tc>
          <w:tcPr>
            <w:tcW w:w="1080" w:type="dxa"/>
            <w:tcBorders>
              <w:top w:val="single" w:sz="4" w:space="0" w:color="000000"/>
              <w:left w:val="single" w:sz="4" w:space="0" w:color="000000"/>
              <w:bottom w:val="single" w:sz="4" w:space="0" w:color="000000"/>
              <w:right w:val="single" w:sz="4" w:space="0" w:color="000000"/>
            </w:tcBorders>
          </w:tcPr>
          <w:p w14:paraId="3DF7E7F2" w14:textId="23941322" w:rsidR="00E1055A" w:rsidRPr="006E48F2" w:rsidRDefault="00ED1650" w:rsidP="00091EFB">
            <w:pPr>
              <w:jc w:val="center"/>
            </w:pPr>
            <w:r w:rsidRPr="00ED1650">
              <w:t>$paps_result_</w:t>
            </w:r>
            <w:r>
              <w:t>3</w:t>
            </w:r>
            <w:r w:rsidRPr="00ED1650">
              <w:t>$</w:t>
            </w:r>
          </w:p>
        </w:tc>
      </w:tr>
      <w:tr w:rsidR="00E1055A" w:rsidRPr="006E48F2" w14:paraId="777384F4" w14:textId="77777777" w:rsidTr="006140A1">
        <w:trPr>
          <w:trHeight w:val="360"/>
          <w:jc w:val="center"/>
        </w:trPr>
        <w:tc>
          <w:tcPr>
            <w:tcW w:w="5799" w:type="dxa"/>
            <w:tcBorders>
              <w:top w:val="single" w:sz="4" w:space="0" w:color="000000"/>
              <w:left w:val="single" w:sz="4" w:space="0" w:color="000000"/>
              <w:bottom w:val="single" w:sz="4" w:space="0" w:color="000000"/>
              <w:right w:val="single" w:sz="4" w:space="0" w:color="000000"/>
            </w:tcBorders>
          </w:tcPr>
          <w:p w14:paraId="4C9B647E" w14:textId="352A6938" w:rsidR="00E1055A" w:rsidRPr="006E48F2" w:rsidRDefault="0068152E" w:rsidP="00091EFB">
            <w:r w:rsidRPr="0068152E">
              <w:t>Did switch work correctly by not allowing purge count to begin?</w:t>
            </w:r>
          </w:p>
        </w:tc>
        <w:tc>
          <w:tcPr>
            <w:tcW w:w="1980"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006B0C52" w14:textId="1CCDF1A8" w:rsidR="00E1055A" w:rsidRPr="006E48F2" w:rsidRDefault="00E1055A" w:rsidP="00091EFB">
            <w:pPr>
              <w:jc w:val="center"/>
            </w:pPr>
          </w:p>
        </w:tc>
        <w:tc>
          <w:tcPr>
            <w:tcW w:w="1080" w:type="dxa"/>
            <w:tcBorders>
              <w:top w:val="single" w:sz="4" w:space="0" w:color="000000"/>
              <w:left w:val="single" w:sz="4" w:space="0" w:color="000000"/>
              <w:bottom w:val="single" w:sz="4" w:space="0" w:color="000000"/>
              <w:right w:val="single" w:sz="4" w:space="0" w:color="000000"/>
            </w:tcBorders>
          </w:tcPr>
          <w:p w14:paraId="25C45166" w14:textId="2403FCD1" w:rsidR="00E1055A" w:rsidRPr="006E48F2" w:rsidRDefault="00ED1650" w:rsidP="00091EFB">
            <w:pPr>
              <w:jc w:val="center"/>
            </w:pPr>
            <w:r w:rsidRPr="00ED1650">
              <w:t>$paps_result_</w:t>
            </w:r>
            <w:r>
              <w:t>4</w:t>
            </w:r>
            <w:r w:rsidRPr="00ED1650">
              <w:t>$</w:t>
            </w:r>
          </w:p>
        </w:tc>
      </w:tr>
    </w:tbl>
    <w:p w14:paraId="69FC4067" w14:textId="0D3F8DD5" w:rsidR="00FC54C9" w:rsidRPr="006E48F2" w:rsidRDefault="000501D5" w:rsidP="00157461">
      <w:pPr>
        <w:ind w:left="0" w:firstLine="0"/>
      </w:pPr>
      <w:r w:rsidRPr="006E48F2">
        <w:t xml:space="preserve"> </w:t>
      </w:r>
    </w:p>
    <w:p w14:paraId="0BED7CD8" w14:textId="77777777" w:rsidR="00FC54C9" w:rsidRPr="006E48F2" w:rsidRDefault="00FC54C9" w:rsidP="00FC54C9">
      <w:pPr>
        <w:pBdr>
          <w:top w:val="single" w:sz="18" w:space="1" w:color="auto"/>
        </w:pBdr>
        <w:ind w:left="0" w:firstLine="0"/>
        <w:rPr>
          <w:b/>
        </w:rPr>
      </w:pPr>
    </w:p>
    <w:p w14:paraId="25C07440" w14:textId="4D8EA870" w:rsidR="007670AB" w:rsidRPr="006E48F2" w:rsidRDefault="007670AB" w:rsidP="00157461">
      <w:pPr>
        <w:ind w:left="0" w:firstLine="0"/>
        <w:rPr>
          <w:b/>
        </w:rPr>
      </w:pPr>
      <w:r w:rsidRPr="006E48F2">
        <w:rPr>
          <w:b/>
        </w:rPr>
        <w:t>Did the device fail or pass the 3 Question Criteria (section 1.3.1)?</w:t>
      </w:r>
      <w:r w:rsidR="00ED1650">
        <w:rPr>
          <w:b/>
        </w:rPr>
        <w:t xml:space="preserve">  </w:t>
      </w:r>
      <w:r w:rsidR="007F4B3E">
        <w:rPr>
          <w:b/>
        </w:rPr>
        <w:t>[</w:t>
      </w:r>
      <w:r w:rsidR="00ED1650" w:rsidRPr="00ED1650">
        <w:rPr>
          <w:b/>
        </w:rPr>
        <w:t>$</w:t>
      </w:r>
      <w:proofErr w:type="spellStart"/>
      <w:r w:rsidR="00ED1650" w:rsidRPr="00ED1650">
        <w:rPr>
          <w:b/>
        </w:rPr>
        <w:t>paps_result_status</w:t>
      </w:r>
      <w:proofErr w:type="spellEnd"/>
      <w:r w:rsidR="00ED1650" w:rsidRPr="00ED1650">
        <w:rPr>
          <w:b/>
        </w:rPr>
        <w:t>$</w:t>
      </w:r>
      <w:r w:rsidR="007F4B3E">
        <w:rPr>
          <w:b/>
        </w:rPr>
        <w:t>]</w:t>
      </w:r>
    </w:p>
    <w:p w14:paraId="0BBEF3F5" w14:textId="77777777" w:rsidR="000772E7" w:rsidRPr="00B25CE3" w:rsidRDefault="000772E7" w:rsidP="000772E7">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074D23A0" w14:textId="77777777" w:rsidR="00E1055A" w:rsidRPr="006E48F2" w:rsidRDefault="00E1055A" w:rsidP="00157461">
      <w:pPr>
        <w:spacing w:after="190" w:line="313" w:lineRule="auto"/>
        <w:ind w:left="0" w:firstLine="0"/>
        <w:jc w:val="right"/>
        <w:sectPr w:rsidR="00E1055A" w:rsidRPr="006E48F2" w:rsidSect="00237A44">
          <w:footerReference w:type="even" r:id="rId35"/>
          <w:footerReference w:type="default" r:id="rId36"/>
          <w:footerReference w:type="first" r:id="rId37"/>
          <w:pgSz w:w="12240" w:h="15840"/>
          <w:pgMar w:top="720" w:right="720" w:bottom="720" w:left="720" w:header="720" w:footer="719" w:gutter="0"/>
          <w:cols w:space="720"/>
          <w:titlePg/>
          <w:docGrid w:linePitch="326"/>
        </w:sectPr>
      </w:pP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6D583E" w14:paraId="071E9F6E" w14:textId="77777777" w:rsidTr="000772E7">
        <w:tc>
          <w:tcPr>
            <w:tcW w:w="5035" w:type="dxa"/>
            <w:shd w:val="clear" w:color="auto" w:fill="E7E6E6" w:themeFill="background2"/>
          </w:tcPr>
          <w:p w14:paraId="2BD1EE4D" w14:textId="77777777" w:rsidR="006D583E" w:rsidRDefault="006D583E" w:rsidP="000772E7">
            <w:r w:rsidRPr="00A14397">
              <w:rPr>
                <w:szCs w:val="24"/>
              </w:rPr>
              <w:lastRenderedPageBreak/>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2FAFD22C"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3813BAFD" w14:textId="5194CCB7" w:rsidR="005D3310" w:rsidRDefault="005D3310" w:rsidP="005C14F6">
      <w:pPr>
        <w:pStyle w:val="Heading1"/>
        <w:rPr>
          <w:b w:val="0"/>
          <w:bCs/>
          <w:sz w:val="24"/>
          <w:szCs w:val="24"/>
        </w:rPr>
      </w:pPr>
    </w:p>
    <w:p w14:paraId="0C81F970" w14:textId="594BB893" w:rsidR="00FC54C9" w:rsidRPr="006E48F2" w:rsidRDefault="00FC54C9" w:rsidP="005C14F6">
      <w:pPr>
        <w:pStyle w:val="Heading1"/>
      </w:pPr>
      <w:bookmarkStart w:id="26" w:name="_Toc164750224"/>
      <w:r w:rsidRPr="006E48F2">
        <w:t>2</w:t>
      </w:r>
      <w:r w:rsidR="00133854">
        <w:t>2</w:t>
      </w:r>
      <w:r w:rsidRPr="006E48F2">
        <w:t xml:space="preserve">. </w:t>
      </w:r>
      <w:r w:rsidR="000501D5" w:rsidRPr="006E48F2">
        <w:t>Forced Draft Motor Interlock Switches</w:t>
      </w:r>
      <w:r w:rsidR="004E514D" w:rsidRPr="006E48F2">
        <w:t xml:space="preserve"> [</w:t>
      </w:r>
      <w:r w:rsidR="00C862F0" w:rsidRPr="00C862F0">
        <w:t>$</w:t>
      </w:r>
      <w:proofErr w:type="spellStart"/>
      <w:r w:rsidR="00C862F0" w:rsidRPr="00C862F0">
        <w:t>fdmis_result_status</w:t>
      </w:r>
      <w:proofErr w:type="spellEnd"/>
      <w:r w:rsidR="00C862F0" w:rsidRPr="00C862F0">
        <w:t>$</w:t>
      </w:r>
      <w:r w:rsidR="004E514D" w:rsidRPr="006E48F2">
        <w:t>]</w:t>
      </w:r>
      <w:bookmarkEnd w:id="26"/>
    </w:p>
    <w:p w14:paraId="355C63DA" w14:textId="3E7255B2" w:rsidR="00E1055A" w:rsidRPr="006E48F2" w:rsidRDefault="000501D5" w:rsidP="005C14F6">
      <w:r w:rsidRPr="006E48F2">
        <w:t xml:space="preserve">(FDMIS) </w:t>
      </w:r>
    </w:p>
    <w:p w14:paraId="6673E300" w14:textId="23A7DF88" w:rsidR="00FC54C9" w:rsidRPr="006E48F2" w:rsidRDefault="00FC54C9" w:rsidP="00FC54C9"/>
    <w:tbl>
      <w:tblPr>
        <w:tblStyle w:val="TableGrid"/>
        <w:tblW w:w="8904" w:type="dxa"/>
        <w:jc w:val="center"/>
        <w:tblInd w:w="0" w:type="dxa"/>
        <w:tblCellMar>
          <w:top w:w="14" w:type="dxa"/>
          <w:left w:w="106" w:type="dxa"/>
          <w:right w:w="115" w:type="dxa"/>
        </w:tblCellMar>
        <w:tblLook w:val="04A0" w:firstRow="1" w:lastRow="0" w:firstColumn="1" w:lastColumn="0" w:noHBand="0" w:noVBand="1"/>
      </w:tblPr>
      <w:tblGrid>
        <w:gridCol w:w="1873"/>
        <w:gridCol w:w="2732"/>
        <w:gridCol w:w="4299"/>
      </w:tblGrid>
      <w:tr w:rsidR="00E1055A" w:rsidRPr="006E48F2" w14:paraId="20C879BE" w14:textId="77777777" w:rsidTr="005C14F6">
        <w:trPr>
          <w:trHeight w:val="838"/>
          <w:jc w:val="center"/>
        </w:trPr>
        <w:tc>
          <w:tcPr>
            <w:tcW w:w="1872" w:type="dxa"/>
            <w:tcBorders>
              <w:top w:val="single" w:sz="4" w:space="0" w:color="000000"/>
              <w:left w:val="single" w:sz="4" w:space="0" w:color="000000"/>
              <w:bottom w:val="single" w:sz="4" w:space="0" w:color="000000"/>
              <w:right w:val="single" w:sz="4" w:space="0" w:color="000000"/>
            </w:tcBorders>
          </w:tcPr>
          <w:p w14:paraId="346F7AE9" w14:textId="77777777" w:rsidR="00E1055A" w:rsidRPr="006E48F2" w:rsidRDefault="000501D5" w:rsidP="00157461">
            <w:pPr>
              <w:spacing w:after="0" w:line="259" w:lineRule="auto"/>
              <w:ind w:left="0" w:firstLine="0"/>
              <w:jc w:val="center"/>
            </w:pPr>
            <w:r w:rsidRPr="006E48F2">
              <w:rPr>
                <w:b/>
              </w:rPr>
              <w:t xml:space="preserve">Item </w:t>
            </w:r>
          </w:p>
        </w:tc>
        <w:tc>
          <w:tcPr>
            <w:tcW w:w="2732" w:type="dxa"/>
            <w:tcBorders>
              <w:top w:val="single" w:sz="4" w:space="0" w:color="000000"/>
              <w:left w:val="single" w:sz="4" w:space="0" w:color="000000"/>
              <w:bottom w:val="single" w:sz="4" w:space="0" w:color="000000"/>
              <w:right w:val="single" w:sz="4" w:space="0" w:color="000000"/>
            </w:tcBorders>
          </w:tcPr>
          <w:p w14:paraId="33CB18E2" w14:textId="77777777" w:rsidR="00E1055A" w:rsidRPr="006E48F2" w:rsidRDefault="000501D5" w:rsidP="00157461">
            <w:pPr>
              <w:spacing w:after="0" w:line="259" w:lineRule="auto"/>
              <w:ind w:left="0" w:firstLine="0"/>
              <w:jc w:val="center"/>
            </w:pPr>
            <w:r w:rsidRPr="006E48F2">
              <w:rPr>
                <w:b/>
              </w:rPr>
              <w:t xml:space="preserve">Make </w:t>
            </w:r>
          </w:p>
        </w:tc>
        <w:tc>
          <w:tcPr>
            <w:tcW w:w="4299" w:type="dxa"/>
            <w:tcBorders>
              <w:top w:val="single" w:sz="4" w:space="0" w:color="000000"/>
              <w:left w:val="single" w:sz="4" w:space="0" w:color="000000"/>
              <w:bottom w:val="single" w:sz="4" w:space="0" w:color="000000"/>
              <w:right w:val="single" w:sz="4" w:space="0" w:color="000000"/>
            </w:tcBorders>
          </w:tcPr>
          <w:p w14:paraId="11866095" w14:textId="77777777" w:rsidR="00E1055A" w:rsidRPr="006E48F2" w:rsidRDefault="000501D5" w:rsidP="00157461">
            <w:pPr>
              <w:spacing w:after="0" w:line="259" w:lineRule="auto"/>
              <w:ind w:left="0" w:firstLine="0"/>
              <w:jc w:val="center"/>
            </w:pPr>
            <w:r w:rsidRPr="006E48F2">
              <w:rPr>
                <w:b/>
              </w:rPr>
              <w:t xml:space="preserve">Type of Switch: Aux. Contact </w:t>
            </w:r>
          </w:p>
          <w:p w14:paraId="6B33FCBB" w14:textId="77777777" w:rsidR="00E1055A" w:rsidRPr="006E48F2" w:rsidRDefault="000501D5" w:rsidP="00157461">
            <w:pPr>
              <w:spacing w:after="0" w:line="259" w:lineRule="auto"/>
              <w:ind w:left="0" w:firstLine="0"/>
              <w:jc w:val="center"/>
            </w:pPr>
            <w:r w:rsidRPr="006E48F2">
              <w:rPr>
                <w:b/>
              </w:rPr>
              <w:t xml:space="preserve">Phase Monitor </w:t>
            </w:r>
          </w:p>
          <w:p w14:paraId="44739283" w14:textId="77777777" w:rsidR="00E1055A" w:rsidRPr="006E48F2" w:rsidRDefault="000501D5" w:rsidP="00157461">
            <w:pPr>
              <w:spacing w:after="0" w:line="259" w:lineRule="auto"/>
              <w:ind w:left="0" w:firstLine="0"/>
              <w:jc w:val="center"/>
            </w:pPr>
            <w:r w:rsidRPr="006E48F2">
              <w:rPr>
                <w:b/>
              </w:rPr>
              <w:t xml:space="preserve">Current Relays </w:t>
            </w:r>
          </w:p>
        </w:tc>
      </w:tr>
      <w:tr w:rsidR="00E1055A" w:rsidRPr="006E48F2" w14:paraId="3C7541F1" w14:textId="77777777" w:rsidTr="005C14F6">
        <w:trPr>
          <w:trHeight w:val="288"/>
          <w:jc w:val="center"/>
        </w:trPr>
        <w:tc>
          <w:tcPr>
            <w:tcW w:w="1872" w:type="dxa"/>
            <w:tcBorders>
              <w:top w:val="single" w:sz="4" w:space="0" w:color="000000"/>
              <w:left w:val="single" w:sz="4" w:space="0" w:color="000000"/>
              <w:bottom w:val="single" w:sz="4" w:space="0" w:color="000000"/>
              <w:right w:val="single" w:sz="4" w:space="0" w:color="000000"/>
            </w:tcBorders>
          </w:tcPr>
          <w:p w14:paraId="45F332CF" w14:textId="5A5EE5C9" w:rsidR="00E1055A" w:rsidRPr="006E48F2" w:rsidRDefault="000501D5" w:rsidP="005D0403">
            <w:pPr>
              <w:spacing w:after="0" w:line="259" w:lineRule="auto"/>
              <w:ind w:left="0" w:firstLine="0"/>
              <w:jc w:val="center"/>
            </w:pPr>
            <w:r w:rsidRPr="006E48F2">
              <w:t>FDMIS</w:t>
            </w:r>
          </w:p>
        </w:tc>
        <w:tc>
          <w:tcPr>
            <w:tcW w:w="2732" w:type="dxa"/>
            <w:tcBorders>
              <w:top w:val="single" w:sz="4" w:space="0" w:color="000000"/>
              <w:left w:val="single" w:sz="4" w:space="0" w:color="000000"/>
              <w:bottom w:val="single" w:sz="4" w:space="0" w:color="000000"/>
              <w:right w:val="single" w:sz="4" w:space="0" w:color="000000"/>
            </w:tcBorders>
          </w:tcPr>
          <w:p w14:paraId="1DF0FF4D" w14:textId="14619F08" w:rsidR="00E1055A" w:rsidRPr="006E48F2" w:rsidRDefault="00C862F0" w:rsidP="005D0403">
            <w:pPr>
              <w:spacing w:after="0" w:line="259" w:lineRule="auto"/>
              <w:ind w:left="0" w:firstLine="0"/>
              <w:jc w:val="center"/>
            </w:pPr>
            <w:r w:rsidRPr="00C862F0">
              <w:t>$</w:t>
            </w:r>
            <w:proofErr w:type="spellStart"/>
            <w:r w:rsidRPr="00C862F0">
              <w:t>fdmis_make</w:t>
            </w:r>
            <w:proofErr w:type="spellEnd"/>
            <w:r w:rsidRPr="00C862F0">
              <w:t>$</w:t>
            </w:r>
          </w:p>
        </w:tc>
        <w:tc>
          <w:tcPr>
            <w:tcW w:w="4299" w:type="dxa"/>
            <w:tcBorders>
              <w:top w:val="single" w:sz="4" w:space="0" w:color="000000"/>
              <w:left w:val="single" w:sz="4" w:space="0" w:color="000000"/>
              <w:bottom w:val="single" w:sz="4" w:space="0" w:color="000000"/>
              <w:right w:val="single" w:sz="4" w:space="0" w:color="000000"/>
            </w:tcBorders>
          </w:tcPr>
          <w:p w14:paraId="417EE71E" w14:textId="3D162A95" w:rsidR="00E1055A" w:rsidRPr="006E48F2" w:rsidRDefault="00C862F0" w:rsidP="005D0403">
            <w:pPr>
              <w:spacing w:after="0" w:line="259" w:lineRule="auto"/>
              <w:ind w:left="0" w:firstLine="0"/>
              <w:jc w:val="center"/>
            </w:pPr>
            <w:r w:rsidRPr="00C862F0">
              <w:t>$</w:t>
            </w:r>
            <w:proofErr w:type="spellStart"/>
            <w:r w:rsidRPr="00C862F0">
              <w:t>fdmis_type</w:t>
            </w:r>
            <w:proofErr w:type="spellEnd"/>
            <w:r w:rsidRPr="00C862F0">
              <w:t>$</w:t>
            </w:r>
          </w:p>
        </w:tc>
      </w:tr>
    </w:tbl>
    <w:p w14:paraId="3767EE53" w14:textId="780E9F60" w:rsidR="00FC54C9" w:rsidRPr="006E48F2" w:rsidRDefault="00FC54C9" w:rsidP="00157461">
      <w:pPr>
        <w:ind w:left="0" w:firstLine="0"/>
      </w:pPr>
    </w:p>
    <w:p w14:paraId="00ED0BEF" w14:textId="14F3D81E" w:rsidR="00FC54C9" w:rsidRPr="006E48F2" w:rsidRDefault="00444028" w:rsidP="00157461">
      <w:pPr>
        <w:ind w:left="0" w:firstLine="0"/>
      </w:pPr>
      <w:r w:rsidRPr="00444028">
        <w:t xml:space="preserve">The FDMIS are required to be current relays (one on each of the three phase legs) that can be unlatched and removed for testing (split-core, hinged, clamp-on). Current relays must </w:t>
      </w:r>
      <w:proofErr w:type="gramStart"/>
      <w:r w:rsidRPr="00444028">
        <w:t>be located in</w:t>
      </w:r>
      <w:proofErr w:type="gramEnd"/>
      <w:r w:rsidRPr="00444028">
        <w:t xml:space="preserve"> a separate enclosure with no exposed 3 phase contacts.</w:t>
      </w:r>
    </w:p>
    <w:p w14:paraId="1E56809E" w14:textId="0EB869F3" w:rsidR="00FC54C9" w:rsidRPr="006E48F2" w:rsidRDefault="00444028" w:rsidP="00157461">
      <w:pPr>
        <w:ind w:left="0" w:firstLine="0"/>
      </w:pPr>
      <w:r w:rsidRPr="00444028">
        <w:rPr>
          <w:noProof/>
        </w:rPr>
        <w:drawing>
          <wp:anchor distT="0" distB="0" distL="114300" distR="114300" simplePos="0" relativeHeight="251713536" behindDoc="0" locked="0" layoutInCell="1" allowOverlap="1" wp14:anchorId="100B7269" wp14:editId="48B79A57">
            <wp:simplePos x="0" y="0"/>
            <wp:positionH relativeFrom="column">
              <wp:posOffset>2031558</wp:posOffset>
            </wp:positionH>
            <wp:positionV relativeFrom="paragraph">
              <wp:posOffset>24323</wp:posOffset>
            </wp:positionV>
            <wp:extent cx="2725545" cy="3466769"/>
            <wp:effectExtent l="0" t="0" r="0" b="635"/>
            <wp:wrapNone/>
            <wp:docPr id="19" name="Picture 19"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diagram of a circuit board&#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735420" cy="3479329"/>
                    </a:xfrm>
                    <a:prstGeom prst="rect">
                      <a:avLst/>
                    </a:prstGeom>
                  </pic:spPr>
                </pic:pic>
              </a:graphicData>
            </a:graphic>
            <wp14:sizeRelH relativeFrom="margin">
              <wp14:pctWidth>0</wp14:pctWidth>
            </wp14:sizeRelH>
            <wp14:sizeRelV relativeFrom="margin">
              <wp14:pctHeight>0</wp14:pctHeight>
            </wp14:sizeRelV>
          </wp:anchor>
        </w:drawing>
      </w:r>
    </w:p>
    <w:p w14:paraId="0B6D5A5B" w14:textId="372482BD" w:rsidR="00FC54C9" w:rsidRPr="006E48F2" w:rsidRDefault="00FC54C9" w:rsidP="00157461">
      <w:pPr>
        <w:ind w:left="0" w:firstLine="0"/>
      </w:pPr>
    </w:p>
    <w:p w14:paraId="39FA5C74" w14:textId="3CC2CFD5" w:rsidR="00FC54C9" w:rsidRPr="006E48F2" w:rsidRDefault="00FC54C9" w:rsidP="00157461">
      <w:pPr>
        <w:ind w:left="0" w:firstLine="0"/>
      </w:pPr>
    </w:p>
    <w:p w14:paraId="72F50844" w14:textId="521D9F1E" w:rsidR="00FC54C9" w:rsidRPr="006E48F2" w:rsidRDefault="00FC54C9" w:rsidP="00157461">
      <w:pPr>
        <w:ind w:left="0" w:firstLine="0"/>
      </w:pPr>
    </w:p>
    <w:p w14:paraId="01753728" w14:textId="08D1B9AC" w:rsidR="00FC54C9" w:rsidRPr="006E48F2" w:rsidRDefault="00FC54C9" w:rsidP="00157461">
      <w:pPr>
        <w:ind w:left="0" w:firstLine="0"/>
      </w:pPr>
    </w:p>
    <w:p w14:paraId="70CCC18A" w14:textId="35EC609A" w:rsidR="00FC54C9" w:rsidRPr="006E48F2" w:rsidRDefault="00FC54C9" w:rsidP="00157461">
      <w:pPr>
        <w:ind w:left="0" w:firstLine="0"/>
      </w:pPr>
    </w:p>
    <w:p w14:paraId="4842C2C5" w14:textId="26EE838E" w:rsidR="00FC54C9" w:rsidRPr="006E48F2" w:rsidRDefault="00FC54C9" w:rsidP="00157461">
      <w:pPr>
        <w:ind w:left="0" w:firstLine="0"/>
      </w:pPr>
    </w:p>
    <w:p w14:paraId="2739A8D7" w14:textId="6A0F1A2B" w:rsidR="00FC54C9" w:rsidRPr="006E48F2" w:rsidRDefault="00FC54C9" w:rsidP="00157461">
      <w:pPr>
        <w:ind w:left="0" w:firstLine="0"/>
      </w:pPr>
    </w:p>
    <w:p w14:paraId="606BCA32" w14:textId="2238D38E" w:rsidR="00FC54C9" w:rsidRPr="006E48F2" w:rsidRDefault="00FC54C9" w:rsidP="00157461">
      <w:pPr>
        <w:ind w:left="0" w:firstLine="0"/>
      </w:pPr>
    </w:p>
    <w:p w14:paraId="7918BDEF" w14:textId="453B6160" w:rsidR="00FC54C9" w:rsidRPr="006E48F2" w:rsidRDefault="00FC54C9" w:rsidP="00157461">
      <w:pPr>
        <w:ind w:left="0" w:firstLine="0"/>
      </w:pPr>
    </w:p>
    <w:p w14:paraId="12137AEA" w14:textId="105F3116" w:rsidR="00FC54C9" w:rsidRPr="006E48F2" w:rsidRDefault="00FC54C9" w:rsidP="00157461">
      <w:pPr>
        <w:ind w:left="0" w:firstLine="0"/>
      </w:pPr>
    </w:p>
    <w:p w14:paraId="2EEAD6CF" w14:textId="023F976C" w:rsidR="00FC54C9" w:rsidRPr="006E48F2" w:rsidRDefault="00FC54C9" w:rsidP="00157461">
      <w:pPr>
        <w:ind w:left="0" w:firstLine="0"/>
      </w:pPr>
    </w:p>
    <w:p w14:paraId="5CA0C401" w14:textId="1E8C35EE" w:rsidR="00FC54C9" w:rsidRPr="006E48F2" w:rsidRDefault="00FC54C9" w:rsidP="00157461">
      <w:pPr>
        <w:ind w:left="0" w:firstLine="0"/>
      </w:pPr>
    </w:p>
    <w:p w14:paraId="03FDB498" w14:textId="3705E97C" w:rsidR="00FC54C9" w:rsidRPr="006E48F2" w:rsidRDefault="00FC54C9" w:rsidP="00157461">
      <w:pPr>
        <w:ind w:left="0" w:firstLine="0"/>
      </w:pPr>
    </w:p>
    <w:p w14:paraId="78DB11B6" w14:textId="074360E4" w:rsidR="00FC54C9" w:rsidRPr="006E48F2" w:rsidRDefault="00FC54C9" w:rsidP="00157461">
      <w:pPr>
        <w:ind w:left="0" w:firstLine="0"/>
      </w:pPr>
    </w:p>
    <w:p w14:paraId="3EE8C25A" w14:textId="0274C107" w:rsidR="00FC54C9" w:rsidRPr="006E48F2" w:rsidRDefault="00FC54C9" w:rsidP="00157461">
      <w:pPr>
        <w:ind w:left="0" w:firstLine="0"/>
      </w:pPr>
    </w:p>
    <w:p w14:paraId="541DE436" w14:textId="19C8CE14" w:rsidR="00FC54C9" w:rsidRPr="006E48F2" w:rsidRDefault="00FC54C9" w:rsidP="00157461">
      <w:pPr>
        <w:ind w:left="0" w:firstLine="0"/>
      </w:pPr>
    </w:p>
    <w:p w14:paraId="4796934E" w14:textId="77777777" w:rsidR="00FC54C9" w:rsidRPr="006E48F2" w:rsidRDefault="00FC54C9" w:rsidP="00157461">
      <w:pPr>
        <w:ind w:left="0" w:firstLine="0"/>
      </w:pPr>
    </w:p>
    <w:p w14:paraId="455257E4" w14:textId="769E0075" w:rsidR="00E1055A" w:rsidRPr="006E48F2" w:rsidRDefault="00E1055A" w:rsidP="00157461">
      <w:pPr>
        <w:spacing w:after="0" w:line="259" w:lineRule="auto"/>
        <w:ind w:left="0" w:firstLine="0"/>
      </w:pPr>
    </w:p>
    <w:p w14:paraId="268482A4" w14:textId="77777777" w:rsidR="00FC54C9" w:rsidRPr="006E48F2" w:rsidRDefault="00FC54C9" w:rsidP="00FC54C9">
      <w:pPr>
        <w:pBdr>
          <w:top w:val="single" w:sz="18" w:space="1" w:color="auto"/>
        </w:pBdr>
        <w:spacing w:after="0" w:line="259" w:lineRule="auto"/>
        <w:ind w:left="0" w:firstLine="0"/>
      </w:pPr>
    </w:p>
    <w:p w14:paraId="0302B181" w14:textId="77777777" w:rsidR="00E1055A" w:rsidRPr="006E48F2" w:rsidRDefault="000501D5" w:rsidP="009C0CB1">
      <w:pPr>
        <w:pStyle w:val="ListParagraph"/>
        <w:numPr>
          <w:ilvl w:val="0"/>
          <w:numId w:val="31"/>
        </w:numPr>
      </w:pPr>
      <w:r w:rsidRPr="006E48F2">
        <w:t xml:space="preserve">Be certain to follow NFPA 70E requirements as the forced draft power supply has significant shock and potential arc flash. </w:t>
      </w:r>
    </w:p>
    <w:p w14:paraId="19605604" w14:textId="77777777" w:rsidR="00E1055A" w:rsidRPr="006E48F2" w:rsidRDefault="000501D5" w:rsidP="009C0CB1">
      <w:pPr>
        <w:pStyle w:val="ListParagraph"/>
        <w:numPr>
          <w:ilvl w:val="0"/>
          <w:numId w:val="31"/>
        </w:numPr>
      </w:pPr>
      <w:r w:rsidRPr="006E48F2">
        <w:t xml:space="preserve">With power to fan off, unclamp and remove one current relay from around one power lead feeding the fan. When complete, restore power. </w:t>
      </w:r>
    </w:p>
    <w:p w14:paraId="1FD09B1E" w14:textId="63ECAA21" w:rsidR="00E1055A" w:rsidRPr="006E48F2" w:rsidRDefault="000501D5" w:rsidP="009C0CB1">
      <w:pPr>
        <w:pStyle w:val="ListParagraph"/>
        <w:numPr>
          <w:ilvl w:val="0"/>
          <w:numId w:val="31"/>
        </w:numPr>
      </w:pPr>
      <w:r w:rsidRPr="006E48F2">
        <w:t xml:space="preserve">Attempt to start boiler.  Boiler should shut down.  </w:t>
      </w:r>
    </w:p>
    <w:p w14:paraId="20DB9934" w14:textId="77777777" w:rsidR="00E1055A" w:rsidRPr="006E48F2" w:rsidRDefault="000501D5" w:rsidP="009C0CB1">
      <w:pPr>
        <w:pStyle w:val="ListParagraph"/>
        <w:numPr>
          <w:ilvl w:val="0"/>
          <w:numId w:val="31"/>
        </w:numPr>
        <w:spacing w:after="41"/>
      </w:pPr>
      <w:r w:rsidRPr="006E48F2">
        <w:t xml:space="preserve">Replace the current transformer and repeat above process for each of three power leads to fan. </w:t>
      </w:r>
    </w:p>
    <w:p w14:paraId="5CA7311D" w14:textId="77777777" w:rsidR="00FC54C9" w:rsidRPr="006E48F2" w:rsidRDefault="00FC54C9" w:rsidP="00FC54C9">
      <w:pPr>
        <w:spacing w:after="0" w:line="259" w:lineRule="auto"/>
        <w:ind w:left="0" w:firstLine="0"/>
      </w:pPr>
    </w:p>
    <w:p w14:paraId="3D947C64" w14:textId="77777777" w:rsidR="00FC54C9" w:rsidRPr="006E48F2" w:rsidRDefault="00FC54C9" w:rsidP="00FC54C9">
      <w:pPr>
        <w:pBdr>
          <w:top w:val="single" w:sz="18" w:space="1" w:color="auto"/>
        </w:pBdr>
        <w:spacing w:after="0" w:line="259" w:lineRule="auto"/>
        <w:ind w:left="0" w:firstLine="0"/>
      </w:pP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6D583E" w14:paraId="13C3BDCE" w14:textId="77777777" w:rsidTr="000772E7">
        <w:tc>
          <w:tcPr>
            <w:tcW w:w="5035" w:type="dxa"/>
            <w:shd w:val="clear" w:color="auto" w:fill="E7E6E6" w:themeFill="background2"/>
          </w:tcPr>
          <w:p w14:paraId="4D7201DF" w14:textId="77777777" w:rsidR="006D583E" w:rsidRDefault="006D583E" w:rsidP="000772E7">
            <w:r w:rsidRPr="00A14397">
              <w:rPr>
                <w:szCs w:val="24"/>
              </w:rPr>
              <w:lastRenderedPageBreak/>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29BEB21D"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1CCF07FC" w14:textId="77777777" w:rsidR="006D583E" w:rsidRPr="006E48F2" w:rsidRDefault="006D583E" w:rsidP="006D583E">
      <w:pPr>
        <w:spacing w:after="0" w:line="259" w:lineRule="auto"/>
        <w:ind w:left="0" w:firstLine="0"/>
      </w:pPr>
    </w:p>
    <w:tbl>
      <w:tblPr>
        <w:tblStyle w:val="TableGrid"/>
        <w:tblW w:w="8844" w:type="dxa"/>
        <w:jc w:val="center"/>
        <w:tblInd w:w="0" w:type="dxa"/>
        <w:tblCellMar>
          <w:top w:w="14" w:type="dxa"/>
          <w:left w:w="108" w:type="dxa"/>
          <w:right w:w="115" w:type="dxa"/>
        </w:tblCellMar>
        <w:tblLook w:val="04A0" w:firstRow="1" w:lastRow="0" w:firstColumn="1" w:lastColumn="0" w:noHBand="0" w:noVBand="1"/>
      </w:tblPr>
      <w:tblGrid>
        <w:gridCol w:w="6057"/>
        <w:gridCol w:w="2787"/>
      </w:tblGrid>
      <w:tr w:rsidR="00E1055A" w:rsidRPr="006E48F2" w14:paraId="5C621569" w14:textId="77777777" w:rsidTr="00444028">
        <w:trPr>
          <w:trHeight w:val="286"/>
          <w:jc w:val="center"/>
        </w:trPr>
        <w:tc>
          <w:tcPr>
            <w:tcW w:w="6057" w:type="dxa"/>
            <w:tcBorders>
              <w:top w:val="single" w:sz="4" w:space="0" w:color="000000"/>
              <w:left w:val="single" w:sz="4" w:space="0" w:color="000000"/>
              <w:bottom w:val="single" w:sz="4" w:space="0" w:color="000000"/>
              <w:right w:val="single" w:sz="4" w:space="0" w:color="000000"/>
            </w:tcBorders>
          </w:tcPr>
          <w:p w14:paraId="12C88A7C" w14:textId="77777777" w:rsidR="00E1055A" w:rsidRPr="006E48F2" w:rsidRDefault="000501D5" w:rsidP="00157461">
            <w:pPr>
              <w:spacing w:after="0" w:line="259" w:lineRule="auto"/>
              <w:ind w:left="0" w:firstLine="0"/>
              <w:jc w:val="center"/>
            </w:pPr>
            <w:r w:rsidRPr="006E48F2">
              <w:rPr>
                <w:b/>
              </w:rPr>
              <w:t xml:space="preserve">Result </w:t>
            </w:r>
          </w:p>
        </w:tc>
        <w:tc>
          <w:tcPr>
            <w:tcW w:w="2787" w:type="dxa"/>
            <w:tcBorders>
              <w:top w:val="single" w:sz="4" w:space="0" w:color="000000"/>
              <w:left w:val="single" w:sz="4" w:space="0" w:color="000000"/>
              <w:bottom w:val="single" w:sz="4" w:space="0" w:color="000000"/>
              <w:right w:val="single" w:sz="4" w:space="0" w:color="000000"/>
            </w:tcBorders>
          </w:tcPr>
          <w:p w14:paraId="327562F5" w14:textId="77777777" w:rsidR="00E1055A" w:rsidRPr="006E48F2" w:rsidRDefault="000501D5" w:rsidP="00157461">
            <w:pPr>
              <w:spacing w:after="0" w:line="259" w:lineRule="auto"/>
              <w:ind w:left="0" w:firstLine="0"/>
              <w:jc w:val="center"/>
            </w:pPr>
            <w:r w:rsidRPr="006E48F2">
              <w:rPr>
                <w:b/>
              </w:rPr>
              <w:t xml:space="preserve">Y/N </w:t>
            </w:r>
          </w:p>
        </w:tc>
      </w:tr>
      <w:tr w:rsidR="00E1055A" w:rsidRPr="006E48F2" w14:paraId="165737D5" w14:textId="77777777" w:rsidTr="00444028">
        <w:trPr>
          <w:trHeight w:val="286"/>
          <w:jc w:val="center"/>
        </w:trPr>
        <w:tc>
          <w:tcPr>
            <w:tcW w:w="6057" w:type="dxa"/>
            <w:tcBorders>
              <w:top w:val="single" w:sz="4" w:space="0" w:color="000000"/>
              <w:left w:val="single" w:sz="4" w:space="0" w:color="000000"/>
              <w:bottom w:val="single" w:sz="4" w:space="0" w:color="000000"/>
              <w:right w:val="single" w:sz="4" w:space="0" w:color="000000"/>
            </w:tcBorders>
          </w:tcPr>
          <w:p w14:paraId="39DC5721" w14:textId="5F0B3BA2" w:rsidR="00E1055A" w:rsidRPr="006E48F2" w:rsidRDefault="000501D5" w:rsidP="00157461">
            <w:pPr>
              <w:spacing w:after="0" w:line="259" w:lineRule="auto"/>
              <w:ind w:left="0" w:firstLine="0"/>
            </w:pPr>
            <w:r w:rsidRPr="006E48F2">
              <w:t>Correct switch</w:t>
            </w:r>
            <w:r w:rsidR="00444028">
              <w:t xml:space="preserve"> type</w:t>
            </w:r>
            <w:r w:rsidRPr="006E48F2">
              <w:t xml:space="preserve">? </w:t>
            </w:r>
          </w:p>
        </w:tc>
        <w:tc>
          <w:tcPr>
            <w:tcW w:w="2787" w:type="dxa"/>
            <w:tcBorders>
              <w:top w:val="single" w:sz="4" w:space="0" w:color="000000"/>
              <w:left w:val="single" w:sz="4" w:space="0" w:color="000000"/>
              <w:bottom w:val="single" w:sz="4" w:space="0" w:color="000000"/>
              <w:right w:val="single" w:sz="4" w:space="0" w:color="000000"/>
            </w:tcBorders>
          </w:tcPr>
          <w:p w14:paraId="55075BBD" w14:textId="6702C4C2" w:rsidR="00E1055A" w:rsidRPr="006E48F2" w:rsidRDefault="00C862F0" w:rsidP="00157461">
            <w:pPr>
              <w:spacing w:after="0" w:line="259" w:lineRule="auto"/>
              <w:ind w:left="0" w:firstLine="0"/>
              <w:jc w:val="center"/>
            </w:pPr>
            <w:r w:rsidRPr="00C862F0">
              <w:t>$fdmis_result_1$</w:t>
            </w:r>
          </w:p>
        </w:tc>
      </w:tr>
      <w:tr w:rsidR="00E1055A" w:rsidRPr="006E48F2" w14:paraId="55420B2A" w14:textId="77777777" w:rsidTr="00444028">
        <w:trPr>
          <w:trHeight w:val="286"/>
          <w:jc w:val="center"/>
        </w:trPr>
        <w:tc>
          <w:tcPr>
            <w:tcW w:w="6057" w:type="dxa"/>
            <w:tcBorders>
              <w:top w:val="single" w:sz="4" w:space="0" w:color="000000"/>
              <w:left w:val="single" w:sz="4" w:space="0" w:color="000000"/>
              <w:bottom w:val="single" w:sz="4" w:space="0" w:color="000000"/>
              <w:right w:val="single" w:sz="4" w:space="0" w:color="000000"/>
            </w:tcBorders>
          </w:tcPr>
          <w:p w14:paraId="2B059583" w14:textId="73BDC6D9" w:rsidR="00E1055A" w:rsidRPr="006E48F2" w:rsidRDefault="00444028" w:rsidP="00157461">
            <w:pPr>
              <w:spacing w:after="0" w:line="259" w:lineRule="auto"/>
              <w:ind w:left="0" w:firstLine="0"/>
            </w:pPr>
            <w:r w:rsidRPr="00444028">
              <w:t>Did the boiler shutdown, lockout, and annunciate properly?</w:t>
            </w:r>
          </w:p>
        </w:tc>
        <w:tc>
          <w:tcPr>
            <w:tcW w:w="2787" w:type="dxa"/>
            <w:tcBorders>
              <w:top w:val="single" w:sz="4" w:space="0" w:color="000000"/>
              <w:left w:val="single" w:sz="4" w:space="0" w:color="000000"/>
              <w:bottom w:val="single" w:sz="4" w:space="0" w:color="000000"/>
              <w:right w:val="single" w:sz="4" w:space="0" w:color="000000"/>
            </w:tcBorders>
          </w:tcPr>
          <w:p w14:paraId="10457FBC" w14:textId="5565FBBE" w:rsidR="00E1055A" w:rsidRPr="006E48F2" w:rsidRDefault="00C862F0" w:rsidP="00157461">
            <w:pPr>
              <w:spacing w:after="0" w:line="259" w:lineRule="auto"/>
              <w:ind w:left="0" w:firstLine="0"/>
              <w:jc w:val="center"/>
            </w:pPr>
            <w:r w:rsidRPr="00C862F0">
              <w:t>$fdmis_result_</w:t>
            </w:r>
            <w:r>
              <w:t>2</w:t>
            </w:r>
            <w:r w:rsidRPr="00C862F0">
              <w:t>$</w:t>
            </w:r>
          </w:p>
        </w:tc>
      </w:tr>
    </w:tbl>
    <w:p w14:paraId="569B4410" w14:textId="77777777" w:rsidR="00FC54C9" w:rsidRPr="006E48F2" w:rsidRDefault="00FC54C9" w:rsidP="00FC54C9">
      <w:pPr>
        <w:spacing w:after="62" w:line="259" w:lineRule="auto"/>
        <w:ind w:left="0" w:firstLine="0"/>
      </w:pPr>
    </w:p>
    <w:p w14:paraId="61B3291E" w14:textId="5E6B54A6" w:rsidR="00E1055A" w:rsidRPr="006E48F2" w:rsidRDefault="000501D5" w:rsidP="00FC54C9">
      <w:pPr>
        <w:pBdr>
          <w:top w:val="single" w:sz="18" w:space="1" w:color="auto"/>
        </w:pBdr>
        <w:spacing w:after="62" w:line="259" w:lineRule="auto"/>
        <w:ind w:left="0" w:firstLine="0"/>
      </w:pPr>
      <w:r w:rsidRPr="006E48F2">
        <w:t xml:space="preserve"> </w:t>
      </w:r>
    </w:p>
    <w:p w14:paraId="313D3C17" w14:textId="6993535E" w:rsidR="00F616BB" w:rsidRPr="006E48F2" w:rsidRDefault="00F616BB" w:rsidP="00157461">
      <w:pPr>
        <w:ind w:left="0" w:firstLine="0"/>
        <w:rPr>
          <w:b/>
        </w:rPr>
      </w:pPr>
      <w:r w:rsidRPr="006E48F2">
        <w:rPr>
          <w:b/>
        </w:rPr>
        <w:t>Did the device fail or pass the 3 Question Criteria (section 1.3.1)?</w:t>
      </w:r>
      <w:r w:rsidR="00C862F0">
        <w:rPr>
          <w:b/>
        </w:rPr>
        <w:t xml:space="preserve">  </w:t>
      </w:r>
      <w:r w:rsidR="007F4B3E">
        <w:rPr>
          <w:b/>
        </w:rPr>
        <w:t>[</w:t>
      </w:r>
      <w:r w:rsidR="00C862F0" w:rsidRPr="00C862F0">
        <w:rPr>
          <w:b/>
        </w:rPr>
        <w:t>$</w:t>
      </w:r>
      <w:proofErr w:type="spellStart"/>
      <w:r w:rsidR="00C862F0" w:rsidRPr="00C862F0">
        <w:rPr>
          <w:b/>
        </w:rPr>
        <w:t>fdmis_result_status</w:t>
      </w:r>
      <w:proofErr w:type="spellEnd"/>
      <w:r w:rsidR="00C862F0" w:rsidRPr="00C862F0">
        <w:rPr>
          <w:b/>
        </w:rPr>
        <w:t>$</w:t>
      </w:r>
      <w:r w:rsidR="007F4B3E">
        <w:rPr>
          <w:b/>
        </w:rPr>
        <w:t>]</w:t>
      </w:r>
    </w:p>
    <w:p w14:paraId="1447A783" w14:textId="77777777" w:rsidR="000772E7" w:rsidRPr="00B25CE3" w:rsidRDefault="000772E7" w:rsidP="000772E7">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7C7475AC" w14:textId="77777777" w:rsidR="00E438AD" w:rsidRPr="006E48F2" w:rsidRDefault="00E438AD" w:rsidP="00157461">
      <w:pPr>
        <w:spacing w:after="0" w:line="259" w:lineRule="auto"/>
        <w:ind w:left="0" w:firstLine="0"/>
      </w:pPr>
    </w:p>
    <w:p w14:paraId="1AD333D5" w14:textId="0FFFB209" w:rsidR="00216353" w:rsidRPr="006E48F2" w:rsidRDefault="00216353">
      <w:pPr>
        <w:spacing w:after="160" w:line="259" w:lineRule="auto"/>
        <w:ind w:left="0" w:firstLine="0"/>
      </w:pPr>
      <w:r w:rsidRPr="006E48F2">
        <w:br w:type="page"/>
      </w: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6D583E" w14:paraId="1EABB6C0" w14:textId="77777777" w:rsidTr="000772E7">
        <w:tc>
          <w:tcPr>
            <w:tcW w:w="5035" w:type="dxa"/>
            <w:shd w:val="clear" w:color="auto" w:fill="E7E6E6" w:themeFill="background2"/>
          </w:tcPr>
          <w:p w14:paraId="57555550" w14:textId="77777777" w:rsidR="006D583E" w:rsidRDefault="006D583E" w:rsidP="000772E7">
            <w:r w:rsidRPr="00A14397">
              <w:rPr>
                <w:szCs w:val="24"/>
              </w:rPr>
              <w:lastRenderedPageBreak/>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7FB6B0DB"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58DA6B32" w14:textId="77777777" w:rsidR="00A14397" w:rsidRDefault="00A14397" w:rsidP="00216353">
      <w:pPr>
        <w:pStyle w:val="Heading1"/>
        <w:rPr>
          <w:b w:val="0"/>
          <w:bCs/>
          <w:sz w:val="24"/>
          <w:szCs w:val="24"/>
        </w:rPr>
      </w:pPr>
    </w:p>
    <w:p w14:paraId="02B7C48C" w14:textId="6F1A3534" w:rsidR="00216353" w:rsidRPr="006E48F2" w:rsidRDefault="00216353" w:rsidP="00216353">
      <w:pPr>
        <w:pStyle w:val="Heading1"/>
      </w:pPr>
      <w:bookmarkStart w:id="27" w:name="_Toc164750225"/>
      <w:r w:rsidRPr="006E48F2">
        <w:t>2</w:t>
      </w:r>
      <w:r w:rsidR="00133854">
        <w:t>3</w:t>
      </w:r>
      <w:r w:rsidRPr="006E48F2">
        <w:t>. Outlet Stack Damper Position Interlock Switch</w:t>
      </w:r>
      <w:r w:rsidR="009B7AFE" w:rsidRPr="006E48F2">
        <w:t xml:space="preserve"> [</w:t>
      </w:r>
      <w:r w:rsidR="005F3309" w:rsidRPr="005F3309">
        <w:t>$</w:t>
      </w:r>
      <w:proofErr w:type="spellStart"/>
      <w:r w:rsidR="005F3309" w:rsidRPr="005F3309">
        <w:t>osdpi_result_status</w:t>
      </w:r>
      <w:proofErr w:type="spellEnd"/>
      <w:r w:rsidR="005F3309" w:rsidRPr="005F3309">
        <w:t>$</w:t>
      </w:r>
      <w:r w:rsidR="009B7AFE" w:rsidRPr="006E48F2">
        <w:t>]</w:t>
      </w:r>
      <w:bookmarkEnd w:id="27"/>
    </w:p>
    <w:p w14:paraId="663B53C1" w14:textId="1B5E10D0" w:rsidR="00216353" w:rsidRPr="006E48F2" w:rsidRDefault="00216353" w:rsidP="00216353">
      <w:r w:rsidRPr="006E48F2">
        <w:t xml:space="preserve">(OSDPI) </w:t>
      </w:r>
    </w:p>
    <w:p w14:paraId="0D090A54" w14:textId="77777777" w:rsidR="00216353" w:rsidRPr="006E48F2" w:rsidRDefault="00216353" w:rsidP="00216353">
      <w:r w:rsidRPr="006E48F2">
        <w:t xml:space="preserve"> </w:t>
      </w:r>
    </w:p>
    <w:tbl>
      <w:tblPr>
        <w:tblStyle w:val="TableGrid"/>
        <w:tblW w:w="9578" w:type="dxa"/>
        <w:tblInd w:w="343" w:type="dxa"/>
        <w:tblCellMar>
          <w:top w:w="14" w:type="dxa"/>
          <w:left w:w="108" w:type="dxa"/>
          <w:right w:w="115" w:type="dxa"/>
        </w:tblCellMar>
        <w:tblLook w:val="04A0" w:firstRow="1" w:lastRow="0" w:firstColumn="1" w:lastColumn="0" w:noHBand="0" w:noVBand="1"/>
      </w:tblPr>
      <w:tblGrid>
        <w:gridCol w:w="1277"/>
        <w:gridCol w:w="4150"/>
        <w:gridCol w:w="4151"/>
      </w:tblGrid>
      <w:tr w:rsidR="00216353" w:rsidRPr="006E48F2" w14:paraId="7ABDB68B" w14:textId="77777777" w:rsidTr="00555A2C">
        <w:trPr>
          <w:trHeight w:val="286"/>
        </w:trPr>
        <w:tc>
          <w:tcPr>
            <w:tcW w:w="1277" w:type="dxa"/>
            <w:tcBorders>
              <w:top w:val="single" w:sz="4" w:space="0" w:color="000000"/>
              <w:left w:val="single" w:sz="4" w:space="0" w:color="000000"/>
              <w:bottom w:val="single" w:sz="4" w:space="0" w:color="000000"/>
              <w:right w:val="single" w:sz="4" w:space="0" w:color="000000"/>
            </w:tcBorders>
          </w:tcPr>
          <w:p w14:paraId="2EDDEB9E" w14:textId="2DCC2851" w:rsidR="00216353" w:rsidRPr="006E48F2" w:rsidRDefault="00216353" w:rsidP="00244DD5">
            <w:pPr>
              <w:jc w:val="center"/>
            </w:pPr>
            <w:r w:rsidRPr="006E48F2">
              <w:rPr>
                <w:b/>
              </w:rPr>
              <w:t>Item</w:t>
            </w:r>
          </w:p>
        </w:tc>
        <w:tc>
          <w:tcPr>
            <w:tcW w:w="4150" w:type="dxa"/>
            <w:tcBorders>
              <w:top w:val="single" w:sz="4" w:space="0" w:color="000000"/>
              <w:left w:val="single" w:sz="4" w:space="0" w:color="000000"/>
              <w:bottom w:val="single" w:sz="4" w:space="0" w:color="000000"/>
              <w:right w:val="single" w:sz="4" w:space="0" w:color="000000"/>
            </w:tcBorders>
          </w:tcPr>
          <w:p w14:paraId="12A4E198" w14:textId="0C3384BE" w:rsidR="00216353" w:rsidRPr="006E48F2" w:rsidRDefault="00216353" w:rsidP="00244DD5">
            <w:pPr>
              <w:jc w:val="center"/>
            </w:pPr>
            <w:r w:rsidRPr="006E48F2">
              <w:rPr>
                <w:b/>
              </w:rPr>
              <w:t>Make</w:t>
            </w:r>
          </w:p>
        </w:tc>
        <w:tc>
          <w:tcPr>
            <w:tcW w:w="4151" w:type="dxa"/>
            <w:tcBorders>
              <w:top w:val="single" w:sz="4" w:space="0" w:color="000000"/>
              <w:left w:val="single" w:sz="4" w:space="0" w:color="000000"/>
              <w:bottom w:val="single" w:sz="4" w:space="0" w:color="000000"/>
              <w:right w:val="single" w:sz="4" w:space="0" w:color="000000"/>
            </w:tcBorders>
          </w:tcPr>
          <w:p w14:paraId="5A6F4BD9" w14:textId="2F783448" w:rsidR="00216353" w:rsidRPr="006E48F2" w:rsidRDefault="00216353" w:rsidP="00244DD5">
            <w:pPr>
              <w:jc w:val="center"/>
            </w:pPr>
            <w:r w:rsidRPr="006E48F2">
              <w:rPr>
                <w:b/>
              </w:rPr>
              <w:t>Modulating Damper Y/N</w:t>
            </w:r>
          </w:p>
        </w:tc>
      </w:tr>
      <w:tr w:rsidR="00216353" w:rsidRPr="006E48F2" w14:paraId="40365E68" w14:textId="77777777" w:rsidTr="00555A2C">
        <w:trPr>
          <w:trHeight w:val="288"/>
        </w:trPr>
        <w:tc>
          <w:tcPr>
            <w:tcW w:w="1277" w:type="dxa"/>
            <w:tcBorders>
              <w:top w:val="single" w:sz="4" w:space="0" w:color="000000"/>
              <w:left w:val="single" w:sz="4" w:space="0" w:color="000000"/>
              <w:bottom w:val="single" w:sz="4" w:space="0" w:color="000000"/>
              <w:right w:val="single" w:sz="4" w:space="0" w:color="000000"/>
            </w:tcBorders>
          </w:tcPr>
          <w:p w14:paraId="5B10F638" w14:textId="713B9C8B" w:rsidR="00216353" w:rsidRPr="006E48F2" w:rsidRDefault="00216353" w:rsidP="00244DD5">
            <w:pPr>
              <w:jc w:val="center"/>
            </w:pPr>
            <w:r w:rsidRPr="006E48F2">
              <w:t>OSD</w:t>
            </w:r>
            <w:r w:rsidR="001F6E99" w:rsidRPr="006E48F2">
              <w:t>P</w:t>
            </w:r>
            <w:r w:rsidRPr="006E48F2">
              <w:t>I</w:t>
            </w:r>
          </w:p>
        </w:tc>
        <w:tc>
          <w:tcPr>
            <w:tcW w:w="4150" w:type="dxa"/>
            <w:tcBorders>
              <w:top w:val="single" w:sz="4" w:space="0" w:color="000000"/>
              <w:left w:val="single" w:sz="4" w:space="0" w:color="000000"/>
              <w:bottom w:val="single" w:sz="4" w:space="0" w:color="000000"/>
              <w:right w:val="single" w:sz="4" w:space="0" w:color="000000"/>
            </w:tcBorders>
          </w:tcPr>
          <w:p w14:paraId="34C2A8C6" w14:textId="6B999D62" w:rsidR="00216353" w:rsidRPr="006E48F2" w:rsidRDefault="005F3309" w:rsidP="00E03E51">
            <w:pPr>
              <w:jc w:val="center"/>
            </w:pPr>
            <w:r w:rsidRPr="005F3309">
              <w:t>$</w:t>
            </w:r>
            <w:proofErr w:type="spellStart"/>
            <w:r w:rsidRPr="005F3309">
              <w:t>osdpi_make</w:t>
            </w:r>
            <w:proofErr w:type="spellEnd"/>
            <w:r w:rsidRPr="005F3309">
              <w:t>$</w:t>
            </w:r>
          </w:p>
        </w:tc>
        <w:tc>
          <w:tcPr>
            <w:tcW w:w="4151" w:type="dxa"/>
            <w:tcBorders>
              <w:top w:val="single" w:sz="4" w:space="0" w:color="000000"/>
              <w:left w:val="single" w:sz="4" w:space="0" w:color="000000"/>
              <w:bottom w:val="single" w:sz="4" w:space="0" w:color="000000"/>
              <w:right w:val="single" w:sz="4" w:space="0" w:color="000000"/>
            </w:tcBorders>
          </w:tcPr>
          <w:p w14:paraId="2AD17305" w14:textId="49AC82F7" w:rsidR="00216353" w:rsidRPr="006E48F2" w:rsidRDefault="005F3309" w:rsidP="00244DD5">
            <w:pPr>
              <w:jc w:val="center"/>
            </w:pPr>
            <w:r w:rsidRPr="005F3309">
              <w:t>$</w:t>
            </w:r>
            <w:proofErr w:type="spellStart"/>
            <w:r w:rsidRPr="005F3309">
              <w:t>osdpi_modulating</w:t>
            </w:r>
            <w:proofErr w:type="spellEnd"/>
            <w:r w:rsidRPr="005F3309">
              <w:t>$</w:t>
            </w:r>
          </w:p>
        </w:tc>
      </w:tr>
    </w:tbl>
    <w:p w14:paraId="6381AE95" w14:textId="77777777" w:rsidR="00216353" w:rsidRPr="006E48F2" w:rsidRDefault="00216353" w:rsidP="00216353"/>
    <w:p w14:paraId="2FBB9A3F" w14:textId="7E19819E" w:rsidR="00216353" w:rsidRDefault="00444028" w:rsidP="00216353">
      <w:r w:rsidRPr="00444028">
        <w:t>The OSDPI is required to be open if damper is not at least 80% open. For a modulating damper, the OSDPI is required to prevent start of and interrupt purge if the damper is not at least 80% open. For a non-modulating, operable damper, an open OSDPI is required to shut down the boiler during any mode of operation. No OSDPI is required if the damper is welded or locked in the in the open position. Any linkages between the switch and damper must be square, keyed, or drilled and pinned.</w:t>
      </w:r>
    </w:p>
    <w:p w14:paraId="338E7D90" w14:textId="77777777" w:rsidR="00444028" w:rsidRPr="006E48F2" w:rsidRDefault="00444028" w:rsidP="00216353"/>
    <w:p w14:paraId="4FC39E3F" w14:textId="77DB3635" w:rsidR="00216353" w:rsidRPr="006E48F2" w:rsidRDefault="00216353" w:rsidP="00216353">
      <w:pPr>
        <w:pBdr>
          <w:top w:val="single" w:sz="18" w:space="1" w:color="auto"/>
        </w:pBdr>
      </w:pPr>
      <w:r w:rsidRPr="006E48F2">
        <w:t xml:space="preserve"> </w:t>
      </w:r>
    </w:p>
    <w:p w14:paraId="181BA978" w14:textId="55326CD8" w:rsidR="00216353" w:rsidRPr="006E48F2" w:rsidRDefault="003162B4" w:rsidP="009C0CB1">
      <w:pPr>
        <w:pStyle w:val="ListParagraph"/>
        <w:numPr>
          <w:ilvl w:val="0"/>
          <w:numId w:val="50"/>
        </w:numPr>
      </w:pPr>
      <w:r w:rsidRPr="003162B4">
        <w:t>Disconnect power to boiler. Locate OSDPI switch and remove wires from switch. Place a toggle switch jumper across the wires removed from switch. Place toggle switch to On or closed position</w:t>
      </w:r>
      <w:r w:rsidR="00216353" w:rsidRPr="006E48F2">
        <w:t xml:space="preserve">. </w:t>
      </w:r>
    </w:p>
    <w:p w14:paraId="2372F6C7" w14:textId="7FFDF97B" w:rsidR="00216353" w:rsidRPr="006E48F2" w:rsidRDefault="00710907" w:rsidP="009C0CB1">
      <w:pPr>
        <w:pStyle w:val="ListParagraph"/>
        <w:numPr>
          <w:ilvl w:val="0"/>
          <w:numId w:val="50"/>
        </w:numPr>
      </w:pPr>
      <w:r w:rsidRPr="00710907">
        <w:t>Place multimeter across switch terminals (C, NO). Set multimeter to continuity (OHMs)</w:t>
      </w:r>
      <w:r w:rsidR="00216353" w:rsidRPr="006E48F2">
        <w:t xml:space="preserve">. </w:t>
      </w:r>
    </w:p>
    <w:p w14:paraId="43D2D131" w14:textId="14C00905" w:rsidR="00216353" w:rsidRPr="006E48F2" w:rsidRDefault="00710907" w:rsidP="009C0CB1">
      <w:pPr>
        <w:pStyle w:val="ListParagraph"/>
        <w:numPr>
          <w:ilvl w:val="0"/>
          <w:numId w:val="50"/>
        </w:numPr>
      </w:pPr>
      <w:r w:rsidRPr="00710907">
        <w:t xml:space="preserve">Restore power and start boiler. During purge note and record damper position at which switch closes. (multimeter shows continuity). During purge switch toggle switch to OFF/Open position. If a </w:t>
      </w:r>
      <w:proofErr w:type="spellStart"/>
      <w:r w:rsidRPr="00710907">
        <w:t>non modulating</w:t>
      </w:r>
      <w:proofErr w:type="spellEnd"/>
      <w:r w:rsidRPr="00710907">
        <w:t xml:space="preserve"> damper is used boiler should shut down. If a modulating damper is used purge count should stop</w:t>
      </w:r>
      <w:r w:rsidR="00216353" w:rsidRPr="006E48F2">
        <w:t>.</w:t>
      </w:r>
    </w:p>
    <w:p w14:paraId="4F8CF7F9" w14:textId="77777777" w:rsidR="00216353" w:rsidRPr="006E48F2" w:rsidRDefault="00216353" w:rsidP="00216353"/>
    <w:p w14:paraId="09B0155A" w14:textId="21EB00DE" w:rsidR="00216353" w:rsidRPr="006E48F2" w:rsidRDefault="00216353" w:rsidP="00216353">
      <w:pPr>
        <w:pBdr>
          <w:top w:val="single" w:sz="18" w:space="1" w:color="auto"/>
        </w:pBdr>
      </w:pPr>
      <w:r w:rsidRPr="006E48F2">
        <w:t xml:space="preserve"> </w:t>
      </w:r>
    </w:p>
    <w:tbl>
      <w:tblPr>
        <w:tblStyle w:val="TableGrid"/>
        <w:tblW w:w="9990" w:type="dxa"/>
        <w:jc w:val="center"/>
        <w:tblInd w:w="0" w:type="dxa"/>
        <w:tblCellMar>
          <w:top w:w="5" w:type="dxa"/>
          <w:left w:w="5" w:type="dxa"/>
          <w:right w:w="5" w:type="dxa"/>
        </w:tblCellMar>
        <w:tblLook w:val="04A0" w:firstRow="1" w:lastRow="0" w:firstColumn="1" w:lastColumn="0" w:noHBand="0" w:noVBand="1"/>
      </w:tblPr>
      <w:tblGrid>
        <w:gridCol w:w="6662"/>
        <w:gridCol w:w="1664"/>
        <w:gridCol w:w="1664"/>
      </w:tblGrid>
      <w:tr w:rsidR="00216353" w:rsidRPr="006E48F2" w14:paraId="3608FCD5" w14:textId="77777777" w:rsidTr="00216353">
        <w:trPr>
          <w:trHeight w:val="288"/>
          <w:jc w:val="center"/>
        </w:trPr>
        <w:tc>
          <w:tcPr>
            <w:tcW w:w="7290" w:type="dxa"/>
            <w:tcBorders>
              <w:top w:val="single" w:sz="4" w:space="0" w:color="000000"/>
              <w:left w:val="single" w:sz="4" w:space="0" w:color="000000"/>
              <w:bottom w:val="single" w:sz="4" w:space="0" w:color="000000"/>
              <w:right w:val="single" w:sz="4" w:space="0" w:color="000000"/>
            </w:tcBorders>
          </w:tcPr>
          <w:p w14:paraId="432FDB49" w14:textId="77777777" w:rsidR="00216353" w:rsidRPr="006E48F2" w:rsidRDefault="00216353" w:rsidP="00216353">
            <w:r w:rsidRPr="006E48F2">
              <w:rPr>
                <w:b/>
              </w:rPr>
              <w:t xml:space="preserve">Result </w:t>
            </w:r>
          </w:p>
        </w:tc>
        <w:tc>
          <w:tcPr>
            <w:tcW w:w="1080" w:type="dxa"/>
            <w:tcBorders>
              <w:top w:val="single" w:sz="4" w:space="0" w:color="000000"/>
              <w:left w:val="single" w:sz="4" w:space="0" w:color="000000"/>
              <w:bottom w:val="single" w:sz="4" w:space="0" w:color="000000"/>
              <w:right w:val="single" w:sz="4" w:space="0" w:color="000000"/>
            </w:tcBorders>
          </w:tcPr>
          <w:p w14:paraId="1DFC6533" w14:textId="6FF41EBA" w:rsidR="00216353" w:rsidRPr="006E48F2" w:rsidRDefault="00216353" w:rsidP="00216353">
            <w:pPr>
              <w:jc w:val="center"/>
            </w:pPr>
            <w:r w:rsidRPr="006E48F2">
              <w:rPr>
                <w:b/>
              </w:rPr>
              <w:t>Y/N</w:t>
            </w:r>
          </w:p>
        </w:tc>
        <w:tc>
          <w:tcPr>
            <w:tcW w:w="1620" w:type="dxa"/>
            <w:tcBorders>
              <w:top w:val="single" w:sz="4" w:space="0" w:color="000000"/>
              <w:left w:val="single" w:sz="4" w:space="0" w:color="000000"/>
              <w:bottom w:val="single" w:sz="4" w:space="0" w:color="000000"/>
              <w:right w:val="single" w:sz="4" w:space="0" w:color="000000"/>
            </w:tcBorders>
          </w:tcPr>
          <w:p w14:paraId="76C31BA8" w14:textId="034BB1C5" w:rsidR="00216353" w:rsidRPr="006E48F2" w:rsidRDefault="00216353" w:rsidP="00216353">
            <w:pPr>
              <w:jc w:val="center"/>
            </w:pPr>
            <w:r w:rsidRPr="006E48F2">
              <w:rPr>
                <w:b/>
              </w:rPr>
              <w:t>Trip Position</w:t>
            </w:r>
          </w:p>
        </w:tc>
      </w:tr>
      <w:tr w:rsidR="00216353" w:rsidRPr="006E48F2" w14:paraId="58F96AD6" w14:textId="77777777" w:rsidTr="00216353">
        <w:trPr>
          <w:trHeight w:val="286"/>
          <w:jc w:val="center"/>
        </w:trPr>
        <w:tc>
          <w:tcPr>
            <w:tcW w:w="7290" w:type="dxa"/>
            <w:tcBorders>
              <w:top w:val="single" w:sz="4" w:space="0" w:color="000000"/>
              <w:left w:val="single" w:sz="4" w:space="0" w:color="000000"/>
              <w:bottom w:val="single" w:sz="4" w:space="0" w:color="000000"/>
              <w:right w:val="single" w:sz="4" w:space="0" w:color="000000"/>
            </w:tcBorders>
          </w:tcPr>
          <w:p w14:paraId="11D85A83" w14:textId="77777777" w:rsidR="00216353" w:rsidRPr="006E48F2" w:rsidRDefault="00216353" w:rsidP="00216353">
            <w:r w:rsidRPr="006E48F2">
              <w:t xml:space="preserve">If OSDPI is required, is it present?  </w:t>
            </w:r>
          </w:p>
        </w:tc>
        <w:tc>
          <w:tcPr>
            <w:tcW w:w="1080" w:type="dxa"/>
            <w:tcBorders>
              <w:top w:val="single" w:sz="4" w:space="0" w:color="000000"/>
              <w:left w:val="single" w:sz="4" w:space="0" w:color="000000"/>
              <w:bottom w:val="single" w:sz="4" w:space="0" w:color="000000"/>
              <w:right w:val="single" w:sz="4" w:space="0" w:color="000000"/>
            </w:tcBorders>
          </w:tcPr>
          <w:p w14:paraId="341512FB" w14:textId="749A1604" w:rsidR="00216353" w:rsidRPr="006E48F2" w:rsidRDefault="005F3309" w:rsidP="00216353">
            <w:pPr>
              <w:jc w:val="center"/>
            </w:pPr>
            <w:r w:rsidRPr="005F3309">
              <w:t>$osdpi_result_1$</w:t>
            </w:r>
          </w:p>
        </w:tc>
        <w:tc>
          <w:tcPr>
            <w:tcW w:w="1620"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2785F449" w14:textId="5100F1F4" w:rsidR="00216353" w:rsidRPr="006E48F2" w:rsidRDefault="00216353" w:rsidP="00216353">
            <w:pPr>
              <w:jc w:val="center"/>
            </w:pPr>
          </w:p>
        </w:tc>
      </w:tr>
      <w:tr w:rsidR="00216353" w:rsidRPr="006E48F2" w14:paraId="015CA136" w14:textId="77777777" w:rsidTr="00710907">
        <w:trPr>
          <w:trHeight w:val="282"/>
          <w:jc w:val="center"/>
        </w:trPr>
        <w:tc>
          <w:tcPr>
            <w:tcW w:w="7290" w:type="dxa"/>
            <w:tcBorders>
              <w:top w:val="single" w:sz="4" w:space="0" w:color="000000"/>
              <w:left w:val="single" w:sz="4" w:space="0" w:color="000000"/>
              <w:bottom w:val="single" w:sz="4" w:space="0" w:color="000000"/>
              <w:right w:val="single" w:sz="4" w:space="0" w:color="000000"/>
            </w:tcBorders>
          </w:tcPr>
          <w:p w14:paraId="7384772B" w14:textId="594AC17C" w:rsidR="00216353" w:rsidRPr="006E48F2" w:rsidRDefault="00710907" w:rsidP="00216353">
            <w:r>
              <w:t>Are</w:t>
            </w:r>
            <w:r w:rsidR="00216353" w:rsidRPr="006E48F2">
              <w:t xml:space="preserve"> linkages </w:t>
            </w:r>
            <w:r w:rsidR="00F436B5" w:rsidRPr="003162B4">
              <w:t>square, keyed, or drilled and pinned</w:t>
            </w:r>
            <w:r w:rsidR="00216353" w:rsidRPr="006E48F2">
              <w:t xml:space="preserve">? </w:t>
            </w:r>
          </w:p>
        </w:tc>
        <w:tc>
          <w:tcPr>
            <w:tcW w:w="1080" w:type="dxa"/>
            <w:tcBorders>
              <w:top w:val="single" w:sz="4" w:space="0" w:color="000000"/>
              <w:left w:val="single" w:sz="4" w:space="0" w:color="000000"/>
              <w:bottom w:val="single" w:sz="4" w:space="0" w:color="000000"/>
              <w:right w:val="single" w:sz="4" w:space="0" w:color="000000"/>
            </w:tcBorders>
          </w:tcPr>
          <w:p w14:paraId="3BDCAE3F" w14:textId="1E30AE23" w:rsidR="00216353" w:rsidRPr="006E48F2" w:rsidRDefault="005F3309" w:rsidP="00216353">
            <w:pPr>
              <w:jc w:val="center"/>
            </w:pPr>
            <w:r w:rsidRPr="005F3309">
              <w:t>$osdpi_result_</w:t>
            </w:r>
            <w:r>
              <w:t>2</w:t>
            </w:r>
            <w:r w:rsidRPr="005F3309">
              <w:t>$</w:t>
            </w:r>
          </w:p>
        </w:tc>
        <w:tc>
          <w:tcPr>
            <w:tcW w:w="1620"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1C158A05" w14:textId="2C4F0EB6" w:rsidR="00216353" w:rsidRPr="006E48F2" w:rsidRDefault="00216353" w:rsidP="00216353">
            <w:pPr>
              <w:jc w:val="center"/>
            </w:pPr>
          </w:p>
        </w:tc>
      </w:tr>
      <w:tr w:rsidR="00216353" w:rsidRPr="006E48F2" w14:paraId="7378EDCF" w14:textId="77777777" w:rsidTr="00216353">
        <w:trPr>
          <w:trHeight w:val="286"/>
          <w:jc w:val="center"/>
        </w:trPr>
        <w:tc>
          <w:tcPr>
            <w:tcW w:w="7290" w:type="dxa"/>
            <w:tcBorders>
              <w:top w:val="single" w:sz="4" w:space="0" w:color="000000"/>
              <w:left w:val="single" w:sz="4" w:space="0" w:color="000000"/>
              <w:bottom w:val="single" w:sz="4" w:space="0" w:color="000000"/>
              <w:right w:val="single" w:sz="4" w:space="0" w:color="000000"/>
            </w:tcBorders>
          </w:tcPr>
          <w:p w14:paraId="59A13B5B" w14:textId="77777777" w:rsidR="00216353" w:rsidRPr="006E48F2" w:rsidRDefault="00216353" w:rsidP="00216353">
            <w:r w:rsidRPr="006E48F2">
              <w:t xml:space="preserve">Did the switch work correctly?  Record trip position. </w:t>
            </w:r>
          </w:p>
        </w:tc>
        <w:tc>
          <w:tcPr>
            <w:tcW w:w="1080" w:type="dxa"/>
            <w:tcBorders>
              <w:top w:val="single" w:sz="4" w:space="0" w:color="000000"/>
              <w:left w:val="single" w:sz="4" w:space="0" w:color="000000"/>
              <w:bottom w:val="single" w:sz="4" w:space="0" w:color="000000"/>
              <w:right w:val="single" w:sz="4" w:space="0" w:color="000000"/>
            </w:tcBorders>
          </w:tcPr>
          <w:p w14:paraId="196EE861" w14:textId="39C4681A" w:rsidR="00216353" w:rsidRPr="006E48F2" w:rsidRDefault="005F3309" w:rsidP="00216353">
            <w:pPr>
              <w:jc w:val="center"/>
            </w:pPr>
            <w:r w:rsidRPr="005F3309">
              <w:t>$osdpi_result_</w:t>
            </w:r>
            <w:r>
              <w:t>3</w:t>
            </w:r>
            <w:r w:rsidRPr="005F3309">
              <w:t>$</w:t>
            </w:r>
          </w:p>
        </w:tc>
        <w:tc>
          <w:tcPr>
            <w:tcW w:w="1620" w:type="dxa"/>
            <w:tcBorders>
              <w:top w:val="single" w:sz="4" w:space="0" w:color="000000"/>
              <w:left w:val="single" w:sz="4" w:space="0" w:color="000000"/>
              <w:bottom w:val="single" w:sz="4" w:space="0" w:color="000000"/>
              <w:right w:val="single" w:sz="4" w:space="0" w:color="000000"/>
            </w:tcBorders>
          </w:tcPr>
          <w:p w14:paraId="4ED599C5" w14:textId="5B1A84C3" w:rsidR="00216353" w:rsidRPr="006E48F2" w:rsidRDefault="005F3309" w:rsidP="00216353">
            <w:pPr>
              <w:jc w:val="center"/>
            </w:pPr>
            <w:r w:rsidRPr="005F3309">
              <w:t>$osdpi_result_</w:t>
            </w:r>
            <w:r>
              <w:t>4</w:t>
            </w:r>
            <w:r w:rsidRPr="005F3309">
              <w:t>$</w:t>
            </w:r>
          </w:p>
        </w:tc>
      </w:tr>
      <w:tr w:rsidR="00710907" w:rsidRPr="006E48F2" w14:paraId="40B2D45A" w14:textId="77777777" w:rsidTr="00710907">
        <w:trPr>
          <w:trHeight w:val="286"/>
          <w:jc w:val="center"/>
        </w:trPr>
        <w:tc>
          <w:tcPr>
            <w:tcW w:w="7290" w:type="dxa"/>
            <w:tcBorders>
              <w:top w:val="single" w:sz="4" w:space="0" w:color="000000"/>
              <w:left w:val="single" w:sz="4" w:space="0" w:color="000000"/>
              <w:bottom w:val="single" w:sz="4" w:space="0" w:color="000000"/>
              <w:right w:val="single" w:sz="4" w:space="0" w:color="000000"/>
            </w:tcBorders>
          </w:tcPr>
          <w:p w14:paraId="7CC42902" w14:textId="20ACE93F" w:rsidR="00710907" w:rsidRPr="006E48F2" w:rsidRDefault="00710907" w:rsidP="00216353">
            <w:r>
              <w:t xml:space="preserve">Is switch close/make position 80% or more of </w:t>
            </w:r>
            <w:proofErr w:type="gramStart"/>
            <w:r>
              <w:t>wide open</w:t>
            </w:r>
            <w:proofErr w:type="gramEnd"/>
            <w:r>
              <w:t xml:space="preserve"> damper position</w:t>
            </w:r>
            <w:r w:rsidR="00F436B5">
              <w:t>?</w:t>
            </w:r>
          </w:p>
        </w:tc>
        <w:tc>
          <w:tcPr>
            <w:tcW w:w="1080" w:type="dxa"/>
            <w:tcBorders>
              <w:top w:val="single" w:sz="4" w:space="0" w:color="000000"/>
              <w:left w:val="single" w:sz="4" w:space="0" w:color="000000"/>
              <w:bottom w:val="single" w:sz="4" w:space="0" w:color="000000"/>
              <w:right w:val="single" w:sz="4" w:space="0" w:color="000000"/>
            </w:tcBorders>
          </w:tcPr>
          <w:p w14:paraId="0C661D8D" w14:textId="4CFC799A" w:rsidR="00710907" w:rsidRPr="005F3309" w:rsidRDefault="00710907" w:rsidP="00216353">
            <w:pPr>
              <w:jc w:val="center"/>
            </w:pPr>
            <w:r w:rsidRPr="005F3309">
              <w:t>$osdpi_result_</w:t>
            </w:r>
            <w:r>
              <w:t>5</w:t>
            </w:r>
            <w:r w:rsidRPr="005F3309">
              <w:t>$</w:t>
            </w:r>
          </w:p>
        </w:tc>
        <w:tc>
          <w:tcPr>
            <w:tcW w:w="1620"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44886C62" w14:textId="77777777" w:rsidR="00710907" w:rsidRPr="005F3309" w:rsidRDefault="00710907" w:rsidP="00216353">
            <w:pPr>
              <w:jc w:val="center"/>
            </w:pPr>
          </w:p>
        </w:tc>
      </w:tr>
    </w:tbl>
    <w:p w14:paraId="018E73E6" w14:textId="77777777" w:rsidR="00216353" w:rsidRPr="006E48F2" w:rsidRDefault="00216353" w:rsidP="00216353"/>
    <w:p w14:paraId="014816D7" w14:textId="42062A38" w:rsidR="00216353" w:rsidRPr="006E48F2" w:rsidRDefault="00216353" w:rsidP="00216353">
      <w:pPr>
        <w:pBdr>
          <w:top w:val="single" w:sz="18" w:space="1" w:color="auto"/>
        </w:pBdr>
      </w:pPr>
      <w:r w:rsidRPr="006E48F2">
        <w:t xml:space="preserve"> </w:t>
      </w:r>
    </w:p>
    <w:p w14:paraId="45A0D44D" w14:textId="0E5980AF" w:rsidR="00216353" w:rsidRPr="006E48F2" w:rsidRDefault="00216353" w:rsidP="00216353">
      <w:pPr>
        <w:rPr>
          <w:b/>
        </w:rPr>
      </w:pPr>
      <w:r w:rsidRPr="006E48F2">
        <w:rPr>
          <w:b/>
        </w:rPr>
        <w:t>Did the device fail or pass the 3 Question Criteria (section 1.3.1)</w:t>
      </w:r>
      <w:r w:rsidR="005F3309">
        <w:rPr>
          <w:b/>
        </w:rPr>
        <w:t xml:space="preserve">?  </w:t>
      </w:r>
      <w:r w:rsidR="007F4B3E">
        <w:rPr>
          <w:b/>
        </w:rPr>
        <w:t>[</w:t>
      </w:r>
      <w:r w:rsidR="005F3309" w:rsidRPr="005F3309">
        <w:rPr>
          <w:b/>
        </w:rPr>
        <w:t>$</w:t>
      </w:r>
      <w:proofErr w:type="spellStart"/>
      <w:r w:rsidR="005F3309" w:rsidRPr="005F3309">
        <w:rPr>
          <w:b/>
        </w:rPr>
        <w:t>osdpi_result_status</w:t>
      </w:r>
      <w:proofErr w:type="spellEnd"/>
      <w:r w:rsidR="005F3309" w:rsidRPr="005F3309">
        <w:rPr>
          <w:b/>
        </w:rPr>
        <w:t>$</w:t>
      </w:r>
      <w:r w:rsidR="007F4B3E">
        <w:rPr>
          <w:b/>
        </w:rPr>
        <w:t>]</w:t>
      </w:r>
    </w:p>
    <w:p w14:paraId="743D8C7B" w14:textId="77777777" w:rsidR="000772E7" w:rsidRPr="00B25CE3" w:rsidRDefault="000772E7" w:rsidP="000772E7">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0A2C1F40" w14:textId="77777777" w:rsidR="008B577D" w:rsidRPr="006E48F2" w:rsidRDefault="008B577D">
      <w:pPr>
        <w:spacing w:after="160" w:line="259" w:lineRule="auto"/>
        <w:ind w:left="0" w:firstLine="0"/>
      </w:pPr>
    </w:p>
    <w:p w14:paraId="74B3287C" w14:textId="77777777" w:rsidR="008B577D" w:rsidRPr="006E48F2" w:rsidRDefault="008B577D">
      <w:pPr>
        <w:spacing w:after="160" w:line="259" w:lineRule="auto"/>
        <w:ind w:left="0" w:firstLine="0"/>
      </w:pPr>
      <w:r w:rsidRPr="006E48F2">
        <w:br w:type="page"/>
      </w: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6D583E" w14:paraId="11CF4E9B" w14:textId="77777777" w:rsidTr="000772E7">
        <w:tc>
          <w:tcPr>
            <w:tcW w:w="5035" w:type="dxa"/>
            <w:shd w:val="clear" w:color="auto" w:fill="E7E6E6" w:themeFill="background2"/>
          </w:tcPr>
          <w:p w14:paraId="3C8E9A86" w14:textId="77777777" w:rsidR="006D583E" w:rsidRDefault="006D583E" w:rsidP="000772E7">
            <w:r w:rsidRPr="00A14397">
              <w:rPr>
                <w:szCs w:val="24"/>
              </w:rPr>
              <w:lastRenderedPageBreak/>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45CAD80D"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2CB943C8" w14:textId="77777777" w:rsidR="00A14397" w:rsidRDefault="00A14397" w:rsidP="008B577D">
      <w:pPr>
        <w:pStyle w:val="Heading1"/>
        <w:rPr>
          <w:b w:val="0"/>
          <w:bCs/>
          <w:sz w:val="24"/>
          <w:szCs w:val="24"/>
        </w:rPr>
      </w:pPr>
    </w:p>
    <w:p w14:paraId="526CF8C6" w14:textId="238993AD" w:rsidR="008B577D" w:rsidRPr="006E48F2" w:rsidRDefault="008B577D" w:rsidP="008B577D">
      <w:pPr>
        <w:pStyle w:val="Heading1"/>
      </w:pPr>
      <w:bookmarkStart w:id="28" w:name="_Toc164750226"/>
      <w:r w:rsidRPr="006E48F2">
        <w:t>2</w:t>
      </w:r>
      <w:r w:rsidR="00133854">
        <w:t>4</w:t>
      </w:r>
      <w:r w:rsidRPr="006E48F2">
        <w:t>. Furnace Pressure Interlock</w:t>
      </w:r>
      <w:r w:rsidR="004E514D" w:rsidRPr="006E48F2">
        <w:t xml:space="preserve"> [</w:t>
      </w:r>
      <w:r w:rsidR="00B45FEF" w:rsidRPr="00B45FEF">
        <w:t>$</w:t>
      </w:r>
      <w:proofErr w:type="spellStart"/>
      <w:r w:rsidR="00B45FEF" w:rsidRPr="00B45FEF">
        <w:t>fpi_result_status</w:t>
      </w:r>
      <w:proofErr w:type="spellEnd"/>
      <w:r w:rsidR="00B45FEF" w:rsidRPr="00B45FEF">
        <w:t>$</w:t>
      </w:r>
      <w:r w:rsidR="004E514D" w:rsidRPr="006E48F2">
        <w:t>]</w:t>
      </w:r>
      <w:bookmarkEnd w:id="28"/>
    </w:p>
    <w:p w14:paraId="3633BBE9" w14:textId="46D7733E" w:rsidR="008B577D" w:rsidRPr="006E48F2" w:rsidRDefault="008B577D" w:rsidP="008B577D">
      <w:r w:rsidRPr="006E48F2">
        <w:t xml:space="preserve">(FPI) </w:t>
      </w:r>
    </w:p>
    <w:p w14:paraId="79BC98A8" w14:textId="77777777" w:rsidR="008B577D" w:rsidRPr="006E48F2" w:rsidRDefault="008B577D" w:rsidP="008B577D">
      <w:r w:rsidRPr="006E48F2">
        <w:t xml:space="preserve"> </w:t>
      </w:r>
    </w:p>
    <w:tbl>
      <w:tblPr>
        <w:tblStyle w:val="TableGrid"/>
        <w:tblW w:w="9840" w:type="dxa"/>
        <w:tblInd w:w="343" w:type="dxa"/>
        <w:tblCellMar>
          <w:top w:w="14" w:type="dxa"/>
          <w:left w:w="108" w:type="dxa"/>
          <w:right w:w="85" w:type="dxa"/>
        </w:tblCellMar>
        <w:tblLook w:val="04A0" w:firstRow="1" w:lastRow="0" w:firstColumn="1" w:lastColumn="0" w:noHBand="0" w:noVBand="1"/>
      </w:tblPr>
      <w:tblGrid>
        <w:gridCol w:w="1362"/>
        <w:gridCol w:w="2250"/>
        <w:gridCol w:w="2160"/>
        <w:gridCol w:w="2160"/>
        <w:gridCol w:w="1908"/>
      </w:tblGrid>
      <w:tr w:rsidR="008B577D" w:rsidRPr="006E48F2" w14:paraId="517C980F" w14:textId="77777777" w:rsidTr="00244DD5">
        <w:trPr>
          <w:trHeight w:val="562"/>
        </w:trPr>
        <w:tc>
          <w:tcPr>
            <w:tcW w:w="1362" w:type="dxa"/>
            <w:tcBorders>
              <w:top w:val="single" w:sz="4" w:space="0" w:color="000000"/>
              <w:left w:val="single" w:sz="4" w:space="0" w:color="000000"/>
              <w:bottom w:val="single" w:sz="4" w:space="0" w:color="000000"/>
              <w:right w:val="single" w:sz="4" w:space="0" w:color="000000"/>
            </w:tcBorders>
          </w:tcPr>
          <w:p w14:paraId="53395C04" w14:textId="170056D4" w:rsidR="008B577D" w:rsidRPr="006E48F2" w:rsidRDefault="008B577D" w:rsidP="00244DD5">
            <w:pPr>
              <w:jc w:val="center"/>
            </w:pPr>
            <w:r w:rsidRPr="006E48F2">
              <w:rPr>
                <w:b/>
              </w:rPr>
              <w:t>Item</w:t>
            </w:r>
          </w:p>
        </w:tc>
        <w:tc>
          <w:tcPr>
            <w:tcW w:w="2250" w:type="dxa"/>
            <w:tcBorders>
              <w:top w:val="single" w:sz="4" w:space="0" w:color="000000"/>
              <w:left w:val="single" w:sz="4" w:space="0" w:color="000000"/>
              <w:bottom w:val="single" w:sz="4" w:space="0" w:color="000000"/>
              <w:right w:val="single" w:sz="4" w:space="0" w:color="000000"/>
            </w:tcBorders>
          </w:tcPr>
          <w:p w14:paraId="5A8BF060" w14:textId="030FC2DC" w:rsidR="008B577D" w:rsidRPr="006E48F2" w:rsidRDefault="008B577D" w:rsidP="00244DD5">
            <w:pPr>
              <w:jc w:val="center"/>
            </w:pPr>
            <w:r w:rsidRPr="006E48F2">
              <w:rPr>
                <w:b/>
              </w:rPr>
              <w:t>Make</w:t>
            </w:r>
          </w:p>
        </w:tc>
        <w:tc>
          <w:tcPr>
            <w:tcW w:w="2160" w:type="dxa"/>
            <w:tcBorders>
              <w:top w:val="single" w:sz="4" w:space="0" w:color="000000"/>
              <w:left w:val="single" w:sz="4" w:space="0" w:color="000000"/>
              <w:bottom w:val="single" w:sz="4" w:space="0" w:color="000000"/>
              <w:right w:val="single" w:sz="4" w:space="0" w:color="000000"/>
            </w:tcBorders>
          </w:tcPr>
          <w:p w14:paraId="4591746E" w14:textId="0EB3331D" w:rsidR="008B577D" w:rsidRPr="006E48F2" w:rsidRDefault="008B577D" w:rsidP="00244DD5">
            <w:pPr>
              <w:jc w:val="center"/>
            </w:pPr>
            <w:r w:rsidRPr="006E48F2">
              <w:rPr>
                <w:b/>
              </w:rPr>
              <w:t xml:space="preserve">Low Pressure </w:t>
            </w:r>
            <w:r w:rsidR="00244DD5" w:rsidRPr="006E48F2">
              <w:rPr>
                <w:b/>
              </w:rPr>
              <w:br/>
            </w:r>
            <w:r w:rsidRPr="006E48F2">
              <w:rPr>
                <w:b/>
              </w:rPr>
              <w:t>Tap Location</w:t>
            </w:r>
          </w:p>
        </w:tc>
        <w:tc>
          <w:tcPr>
            <w:tcW w:w="2160" w:type="dxa"/>
            <w:tcBorders>
              <w:top w:val="single" w:sz="4" w:space="0" w:color="000000"/>
              <w:left w:val="single" w:sz="4" w:space="0" w:color="000000"/>
              <w:bottom w:val="single" w:sz="4" w:space="0" w:color="000000"/>
              <w:right w:val="single" w:sz="4" w:space="0" w:color="000000"/>
            </w:tcBorders>
          </w:tcPr>
          <w:p w14:paraId="782C8CD4" w14:textId="0BBC9411" w:rsidR="008B577D" w:rsidRPr="006E48F2" w:rsidRDefault="008B577D" w:rsidP="00244DD5">
            <w:pPr>
              <w:jc w:val="center"/>
            </w:pPr>
            <w:r w:rsidRPr="006E48F2">
              <w:rPr>
                <w:b/>
              </w:rPr>
              <w:t xml:space="preserve">High Pressure </w:t>
            </w:r>
            <w:r w:rsidR="00244DD5" w:rsidRPr="006E48F2">
              <w:rPr>
                <w:b/>
              </w:rPr>
              <w:br/>
            </w:r>
            <w:r w:rsidRPr="006E48F2">
              <w:rPr>
                <w:b/>
              </w:rPr>
              <w:t>Tap Location</w:t>
            </w:r>
          </w:p>
        </w:tc>
        <w:tc>
          <w:tcPr>
            <w:tcW w:w="1908" w:type="dxa"/>
            <w:tcBorders>
              <w:top w:val="single" w:sz="4" w:space="0" w:color="000000"/>
              <w:left w:val="single" w:sz="4" w:space="0" w:color="000000"/>
              <w:bottom w:val="single" w:sz="4" w:space="0" w:color="000000"/>
              <w:right w:val="single" w:sz="4" w:space="0" w:color="000000"/>
            </w:tcBorders>
          </w:tcPr>
          <w:p w14:paraId="60239E4B" w14:textId="5C8900F4" w:rsidR="008B577D" w:rsidRPr="006E48F2" w:rsidRDefault="008B577D" w:rsidP="00244DD5">
            <w:pPr>
              <w:jc w:val="center"/>
            </w:pPr>
            <w:r w:rsidRPr="006E48F2">
              <w:rPr>
                <w:b/>
              </w:rPr>
              <w:t>Switch Setpoint (</w:t>
            </w:r>
            <w:proofErr w:type="spellStart"/>
            <w:r w:rsidRPr="006E48F2">
              <w:rPr>
                <w:b/>
              </w:rPr>
              <w:t>inwc</w:t>
            </w:r>
            <w:proofErr w:type="spellEnd"/>
            <w:r w:rsidRPr="006E48F2">
              <w:rPr>
                <w:b/>
              </w:rPr>
              <w:t>)</w:t>
            </w:r>
          </w:p>
        </w:tc>
      </w:tr>
      <w:tr w:rsidR="008B577D" w:rsidRPr="006E48F2" w14:paraId="603C36DE" w14:textId="77777777" w:rsidTr="00244DD5">
        <w:trPr>
          <w:trHeight w:val="288"/>
        </w:trPr>
        <w:tc>
          <w:tcPr>
            <w:tcW w:w="1362" w:type="dxa"/>
            <w:tcBorders>
              <w:top w:val="single" w:sz="4" w:space="0" w:color="000000"/>
              <w:left w:val="single" w:sz="4" w:space="0" w:color="000000"/>
              <w:bottom w:val="single" w:sz="4" w:space="0" w:color="000000"/>
              <w:right w:val="single" w:sz="4" w:space="0" w:color="000000"/>
            </w:tcBorders>
          </w:tcPr>
          <w:p w14:paraId="33E2581C" w14:textId="0EF67400" w:rsidR="008B577D" w:rsidRPr="006E48F2" w:rsidRDefault="008B577D" w:rsidP="00244DD5">
            <w:pPr>
              <w:jc w:val="center"/>
            </w:pPr>
            <w:r w:rsidRPr="006E48F2">
              <w:t>FPI</w:t>
            </w:r>
          </w:p>
        </w:tc>
        <w:tc>
          <w:tcPr>
            <w:tcW w:w="2250" w:type="dxa"/>
            <w:tcBorders>
              <w:top w:val="single" w:sz="4" w:space="0" w:color="000000"/>
              <w:left w:val="single" w:sz="4" w:space="0" w:color="000000"/>
              <w:bottom w:val="single" w:sz="4" w:space="0" w:color="000000"/>
              <w:right w:val="single" w:sz="4" w:space="0" w:color="000000"/>
            </w:tcBorders>
          </w:tcPr>
          <w:p w14:paraId="0D5AE9CA" w14:textId="58906E11" w:rsidR="008B577D" w:rsidRPr="006E48F2" w:rsidRDefault="00B45FEF" w:rsidP="00244DD5">
            <w:pPr>
              <w:jc w:val="center"/>
            </w:pPr>
            <w:r w:rsidRPr="00B45FEF">
              <w:t>$</w:t>
            </w:r>
            <w:proofErr w:type="spellStart"/>
            <w:r w:rsidRPr="00B45FEF">
              <w:t>fpi_make</w:t>
            </w:r>
            <w:proofErr w:type="spellEnd"/>
            <w:r w:rsidRPr="00B45FEF">
              <w:t>$</w:t>
            </w:r>
          </w:p>
        </w:tc>
        <w:tc>
          <w:tcPr>
            <w:tcW w:w="2160" w:type="dxa"/>
            <w:tcBorders>
              <w:top w:val="single" w:sz="4" w:space="0" w:color="000000"/>
              <w:left w:val="single" w:sz="4" w:space="0" w:color="000000"/>
              <w:bottom w:val="single" w:sz="4" w:space="0" w:color="000000"/>
              <w:right w:val="single" w:sz="4" w:space="0" w:color="000000"/>
            </w:tcBorders>
          </w:tcPr>
          <w:p w14:paraId="73C7A606" w14:textId="4CC4B57A" w:rsidR="008B577D" w:rsidRPr="006E48F2" w:rsidRDefault="00B45FEF" w:rsidP="00244DD5">
            <w:pPr>
              <w:jc w:val="center"/>
            </w:pPr>
            <w:r w:rsidRPr="00B45FEF">
              <w:t>$</w:t>
            </w:r>
            <w:proofErr w:type="spellStart"/>
            <w:r w:rsidRPr="00B45FEF">
              <w:t>fpi_lp_tap_loc</w:t>
            </w:r>
            <w:proofErr w:type="spellEnd"/>
            <w:r w:rsidRPr="00B45FEF">
              <w:t>$</w:t>
            </w:r>
          </w:p>
        </w:tc>
        <w:tc>
          <w:tcPr>
            <w:tcW w:w="2160" w:type="dxa"/>
            <w:tcBorders>
              <w:top w:val="single" w:sz="4" w:space="0" w:color="000000"/>
              <w:left w:val="single" w:sz="4" w:space="0" w:color="000000"/>
              <w:bottom w:val="single" w:sz="4" w:space="0" w:color="000000"/>
              <w:right w:val="single" w:sz="4" w:space="0" w:color="000000"/>
            </w:tcBorders>
          </w:tcPr>
          <w:p w14:paraId="4D39247F" w14:textId="668A1F11" w:rsidR="008B577D" w:rsidRPr="006E48F2" w:rsidRDefault="00B45FEF" w:rsidP="00244DD5">
            <w:pPr>
              <w:jc w:val="center"/>
            </w:pPr>
            <w:r w:rsidRPr="00B45FEF">
              <w:t>$</w:t>
            </w:r>
            <w:proofErr w:type="spellStart"/>
            <w:r w:rsidRPr="00B45FEF">
              <w:t>fpi_hp_tap_loc</w:t>
            </w:r>
            <w:proofErr w:type="spellEnd"/>
            <w:r w:rsidRPr="00B45FEF">
              <w:t>$</w:t>
            </w:r>
          </w:p>
        </w:tc>
        <w:tc>
          <w:tcPr>
            <w:tcW w:w="1908" w:type="dxa"/>
            <w:tcBorders>
              <w:top w:val="single" w:sz="4" w:space="0" w:color="000000"/>
              <w:left w:val="single" w:sz="4" w:space="0" w:color="000000"/>
              <w:bottom w:val="single" w:sz="4" w:space="0" w:color="000000"/>
              <w:right w:val="single" w:sz="4" w:space="0" w:color="000000"/>
            </w:tcBorders>
          </w:tcPr>
          <w:p w14:paraId="243A00C4" w14:textId="0589D1FD" w:rsidR="008B577D" w:rsidRPr="006E48F2" w:rsidRDefault="00B45FEF" w:rsidP="00244DD5">
            <w:pPr>
              <w:jc w:val="center"/>
            </w:pPr>
            <w:r w:rsidRPr="00B45FEF">
              <w:t>$</w:t>
            </w:r>
            <w:proofErr w:type="spellStart"/>
            <w:r w:rsidRPr="00B45FEF">
              <w:t>fpi_sp</w:t>
            </w:r>
            <w:proofErr w:type="spellEnd"/>
            <w:r w:rsidRPr="00B45FEF">
              <w:t>$</w:t>
            </w:r>
          </w:p>
        </w:tc>
      </w:tr>
    </w:tbl>
    <w:p w14:paraId="3B667DCC" w14:textId="77777777" w:rsidR="008B577D" w:rsidRPr="006E48F2" w:rsidRDefault="008B577D" w:rsidP="008B577D"/>
    <w:p w14:paraId="40F30E86" w14:textId="77777777" w:rsidR="008B577D" w:rsidRPr="006E48F2" w:rsidRDefault="008B577D" w:rsidP="009C0CB1">
      <w:pPr>
        <w:pStyle w:val="ListParagraph"/>
        <w:numPr>
          <w:ilvl w:val="0"/>
          <w:numId w:val="51"/>
        </w:numPr>
      </w:pPr>
      <w:r w:rsidRPr="006E48F2">
        <w:t xml:space="preserve">FPI is only required on boilers with a modulating outlet stack damper  </w:t>
      </w:r>
    </w:p>
    <w:p w14:paraId="237576AF" w14:textId="67DF0B9D" w:rsidR="008B577D" w:rsidRPr="006E48F2" w:rsidRDefault="008B577D" w:rsidP="009C0CB1">
      <w:pPr>
        <w:pStyle w:val="ListParagraph"/>
        <w:numPr>
          <w:ilvl w:val="0"/>
          <w:numId w:val="51"/>
        </w:numPr>
      </w:pPr>
      <w:r w:rsidRPr="006E48F2">
        <w:t xml:space="preserve">Required trip point is less than the greater of 1 </w:t>
      </w:r>
      <w:proofErr w:type="spellStart"/>
      <w:r w:rsidRPr="006E48F2">
        <w:t>inwc</w:t>
      </w:r>
      <w:proofErr w:type="spellEnd"/>
      <w:r w:rsidRPr="006E48F2">
        <w:t xml:space="preserve"> or 120% </w:t>
      </w:r>
      <w:r w:rsidR="00BE07C1" w:rsidRPr="00BE07C1">
        <w:t>of maximum boiler furnace pressure measured during operation</w:t>
      </w:r>
      <w:r w:rsidRPr="006E48F2">
        <w:t>.</w:t>
      </w:r>
    </w:p>
    <w:p w14:paraId="2542F0BF" w14:textId="528AC05D" w:rsidR="008B577D" w:rsidRPr="006E48F2" w:rsidRDefault="00BE07C1" w:rsidP="008B577D">
      <w:r>
        <w:rPr>
          <w:noProof/>
        </w:rPr>
        <w:drawing>
          <wp:anchor distT="0" distB="0" distL="114300" distR="114300" simplePos="0" relativeHeight="251697152" behindDoc="1" locked="0" layoutInCell="1" allowOverlap="1" wp14:anchorId="25FF2B14" wp14:editId="300293E4">
            <wp:simplePos x="0" y="0"/>
            <wp:positionH relativeFrom="margin">
              <wp:align>center</wp:align>
            </wp:positionH>
            <wp:positionV relativeFrom="paragraph">
              <wp:posOffset>11430</wp:posOffset>
            </wp:positionV>
            <wp:extent cx="3905250" cy="2591825"/>
            <wp:effectExtent l="0" t="0" r="0" b="0"/>
            <wp:wrapNone/>
            <wp:docPr id="90880" name="Picture 9088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0" name="Picture 90880" descr="Diagram&#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3905250" cy="2591825"/>
                    </a:xfrm>
                    <a:prstGeom prst="rect">
                      <a:avLst/>
                    </a:prstGeom>
                  </pic:spPr>
                </pic:pic>
              </a:graphicData>
            </a:graphic>
            <wp14:sizeRelH relativeFrom="margin">
              <wp14:pctWidth>0</wp14:pctWidth>
            </wp14:sizeRelH>
            <wp14:sizeRelV relativeFrom="margin">
              <wp14:pctHeight>0</wp14:pctHeight>
            </wp14:sizeRelV>
          </wp:anchor>
        </w:drawing>
      </w:r>
    </w:p>
    <w:p w14:paraId="33B524B7" w14:textId="153D0D4F" w:rsidR="008B577D" w:rsidRPr="006E48F2" w:rsidRDefault="008B577D" w:rsidP="008B577D"/>
    <w:p w14:paraId="24CEE33F" w14:textId="2FF0AE9F" w:rsidR="008B577D" w:rsidRPr="006E48F2" w:rsidRDefault="008B577D" w:rsidP="008B577D"/>
    <w:p w14:paraId="3F67CF38" w14:textId="6006B171" w:rsidR="008B577D" w:rsidRPr="006E48F2" w:rsidRDefault="008B577D" w:rsidP="008B577D"/>
    <w:p w14:paraId="78847086" w14:textId="29BEFC36" w:rsidR="008B577D" w:rsidRPr="006E48F2" w:rsidRDefault="008B577D" w:rsidP="008B577D"/>
    <w:p w14:paraId="1EDE664E" w14:textId="396ED933" w:rsidR="008B577D" w:rsidRPr="006E48F2" w:rsidRDefault="008B577D" w:rsidP="008B577D"/>
    <w:p w14:paraId="6C8F443A" w14:textId="4F3968F2" w:rsidR="008B577D" w:rsidRPr="006E48F2" w:rsidRDefault="008B577D" w:rsidP="008B577D"/>
    <w:p w14:paraId="687BD9C3" w14:textId="725E0379" w:rsidR="008B577D" w:rsidRPr="006E48F2" w:rsidRDefault="008B577D" w:rsidP="008B577D"/>
    <w:p w14:paraId="1BB83FE8" w14:textId="06786001" w:rsidR="008B577D" w:rsidRPr="006E48F2" w:rsidRDefault="008B577D" w:rsidP="008B577D"/>
    <w:p w14:paraId="5307CD18" w14:textId="6D53FD8A" w:rsidR="008B577D" w:rsidRPr="006E48F2" w:rsidRDefault="008B577D" w:rsidP="008B577D"/>
    <w:p w14:paraId="4A327F95" w14:textId="0E555910" w:rsidR="008B577D" w:rsidRPr="006E48F2" w:rsidRDefault="008B577D" w:rsidP="008B577D"/>
    <w:p w14:paraId="7B467DCC" w14:textId="5A54E3C8" w:rsidR="008B577D" w:rsidRPr="006E48F2" w:rsidRDefault="008B577D" w:rsidP="008B577D"/>
    <w:p w14:paraId="05B3666C" w14:textId="4E6CECE3" w:rsidR="008B577D" w:rsidRPr="006E48F2" w:rsidRDefault="008B577D" w:rsidP="008B577D"/>
    <w:p w14:paraId="43C8AE62" w14:textId="04D6D15A" w:rsidR="008B577D" w:rsidRPr="006E48F2" w:rsidRDefault="008B577D" w:rsidP="008B577D"/>
    <w:p w14:paraId="6C56DAEF" w14:textId="447606FD" w:rsidR="008B577D" w:rsidRPr="006E48F2" w:rsidRDefault="008B577D" w:rsidP="008B577D">
      <w:pPr>
        <w:pBdr>
          <w:top w:val="single" w:sz="18" w:space="1" w:color="auto"/>
        </w:pBdr>
      </w:pPr>
    </w:p>
    <w:p w14:paraId="5ABBBC25" w14:textId="534825D9" w:rsidR="008B577D" w:rsidRPr="006E48F2" w:rsidRDefault="009A3118" w:rsidP="009C0CB1">
      <w:pPr>
        <w:pStyle w:val="ListParagraph"/>
        <w:numPr>
          <w:ilvl w:val="0"/>
          <w:numId w:val="52"/>
        </w:numPr>
      </w:pPr>
      <w:r w:rsidRPr="009A3118">
        <w:t xml:space="preserve">Connect a manometer using appropriate flex tubing to the </w:t>
      </w:r>
      <w:proofErr w:type="gramStart"/>
      <w:r w:rsidRPr="009A3118">
        <w:t>high pressure</w:t>
      </w:r>
      <w:proofErr w:type="gramEnd"/>
      <w:r w:rsidRPr="009A3118">
        <w:t xml:space="preserve"> test port with other side of manometer open to atmosphere. Open TP valve</w:t>
      </w:r>
      <w:r w:rsidR="008B577D" w:rsidRPr="006E48F2">
        <w:t xml:space="preserve">. </w:t>
      </w:r>
    </w:p>
    <w:p w14:paraId="3F962A3A" w14:textId="14418198" w:rsidR="008B577D" w:rsidRPr="006E48F2" w:rsidRDefault="009A3118" w:rsidP="009C0CB1">
      <w:pPr>
        <w:pStyle w:val="ListParagraph"/>
        <w:numPr>
          <w:ilvl w:val="0"/>
          <w:numId w:val="52"/>
        </w:numPr>
      </w:pPr>
      <w:r w:rsidRPr="009A3118">
        <w:t>Start the boiler and record the pressure sensed by the switch over the entire firing rate</w:t>
      </w:r>
      <w:r w:rsidR="008B577D" w:rsidRPr="006E48F2">
        <w:t xml:space="preserve">. </w:t>
      </w:r>
    </w:p>
    <w:p w14:paraId="5FB25A9B" w14:textId="77777777" w:rsidR="008B577D" w:rsidRPr="006E48F2" w:rsidRDefault="008B577D" w:rsidP="009C0CB1">
      <w:pPr>
        <w:pStyle w:val="ListParagraph"/>
        <w:numPr>
          <w:ilvl w:val="0"/>
          <w:numId w:val="52"/>
        </w:numPr>
      </w:pPr>
      <w:r w:rsidRPr="006E48F2">
        <w:t xml:space="preserve">Return the boiler to low fire. </w:t>
      </w:r>
    </w:p>
    <w:p w14:paraId="38586575" w14:textId="77777777" w:rsidR="008B577D" w:rsidRPr="006E48F2" w:rsidRDefault="008B577D" w:rsidP="009C0CB1">
      <w:pPr>
        <w:pStyle w:val="ListParagraph"/>
        <w:numPr>
          <w:ilvl w:val="0"/>
          <w:numId w:val="52"/>
        </w:numPr>
      </w:pPr>
      <w:r w:rsidRPr="006E48F2">
        <w:t xml:space="preserve">Close manual lockable valve isolating switch from furnace pressure.   </w:t>
      </w:r>
    </w:p>
    <w:p w14:paraId="60A9AAE1" w14:textId="70DF36D0" w:rsidR="008B577D" w:rsidRPr="006E48F2" w:rsidRDefault="009A3118" w:rsidP="009C0CB1">
      <w:pPr>
        <w:pStyle w:val="ListParagraph"/>
        <w:numPr>
          <w:ilvl w:val="0"/>
          <w:numId w:val="52"/>
        </w:numPr>
      </w:pPr>
      <w:r w:rsidRPr="009A3118">
        <w:t>Test rig must provide means to pressurize system and a manometer to read the gage pressure</w:t>
      </w:r>
      <w:r w:rsidR="008B577D" w:rsidRPr="006E48F2">
        <w:t xml:space="preserve">. </w:t>
      </w:r>
    </w:p>
    <w:p w14:paraId="367AD48F" w14:textId="4DD2E6C0" w:rsidR="008B577D" w:rsidRPr="006E48F2" w:rsidRDefault="008B577D" w:rsidP="009C0CB1">
      <w:pPr>
        <w:pStyle w:val="ListParagraph"/>
        <w:numPr>
          <w:ilvl w:val="0"/>
          <w:numId w:val="52"/>
        </w:numPr>
      </w:pPr>
      <w:r w:rsidRPr="006E48F2">
        <w:t xml:space="preserve">Slowly pressurize the switch.   </w:t>
      </w:r>
    </w:p>
    <w:p w14:paraId="3B576555" w14:textId="06DBB9FD" w:rsidR="008B577D" w:rsidRPr="006E48F2" w:rsidRDefault="008B577D" w:rsidP="009C0CB1">
      <w:pPr>
        <w:pStyle w:val="ListParagraph"/>
        <w:numPr>
          <w:ilvl w:val="0"/>
          <w:numId w:val="52"/>
        </w:numPr>
      </w:pPr>
      <w:r w:rsidRPr="006E48F2">
        <w:t xml:space="preserve">Note the pressure that the boiler trips </w:t>
      </w:r>
      <w:proofErr w:type="gramStart"/>
      <w:r w:rsidRPr="006E48F2">
        <w:t>off line</w:t>
      </w:r>
      <w:proofErr w:type="gramEnd"/>
      <w:r w:rsidRPr="006E48F2">
        <w:t xml:space="preserve">.  </w:t>
      </w:r>
    </w:p>
    <w:p w14:paraId="462EC56A" w14:textId="77777777" w:rsidR="008B577D" w:rsidRPr="006E48F2" w:rsidRDefault="008B577D" w:rsidP="008B577D"/>
    <w:p w14:paraId="22D74C84" w14:textId="566D807D" w:rsidR="008B577D" w:rsidRPr="006E48F2" w:rsidRDefault="008B577D" w:rsidP="008B577D">
      <w:pPr>
        <w:pBdr>
          <w:top w:val="single" w:sz="18" w:space="1" w:color="auto"/>
        </w:pBdr>
      </w:pPr>
      <w:r w:rsidRPr="006E48F2">
        <w:t xml:space="preserve"> </w:t>
      </w:r>
    </w:p>
    <w:p w14:paraId="41E72941" w14:textId="5C268764" w:rsidR="008B577D" w:rsidRPr="006E48F2" w:rsidRDefault="008B577D" w:rsidP="008B577D">
      <w:pPr>
        <w:pBdr>
          <w:top w:val="single" w:sz="18" w:space="1" w:color="auto"/>
        </w:pBdr>
      </w:pPr>
    </w:p>
    <w:p w14:paraId="4D24ECEE" w14:textId="1CA24BFE" w:rsidR="008B577D" w:rsidRPr="006E48F2" w:rsidRDefault="008B577D" w:rsidP="008B577D">
      <w:pPr>
        <w:pBdr>
          <w:top w:val="single" w:sz="18" w:space="1" w:color="auto"/>
        </w:pBdr>
      </w:pPr>
    </w:p>
    <w:p w14:paraId="194A0779" w14:textId="480D6946" w:rsidR="008B577D" w:rsidRPr="006E48F2" w:rsidRDefault="008B577D" w:rsidP="008B577D">
      <w:pPr>
        <w:pBdr>
          <w:top w:val="single" w:sz="18" w:space="1" w:color="auto"/>
        </w:pBdr>
      </w:pPr>
    </w:p>
    <w:p w14:paraId="458C84BC" w14:textId="3ACD0620" w:rsidR="008B577D" w:rsidRPr="006E48F2" w:rsidRDefault="008B577D" w:rsidP="008B577D">
      <w:pPr>
        <w:pBdr>
          <w:top w:val="single" w:sz="18" w:space="1" w:color="auto"/>
        </w:pBdr>
      </w:pP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6D583E" w14:paraId="1FFF33C8" w14:textId="77777777" w:rsidTr="000772E7">
        <w:tc>
          <w:tcPr>
            <w:tcW w:w="5035" w:type="dxa"/>
            <w:shd w:val="clear" w:color="auto" w:fill="E7E6E6" w:themeFill="background2"/>
          </w:tcPr>
          <w:p w14:paraId="196C0D96" w14:textId="77777777" w:rsidR="006D583E" w:rsidRDefault="006D583E" w:rsidP="000772E7">
            <w:r w:rsidRPr="00A14397">
              <w:rPr>
                <w:szCs w:val="24"/>
              </w:rPr>
              <w:lastRenderedPageBreak/>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6151F3B4"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077B1F4A" w14:textId="77777777" w:rsidR="006D583E" w:rsidRPr="006E48F2" w:rsidRDefault="006D583E" w:rsidP="006D583E"/>
    <w:tbl>
      <w:tblPr>
        <w:tblStyle w:val="TableGrid"/>
        <w:tblW w:w="8190" w:type="dxa"/>
        <w:tblInd w:w="1037" w:type="dxa"/>
        <w:tblCellMar>
          <w:top w:w="5" w:type="dxa"/>
          <w:left w:w="5" w:type="dxa"/>
          <w:right w:w="5" w:type="dxa"/>
        </w:tblCellMar>
        <w:tblLook w:val="04A0" w:firstRow="1" w:lastRow="0" w:firstColumn="1" w:lastColumn="0" w:noHBand="0" w:noVBand="1"/>
      </w:tblPr>
      <w:tblGrid>
        <w:gridCol w:w="4874"/>
        <w:gridCol w:w="1906"/>
        <w:gridCol w:w="1410"/>
      </w:tblGrid>
      <w:tr w:rsidR="008B577D" w:rsidRPr="006E48F2" w14:paraId="6B26BB88" w14:textId="77777777" w:rsidTr="008B577D">
        <w:trPr>
          <w:trHeight w:val="286"/>
        </w:trPr>
        <w:tc>
          <w:tcPr>
            <w:tcW w:w="5168" w:type="dxa"/>
            <w:tcBorders>
              <w:top w:val="single" w:sz="4" w:space="0" w:color="000000"/>
              <w:left w:val="single" w:sz="4" w:space="0" w:color="000000"/>
              <w:bottom w:val="single" w:sz="4" w:space="0" w:color="000000"/>
              <w:right w:val="single" w:sz="4" w:space="0" w:color="000000"/>
            </w:tcBorders>
          </w:tcPr>
          <w:p w14:paraId="389F273D" w14:textId="59970D82" w:rsidR="008B577D" w:rsidRPr="006E48F2" w:rsidRDefault="008B577D" w:rsidP="008B577D">
            <w:pPr>
              <w:jc w:val="center"/>
            </w:pPr>
            <w:r w:rsidRPr="006E48F2">
              <w:rPr>
                <w:b/>
              </w:rPr>
              <w:t>Result</w:t>
            </w:r>
          </w:p>
        </w:tc>
        <w:tc>
          <w:tcPr>
            <w:tcW w:w="1944" w:type="dxa"/>
            <w:tcBorders>
              <w:top w:val="single" w:sz="4" w:space="0" w:color="000000"/>
              <w:left w:val="single" w:sz="4" w:space="0" w:color="000000"/>
              <w:bottom w:val="single" w:sz="4" w:space="0" w:color="000000"/>
              <w:right w:val="single" w:sz="4" w:space="0" w:color="000000"/>
            </w:tcBorders>
          </w:tcPr>
          <w:p w14:paraId="4CB12D58" w14:textId="10310868" w:rsidR="008B577D" w:rsidRPr="006E48F2" w:rsidRDefault="008B577D" w:rsidP="008B577D">
            <w:pPr>
              <w:jc w:val="center"/>
            </w:pPr>
            <w:r w:rsidRPr="006E48F2">
              <w:rPr>
                <w:b/>
              </w:rPr>
              <w:t>Pressure (</w:t>
            </w:r>
            <w:proofErr w:type="spellStart"/>
            <w:r w:rsidRPr="006E48F2">
              <w:rPr>
                <w:b/>
              </w:rPr>
              <w:t>inwc</w:t>
            </w:r>
            <w:proofErr w:type="spellEnd"/>
            <w:r w:rsidRPr="006E48F2">
              <w:rPr>
                <w:b/>
              </w:rPr>
              <w:t>)</w:t>
            </w:r>
          </w:p>
        </w:tc>
        <w:tc>
          <w:tcPr>
            <w:tcW w:w="1078" w:type="dxa"/>
            <w:tcBorders>
              <w:top w:val="single" w:sz="4" w:space="0" w:color="000000"/>
              <w:left w:val="single" w:sz="4" w:space="0" w:color="000000"/>
              <w:bottom w:val="single" w:sz="4" w:space="0" w:color="000000"/>
              <w:right w:val="single" w:sz="4" w:space="0" w:color="000000"/>
            </w:tcBorders>
          </w:tcPr>
          <w:p w14:paraId="44256F2C" w14:textId="441C3574" w:rsidR="008B577D" w:rsidRPr="006E48F2" w:rsidRDefault="008B577D" w:rsidP="008B577D">
            <w:pPr>
              <w:jc w:val="center"/>
            </w:pPr>
            <w:r w:rsidRPr="006E48F2">
              <w:rPr>
                <w:b/>
              </w:rPr>
              <w:t>Y/N</w:t>
            </w:r>
          </w:p>
        </w:tc>
      </w:tr>
      <w:tr w:rsidR="008B577D" w:rsidRPr="006E48F2" w14:paraId="26B065FD" w14:textId="77777777" w:rsidTr="00BB3C0C">
        <w:trPr>
          <w:trHeight w:val="345"/>
        </w:trPr>
        <w:tc>
          <w:tcPr>
            <w:tcW w:w="5168" w:type="dxa"/>
            <w:tcBorders>
              <w:top w:val="single" w:sz="4" w:space="0" w:color="000000"/>
              <w:left w:val="single" w:sz="4" w:space="0" w:color="000000"/>
              <w:bottom w:val="single" w:sz="4" w:space="0" w:color="000000"/>
              <w:right w:val="single" w:sz="4" w:space="0" w:color="000000"/>
            </w:tcBorders>
          </w:tcPr>
          <w:p w14:paraId="47F5345C" w14:textId="77777777" w:rsidR="008B577D" w:rsidRPr="006E48F2" w:rsidRDefault="008B577D" w:rsidP="008B577D">
            <w:r w:rsidRPr="006E48F2">
              <w:t xml:space="preserve">Maximum Furnace Pressure from low to high fire  </w:t>
            </w:r>
          </w:p>
        </w:tc>
        <w:tc>
          <w:tcPr>
            <w:tcW w:w="1944" w:type="dxa"/>
            <w:tcBorders>
              <w:top w:val="single" w:sz="4" w:space="0" w:color="000000"/>
              <w:left w:val="single" w:sz="4" w:space="0" w:color="000000"/>
              <w:bottom w:val="single" w:sz="4" w:space="0" w:color="000000"/>
              <w:right w:val="single" w:sz="4" w:space="0" w:color="000000"/>
            </w:tcBorders>
          </w:tcPr>
          <w:p w14:paraId="24E69340" w14:textId="15AA1F56" w:rsidR="008B577D" w:rsidRPr="006E48F2" w:rsidRDefault="00B45FEF" w:rsidP="008B577D">
            <w:pPr>
              <w:jc w:val="center"/>
            </w:pPr>
            <w:r w:rsidRPr="00B45FEF">
              <w:t>$fpi_result_1$</w:t>
            </w:r>
          </w:p>
        </w:tc>
        <w:tc>
          <w:tcPr>
            <w:tcW w:w="1078"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3CABD252" w14:textId="55F6E1CC" w:rsidR="008B577D" w:rsidRPr="006E48F2" w:rsidRDefault="008B577D" w:rsidP="008B577D">
            <w:pPr>
              <w:jc w:val="center"/>
            </w:pPr>
          </w:p>
        </w:tc>
      </w:tr>
      <w:tr w:rsidR="008B577D" w:rsidRPr="006E48F2" w14:paraId="2B03C6A7" w14:textId="77777777" w:rsidTr="008B577D">
        <w:trPr>
          <w:trHeight w:val="360"/>
        </w:trPr>
        <w:tc>
          <w:tcPr>
            <w:tcW w:w="5168" w:type="dxa"/>
            <w:tcBorders>
              <w:top w:val="single" w:sz="4" w:space="0" w:color="000000"/>
              <w:left w:val="single" w:sz="4" w:space="0" w:color="000000"/>
              <w:bottom w:val="single" w:sz="4" w:space="0" w:color="000000"/>
              <w:right w:val="single" w:sz="4" w:space="0" w:color="000000"/>
            </w:tcBorders>
          </w:tcPr>
          <w:p w14:paraId="5845585A" w14:textId="77777777" w:rsidR="008B577D" w:rsidRPr="006E48F2" w:rsidRDefault="008B577D" w:rsidP="008B577D">
            <w:r w:rsidRPr="006E48F2">
              <w:t xml:space="preserve">Switch Trip (Break) Point  </w:t>
            </w:r>
          </w:p>
        </w:tc>
        <w:tc>
          <w:tcPr>
            <w:tcW w:w="1944" w:type="dxa"/>
            <w:tcBorders>
              <w:top w:val="single" w:sz="4" w:space="0" w:color="000000"/>
              <w:left w:val="single" w:sz="4" w:space="0" w:color="000000"/>
              <w:bottom w:val="single" w:sz="4" w:space="0" w:color="000000"/>
              <w:right w:val="single" w:sz="4" w:space="0" w:color="000000"/>
            </w:tcBorders>
          </w:tcPr>
          <w:p w14:paraId="775B4C6F" w14:textId="44C50975" w:rsidR="008B577D" w:rsidRPr="006E48F2" w:rsidRDefault="00B45FEF" w:rsidP="008B577D">
            <w:pPr>
              <w:jc w:val="center"/>
            </w:pPr>
            <w:r w:rsidRPr="00B45FEF">
              <w:t>$fpi_result_</w:t>
            </w:r>
            <w:r>
              <w:t>2</w:t>
            </w:r>
            <w:r w:rsidRPr="00B45FEF">
              <w:t>$</w:t>
            </w:r>
          </w:p>
        </w:tc>
        <w:tc>
          <w:tcPr>
            <w:tcW w:w="1078"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04903311" w14:textId="12EE2B11" w:rsidR="008B577D" w:rsidRPr="006E48F2" w:rsidRDefault="008B577D" w:rsidP="008B577D">
            <w:pPr>
              <w:jc w:val="center"/>
            </w:pPr>
          </w:p>
        </w:tc>
      </w:tr>
      <w:tr w:rsidR="008B577D" w:rsidRPr="006E48F2" w14:paraId="13B6AE0A" w14:textId="77777777" w:rsidTr="008B577D">
        <w:trPr>
          <w:trHeight w:val="360"/>
        </w:trPr>
        <w:tc>
          <w:tcPr>
            <w:tcW w:w="5168" w:type="dxa"/>
            <w:tcBorders>
              <w:top w:val="single" w:sz="4" w:space="0" w:color="000000"/>
              <w:left w:val="single" w:sz="4" w:space="0" w:color="000000"/>
              <w:bottom w:val="single" w:sz="4" w:space="0" w:color="000000"/>
              <w:right w:val="single" w:sz="4" w:space="0" w:color="000000"/>
            </w:tcBorders>
          </w:tcPr>
          <w:p w14:paraId="4AE8C657" w14:textId="7213CAA0" w:rsidR="008B577D" w:rsidRPr="006E48F2" w:rsidRDefault="008B577D" w:rsidP="008B577D">
            <w:r w:rsidRPr="006E48F2">
              <w:t xml:space="preserve">Is switch installed correctly? </w:t>
            </w:r>
            <w:r w:rsidR="00CA2679" w:rsidRPr="00CA2679">
              <w:t>Is LOOP Valve and test port in place?</w:t>
            </w:r>
          </w:p>
        </w:tc>
        <w:tc>
          <w:tcPr>
            <w:tcW w:w="1944"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5F0DD0FE" w14:textId="7B4138E8" w:rsidR="008B577D" w:rsidRPr="006E48F2" w:rsidRDefault="008B577D" w:rsidP="008B577D">
            <w:pPr>
              <w:jc w:val="center"/>
            </w:pPr>
          </w:p>
        </w:tc>
        <w:tc>
          <w:tcPr>
            <w:tcW w:w="1078" w:type="dxa"/>
            <w:tcBorders>
              <w:top w:val="single" w:sz="4" w:space="0" w:color="000000"/>
              <w:left w:val="single" w:sz="4" w:space="0" w:color="000000"/>
              <w:bottom w:val="single" w:sz="4" w:space="0" w:color="000000"/>
              <w:right w:val="single" w:sz="4" w:space="0" w:color="000000"/>
            </w:tcBorders>
          </w:tcPr>
          <w:p w14:paraId="301794DD" w14:textId="32F7C6B8" w:rsidR="008B577D" w:rsidRPr="006E48F2" w:rsidRDefault="00B45FEF" w:rsidP="008B577D">
            <w:pPr>
              <w:jc w:val="center"/>
            </w:pPr>
            <w:r w:rsidRPr="00B45FEF">
              <w:t>$fpi_result_</w:t>
            </w:r>
            <w:r>
              <w:t>3</w:t>
            </w:r>
            <w:r w:rsidRPr="00B45FEF">
              <w:t>$</w:t>
            </w:r>
          </w:p>
        </w:tc>
      </w:tr>
      <w:tr w:rsidR="00CA2679" w:rsidRPr="006E48F2" w14:paraId="33A02DE3" w14:textId="77777777" w:rsidTr="008B577D">
        <w:trPr>
          <w:trHeight w:val="360"/>
        </w:trPr>
        <w:tc>
          <w:tcPr>
            <w:tcW w:w="5168" w:type="dxa"/>
            <w:tcBorders>
              <w:top w:val="single" w:sz="4" w:space="0" w:color="000000"/>
              <w:left w:val="single" w:sz="4" w:space="0" w:color="000000"/>
              <w:bottom w:val="single" w:sz="4" w:space="0" w:color="000000"/>
              <w:right w:val="single" w:sz="4" w:space="0" w:color="000000"/>
            </w:tcBorders>
          </w:tcPr>
          <w:p w14:paraId="0DB7A863" w14:textId="72BCED75" w:rsidR="00CA2679" w:rsidRPr="006E48F2" w:rsidRDefault="00CA2679" w:rsidP="008B577D">
            <w:r w:rsidRPr="00CA2679">
              <w:t>Is setpoint 120% or less of maximum furnace pressure?</w:t>
            </w:r>
          </w:p>
        </w:tc>
        <w:tc>
          <w:tcPr>
            <w:tcW w:w="1944"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59C39D94" w14:textId="77777777" w:rsidR="00CA2679" w:rsidRPr="006E48F2" w:rsidRDefault="00CA2679" w:rsidP="008B577D">
            <w:pPr>
              <w:jc w:val="center"/>
            </w:pPr>
          </w:p>
        </w:tc>
        <w:tc>
          <w:tcPr>
            <w:tcW w:w="1078" w:type="dxa"/>
            <w:tcBorders>
              <w:top w:val="single" w:sz="4" w:space="0" w:color="000000"/>
              <w:left w:val="single" w:sz="4" w:space="0" w:color="000000"/>
              <w:bottom w:val="single" w:sz="4" w:space="0" w:color="000000"/>
              <w:right w:val="single" w:sz="4" w:space="0" w:color="000000"/>
            </w:tcBorders>
          </w:tcPr>
          <w:p w14:paraId="408118C6" w14:textId="44CAD862" w:rsidR="00CA2679" w:rsidRPr="00B45FEF" w:rsidRDefault="00CA2679" w:rsidP="008B577D">
            <w:pPr>
              <w:jc w:val="center"/>
            </w:pPr>
            <w:r w:rsidRPr="00B45FEF">
              <w:t>$fpi_result_</w:t>
            </w:r>
            <w:r>
              <w:t>5</w:t>
            </w:r>
            <w:r w:rsidRPr="00B45FEF">
              <w:t>$</w:t>
            </w:r>
          </w:p>
        </w:tc>
      </w:tr>
      <w:tr w:rsidR="008B577D" w:rsidRPr="006E48F2" w14:paraId="74169B73" w14:textId="77777777" w:rsidTr="008B577D">
        <w:trPr>
          <w:trHeight w:val="360"/>
        </w:trPr>
        <w:tc>
          <w:tcPr>
            <w:tcW w:w="5168" w:type="dxa"/>
            <w:tcBorders>
              <w:top w:val="single" w:sz="4" w:space="0" w:color="000000"/>
              <w:left w:val="single" w:sz="4" w:space="0" w:color="000000"/>
              <w:bottom w:val="single" w:sz="4" w:space="0" w:color="000000"/>
              <w:right w:val="single" w:sz="4" w:space="0" w:color="000000"/>
            </w:tcBorders>
          </w:tcPr>
          <w:p w14:paraId="623F819C" w14:textId="77777777" w:rsidR="008B577D" w:rsidRPr="006E48F2" w:rsidRDefault="008B577D" w:rsidP="008B577D">
            <w:r w:rsidRPr="006E48F2">
              <w:t xml:space="preserve">Did switch work correctly? </w:t>
            </w:r>
          </w:p>
        </w:tc>
        <w:tc>
          <w:tcPr>
            <w:tcW w:w="1944"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395C1E8E" w14:textId="7F99303E" w:rsidR="008B577D" w:rsidRPr="006E48F2" w:rsidRDefault="008B577D" w:rsidP="008B577D">
            <w:pPr>
              <w:jc w:val="center"/>
            </w:pPr>
          </w:p>
        </w:tc>
        <w:tc>
          <w:tcPr>
            <w:tcW w:w="1078" w:type="dxa"/>
            <w:tcBorders>
              <w:top w:val="single" w:sz="4" w:space="0" w:color="000000"/>
              <w:left w:val="single" w:sz="4" w:space="0" w:color="000000"/>
              <w:bottom w:val="single" w:sz="4" w:space="0" w:color="000000"/>
              <w:right w:val="single" w:sz="4" w:space="0" w:color="000000"/>
            </w:tcBorders>
          </w:tcPr>
          <w:p w14:paraId="1E0D021C" w14:textId="7F258FB6" w:rsidR="008B577D" w:rsidRPr="006E48F2" w:rsidRDefault="00B45FEF" w:rsidP="008B577D">
            <w:pPr>
              <w:jc w:val="center"/>
            </w:pPr>
            <w:r w:rsidRPr="00B45FEF">
              <w:t>$fpi_result_</w:t>
            </w:r>
            <w:r>
              <w:t>4</w:t>
            </w:r>
            <w:r w:rsidRPr="00B45FEF">
              <w:t>$</w:t>
            </w:r>
          </w:p>
        </w:tc>
      </w:tr>
    </w:tbl>
    <w:p w14:paraId="1E8B70E0" w14:textId="77777777" w:rsidR="008B577D" w:rsidRPr="006E48F2" w:rsidRDefault="008B577D" w:rsidP="008B577D"/>
    <w:p w14:paraId="22567C39" w14:textId="5FDF8F5B" w:rsidR="008B577D" w:rsidRPr="006E48F2" w:rsidRDefault="008B577D" w:rsidP="008B577D">
      <w:pPr>
        <w:pBdr>
          <w:top w:val="single" w:sz="18" w:space="1" w:color="auto"/>
        </w:pBdr>
      </w:pPr>
      <w:r w:rsidRPr="006E48F2">
        <w:t xml:space="preserve"> </w:t>
      </w:r>
    </w:p>
    <w:p w14:paraId="6AE84A7B" w14:textId="158E2FC3" w:rsidR="008B577D" w:rsidRPr="006E48F2" w:rsidRDefault="008B577D" w:rsidP="008B577D">
      <w:pPr>
        <w:rPr>
          <w:b/>
        </w:rPr>
      </w:pPr>
      <w:r w:rsidRPr="006E48F2">
        <w:rPr>
          <w:b/>
        </w:rPr>
        <w:t>Did the device fail or pass the 3 Question Criteria (section 1.3.1)?</w:t>
      </w:r>
      <w:r w:rsidR="00B45FEF">
        <w:rPr>
          <w:b/>
        </w:rPr>
        <w:t xml:space="preserve">  </w:t>
      </w:r>
      <w:r w:rsidR="007F4B3E">
        <w:rPr>
          <w:b/>
        </w:rPr>
        <w:t>[</w:t>
      </w:r>
      <w:r w:rsidR="00B45FEF" w:rsidRPr="00B45FEF">
        <w:rPr>
          <w:b/>
        </w:rPr>
        <w:t>$</w:t>
      </w:r>
      <w:proofErr w:type="spellStart"/>
      <w:r w:rsidR="00B45FEF" w:rsidRPr="00B45FEF">
        <w:rPr>
          <w:b/>
        </w:rPr>
        <w:t>fpi_result_status</w:t>
      </w:r>
      <w:proofErr w:type="spellEnd"/>
      <w:r w:rsidR="00B45FEF" w:rsidRPr="00B45FEF">
        <w:rPr>
          <w:b/>
        </w:rPr>
        <w:t>$</w:t>
      </w:r>
      <w:r w:rsidR="007F4B3E">
        <w:rPr>
          <w:b/>
        </w:rPr>
        <w:t>]</w:t>
      </w:r>
    </w:p>
    <w:p w14:paraId="2FDE7554" w14:textId="77777777" w:rsidR="000772E7" w:rsidRPr="00B25CE3" w:rsidRDefault="000772E7" w:rsidP="000772E7">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36999EB8" w14:textId="59B7A148" w:rsidR="00216353" w:rsidRPr="006E48F2" w:rsidRDefault="00216353">
      <w:pPr>
        <w:spacing w:after="160" w:line="259" w:lineRule="auto"/>
        <w:ind w:left="0" w:firstLine="0"/>
        <w:rPr>
          <w:b/>
          <w:sz w:val="28"/>
        </w:rPr>
      </w:pPr>
      <w:r w:rsidRPr="006E48F2">
        <w:br w:type="page"/>
      </w: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6D583E" w14:paraId="09EEABE6" w14:textId="77777777" w:rsidTr="000772E7">
        <w:tc>
          <w:tcPr>
            <w:tcW w:w="5035" w:type="dxa"/>
            <w:shd w:val="clear" w:color="auto" w:fill="E7E6E6" w:themeFill="background2"/>
          </w:tcPr>
          <w:p w14:paraId="1C724F02" w14:textId="77777777" w:rsidR="006D583E" w:rsidRDefault="006D583E" w:rsidP="000772E7">
            <w:r w:rsidRPr="00A14397">
              <w:rPr>
                <w:szCs w:val="24"/>
              </w:rPr>
              <w:lastRenderedPageBreak/>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684DC0E9"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60AEE6B8" w14:textId="77777777" w:rsidR="00A14397" w:rsidRDefault="00A14397" w:rsidP="002C4576">
      <w:pPr>
        <w:pStyle w:val="Heading1"/>
        <w:rPr>
          <w:b w:val="0"/>
          <w:bCs/>
          <w:sz w:val="24"/>
          <w:szCs w:val="24"/>
        </w:rPr>
      </w:pPr>
    </w:p>
    <w:p w14:paraId="7CA3FBB8" w14:textId="5E43B515" w:rsidR="00FC54C9" w:rsidRPr="006E48F2" w:rsidRDefault="00FC54C9" w:rsidP="002C4576">
      <w:pPr>
        <w:pStyle w:val="Heading1"/>
      </w:pPr>
      <w:bookmarkStart w:id="29" w:name="_Toc164750227"/>
      <w:r w:rsidRPr="006E48F2">
        <w:t>2</w:t>
      </w:r>
      <w:r w:rsidR="00133854">
        <w:t>5</w:t>
      </w:r>
      <w:r w:rsidRPr="006E48F2">
        <w:t xml:space="preserve">. </w:t>
      </w:r>
      <w:r w:rsidR="000501D5" w:rsidRPr="006E48F2">
        <w:t>Low Pilot Fuel Gas Pressure Cutoff Switch</w:t>
      </w:r>
      <w:r w:rsidR="004E514D" w:rsidRPr="006E48F2">
        <w:t xml:space="preserve"> [</w:t>
      </w:r>
      <w:r w:rsidR="00CC1379" w:rsidRPr="00CC1379">
        <w:t>$</w:t>
      </w:r>
      <w:proofErr w:type="spellStart"/>
      <w:r w:rsidR="00CC1379" w:rsidRPr="00CC1379">
        <w:t>lpfgpcs_result_status</w:t>
      </w:r>
      <w:proofErr w:type="spellEnd"/>
      <w:r w:rsidR="00CC1379" w:rsidRPr="00CC1379">
        <w:t>$</w:t>
      </w:r>
      <w:r w:rsidR="004E514D" w:rsidRPr="006E48F2">
        <w:t>]</w:t>
      </w:r>
      <w:bookmarkEnd w:id="29"/>
      <w:r w:rsidR="000501D5" w:rsidRPr="006E48F2">
        <w:t xml:space="preserve"> </w:t>
      </w:r>
    </w:p>
    <w:p w14:paraId="1136DF24" w14:textId="06300E5F" w:rsidR="00E1055A" w:rsidRPr="006E48F2" w:rsidRDefault="000501D5" w:rsidP="002C4576">
      <w:r w:rsidRPr="006E48F2">
        <w:t xml:space="preserve">(LPFGPCS) </w:t>
      </w:r>
    </w:p>
    <w:p w14:paraId="011B2825" w14:textId="77777777" w:rsidR="00E1055A" w:rsidRPr="006E48F2" w:rsidRDefault="000501D5" w:rsidP="00157461">
      <w:pPr>
        <w:spacing w:after="0" w:line="259" w:lineRule="auto"/>
        <w:ind w:left="0" w:firstLine="0"/>
        <w:jc w:val="center"/>
      </w:pPr>
      <w:r w:rsidRPr="006E48F2">
        <w:rPr>
          <w:b/>
        </w:rPr>
        <w:t xml:space="preserve"> </w:t>
      </w:r>
    </w:p>
    <w:tbl>
      <w:tblPr>
        <w:tblStyle w:val="TableGrid"/>
        <w:tblW w:w="8293" w:type="dxa"/>
        <w:jc w:val="center"/>
        <w:tblInd w:w="0" w:type="dxa"/>
        <w:tblCellMar>
          <w:top w:w="7" w:type="dxa"/>
          <w:left w:w="5" w:type="dxa"/>
          <w:right w:w="5" w:type="dxa"/>
        </w:tblCellMar>
        <w:tblLook w:val="04A0" w:firstRow="1" w:lastRow="0" w:firstColumn="1" w:lastColumn="0" w:noHBand="0" w:noVBand="1"/>
      </w:tblPr>
      <w:tblGrid>
        <w:gridCol w:w="1024"/>
        <w:gridCol w:w="2290"/>
        <w:gridCol w:w="2303"/>
        <w:gridCol w:w="1290"/>
        <w:gridCol w:w="1903"/>
      </w:tblGrid>
      <w:tr w:rsidR="00E1055A" w:rsidRPr="006E48F2" w14:paraId="4DBEB82D" w14:textId="77777777" w:rsidTr="002C4576">
        <w:trPr>
          <w:trHeight w:val="562"/>
          <w:jc w:val="center"/>
        </w:trPr>
        <w:tc>
          <w:tcPr>
            <w:tcW w:w="1871" w:type="dxa"/>
            <w:tcBorders>
              <w:top w:val="single" w:sz="4" w:space="0" w:color="000000"/>
              <w:left w:val="single" w:sz="4" w:space="0" w:color="000000"/>
              <w:bottom w:val="single" w:sz="4" w:space="0" w:color="000000"/>
              <w:right w:val="single" w:sz="4" w:space="0" w:color="000000"/>
            </w:tcBorders>
          </w:tcPr>
          <w:p w14:paraId="09DFD289" w14:textId="77777777" w:rsidR="00E1055A" w:rsidRPr="006E48F2" w:rsidRDefault="000501D5" w:rsidP="00157461">
            <w:pPr>
              <w:spacing w:after="0" w:line="259" w:lineRule="auto"/>
              <w:ind w:left="0" w:firstLine="0"/>
              <w:jc w:val="center"/>
            </w:pPr>
            <w:r w:rsidRPr="006E48F2">
              <w:rPr>
                <w:b/>
              </w:rPr>
              <w:t xml:space="preserve">Item </w:t>
            </w:r>
          </w:p>
        </w:tc>
        <w:tc>
          <w:tcPr>
            <w:tcW w:w="1753" w:type="dxa"/>
            <w:tcBorders>
              <w:top w:val="single" w:sz="4" w:space="0" w:color="000000"/>
              <w:left w:val="single" w:sz="4" w:space="0" w:color="000000"/>
              <w:bottom w:val="single" w:sz="4" w:space="0" w:color="000000"/>
              <w:right w:val="single" w:sz="4" w:space="0" w:color="000000"/>
            </w:tcBorders>
          </w:tcPr>
          <w:p w14:paraId="6A9C82FF" w14:textId="77777777" w:rsidR="00E1055A" w:rsidRPr="006E48F2" w:rsidRDefault="000501D5" w:rsidP="00157461">
            <w:pPr>
              <w:spacing w:after="0" w:line="259" w:lineRule="auto"/>
              <w:ind w:left="0" w:firstLine="0"/>
              <w:jc w:val="center"/>
            </w:pPr>
            <w:r w:rsidRPr="006E48F2">
              <w:rPr>
                <w:b/>
              </w:rPr>
              <w:t xml:space="preserve">Make </w:t>
            </w:r>
          </w:p>
        </w:tc>
        <w:tc>
          <w:tcPr>
            <w:tcW w:w="1752" w:type="dxa"/>
            <w:tcBorders>
              <w:top w:val="single" w:sz="4" w:space="0" w:color="000000"/>
              <w:left w:val="single" w:sz="4" w:space="0" w:color="000000"/>
              <w:bottom w:val="single" w:sz="4" w:space="0" w:color="000000"/>
              <w:right w:val="single" w:sz="4" w:space="0" w:color="000000"/>
            </w:tcBorders>
          </w:tcPr>
          <w:p w14:paraId="115A62F1" w14:textId="77777777" w:rsidR="00E1055A" w:rsidRPr="006E48F2" w:rsidRDefault="000501D5" w:rsidP="00157461">
            <w:pPr>
              <w:spacing w:after="0" w:line="259" w:lineRule="auto"/>
              <w:ind w:left="0" w:firstLine="0"/>
              <w:jc w:val="center"/>
            </w:pPr>
            <w:r w:rsidRPr="006E48F2">
              <w:rPr>
                <w:b/>
              </w:rPr>
              <w:t xml:space="preserve">Range </w:t>
            </w:r>
          </w:p>
          <w:p w14:paraId="539281BB" w14:textId="3C4D901F" w:rsidR="00E1055A" w:rsidRPr="006E48F2" w:rsidRDefault="000501D5" w:rsidP="00157461">
            <w:pPr>
              <w:spacing w:after="0" w:line="259" w:lineRule="auto"/>
              <w:ind w:left="0" w:firstLine="0"/>
              <w:jc w:val="center"/>
            </w:pPr>
            <w:r w:rsidRPr="006E48F2">
              <w:rPr>
                <w:b/>
              </w:rPr>
              <w:t>(</w:t>
            </w:r>
            <w:proofErr w:type="spellStart"/>
            <w:r w:rsidRPr="006E48F2">
              <w:rPr>
                <w:b/>
              </w:rPr>
              <w:t>inwc</w:t>
            </w:r>
            <w:proofErr w:type="spellEnd"/>
            <w:r w:rsidRPr="006E48F2">
              <w:rPr>
                <w:b/>
              </w:rPr>
              <w:t>/</w:t>
            </w:r>
            <w:r w:rsidR="00477029" w:rsidRPr="006E48F2">
              <w:rPr>
                <w:b/>
              </w:rPr>
              <w:t>psi</w:t>
            </w:r>
            <w:r w:rsidRPr="006E48F2">
              <w:rPr>
                <w:b/>
              </w:rPr>
              <w:t xml:space="preserve">) </w:t>
            </w:r>
          </w:p>
        </w:tc>
        <w:tc>
          <w:tcPr>
            <w:tcW w:w="1364" w:type="dxa"/>
            <w:tcBorders>
              <w:top w:val="single" w:sz="4" w:space="0" w:color="000000"/>
              <w:left w:val="single" w:sz="4" w:space="0" w:color="000000"/>
              <w:bottom w:val="single" w:sz="4" w:space="0" w:color="000000"/>
              <w:right w:val="single" w:sz="4" w:space="0" w:color="000000"/>
            </w:tcBorders>
          </w:tcPr>
          <w:p w14:paraId="3687B608" w14:textId="77777777" w:rsidR="00E1055A" w:rsidRPr="006E48F2" w:rsidRDefault="000501D5" w:rsidP="00157461">
            <w:pPr>
              <w:spacing w:after="0" w:line="259" w:lineRule="auto"/>
              <w:ind w:left="0" w:firstLine="0"/>
              <w:jc w:val="center"/>
            </w:pPr>
            <w:r w:rsidRPr="006E48F2">
              <w:rPr>
                <w:b/>
              </w:rPr>
              <w:t xml:space="preserve">Switch Setpoint </w:t>
            </w:r>
          </w:p>
        </w:tc>
        <w:tc>
          <w:tcPr>
            <w:tcW w:w="1553" w:type="dxa"/>
            <w:tcBorders>
              <w:top w:val="single" w:sz="4" w:space="0" w:color="000000"/>
              <w:left w:val="single" w:sz="4" w:space="0" w:color="000000"/>
              <w:bottom w:val="single" w:sz="4" w:space="0" w:color="000000"/>
              <w:right w:val="single" w:sz="4" w:space="0" w:color="000000"/>
            </w:tcBorders>
          </w:tcPr>
          <w:p w14:paraId="0F5F153F" w14:textId="77777777" w:rsidR="00E1055A" w:rsidRPr="006E48F2" w:rsidRDefault="000501D5" w:rsidP="00157461">
            <w:pPr>
              <w:spacing w:after="0" w:line="259" w:lineRule="auto"/>
              <w:ind w:left="0" w:firstLine="0"/>
              <w:jc w:val="center"/>
            </w:pPr>
            <w:r w:rsidRPr="006E48F2">
              <w:rPr>
                <w:b/>
              </w:rPr>
              <w:t xml:space="preserve">Regulated Pressure </w:t>
            </w:r>
          </w:p>
        </w:tc>
      </w:tr>
      <w:tr w:rsidR="00E41086" w:rsidRPr="006E48F2" w14:paraId="4ADCC325" w14:textId="77777777" w:rsidTr="002C4576">
        <w:trPr>
          <w:trHeight w:val="286"/>
          <w:jc w:val="center"/>
        </w:trPr>
        <w:tc>
          <w:tcPr>
            <w:tcW w:w="1871" w:type="dxa"/>
            <w:tcBorders>
              <w:top w:val="single" w:sz="4" w:space="0" w:color="000000"/>
              <w:left w:val="single" w:sz="4" w:space="0" w:color="000000"/>
              <w:bottom w:val="single" w:sz="4" w:space="0" w:color="000000"/>
              <w:right w:val="single" w:sz="4" w:space="0" w:color="000000"/>
            </w:tcBorders>
          </w:tcPr>
          <w:p w14:paraId="28AC6938" w14:textId="77777777" w:rsidR="00E41086" w:rsidRPr="006E48F2" w:rsidRDefault="00E41086" w:rsidP="00157461">
            <w:pPr>
              <w:spacing w:after="0" w:line="259" w:lineRule="auto"/>
              <w:ind w:left="0" w:firstLine="0"/>
            </w:pPr>
            <w:r w:rsidRPr="006E48F2">
              <w:t xml:space="preserve">LPFGPCS  </w:t>
            </w:r>
          </w:p>
        </w:tc>
        <w:tc>
          <w:tcPr>
            <w:tcW w:w="1753" w:type="dxa"/>
            <w:tcBorders>
              <w:top w:val="single" w:sz="4" w:space="0" w:color="000000"/>
              <w:left w:val="single" w:sz="4" w:space="0" w:color="000000"/>
              <w:bottom w:val="single" w:sz="4" w:space="0" w:color="000000"/>
              <w:right w:val="single" w:sz="4" w:space="0" w:color="000000"/>
            </w:tcBorders>
          </w:tcPr>
          <w:p w14:paraId="794D5F22" w14:textId="2482C3CE" w:rsidR="00E41086" w:rsidRPr="006E48F2" w:rsidRDefault="00CC1379" w:rsidP="00157461">
            <w:pPr>
              <w:spacing w:after="0" w:line="259" w:lineRule="auto"/>
              <w:ind w:left="0" w:firstLine="0"/>
              <w:jc w:val="center"/>
            </w:pPr>
            <w:r w:rsidRPr="00CC1379">
              <w:t>$</w:t>
            </w:r>
            <w:proofErr w:type="spellStart"/>
            <w:r w:rsidRPr="00CC1379">
              <w:t>lpfgpcs_make</w:t>
            </w:r>
            <w:proofErr w:type="spellEnd"/>
            <w:r w:rsidRPr="00CC1379">
              <w:t>$</w:t>
            </w:r>
          </w:p>
        </w:tc>
        <w:tc>
          <w:tcPr>
            <w:tcW w:w="1752" w:type="dxa"/>
            <w:tcBorders>
              <w:top w:val="single" w:sz="4" w:space="0" w:color="000000"/>
              <w:left w:val="single" w:sz="4" w:space="0" w:color="000000"/>
              <w:bottom w:val="single" w:sz="4" w:space="0" w:color="000000"/>
              <w:right w:val="single" w:sz="4" w:space="0" w:color="000000"/>
            </w:tcBorders>
          </w:tcPr>
          <w:p w14:paraId="28479ABB" w14:textId="56055CDC" w:rsidR="00E41086" w:rsidRPr="006E48F2" w:rsidRDefault="00CC1379" w:rsidP="00157461">
            <w:pPr>
              <w:spacing w:after="0" w:line="259" w:lineRule="auto"/>
              <w:ind w:left="0" w:firstLine="0"/>
              <w:jc w:val="center"/>
            </w:pPr>
            <w:r w:rsidRPr="00CC1379">
              <w:t>$</w:t>
            </w:r>
            <w:proofErr w:type="spellStart"/>
            <w:r w:rsidRPr="00CC1379">
              <w:t>lpfgpcs_range</w:t>
            </w:r>
            <w:proofErr w:type="spellEnd"/>
            <w:r w:rsidRPr="00CC1379">
              <w:t>$</w:t>
            </w:r>
          </w:p>
        </w:tc>
        <w:tc>
          <w:tcPr>
            <w:tcW w:w="1364" w:type="dxa"/>
            <w:tcBorders>
              <w:top w:val="single" w:sz="4" w:space="0" w:color="000000"/>
              <w:left w:val="single" w:sz="4" w:space="0" w:color="000000"/>
              <w:bottom w:val="single" w:sz="4" w:space="0" w:color="000000"/>
              <w:right w:val="single" w:sz="4" w:space="0" w:color="000000"/>
            </w:tcBorders>
          </w:tcPr>
          <w:p w14:paraId="5E07C9AE" w14:textId="721215B8" w:rsidR="00E41086" w:rsidRPr="006E48F2" w:rsidRDefault="00CC1379" w:rsidP="00157461">
            <w:pPr>
              <w:spacing w:after="0" w:line="259" w:lineRule="auto"/>
              <w:ind w:left="0" w:firstLine="0"/>
              <w:jc w:val="center"/>
            </w:pPr>
            <w:r w:rsidRPr="00CC1379">
              <w:t>$</w:t>
            </w:r>
            <w:proofErr w:type="spellStart"/>
            <w:r w:rsidRPr="00CC1379">
              <w:t>lpfgpcs_sp</w:t>
            </w:r>
            <w:proofErr w:type="spellEnd"/>
            <w:r w:rsidRPr="00CC1379">
              <w:t>$</w:t>
            </w:r>
          </w:p>
        </w:tc>
        <w:tc>
          <w:tcPr>
            <w:tcW w:w="1553" w:type="dxa"/>
            <w:vMerge w:val="restart"/>
            <w:tcBorders>
              <w:top w:val="single" w:sz="4" w:space="0" w:color="000000"/>
              <w:left w:val="single" w:sz="4" w:space="0" w:color="000000"/>
              <w:bottom w:val="single" w:sz="4" w:space="0" w:color="000000"/>
              <w:right w:val="single" w:sz="4" w:space="0" w:color="000000"/>
            </w:tcBorders>
          </w:tcPr>
          <w:p w14:paraId="6BD0F891" w14:textId="4581264C" w:rsidR="00E41086" w:rsidRPr="006E48F2" w:rsidRDefault="00CC1379" w:rsidP="00157461">
            <w:pPr>
              <w:spacing w:after="0" w:line="259" w:lineRule="auto"/>
              <w:ind w:left="0" w:firstLine="0"/>
              <w:jc w:val="center"/>
            </w:pPr>
            <w:r w:rsidRPr="00CC1379">
              <w:t>$</w:t>
            </w:r>
            <w:proofErr w:type="spellStart"/>
            <w:r w:rsidRPr="00CC1379">
              <w:t>lpfgpcs_reg_pres</w:t>
            </w:r>
            <w:proofErr w:type="spellEnd"/>
            <w:r w:rsidRPr="00CC1379">
              <w:t>$</w:t>
            </w:r>
          </w:p>
        </w:tc>
      </w:tr>
      <w:tr w:rsidR="00E41086" w:rsidRPr="006E48F2" w14:paraId="130012B1" w14:textId="77777777" w:rsidTr="002C4576">
        <w:trPr>
          <w:trHeight w:val="288"/>
          <w:jc w:val="center"/>
        </w:trPr>
        <w:tc>
          <w:tcPr>
            <w:tcW w:w="1871" w:type="dxa"/>
            <w:tcBorders>
              <w:top w:val="single" w:sz="4" w:space="0" w:color="000000"/>
              <w:left w:val="single" w:sz="4" w:space="0" w:color="000000"/>
              <w:bottom w:val="single" w:sz="4" w:space="0" w:color="000000"/>
              <w:right w:val="single" w:sz="4" w:space="0" w:color="000000"/>
            </w:tcBorders>
          </w:tcPr>
          <w:p w14:paraId="12372EA6" w14:textId="707A3055" w:rsidR="00E41086" w:rsidRPr="006E48F2" w:rsidRDefault="00E41086" w:rsidP="00157461">
            <w:pPr>
              <w:spacing w:after="0" w:line="259" w:lineRule="auto"/>
              <w:ind w:left="0" w:firstLine="0"/>
            </w:pPr>
            <w:r w:rsidRPr="006E48F2">
              <w:t xml:space="preserve">Pressure </w:t>
            </w:r>
            <w:r w:rsidR="00B11F60" w:rsidRPr="006E48F2">
              <w:t>Gauge</w:t>
            </w:r>
            <w:r w:rsidRPr="006E48F2">
              <w:t xml:space="preserve"> </w:t>
            </w:r>
          </w:p>
        </w:tc>
        <w:tc>
          <w:tcPr>
            <w:tcW w:w="1753" w:type="dxa"/>
            <w:tcBorders>
              <w:top w:val="single" w:sz="4" w:space="0" w:color="000000"/>
              <w:left w:val="single" w:sz="4" w:space="0" w:color="000000"/>
              <w:bottom w:val="single" w:sz="4" w:space="0" w:color="000000"/>
              <w:right w:val="single" w:sz="4" w:space="0" w:color="000000"/>
            </w:tcBorders>
          </w:tcPr>
          <w:p w14:paraId="6A053F5D" w14:textId="0A5ADBC8" w:rsidR="00E41086" w:rsidRPr="006E48F2" w:rsidRDefault="00CC1379" w:rsidP="00157461">
            <w:pPr>
              <w:spacing w:after="0" w:line="259" w:lineRule="auto"/>
              <w:ind w:left="0" w:firstLine="0"/>
              <w:jc w:val="center"/>
            </w:pPr>
            <w:r w:rsidRPr="00CC1379">
              <w:t>$</w:t>
            </w:r>
            <w:proofErr w:type="spellStart"/>
            <w:r w:rsidRPr="00CC1379">
              <w:t>lpfgpcs_gauge_make</w:t>
            </w:r>
            <w:proofErr w:type="spellEnd"/>
            <w:r w:rsidRPr="00CC1379">
              <w:t>$</w:t>
            </w:r>
          </w:p>
        </w:tc>
        <w:tc>
          <w:tcPr>
            <w:tcW w:w="1752" w:type="dxa"/>
            <w:tcBorders>
              <w:top w:val="single" w:sz="4" w:space="0" w:color="000000"/>
              <w:left w:val="single" w:sz="4" w:space="0" w:color="000000"/>
              <w:bottom w:val="single" w:sz="4" w:space="0" w:color="000000"/>
              <w:right w:val="single" w:sz="4" w:space="0" w:color="000000"/>
            </w:tcBorders>
          </w:tcPr>
          <w:p w14:paraId="665CC14D" w14:textId="471BE3AB" w:rsidR="00E41086" w:rsidRPr="006E48F2" w:rsidRDefault="00CC1379" w:rsidP="00157461">
            <w:pPr>
              <w:spacing w:after="0" w:line="259" w:lineRule="auto"/>
              <w:ind w:left="0" w:firstLine="0"/>
              <w:jc w:val="center"/>
            </w:pPr>
            <w:r w:rsidRPr="00CC1379">
              <w:t>$</w:t>
            </w:r>
            <w:proofErr w:type="spellStart"/>
            <w:r w:rsidRPr="00CC1379">
              <w:t>lpfgpcs_gauge_range</w:t>
            </w:r>
            <w:proofErr w:type="spellEnd"/>
            <w:r w:rsidRPr="00CC1379">
              <w:t>$</w:t>
            </w:r>
          </w:p>
        </w:tc>
        <w:tc>
          <w:tcPr>
            <w:tcW w:w="1364"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0F70A41B" w14:textId="23BC7946" w:rsidR="00E41086" w:rsidRPr="006E48F2" w:rsidRDefault="00E41086" w:rsidP="00157461">
            <w:pPr>
              <w:spacing w:after="0" w:line="259" w:lineRule="auto"/>
              <w:ind w:left="0" w:firstLine="0"/>
              <w:jc w:val="center"/>
            </w:pPr>
          </w:p>
        </w:tc>
        <w:tc>
          <w:tcPr>
            <w:tcW w:w="0" w:type="auto"/>
            <w:vMerge/>
            <w:tcBorders>
              <w:top w:val="nil"/>
              <w:left w:val="single" w:sz="4" w:space="0" w:color="000000"/>
              <w:bottom w:val="single" w:sz="4" w:space="0" w:color="000000"/>
              <w:right w:val="single" w:sz="4" w:space="0" w:color="000000"/>
            </w:tcBorders>
          </w:tcPr>
          <w:p w14:paraId="6F546052" w14:textId="77777777" w:rsidR="00E41086" w:rsidRPr="006E48F2" w:rsidRDefault="00E41086" w:rsidP="00157461">
            <w:pPr>
              <w:spacing w:after="160" w:line="259" w:lineRule="auto"/>
              <w:ind w:left="0" w:firstLine="0"/>
            </w:pPr>
          </w:p>
        </w:tc>
      </w:tr>
    </w:tbl>
    <w:p w14:paraId="301D5E93" w14:textId="77777777" w:rsidR="00FC54C9" w:rsidRPr="006E48F2" w:rsidRDefault="00FC54C9" w:rsidP="00157461">
      <w:pPr>
        <w:ind w:left="0" w:firstLine="0"/>
      </w:pPr>
    </w:p>
    <w:p w14:paraId="04D9CF2B" w14:textId="6E755C2D" w:rsidR="00E1055A" w:rsidRPr="006E48F2" w:rsidRDefault="00CA2679" w:rsidP="009C0CB1">
      <w:pPr>
        <w:pStyle w:val="ListParagraph"/>
        <w:numPr>
          <w:ilvl w:val="0"/>
          <w:numId w:val="32"/>
        </w:numPr>
      </w:pPr>
      <w:r w:rsidRPr="00CA2679">
        <w:t>LPFGPCS Switch setpoint is required to be 80% of regulated pressure and switch is required to be after the PRV as shown. No dampeners, snubbers, or other such devices are allowed. LPFGPCS may not be wired in series with the pilot automatic shut off valves</w:t>
      </w:r>
      <w:r w:rsidR="000501D5" w:rsidRPr="006E48F2">
        <w:t xml:space="preserve">.   </w:t>
      </w:r>
    </w:p>
    <w:p w14:paraId="38F92596" w14:textId="275E2CF3" w:rsidR="00FC54C9" w:rsidRPr="006E48F2" w:rsidRDefault="00CF3056" w:rsidP="00157461">
      <w:pPr>
        <w:ind w:left="0" w:firstLine="0"/>
      </w:pPr>
      <w:r>
        <w:rPr>
          <w:noProof/>
        </w:rPr>
        <w:drawing>
          <wp:anchor distT="0" distB="0" distL="114300" distR="114300" simplePos="0" relativeHeight="251698176" behindDoc="1" locked="0" layoutInCell="1" allowOverlap="1" wp14:anchorId="536A36DF" wp14:editId="28D707DE">
            <wp:simplePos x="0" y="0"/>
            <wp:positionH relativeFrom="margin">
              <wp:align>center</wp:align>
            </wp:positionH>
            <wp:positionV relativeFrom="paragraph">
              <wp:posOffset>5080</wp:posOffset>
            </wp:positionV>
            <wp:extent cx="6505575" cy="3012443"/>
            <wp:effectExtent l="0" t="0" r="0" b="0"/>
            <wp:wrapNone/>
            <wp:docPr id="90881" name="Picture 9088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1" name="Picture 90881" descr="Diagram, schematic&#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6505575" cy="3012443"/>
                    </a:xfrm>
                    <a:prstGeom prst="rect">
                      <a:avLst/>
                    </a:prstGeom>
                  </pic:spPr>
                </pic:pic>
              </a:graphicData>
            </a:graphic>
            <wp14:sizeRelH relativeFrom="margin">
              <wp14:pctWidth>0</wp14:pctWidth>
            </wp14:sizeRelH>
            <wp14:sizeRelV relativeFrom="margin">
              <wp14:pctHeight>0</wp14:pctHeight>
            </wp14:sizeRelV>
          </wp:anchor>
        </w:drawing>
      </w:r>
    </w:p>
    <w:p w14:paraId="7DAF1007" w14:textId="33EFFEAE" w:rsidR="00FC54C9" w:rsidRPr="006E48F2" w:rsidRDefault="00FC54C9" w:rsidP="00157461">
      <w:pPr>
        <w:ind w:left="0" w:firstLine="0"/>
      </w:pPr>
    </w:p>
    <w:p w14:paraId="62DF16AA" w14:textId="2375703F" w:rsidR="00FC54C9" w:rsidRPr="006E48F2" w:rsidRDefault="00FC54C9" w:rsidP="00157461">
      <w:pPr>
        <w:ind w:left="0" w:firstLine="0"/>
      </w:pPr>
    </w:p>
    <w:p w14:paraId="6B5FD75B" w14:textId="75A8EE7A" w:rsidR="00FC54C9" w:rsidRPr="006E48F2" w:rsidRDefault="00FC54C9" w:rsidP="00157461">
      <w:pPr>
        <w:ind w:left="0" w:firstLine="0"/>
      </w:pPr>
    </w:p>
    <w:p w14:paraId="613E7EAB" w14:textId="358E5145" w:rsidR="00FC54C9" w:rsidRPr="006E48F2" w:rsidRDefault="00FC54C9" w:rsidP="00157461">
      <w:pPr>
        <w:ind w:left="0" w:firstLine="0"/>
      </w:pPr>
    </w:p>
    <w:p w14:paraId="2FD0942B" w14:textId="6FD0EFC3" w:rsidR="00FC54C9" w:rsidRPr="006E48F2" w:rsidRDefault="00FC54C9" w:rsidP="00157461">
      <w:pPr>
        <w:ind w:left="0" w:firstLine="0"/>
      </w:pPr>
    </w:p>
    <w:p w14:paraId="3D8B0A3F" w14:textId="1F845531" w:rsidR="00FC54C9" w:rsidRPr="006E48F2" w:rsidRDefault="00FC54C9" w:rsidP="00157461">
      <w:pPr>
        <w:ind w:left="0" w:firstLine="0"/>
      </w:pPr>
    </w:p>
    <w:p w14:paraId="32ED674F" w14:textId="76BDC213" w:rsidR="00E1055A" w:rsidRPr="006E48F2" w:rsidRDefault="00E1055A" w:rsidP="00157461">
      <w:pPr>
        <w:spacing w:after="0" w:line="259" w:lineRule="auto"/>
        <w:ind w:left="0" w:firstLine="0"/>
      </w:pPr>
    </w:p>
    <w:p w14:paraId="68CB4098" w14:textId="1073389A" w:rsidR="00FC54C9" w:rsidRPr="006E48F2" w:rsidRDefault="00FC54C9" w:rsidP="00157461">
      <w:pPr>
        <w:spacing w:after="0" w:line="259" w:lineRule="auto"/>
        <w:ind w:left="0" w:firstLine="0"/>
      </w:pPr>
    </w:p>
    <w:p w14:paraId="2F4F2B1C" w14:textId="0B35AFBC" w:rsidR="00FC54C9" w:rsidRPr="006E48F2" w:rsidRDefault="00FC54C9" w:rsidP="00157461">
      <w:pPr>
        <w:spacing w:after="0" w:line="259" w:lineRule="auto"/>
        <w:ind w:left="0" w:firstLine="0"/>
      </w:pPr>
    </w:p>
    <w:p w14:paraId="25A37B9E" w14:textId="0BCA1858" w:rsidR="00FC54C9" w:rsidRPr="006E48F2" w:rsidRDefault="00FC54C9" w:rsidP="00157461">
      <w:pPr>
        <w:spacing w:after="0" w:line="259" w:lineRule="auto"/>
        <w:ind w:left="0" w:firstLine="0"/>
      </w:pPr>
    </w:p>
    <w:p w14:paraId="6314A76E" w14:textId="2A682165" w:rsidR="00FC54C9" w:rsidRPr="006E48F2" w:rsidRDefault="00FC54C9" w:rsidP="00157461">
      <w:pPr>
        <w:spacing w:after="0" w:line="259" w:lineRule="auto"/>
        <w:ind w:left="0" w:firstLine="0"/>
      </w:pPr>
    </w:p>
    <w:p w14:paraId="77D5F1E2" w14:textId="65AD7544" w:rsidR="00FC54C9" w:rsidRPr="006E48F2" w:rsidRDefault="00FC54C9" w:rsidP="00157461">
      <w:pPr>
        <w:spacing w:after="0" w:line="259" w:lineRule="auto"/>
        <w:ind w:left="0" w:firstLine="0"/>
      </w:pPr>
    </w:p>
    <w:p w14:paraId="4A78AFCF" w14:textId="12FD6694" w:rsidR="00FC54C9" w:rsidRPr="006E48F2" w:rsidRDefault="00FC54C9" w:rsidP="00157461">
      <w:pPr>
        <w:spacing w:after="0" w:line="259" w:lineRule="auto"/>
        <w:ind w:left="0" w:firstLine="0"/>
      </w:pPr>
    </w:p>
    <w:p w14:paraId="1E54EF18" w14:textId="3B652F74" w:rsidR="00FC54C9" w:rsidRPr="006E48F2" w:rsidRDefault="00FC54C9" w:rsidP="00157461">
      <w:pPr>
        <w:spacing w:after="0" w:line="259" w:lineRule="auto"/>
        <w:ind w:left="0" w:firstLine="0"/>
      </w:pPr>
    </w:p>
    <w:p w14:paraId="33DA56C6" w14:textId="5A3FB767" w:rsidR="00FC54C9" w:rsidRPr="006E48F2" w:rsidRDefault="00FC54C9" w:rsidP="00157461">
      <w:pPr>
        <w:spacing w:after="0" w:line="259" w:lineRule="auto"/>
        <w:ind w:left="0" w:firstLine="0"/>
      </w:pPr>
    </w:p>
    <w:p w14:paraId="596BE393" w14:textId="77777777" w:rsidR="00FC54C9" w:rsidRPr="006E48F2" w:rsidRDefault="00FC54C9" w:rsidP="00FC54C9">
      <w:pPr>
        <w:pBdr>
          <w:top w:val="single" w:sz="18" w:space="1" w:color="auto"/>
        </w:pBdr>
        <w:spacing w:after="0" w:line="259" w:lineRule="auto"/>
        <w:ind w:left="0" w:firstLine="0"/>
      </w:pPr>
    </w:p>
    <w:p w14:paraId="58A10E80" w14:textId="77777777" w:rsidR="00E1055A" w:rsidRPr="006E48F2" w:rsidRDefault="000501D5" w:rsidP="009C0CB1">
      <w:pPr>
        <w:pStyle w:val="ListParagraph"/>
        <w:numPr>
          <w:ilvl w:val="0"/>
          <w:numId w:val="32"/>
        </w:numPr>
      </w:pPr>
      <w:r w:rsidRPr="006E48F2">
        <w:t xml:space="preserve">Close the manual valve in the gas line after the fuel control valve and allow the pilot burner to light. Place programmer in check mode while holding in the pilot cycle. </w:t>
      </w:r>
    </w:p>
    <w:p w14:paraId="35B6254F" w14:textId="77777777" w:rsidR="00E1055A" w:rsidRPr="006E48F2" w:rsidRDefault="000501D5" w:rsidP="009C0CB1">
      <w:pPr>
        <w:pStyle w:val="ListParagraph"/>
        <w:numPr>
          <w:ilvl w:val="0"/>
          <w:numId w:val="32"/>
        </w:numPr>
      </w:pPr>
      <w:r w:rsidRPr="006E48F2">
        <w:t xml:space="preserve">In low fire throttle manual valve upstream of the LPFGPCS slowly until switch trips the boiler offline due to low pilot fuel pressure. </w:t>
      </w:r>
    </w:p>
    <w:p w14:paraId="27C21540" w14:textId="793FE0B4" w:rsidR="00E1055A" w:rsidRPr="006E48F2" w:rsidRDefault="00CF3056" w:rsidP="009C0CB1">
      <w:pPr>
        <w:pStyle w:val="ListParagraph"/>
        <w:numPr>
          <w:ilvl w:val="0"/>
          <w:numId w:val="32"/>
        </w:numPr>
      </w:pPr>
      <w:r w:rsidRPr="00CF3056">
        <w:t>Open the manual valve upstream of the LPFGPCS and again put boiler in check mode with pilot lit. Slowly close manual valve upstream of the LPFGPCS and regulate the pilot gas pressure to a value of less than 10% above trip point pressure</w:t>
      </w:r>
      <w:r w:rsidR="000501D5" w:rsidRPr="006E48F2">
        <w:t xml:space="preserve">. </w:t>
      </w:r>
    </w:p>
    <w:p w14:paraId="5BB61203" w14:textId="518623E3" w:rsidR="00E1055A" w:rsidRPr="006E48F2" w:rsidRDefault="00CF3056" w:rsidP="009C0CB1">
      <w:pPr>
        <w:pStyle w:val="ListParagraph"/>
        <w:numPr>
          <w:ilvl w:val="0"/>
          <w:numId w:val="32"/>
        </w:numPr>
      </w:pPr>
      <w:r w:rsidRPr="00CF3056">
        <w:t xml:space="preserve">Open the manual valve in the gas line after the fuel control valve, place the programmer in the “run” mode, and carefully observe that the main burner ignites immediately and smoothly. Repeat light off for three consecutive smooth light offs to prove a stable pilot </w:t>
      </w:r>
      <w:proofErr w:type="spellStart"/>
      <w:r w:rsidRPr="00CF3056">
        <w:t>lightoff</w:t>
      </w:r>
      <w:proofErr w:type="spellEnd"/>
      <w:r w:rsidR="000501D5" w:rsidRPr="006E48F2">
        <w:t xml:space="preserve">. </w:t>
      </w:r>
    </w:p>
    <w:p w14:paraId="72DDEE27" w14:textId="1F76602D" w:rsidR="00E1055A" w:rsidRDefault="000501D5" w:rsidP="009C0CB1">
      <w:pPr>
        <w:pStyle w:val="ListParagraph"/>
        <w:numPr>
          <w:ilvl w:val="0"/>
          <w:numId w:val="32"/>
        </w:numPr>
      </w:pPr>
      <w:r w:rsidRPr="006E48F2">
        <w:t>Be prepared to stop the burner immediately with E Stop if this does not occur.</w:t>
      </w: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6D583E" w14:paraId="28577CAE" w14:textId="77777777" w:rsidTr="000772E7">
        <w:tc>
          <w:tcPr>
            <w:tcW w:w="5035" w:type="dxa"/>
            <w:shd w:val="clear" w:color="auto" w:fill="E7E6E6" w:themeFill="background2"/>
          </w:tcPr>
          <w:p w14:paraId="244556B2" w14:textId="77777777" w:rsidR="006D583E" w:rsidRDefault="006D583E" w:rsidP="000772E7">
            <w:r w:rsidRPr="00A14397">
              <w:rPr>
                <w:szCs w:val="24"/>
              </w:rPr>
              <w:lastRenderedPageBreak/>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131BB0BA"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02AFC7DB" w14:textId="77777777" w:rsidR="00FC54C9" w:rsidRPr="006E48F2" w:rsidRDefault="00FC54C9" w:rsidP="006D583E">
      <w:pPr>
        <w:spacing w:after="0" w:line="259" w:lineRule="auto"/>
        <w:ind w:left="0" w:firstLine="0"/>
      </w:pPr>
    </w:p>
    <w:tbl>
      <w:tblPr>
        <w:tblStyle w:val="TableGrid"/>
        <w:tblW w:w="9290" w:type="dxa"/>
        <w:jc w:val="center"/>
        <w:tblInd w:w="0" w:type="dxa"/>
        <w:tblCellMar>
          <w:top w:w="5" w:type="dxa"/>
          <w:left w:w="5" w:type="dxa"/>
          <w:right w:w="5" w:type="dxa"/>
        </w:tblCellMar>
        <w:tblLook w:val="04A0" w:firstRow="1" w:lastRow="0" w:firstColumn="1" w:lastColumn="0" w:noHBand="0" w:noVBand="1"/>
      </w:tblPr>
      <w:tblGrid>
        <w:gridCol w:w="5240"/>
        <w:gridCol w:w="1850"/>
        <w:gridCol w:w="2200"/>
      </w:tblGrid>
      <w:tr w:rsidR="00E1055A" w:rsidRPr="006E48F2" w14:paraId="4E2BBC56" w14:textId="77777777" w:rsidTr="002C4576">
        <w:trPr>
          <w:trHeight w:val="286"/>
          <w:jc w:val="center"/>
        </w:trPr>
        <w:tc>
          <w:tcPr>
            <w:tcW w:w="5772" w:type="dxa"/>
            <w:tcBorders>
              <w:top w:val="single" w:sz="4" w:space="0" w:color="000000"/>
              <w:left w:val="single" w:sz="4" w:space="0" w:color="000000"/>
              <w:bottom w:val="single" w:sz="4" w:space="0" w:color="000000"/>
              <w:right w:val="single" w:sz="4" w:space="0" w:color="000000"/>
            </w:tcBorders>
          </w:tcPr>
          <w:p w14:paraId="58863DD8" w14:textId="77777777" w:rsidR="00E1055A" w:rsidRPr="006E48F2" w:rsidRDefault="000501D5" w:rsidP="00157461">
            <w:pPr>
              <w:spacing w:after="0" w:line="259" w:lineRule="auto"/>
              <w:ind w:left="0" w:firstLine="0"/>
              <w:jc w:val="center"/>
            </w:pPr>
            <w:r w:rsidRPr="006E48F2">
              <w:rPr>
                <w:b/>
              </w:rPr>
              <w:t xml:space="preserve">Result </w:t>
            </w:r>
          </w:p>
        </w:tc>
        <w:tc>
          <w:tcPr>
            <w:tcW w:w="1260" w:type="dxa"/>
            <w:tcBorders>
              <w:top w:val="single" w:sz="4" w:space="0" w:color="000000"/>
              <w:left w:val="single" w:sz="4" w:space="0" w:color="000000"/>
              <w:bottom w:val="single" w:sz="4" w:space="0" w:color="000000"/>
              <w:right w:val="single" w:sz="4" w:space="0" w:color="000000"/>
            </w:tcBorders>
          </w:tcPr>
          <w:p w14:paraId="30FF7D1B" w14:textId="77777777" w:rsidR="00E1055A" w:rsidRPr="006E48F2" w:rsidRDefault="000501D5" w:rsidP="00157461">
            <w:pPr>
              <w:spacing w:after="0" w:line="259" w:lineRule="auto"/>
              <w:ind w:left="0" w:firstLine="0"/>
              <w:jc w:val="center"/>
            </w:pPr>
            <w:r w:rsidRPr="006E48F2">
              <w:rPr>
                <w:b/>
              </w:rPr>
              <w:t xml:space="preserve">Y/N </w:t>
            </w:r>
          </w:p>
        </w:tc>
        <w:tc>
          <w:tcPr>
            <w:tcW w:w="2258" w:type="dxa"/>
            <w:tcBorders>
              <w:top w:val="single" w:sz="4" w:space="0" w:color="000000"/>
              <w:left w:val="single" w:sz="4" w:space="0" w:color="000000"/>
              <w:bottom w:val="single" w:sz="4" w:space="0" w:color="000000"/>
              <w:right w:val="single" w:sz="4" w:space="0" w:color="000000"/>
            </w:tcBorders>
          </w:tcPr>
          <w:p w14:paraId="546F5564" w14:textId="335B0582" w:rsidR="00E1055A" w:rsidRPr="006E48F2" w:rsidRDefault="000501D5" w:rsidP="00157461">
            <w:pPr>
              <w:spacing w:after="0" w:line="259" w:lineRule="auto"/>
              <w:ind w:left="0" w:firstLine="0"/>
              <w:jc w:val="center"/>
            </w:pPr>
            <w:r w:rsidRPr="006E48F2">
              <w:rPr>
                <w:b/>
              </w:rPr>
              <w:t xml:space="preserve">Switch Trip </w:t>
            </w:r>
            <w:r w:rsidR="002A60E6" w:rsidRPr="006E48F2">
              <w:rPr>
                <w:b/>
              </w:rPr>
              <w:t>P</w:t>
            </w:r>
            <w:r w:rsidRPr="006E48F2">
              <w:rPr>
                <w:b/>
              </w:rPr>
              <w:t xml:space="preserve">oint </w:t>
            </w:r>
          </w:p>
        </w:tc>
      </w:tr>
      <w:tr w:rsidR="00E1055A" w:rsidRPr="006E48F2" w14:paraId="54F6F201" w14:textId="77777777" w:rsidTr="002C4576">
        <w:trPr>
          <w:trHeight w:val="286"/>
          <w:jc w:val="center"/>
        </w:trPr>
        <w:tc>
          <w:tcPr>
            <w:tcW w:w="5772" w:type="dxa"/>
            <w:tcBorders>
              <w:top w:val="single" w:sz="4" w:space="0" w:color="000000"/>
              <w:left w:val="single" w:sz="4" w:space="0" w:color="000000"/>
              <w:bottom w:val="single" w:sz="4" w:space="0" w:color="000000"/>
              <w:right w:val="single" w:sz="4" w:space="0" w:color="000000"/>
            </w:tcBorders>
          </w:tcPr>
          <w:p w14:paraId="7EE5155E" w14:textId="77777777" w:rsidR="00E1055A" w:rsidRPr="006E48F2" w:rsidRDefault="000501D5" w:rsidP="00157461">
            <w:pPr>
              <w:spacing w:after="0" w:line="259" w:lineRule="auto"/>
              <w:ind w:left="0" w:firstLine="0"/>
            </w:pPr>
            <w:r w:rsidRPr="006E48F2">
              <w:t xml:space="preserve">Correct switch location/installation? </w:t>
            </w:r>
          </w:p>
        </w:tc>
        <w:tc>
          <w:tcPr>
            <w:tcW w:w="1260" w:type="dxa"/>
            <w:tcBorders>
              <w:top w:val="single" w:sz="4" w:space="0" w:color="000000"/>
              <w:left w:val="single" w:sz="4" w:space="0" w:color="000000"/>
              <w:bottom w:val="single" w:sz="4" w:space="0" w:color="000000"/>
              <w:right w:val="single" w:sz="4" w:space="0" w:color="000000"/>
            </w:tcBorders>
          </w:tcPr>
          <w:p w14:paraId="3571A718" w14:textId="59258AE3" w:rsidR="00E1055A" w:rsidRPr="006E48F2" w:rsidRDefault="00CC1379" w:rsidP="00157461">
            <w:pPr>
              <w:spacing w:after="0" w:line="259" w:lineRule="auto"/>
              <w:ind w:left="0" w:firstLine="0"/>
              <w:jc w:val="center"/>
            </w:pPr>
            <w:r w:rsidRPr="00CC1379">
              <w:t>$lpfgpcs_result_1$</w:t>
            </w:r>
          </w:p>
        </w:tc>
        <w:tc>
          <w:tcPr>
            <w:tcW w:w="2258"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64240594" w14:textId="10853199" w:rsidR="00E1055A" w:rsidRPr="006E48F2" w:rsidRDefault="00E1055A" w:rsidP="00157461">
            <w:pPr>
              <w:spacing w:after="0" w:line="259" w:lineRule="auto"/>
              <w:ind w:left="0" w:firstLine="0"/>
            </w:pPr>
          </w:p>
        </w:tc>
      </w:tr>
      <w:tr w:rsidR="00CF3056" w:rsidRPr="006E48F2" w14:paraId="55AD7DC8" w14:textId="77777777" w:rsidTr="00D611F9">
        <w:trPr>
          <w:trHeight w:val="345"/>
          <w:jc w:val="center"/>
        </w:trPr>
        <w:tc>
          <w:tcPr>
            <w:tcW w:w="5772" w:type="dxa"/>
            <w:tcBorders>
              <w:top w:val="single" w:sz="4" w:space="0" w:color="000000"/>
              <w:left w:val="single" w:sz="4" w:space="0" w:color="000000"/>
              <w:bottom w:val="single" w:sz="4" w:space="0" w:color="000000"/>
              <w:right w:val="single" w:sz="4" w:space="0" w:color="000000"/>
            </w:tcBorders>
          </w:tcPr>
          <w:p w14:paraId="16B8BFC1" w14:textId="28560D3D" w:rsidR="00CF3056" w:rsidRPr="006E48F2" w:rsidRDefault="00A5068E" w:rsidP="00157461">
            <w:pPr>
              <w:spacing w:after="0" w:line="259" w:lineRule="auto"/>
              <w:ind w:left="0" w:firstLine="0"/>
            </w:pPr>
            <w:r w:rsidRPr="00A5068E">
              <w:t>Is switch trip point 80% of regulated pilot pressure or higher?</w:t>
            </w:r>
            <w:r w:rsidR="00F436B5">
              <w:t xml:space="preserve"> </w:t>
            </w:r>
            <w:r w:rsidR="00F436B5" w:rsidRPr="00F436B5">
              <w:t>Record LPFGPCS trip pressure</w:t>
            </w:r>
            <w:r w:rsidR="00F436B5">
              <w:t>.</w:t>
            </w:r>
          </w:p>
        </w:tc>
        <w:tc>
          <w:tcPr>
            <w:tcW w:w="1260" w:type="dxa"/>
            <w:tcBorders>
              <w:top w:val="single" w:sz="4" w:space="0" w:color="000000"/>
              <w:left w:val="single" w:sz="4" w:space="0" w:color="000000"/>
              <w:bottom w:val="single" w:sz="4" w:space="0" w:color="000000"/>
              <w:right w:val="single" w:sz="4" w:space="0" w:color="000000"/>
            </w:tcBorders>
          </w:tcPr>
          <w:p w14:paraId="48A10CA1" w14:textId="7A0F7B7D" w:rsidR="00CF3056" w:rsidRPr="00CC1379" w:rsidRDefault="00A5068E" w:rsidP="00157461">
            <w:pPr>
              <w:spacing w:after="0" w:line="259" w:lineRule="auto"/>
              <w:ind w:left="0" w:firstLine="0"/>
              <w:jc w:val="center"/>
            </w:pPr>
            <w:r w:rsidRPr="00CC1379">
              <w:t>$lpfgpcs_result_</w:t>
            </w:r>
            <w:r w:rsidR="00D611F9">
              <w:t>2</w:t>
            </w:r>
            <w:r w:rsidRPr="00CC1379">
              <w:t>$</w:t>
            </w:r>
          </w:p>
        </w:tc>
        <w:tc>
          <w:tcPr>
            <w:tcW w:w="2258" w:type="dxa"/>
            <w:tcBorders>
              <w:top w:val="single" w:sz="4" w:space="0" w:color="000000"/>
              <w:left w:val="single" w:sz="4" w:space="0" w:color="000000"/>
              <w:bottom w:val="single" w:sz="4" w:space="0" w:color="000000"/>
              <w:right w:val="single" w:sz="4" w:space="0" w:color="000000"/>
            </w:tcBorders>
            <w:shd w:val="clear" w:color="auto" w:fill="auto"/>
          </w:tcPr>
          <w:p w14:paraId="656E5B32" w14:textId="346C46AE" w:rsidR="00CF3056" w:rsidRPr="00CC1379" w:rsidRDefault="00D611F9" w:rsidP="00157461">
            <w:pPr>
              <w:spacing w:after="0" w:line="259" w:lineRule="auto"/>
              <w:ind w:left="0" w:firstLine="0"/>
              <w:jc w:val="center"/>
            </w:pPr>
            <w:r w:rsidRPr="00CC1379">
              <w:t>$lpfgpcs_result_</w:t>
            </w:r>
            <w:r>
              <w:t>3</w:t>
            </w:r>
            <w:r w:rsidRPr="00CC1379">
              <w:t>$</w:t>
            </w:r>
          </w:p>
        </w:tc>
      </w:tr>
      <w:tr w:rsidR="00CF3056" w:rsidRPr="006E48F2" w14:paraId="6CE3C41C" w14:textId="77777777" w:rsidTr="00CF3056">
        <w:trPr>
          <w:trHeight w:val="345"/>
          <w:jc w:val="center"/>
        </w:trPr>
        <w:tc>
          <w:tcPr>
            <w:tcW w:w="5772" w:type="dxa"/>
            <w:tcBorders>
              <w:top w:val="single" w:sz="4" w:space="0" w:color="000000"/>
              <w:left w:val="single" w:sz="4" w:space="0" w:color="000000"/>
              <w:bottom w:val="single" w:sz="4" w:space="0" w:color="000000"/>
              <w:right w:val="single" w:sz="4" w:space="0" w:color="000000"/>
            </w:tcBorders>
          </w:tcPr>
          <w:p w14:paraId="65D52505" w14:textId="7648F884" w:rsidR="00CF3056" w:rsidRPr="006E48F2" w:rsidRDefault="00A5068E" w:rsidP="00157461">
            <w:pPr>
              <w:spacing w:after="0" w:line="259" w:lineRule="auto"/>
              <w:ind w:left="0" w:firstLine="0"/>
            </w:pPr>
            <w:r w:rsidRPr="00A5068E">
              <w:t>Did boiler shutdown, lockout, and properly annunciate?</w:t>
            </w:r>
          </w:p>
        </w:tc>
        <w:tc>
          <w:tcPr>
            <w:tcW w:w="1260" w:type="dxa"/>
            <w:tcBorders>
              <w:top w:val="single" w:sz="4" w:space="0" w:color="000000"/>
              <w:left w:val="single" w:sz="4" w:space="0" w:color="000000"/>
              <w:bottom w:val="single" w:sz="4" w:space="0" w:color="000000"/>
              <w:right w:val="single" w:sz="4" w:space="0" w:color="000000"/>
            </w:tcBorders>
          </w:tcPr>
          <w:p w14:paraId="3CFA301F" w14:textId="32DA0C93" w:rsidR="00CF3056" w:rsidRPr="00CC1379" w:rsidRDefault="00A5068E" w:rsidP="00157461">
            <w:pPr>
              <w:spacing w:after="0" w:line="259" w:lineRule="auto"/>
              <w:ind w:left="0" w:firstLine="0"/>
              <w:jc w:val="center"/>
            </w:pPr>
            <w:r w:rsidRPr="00CC1379">
              <w:t>$lpfgpcs_result_</w:t>
            </w:r>
            <w:r w:rsidR="00D611F9">
              <w:t>4</w:t>
            </w:r>
            <w:r w:rsidRPr="00CC1379">
              <w:t>$</w:t>
            </w:r>
          </w:p>
        </w:tc>
        <w:tc>
          <w:tcPr>
            <w:tcW w:w="2258"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6514E00A" w14:textId="77777777" w:rsidR="00CF3056" w:rsidRPr="00CC1379" w:rsidRDefault="00CF3056" w:rsidP="00157461">
            <w:pPr>
              <w:spacing w:after="0" w:line="259" w:lineRule="auto"/>
              <w:ind w:left="0" w:firstLine="0"/>
              <w:jc w:val="center"/>
            </w:pPr>
          </w:p>
        </w:tc>
      </w:tr>
      <w:tr w:rsidR="00E1055A" w:rsidRPr="006E48F2" w14:paraId="7EDEB467" w14:textId="77777777" w:rsidTr="00D611F9">
        <w:trPr>
          <w:trHeight w:val="345"/>
          <w:jc w:val="center"/>
        </w:trPr>
        <w:tc>
          <w:tcPr>
            <w:tcW w:w="5772" w:type="dxa"/>
            <w:tcBorders>
              <w:top w:val="single" w:sz="4" w:space="0" w:color="000000"/>
              <w:left w:val="single" w:sz="4" w:space="0" w:color="000000"/>
              <w:bottom w:val="single" w:sz="4" w:space="0" w:color="000000"/>
              <w:right w:val="single" w:sz="4" w:space="0" w:color="000000"/>
            </w:tcBorders>
          </w:tcPr>
          <w:p w14:paraId="20AEF824" w14:textId="3A49E7D2" w:rsidR="00E1055A" w:rsidRPr="006E48F2" w:rsidRDefault="000501D5" w:rsidP="00157461">
            <w:pPr>
              <w:spacing w:after="0" w:line="259" w:lineRule="auto"/>
              <w:ind w:left="0" w:firstLine="0"/>
            </w:pPr>
            <w:r w:rsidRPr="006E48F2">
              <w:t xml:space="preserve">Did the boiler light smoothly </w:t>
            </w:r>
            <w:r w:rsidR="00CF3056">
              <w:t xml:space="preserve">3 times </w:t>
            </w:r>
            <w:r w:rsidRPr="006E48F2">
              <w:t xml:space="preserve">with low pilot gas pressure? </w:t>
            </w:r>
          </w:p>
        </w:tc>
        <w:tc>
          <w:tcPr>
            <w:tcW w:w="1260" w:type="dxa"/>
            <w:tcBorders>
              <w:top w:val="single" w:sz="4" w:space="0" w:color="000000"/>
              <w:left w:val="single" w:sz="4" w:space="0" w:color="000000"/>
              <w:bottom w:val="single" w:sz="4" w:space="0" w:color="000000"/>
              <w:right w:val="single" w:sz="4" w:space="0" w:color="000000"/>
            </w:tcBorders>
          </w:tcPr>
          <w:p w14:paraId="73724681" w14:textId="009BE0AC" w:rsidR="00E1055A" w:rsidRPr="006E48F2" w:rsidRDefault="00CC1379" w:rsidP="00157461">
            <w:pPr>
              <w:spacing w:after="0" w:line="259" w:lineRule="auto"/>
              <w:ind w:left="0" w:firstLine="0"/>
              <w:jc w:val="center"/>
            </w:pPr>
            <w:r w:rsidRPr="00CC1379">
              <w:t>$lpfgpcs_result_</w:t>
            </w:r>
            <w:r w:rsidR="00D611F9">
              <w:t>5</w:t>
            </w:r>
            <w:r w:rsidRPr="00CC1379">
              <w:t>$</w:t>
            </w:r>
          </w:p>
        </w:tc>
        <w:tc>
          <w:tcPr>
            <w:tcW w:w="2258"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0207C35F" w14:textId="38E062FE" w:rsidR="00E1055A" w:rsidRPr="006E48F2" w:rsidRDefault="00E1055A" w:rsidP="00157461">
            <w:pPr>
              <w:spacing w:after="0" w:line="259" w:lineRule="auto"/>
              <w:ind w:left="0" w:firstLine="0"/>
              <w:jc w:val="center"/>
            </w:pPr>
          </w:p>
        </w:tc>
      </w:tr>
    </w:tbl>
    <w:p w14:paraId="5D225208" w14:textId="77777777" w:rsidR="00FC54C9" w:rsidRPr="006E48F2" w:rsidRDefault="00FC54C9" w:rsidP="00FC54C9">
      <w:pPr>
        <w:spacing w:after="0" w:line="259" w:lineRule="auto"/>
        <w:ind w:left="0" w:firstLine="0"/>
      </w:pPr>
    </w:p>
    <w:p w14:paraId="40BBC9A8" w14:textId="0285ABF4" w:rsidR="00E1055A" w:rsidRPr="006E48F2" w:rsidRDefault="000501D5" w:rsidP="00FC54C9">
      <w:pPr>
        <w:pBdr>
          <w:top w:val="single" w:sz="18" w:space="1" w:color="auto"/>
        </w:pBdr>
        <w:spacing w:after="0" w:line="259" w:lineRule="auto"/>
        <w:ind w:left="0" w:firstLine="0"/>
      </w:pPr>
      <w:r w:rsidRPr="006E48F2">
        <w:t xml:space="preserve"> </w:t>
      </w:r>
    </w:p>
    <w:p w14:paraId="7F3414B5" w14:textId="2A160810" w:rsidR="003E5A3A" w:rsidRPr="006E48F2" w:rsidRDefault="003E5A3A" w:rsidP="00157461">
      <w:pPr>
        <w:ind w:left="0" w:firstLine="0"/>
        <w:rPr>
          <w:b/>
        </w:rPr>
      </w:pPr>
      <w:r w:rsidRPr="006E48F2">
        <w:rPr>
          <w:b/>
        </w:rPr>
        <w:t>Did the device fail or pass the 3 Question Criteria (section 1.3.1)?</w:t>
      </w:r>
      <w:r w:rsidR="00CC1379">
        <w:rPr>
          <w:b/>
        </w:rPr>
        <w:t xml:space="preserve">  </w:t>
      </w:r>
      <w:r w:rsidR="007F4B3E">
        <w:rPr>
          <w:b/>
        </w:rPr>
        <w:t>[</w:t>
      </w:r>
      <w:r w:rsidR="00CC1379" w:rsidRPr="00CC1379">
        <w:rPr>
          <w:b/>
        </w:rPr>
        <w:t>$</w:t>
      </w:r>
      <w:proofErr w:type="spellStart"/>
      <w:r w:rsidR="00CC1379" w:rsidRPr="00CC1379">
        <w:rPr>
          <w:b/>
        </w:rPr>
        <w:t>lpfgpcs_result_status</w:t>
      </w:r>
      <w:proofErr w:type="spellEnd"/>
      <w:r w:rsidR="00CC1379" w:rsidRPr="00CC1379">
        <w:rPr>
          <w:b/>
        </w:rPr>
        <w:t>$</w:t>
      </w:r>
      <w:r w:rsidR="007F4B3E">
        <w:rPr>
          <w:b/>
        </w:rPr>
        <w:t>]</w:t>
      </w:r>
    </w:p>
    <w:p w14:paraId="02C0D984" w14:textId="77777777" w:rsidR="000772E7" w:rsidRPr="00B25CE3" w:rsidRDefault="000772E7" w:rsidP="000772E7">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2D4B5110" w14:textId="7C1C449F" w:rsidR="00E1055A" w:rsidRDefault="000501D5" w:rsidP="00157461">
      <w:pPr>
        <w:spacing w:after="14" w:line="259" w:lineRule="auto"/>
        <w:ind w:left="0" w:firstLine="0"/>
      </w:pPr>
      <w:r w:rsidRPr="006E48F2">
        <w:t xml:space="preserve"> </w:t>
      </w:r>
    </w:p>
    <w:p w14:paraId="63818EC8" w14:textId="7C4F74C8" w:rsidR="00035DD6" w:rsidRDefault="00035DD6" w:rsidP="00157461">
      <w:pPr>
        <w:spacing w:after="14" w:line="259" w:lineRule="auto"/>
        <w:ind w:left="0" w:firstLine="0"/>
      </w:pPr>
    </w:p>
    <w:p w14:paraId="4033F1DF" w14:textId="23D2C770" w:rsidR="00035DD6" w:rsidRDefault="00035DD6" w:rsidP="00157461">
      <w:pPr>
        <w:spacing w:after="14" w:line="259" w:lineRule="auto"/>
        <w:ind w:left="0" w:firstLine="0"/>
      </w:pPr>
    </w:p>
    <w:p w14:paraId="6839DBD7" w14:textId="0EB3C43D" w:rsidR="00035DD6" w:rsidRDefault="00035DD6" w:rsidP="00157461">
      <w:pPr>
        <w:spacing w:after="14" w:line="259" w:lineRule="auto"/>
        <w:ind w:left="0" w:firstLine="0"/>
      </w:pPr>
    </w:p>
    <w:p w14:paraId="217C18AD" w14:textId="30CB6763" w:rsidR="00035DD6" w:rsidRDefault="00035DD6" w:rsidP="00157461">
      <w:pPr>
        <w:spacing w:after="14" w:line="259" w:lineRule="auto"/>
        <w:ind w:left="0" w:firstLine="0"/>
      </w:pPr>
    </w:p>
    <w:p w14:paraId="0649FFD5" w14:textId="5FE85110" w:rsidR="00035DD6" w:rsidRDefault="00035DD6" w:rsidP="00157461">
      <w:pPr>
        <w:spacing w:after="14" w:line="259" w:lineRule="auto"/>
        <w:ind w:left="0" w:firstLine="0"/>
      </w:pPr>
    </w:p>
    <w:p w14:paraId="6E7AC5FA" w14:textId="7709E8A0" w:rsidR="00035DD6" w:rsidRDefault="00035DD6" w:rsidP="00157461">
      <w:pPr>
        <w:spacing w:after="14" w:line="259" w:lineRule="auto"/>
        <w:ind w:left="0" w:firstLine="0"/>
      </w:pPr>
    </w:p>
    <w:p w14:paraId="522E360A" w14:textId="51DBF779" w:rsidR="00035DD6" w:rsidRDefault="00035DD6" w:rsidP="00157461">
      <w:pPr>
        <w:spacing w:after="14" w:line="259" w:lineRule="auto"/>
        <w:ind w:left="0" w:firstLine="0"/>
      </w:pPr>
    </w:p>
    <w:p w14:paraId="7EB1AEA0" w14:textId="01852FE2" w:rsidR="00035DD6" w:rsidRDefault="00035DD6" w:rsidP="00157461">
      <w:pPr>
        <w:spacing w:after="14" w:line="259" w:lineRule="auto"/>
        <w:ind w:left="0" w:firstLine="0"/>
      </w:pPr>
    </w:p>
    <w:p w14:paraId="6D8A9909" w14:textId="791DE75A" w:rsidR="00035DD6" w:rsidRDefault="00035DD6" w:rsidP="00157461">
      <w:pPr>
        <w:spacing w:after="14" w:line="259" w:lineRule="auto"/>
        <w:ind w:left="0" w:firstLine="0"/>
      </w:pPr>
    </w:p>
    <w:p w14:paraId="0B416175" w14:textId="66447F6C" w:rsidR="00035DD6" w:rsidRDefault="00035DD6" w:rsidP="00157461">
      <w:pPr>
        <w:spacing w:after="14" w:line="259" w:lineRule="auto"/>
        <w:ind w:left="0" w:firstLine="0"/>
      </w:pPr>
    </w:p>
    <w:p w14:paraId="6CD93BBB" w14:textId="64D56B8B" w:rsidR="00035DD6" w:rsidRDefault="00035DD6" w:rsidP="00157461">
      <w:pPr>
        <w:spacing w:after="14" w:line="259" w:lineRule="auto"/>
        <w:ind w:left="0" w:firstLine="0"/>
      </w:pPr>
    </w:p>
    <w:p w14:paraId="6A8BA203" w14:textId="09D34A39" w:rsidR="00035DD6" w:rsidRDefault="00035DD6" w:rsidP="00157461">
      <w:pPr>
        <w:spacing w:after="14" w:line="259" w:lineRule="auto"/>
        <w:ind w:left="0" w:firstLine="0"/>
      </w:pPr>
    </w:p>
    <w:p w14:paraId="09D32D39" w14:textId="057AA63F" w:rsidR="00035DD6" w:rsidRDefault="00035DD6" w:rsidP="00157461">
      <w:pPr>
        <w:spacing w:after="14" w:line="259" w:lineRule="auto"/>
        <w:ind w:left="0" w:firstLine="0"/>
      </w:pPr>
    </w:p>
    <w:p w14:paraId="4D487DC0" w14:textId="710D17CC" w:rsidR="00035DD6" w:rsidRDefault="00035DD6" w:rsidP="00157461">
      <w:pPr>
        <w:spacing w:after="14" w:line="259" w:lineRule="auto"/>
        <w:ind w:left="0" w:firstLine="0"/>
      </w:pPr>
    </w:p>
    <w:p w14:paraId="1E56E047" w14:textId="05E6BE51" w:rsidR="00035DD6" w:rsidRDefault="00035DD6" w:rsidP="00157461">
      <w:pPr>
        <w:spacing w:after="14" w:line="259" w:lineRule="auto"/>
        <w:ind w:left="0" w:firstLine="0"/>
      </w:pPr>
    </w:p>
    <w:p w14:paraId="001FD796" w14:textId="609E44C5" w:rsidR="00035DD6" w:rsidRDefault="00035DD6" w:rsidP="00157461">
      <w:pPr>
        <w:spacing w:after="14" w:line="259" w:lineRule="auto"/>
        <w:ind w:left="0" w:firstLine="0"/>
      </w:pPr>
    </w:p>
    <w:p w14:paraId="32C12B03" w14:textId="379BD41A" w:rsidR="00035DD6" w:rsidRDefault="00035DD6" w:rsidP="00157461">
      <w:pPr>
        <w:spacing w:after="14" w:line="259" w:lineRule="auto"/>
        <w:ind w:left="0" w:firstLine="0"/>
      </w:pPr>
    </w:p>
    <w:p w14:paraId="7024C441" w14:textId="4D89F782" w:rsidR="00035DD6" w:rsidRDefault="00035DD6" w:rsidP="00157461">
      <w:pPr>
        <w:spacing w:after="14" w:line="259" w:lineRule="auto"/>
        <w:ind w:left="0" w:firstLine="0"/>
      </w:pPr>
    </w:p>
    <w:p w14:paraId="40E926D8" w14:textId="4B840688" w:rsidR="00035DD6" w:rsidRDefault="00035DD6" w:rsidP="00157461">
      <w:pPr>
        <w:spacing w:after="14" w:line="259" w:lineRule="auto"/>
        <w:ind w:left="0" w:firstLine="0"/>
      </w:pPr>
    </w:p>
    <w:p w14:paraId="22FB75FC" w14:textId="23EA1193" w:rsidR="00035DD6" w:rsidRDefault="00035DD6" w:rsidP="00157461">
      <w:pPr>
        <w:spacing w:after="14" w:line="259" w:lineRule="auto"/>
        <w:ind w:left="0" w:firstLine="0"/>
      </w:pPr>
    </w:p>
    <w:p w14:paraId="65B103C0" w14:textId="52E9C44D" w:rsidR="00035DD6" w:rsidRDefault="00035DD6" w:rsidP="00157461">
      <w:pPr>
        <w:spacing w:after="14" w:line="259" w:lineRule="auto"/>
        <w:ind w:left="0" w:firstLine="0"/>
      </w:pPr>
    </w:p>
    <w:p w14:paraId="6D1C98DC" w14:textId="7D21166C" w:rsidR="00035DD6" w:rsidRDefault="00035DD6" w:rsidP="00157461">
      <w:pPr>
        <w:spacing w:after="14" w:line="259" w:lineRule="auto"/>
        <w:ind w:left="0" w:firstLine="0"/>
      </w:pPr>
    </w:p>
    <w:p w14:paraId="796619A7" w14:textId="5CF31593" w:rsidR="00035DD6" w:rsidRDefault="00035DD6" w:rsidP="00157461">
      <w:pPr>
        <w:spacing w:after="14" w:line="259" w:lineRule="auto"/>
        <w:ind w:left="0" w:firstLine="0"/>
      </w:pPr>
    </w:p>
    <w:p w14:paraId="748F969E" w14:textId="3F56E006" w:rsidR="006D583E" w:rsidRDefault="006D583E">
      <w:pPr>
        <w:spacing w:after="160" w:line="259" w:lineRule="auto"/>
        <w:ind w:left="0" w:firstLine="0"/>
      </w:pPr>
      <w:r>
        <w:br w:type="page"/>
      </w: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6D583E" w14:paraId="01A61F76" w14:textId="77777777" w:rsidTr="000772E7">
        <w:tc>
          <w:tcPr>
            <w:tcW w:w="5035" w:type="dxa"/>
            <w:shd w:val="clear" w:color="auto" w:fill="E7E6E6" w:themeFill="background2"/>
          </w:tcPr>
          <w:p w14:paraId="19989D23" w14:textId="77777777" w:rsidR="006D583E" w:rsidRDefault="006D583E" w:rsidP="000772E7">
            <w:r w:rsidRPr="00A14397">
              <w:rPr>
                <w:szCs w:val="24"/>
              </w:rPr>
              <w:lastRenderedPageBreak/>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0ED0F726"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596CC78E" w14:textId="77777777" w:rsidR="002D4BA1" w:rsidRPr="006E48F2" w:rsidRDefault="002D4BA1" w:rsidP="00157461">
      <w:pPr>
        <w:spacing w:after="14" w:line="259" w:lineRule="auto"/>
        <w:ind w:left="0" w:firstLine="0"/>
      </w:pPr>
    </w:p>
    <w:p w14:paraId="3A1549FE" w14:textId="5E8C1F7C" w:rsidR="00035DD6" w:rsidRPr="006E48F2" w:rsidRDefault="00035DD6" w:rsidP="00035DD6">
      <w:pPr>
        <w:pStyle w:val="Heading1"/>
      </w:pPr>
      <w:bookmarkStart w:id="30" w:name="_Toc164750228"/>
      <w:r w:rsidRPr="006E48F2">
        <w:t>2</w:t>
      </w:r>
      <w:r w:rsidR="00133854">
        <w:t>6</w:t>
      </w:r>
      <w:r w:rsidRPr="006E48F2">
        <w:t>. Low Pilot Fuel Gas Pressure Cutoff Switch</w:t>
      </w:r>
      <w:r>
        <w:t xml:space="preserve"> 2</w:t>
      </w:r>
      <w:r w:rsidRPr="006E48F2">
        <w:t xml:space="preserve"> </w:t>
      </w:r>
      <w:r w:rsidRPr="0062022A">
        <w:t>[$lpfgpcs</w:t>
      </w:r>
      <w:r w:rsidR="0062022A" w:rsidRPr="0062022A">
        <w:t>2</w:t>
      </w:r>
      <w:r w:rsidRPr="0062022A">
        <w:t>_result_status$]</w:t>
      </w:r>
      <w:bookmarkEnd w:id="30"/>
      <w:r w:rsidRPr="006E48F2">
        <w:t xml:space="preserve"> </w:t>
      </w:r>
    </w:p>
    <w:p w14:paraId="5DC463DF" w14:textId="18182682" w:rsidR="00035DD6" w:rsidRPr="006E48F2" w:rsidRDefault="00035DD6" w:rsidP="00035DD6">
      <w:r w:rsidRPr="006E48F2">
        <w:t>(LPFGPCS</w:t>
      </w:r>
      <w:r w:rsidR="00A5068E">
        <w:t>-2</w:t>
      </w:r>
      <w:r w:rsidRPr="006E48F2">
        <w:t xml:space="preserve">) </w:t>
      </w:r>
    </w:p>
    <w:p w14:paraId="5238509B" w14:textId="77777777" w:rsidR="00035DD6" w:rsidRPr="006E48F2" w:rsidRDefault="00035DD6" w:rsidP="00035DD6">
      <w:pPr>
        <w:spacing w:after="0" w:line="259" w:lineRule="auto"/>
        <w:ind w:left="0" w:firstLine="0"/>
        <w:jc w:val="center"/>
      </w:pPr>
      <w:r w:rsidRPr="006E48F2">
        <w:rPr>
          <w:b/>
        </w:rPr>
        <w:t xml:space="preserve"> </w:t>
      </w:r>
    </w:p>
    <w:tbl>
      <w:tblPr>
        <w:tblStyle w:val="TableGrid"/>
        <w:tblW w:w="8293" w:type="dxa"/>
        <w:jc w:val="center"/>
        <w:tblInd w:w="0" w:type="dxa"/>
        <w:tblCellMar>
          <w:top w:w="7" w:type="dxa"/>
          <w:left w:w="5" w:type="dxa"/>
          <w:right w:w="5" w:type="dxa"/>
        </w:tblCellMar>
        <w:tblLook w:val="04A0" w:firstRow="1" w:lastRow="0" w:firstColumn="1" w:lastColumn="0" w:noHBand="0" w:noVBand="1"/>
      </w:tblPr>
      <w:tblGrid>
        <w:gridCol w:w="1024"/>
        <w:gridCol w:w="2410"/>
        <w:gridCol w:w="2423"/>
        <w:gridCol w:w="1410"/>
        <w:gridCol w:w="2023"/>
      </w:tblGrid>
      <w:tr w:rsidR="00035DD6" w:rsidRPr="006E48F2" w14:paraId="01FB77FE" w14:textId="77777777" w:rsidTr="00035DD6">
        <w:trPr>
          <w:trHeight w:val="562"/>
          <w:jc w:val="center"/>
        </w:trPr>
        <w:tc>
          <w:tcPr>
            <w:tcW w:w="1871" w:type="dxa"/>
            <w:tcBorders>
              <w:top w:val="single" w:sz="4" w:space="0" w:color="000000"/>
              <w:left w:val="single" w:sz="4" w:space="0" w:color="000000"/>
              <w:bottom w:val="single" w:sz="4" w:space="0" w:color="000000"/>
              <w:right w:val="single" w:sz="4" w:space="0" w:color="000000"/>
            </w:tcBorders>
          </w:tcPr>
          <w:p w14:paraId="5579280B" w14:textId="77777777" w:rsidR="00035DD6" w:rsidRPr="006E48F2" w:rsidRDefault="00035DD6" w:rsidP="00035DD6">
            <w:pPr>
              <w:spacing w:after="0" w:line="259" w:lineRule="auto"/>
              <w:ind w:left="0" w:firstLine="0"/>
              <w:jc w:val="center"/>
            </w:pPr>
            <w:r w:rsidRPr="006E48F2">
              <w:rPr>
                <w:b/>
              </w:rPr>
              <w:t xml:space="preserve">Item </w:t>
            </w:r>
          </w:p>
        </w:tc>
        <w:tc>
          <w:tcPr>
            <w:tcW w:w="1753" w:type="dxa"/>
            <w:tcBorders>
              <w:top w:val="single" w:sz="4" w:space="0" w:color="000000"/>
              <w:left w:val="single" w:sz="4" w:space="0" w:color="000000"/>
              <w:bottom w:val="single" w:sz="4" w:space="0" w:color="000000"/>
              <w:right w:val="single" w:sz="4" w:space="0" w:color="000000"/>
            </w:tcBorders>
          </w:tcPr>
          <w:p w14:paraId="240210C1" w14:textId="77777777" w:rsidR="00035DD6" w:rsidRPr="006E48F2" w:rsidRDefault="00035DD6" w:rsidP="00035DD6">
            <w:pPr>
              <w:spacing w:after="0" w:line="259" w:lineRule="auto"/>
              <w:ind w:left="0" w:firstLine="0"/>
              <w:jc w:val="center"/>
            </w:pPr>
            <w:r w:rsidRPr="006E48F2">
              <w:rPr>
                <w:b/>
              </w:rPr>
              <w:t xml:space="preserve">Make </w:t>
            </w:r>
          </w:p>
        </w:tc>
        <w:tc>
          <w:tcPr>
            <w:tcW w:w="1752" w:type="dxa"/>
            <w:tcBorders>
              <w:top w:val="single" w:sz="4" w:space="0" w:color="000000"/>
              <w:left w:val="single" w:sz="4" w:space="0" w:color="000000"/>
              <w:bottom w:val="single" w:sz="4" w:space="0" w:color="000000"/>
              <w:right w:val="single" w:sz="4" w:space="0" w:color="000000"/>
            </w:tcBorders>
          </w:tcPr>
          <w:p w14:paraId="7E497F05" w14:textId="77777777" w:rsidR="00035DD6" w:rsidRPr="006E48F2" w:rsidRDefault="00035DD6" w:rsidP="00035DD6">
            <w:pPr>
              <w:spacing w:after="0" w:line="259" w:lineRule="auto"/>
              <w:ind w:left="0" w:firstLine="0"/>
              <w:jc w:val="center"/>
            </w:pPr>
            <w:r w:rsidRPr="006E48F2">
              <w:rPr>
                <w:b/>
              </w:rPr>
              <w:t xml:space="preserve">Range </w:t>
            </w:r>
          </w:p>
          <w:p w14:paraId="649AEAE2" w14:textId="77777777" w:rsidR="00035DD6" w:rsidRPr="006E48F2" w:rsidRDefault="00035DD6" w:rsidP="00035DD6">
            <w:pPr>
              <w:spacing w:after="0" w:line="259" w:lineRule="auto"/>
              <w:ind w:left="0" w:firstLine="0"/>
              <w:jc w:val="center"/>
            </w:pPr>
            <w:r w:rsidRPr="006E48F2">
              <w:rPr>
                <w:b/>
              </w:rPr>
              <w:t>(</w:t>
            </w:r>
            <w:proofErr w:type="spellStart"/>
            <w:r w:rsidRPr="006E48F2">
              <w:rPr>
                <w:b/>
              </w:rPr>
              <w:t>inwc</w:t>
            </w:r>
            <w:proofErr w:type="spellEnd"/>
            <w:r w:rsidRPr="006E48F2">
              <w:rPr>
                <w:b/>
              </w:rPr>
              <w:t xml:space="preserve">/psi) </w:t>
            </w:r>
          </w:p>
        </w:tc>
        <w:tc>
          <w:tcPr>
            <w:tcW w:w="1364" w:type="dxa"/>
            <w:tcBorders>
              <w:top w:val="single" w:sz="4" w:space="0" w:color="000000"/>
              <w:left w:val="single" w:sz="4" w:space="0" w:color="000000"/>
              <w:bottom w:val="single" w:sz="4" w:space="0" w:color="000000"/>
              <w:right w:val="single" w:sz="4" w:space="0" w:color="000000"/>
            </w:tcBorders>
          </w:tcPr>
          <w:p w14:paraId="2631DAE9" w14:textId="77777777" w:rsidR="00035DD6" w:rsidRPr="006E48F2" w:rsidRDefault="00035DD6" w:rsidP="00035DD6">
            <w:pPr>
              <w:spacing w:after="0" w:line="259" w:lineRule="auto"/>
              <w:ind w:left="0" w:firstLine="0"/>
              <w:jc w:val="center"/>
            </w:pPr>
            <w:r w:rsidRPr="006E48F2">
              <w:rPr>
                <w:b/>
              </w:rPr>
              <w:t xml:space="preserve">Switch Setpoint </w:t>
            </w:r>
          </w:p>
        </w:tc>
        <w:tc>
          <w:tcPr>
            <w:tcW w:w="1553" w:type="dxa"/>
            <w:tcBorders>
              <w:top w:val="single" w:sz="4" w:space="0" w:color="000000"/>
              <w:left w:val="single" w:sz="4" w:space="0" w:color="000000"/>
              <w:bottom w:val="single" w:sz="4" w:space="0" w:color="000000"/>
              <w:right w:val="single" w:sz="4" w:space="0" w:color="000000"/>
            </w:tcBorders>
          </w:tcPr>
          <w:p w14:paraId="61A7EB51" w14:textId="77777777" w:rsidR="00035DD6" w:rsidRPr="006E48F2" w:rsidRDefault="00035DD6" w:rsidP="00035DD6">
            <w:pPr>
              <w:spacing w:after="0" w:line="259" w:lineRule="auto"/>
              <w:ind w:left="0" w:firstLine="0"/>
              <w:jc w:val="center"/>
            </w:pPr>
            <w:r w:rsidRPr="006E48F2">
              <w:rPr>
                <w:b/>
              </w:rPr>
              <w:t xml:space="preserve">Regulated Pressure </w:t>
            </w:r>
          </w:p>
        </w:tc>
      </w:tr>
      <w:tr w:rsidR="00035DD6" w:rsidRPr="006E48F2" w14:paraId="102C324A" w14:textId="77777777" w:rsidTr="00035DD6">
        <w:trPr>
          <w:trHeight w:val="286"/>
          <w:jc w:val="center"/>
        </w:trPr>
        <w:tc>
          <w:tcPr>
            <w:tcW w:w="1871" w:type="dxa"/>
            <w:tcBorders>
              <w:top w:val="single" w:sz="4" w:space="0" w:color="000000"/>
              <w:left w:val="single" w:sz="4" w:space="0" w:color="000000"/>
              <w:bottom w:val="single" w:sz="4" w:space="0" w:color="000000"/>
              <w:right w:val="single" w:sz="4" w:space="0" w:color="000000"/>
            </w:tcBorders>
          </w:tcPr>
          <w:p w14:paraId="2736FE87" w14:textId="77777777" w:rsidR="00035DD6" w:rsidRPr="006E48F2" w:rsidRDefault="00035DD6" w:rsidP="00035DD6">
            <w:pPr>
              <w:spacing w:after="0" w:line="259" w:lineRule="auto"/>
              <w:ind w:left="0" w:firstLine="0"/>
            </w:pPr>
            <w:r w:rsidRPr="006E48F2">
              <w:t xml:space="preserve">LPFGPCS  </w:t>
            </w:r>
          </w:p>
        </w:tc>
        <w:tc>
          <w:tcPr>
            <w:tcW w:w="1753" w:type="dxa"/>
            <w:tcBorders>
              <w:top w:val="single" w:sz="4" w:space="0" w:color="000000"/>
              <w:left w:val="single" w:sz="4" w:space="0" w:color="000000"/>
              <w:bottom w:val="single" w:sz="4" w:space="0" w:color="000000"/>
              <w:right w:val="single" w:sz="4" w:space="0" w:color="000000"/>
            </w:tcBorders>
          </w:tcPr>
          <w:p w14:paraId="03CF3DD1" w14:textId="6140C76F" w:rsidR="00035DD6" w:rsidRPr="006E48F2" w:rsidRDefault="00035DD6" w:rsidP="00035DD6">
            <w:pPr>
              <w:spacing w:after="0" w:line="259" w:lineRule="auto"/>
              <w:ind w:left="0" w:firstLine="0"/>
              <w:jc w:val="center"/>
            </w:pPr>
            <w:r w:rsidRPr="00CC1379">
              <w:t>$lpfgpcs</w:t>
            </w:r>
            <w:r>
              <w:t>2</w:t>
            </w:r>
            <w:r w:rsidRPr="00CC1379">
              <w:t>_make$</w:t>
            </w:r>
          </w:p>
        </w:tc>
        <w:tc>
          <w:tcPr>
            <w:tcW w:w="1752" w:type="dxa"/>
            <w:tcBorders>
              <w:top w:val="single" w:sz="4" w:space="0" w:color="000000"/>
              <w:left w:val="single" w:sz="4" w:space="0" w:color="000000"/>
              <w:bottom w:val="single" w:sz="4" w:space="0" w:color="000000"/>
              <w:right w:val="single" w:sz="4" w:space="0" w:color="000000"/>
            </w:tcBorders>
          </w:tcPr>
          <w:p w14:paraId="40832AF5" w14:textId="0D2FD8ED" w:rsidR="00035DD6" w:rsidRPr="006E48F2" w:rsidRDefault="00035DD6" w:rsidP="00035DD6">
            <w:pPr>
              <w:spacing w:after="0" w:line="259" w:lineRule="auto"/>
              <w:ind w:left="0" w:firstLine="0"/>
              <w:jc w:val="center"/>
            </w:pPr>
            <w:r w:rsidRPr="00CC1379">
              <w:t>$lpfgpcs</w:t>
            </w:r>
            <w:r>
              <w:t>2</w:t>
            </w:r>
            <w:r w:rsidRPr="00CC1379">
              <w:t>_range$</w:t>
            </w:r>
          </w:p>
        </w:tc>
        <w:tc>
          <w:tcPr>
            <w:tcW w:w="1364" w:type="dxa"/>
            <w:tcBorders>
              <w:top w:val="single" w:sz="4" w:space="0" w:color="000000"/>
              <w:left w:val="single" w:sz="4" w:space="0" w:color="000000"/>
              <w:bottom w:val="single" w:sz="4" w:space="0" w:color="000000"/>
              <w:right w:val="single" w:sz="4" w:space="0" w:color="000000"/>
            </w:tcBorders>
          </w:tcPr>
          <w:p w14:paraId="0313BD0B" w14:textId="18F92FA1" w:rsidR="00035DD6" w:rsidRPr="006E48F2" w:rsidRDefault="00035DD6" w:rsidP="00035DD6">
            <w:pPr>
              <w:spacing w:after="0" w:line="259" w:lineRule="auto"/>
              <w:ind w:left="0" w:firstLine="0"/>
              <w:jc w:val="center"/>
            </w:pPr>
            <w:r w:rsidRPr="00CC1379">
              <w:t>$lpfgpcs</w:t>
            </w:r>
            <w:r>
              <w:t>2</w:t>
            </w:r>
            <w:r w:rsidRPr="00CC1379">
              <w:t>_sp$</w:t>
            </w:r>
          </w:p>
        </w:tc>
        <w:tc>
          <w:tcPr>
            <w:tcW w:w="1553" w:type="dxa"/>
            <w:vMerge w:val="restart"/>
            <w:tcBorders>
              <w:top w:val="single" w:sz="4" w:space="0" w:color="000000"/>
              <w:left w:val="single" w:sz="4" w:space="0" w:color="000000"/>
              <w:bottom w:val="single" w:sz="4" w:space="0" w:color="000000"/>
              <w:right w:val="single" w:sz="4" w:space="0" w:color="000000"/>
            </w:tcBorders>
          </w:tcPr>
          <w:p w14:paraId="2747FFC7" w14:textId="2AA4F042" w:rsidR="00035DD6" w:rsidRPr="006E48F2" w:rsidRDefault="00035DD6" w:rsidP="00035DD6">
            <w:pPr>
              <w:spacing w:after="0" w:line="259" w:lineRule="auto"/>
              <w:ind w:left="0" w:firstLine="0"/>
              <w:jc w:val="center"/>
            </w:pPr>
            <w:r w:rsidRPr="00CC1379">
              <w:t>$lpfgpcs</w:t>
            </w:r>
            <w:r>
              <w:t>2</w:t>
            </w:r>
            <w:r w:rsidRPr="00CC1379">
              <w:t>_reg_pres$</w:t>
            </w:r>
          </w:p>
        </w:tc>
      </w:tr>
      <w:tr w:rsidR="00035DD6" w:rsidRPr="006E48F2" w14:paraId="2D89A361" w14:textId="77777777" w:rsidTr="00035DD6">
        <w:trPr>
          <w:trHeight w:val="288"/>
          <w:jc w:val="center"/>
        </w:trPr>
        <w:tc>
          <w:tcPr>
            <w:tcW w:w="1871" w:type="dxa"/>
            <w:tcBorders>
              <w:top w:val="single" w:sz="4" w:space="0" w:color="000000"/>
              <w:left w:val="single" w:sz="4" w:space="0" w:color="000000"/>
              <w:bottom w:val="single" w:sz="4" w:space="0" w:color="000000"/>
              <w:right w:val="single" w:sz="4" w:space="0" w:color="000000"/>
            </w:tcBorders>
          </w:tcPr>
          <w:p w14:paraId="0A9205D2" w14:textId="77777777" w:rsidR="00035DD6" w:rsidRPr="006E48F2" w:rsidRDefault="00035DD6" w:rsidP="00035DD6">
            <w:pPr>
              <w:spacing w:after="0" w:line="259" w:lineRule="auto"/>
              <w:ind w:left="0" w:firstLine="0"/>
            </w:pPr>
            <w:r w:rsidRPr="006E48F2">
              <w:t xml:space="preserve">Pressure Gauge </w:t>
            </w:r>
          </w:p>
        </w:tc>
        <w:tc>
          <w:tcPr>
            <w:tcW w:w="1753" w:type="dxa"/>
            <w:tcBorders>
              <w:top w:val="single" w:sz="4" w:space="0" w:color="000000"/>
              <w:left w:val="single" w:sz="4" w:space="0" w:color="000000"/>
              <w:bottom w:val="single" w:sz="4" w:space="0" w:color="000000"/>
              <w:right w:val="single" w:sz="4" w:space="0" w:color="000000"/>
            </w:tcBorders>
          </w:tcPr>
          <w:p w14:paraId="1EF600F7" w14:textId="7FA1A947" w:rsidR="00035DD6" w:rsidRPr="006E48F2" w:rsidRDefault="00035DD6" w:rsidP="00035DD6">
            <w:pPr>
              <w:spacing w:after="0" w:line="259" w:lineRule="auto"/>
              <w:ind w:left="0" w:firstLine="0"/>
              <w:jc w:val="center"/>
            </w:pPr>
            <w:r w:rsidRPr="00CC1379">
              <w:t>$lpfgpcs</w:t>
            </w:r>
            <w:r>
              <w:t>2</w:t>
            </w:r>
            <w:r w:rsidRPr="00CC1379">
              <w:t>_gauge_make$</w:t>
            </w:r>
          </w:p>
        </w:tc>
        <w:tc>
          <w:tcPr>
            <w:tcW w:w="1752" w:type="dxa"/>
            <w:tcBorders>
              <w:top w:val="single" w:sz="4" w:space="0" w:color="000000"/>
              <w:left w:val="single" w:sz="4" w:space="0" w:color="000000"/>
              <w:bottom w:val="single" w:sz="4" w:space="0" w:color="000000"/>
              <w:right w:val="single" w:sz="4" w:space="0" w:color="000000"/>
            </w:tcBorders>
          </w:tcPr>
          <w:p w14:paraId="5E8FB5A2" w14:textId="77E7F6EF" w:rsidR="00035DD6" w:rsidRPr="006E48F2" w:rsidRDefault="00035DD6" w:rsidP="00035DD6">
            <w:pPr>
              <w:spacing w:after="0" w:line="259" w:lineRule="auto"/>
              <w:ind w:left="0" w:firstLine="0"/>
              <w:jc w:val="center"/>
            </w:pPr>
            <w:r w:rsidRPr="00CC1379">
              <w:t>$lpfgpcs</w:t>
            </w:r>
            <w:r>
              <w:t>2</w:t>
            </w:r>
            <w:r w:rsidRPr="00CC1379">
              <w:t>_gauge_range$</w:t>
            </w:r>
          </w:p>
        </w:tc>
        <w:tc>
          <w:tcPr>
            <w:tcW w:w="1364"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4A37E0A4" w14:textId="77777777" w:rsidR="00035DD6" w:rsidRPr="006E48F2" w:rsidRDefault="00035DD6" w:rsidP="00035DD6">
            <w:pPr>
              <w:spacing w:after="0" w:line="259" w:lineRule="auto"/>
              <w:ind w:left="0" w:firstLine="0"/>
              <w:jc w:val="center"/>
            </w:pPr>
          </w:p>
        </w:tc>
        <w:tc>
          <w:tcPr>
            <w:tcW w:w="0" w:type="auto"/>
            <w:vMerge/>
            <w:tcBorders>
              <w:top w:val="nil"/>
              <w:left w:val="single" w:sz="4" w:space="0" w:color="000000"/>
              <w:bottom w:val="single" w:sz="4" w:space="0" w:color="000000"/>
              <w:right w:val="single" w:sz="4" w:space="0" w:color="000000"/>
            </w:tcBorders>
          </w:tcPr>
          <w:p w14:paraId="5CB1D6C8" w14:textId="77777777" w:rsidR="00035DD6" w:rsidRPr="006E48F2" w:rsidRDefault="00035DD6" w:rsidP="00035DD6">
            <w:pPr>
              <w:spacing w:after="160" w:line="259" w:lineRule="auto"/>
              <w:ind w:left="0" w:firstLine="0"/>
            </w:pPr>
          </w:p>
        </w:tc>
      </w:tr>
    </w:tbl>
    <w:p w14:paraId="144D8939" w14:textId="77777777" w:rsidR="00035DD6" w:rsidRPr="006E48F2" w:rsidRDefault="00035DD6" w:rsidP="00035DD6">
      <w:pPr>
        <w:ind w:left="0" w:firstLine="0"/>
      </w:pPr>
    </w:p>
    <w:p w14:paraId="41DA6D47" w14:textId="77777777" w:rsidR="00A5068E" w:rsidRPr="006E48F2" w:rsidRDefault="00A5068E" w:rsidP="00A5068E">
      <w:pPr>
        <w:pStyle w:val="ListParagraph"/>
        <w:numPr>
          <w:ilvl w:val="0"/>
          <w:numId w:val="32"/>
        </w:numPr>
      </w:pPr>
      <w:r w:rsidRPr="00CA2679">
        <w:t>LPFGPCS Switch setpoint is required to be 80% of regulated pressure and switch is required to be after the PRV as shown. No dampeners, snubbers, or other such devices are allowed. LPFGPCS may not be wired in series with the pilot automatic shut off valves</w:t>
      </w:r>
      <w:r w:rsidRPr="006E48F2">
        <w:t xml:space="preserve">.   </w:t>
      </w:r>
    </w:p>
    <w:p w14:paraId="739F2265" w14:textId="77777777" w:rsidR="00A5068E" w:rsidRPr="006E48F2" w:rsidRDefault="00A5068E" w:rsidP="00A5068E">
      <w:pPr>
        <w:ind w:left="0" w:firstLine="0"/>
      </w:pPr>
      <w:r>
        <w:rPr>
          <w:noProof/>
        </w:rPr>
        <w:drawing>
          <wp:anchor distT="0" distB="0" distL="114300" distR="114300" simplePos="0" relativeHeight="251700224" behindDoc="1" locked="0" layoutInCell="1" allowOverlap="1" wp14:anchorId="5FBDD8D3" wp14:editId="348CD25B">
            <wp:simplePos x="0" y="0"/>
            <wp:positionH relativeFrom="margin">
              <wp:align>center</wp:align>
            </wp:positionH>
            <wp:positionV relativeFrom="paragraph">
              <wp:posOffset>5080</wp:posOffset>
            </wp:positionV>
            <wp:extent cx="6124575" cy="2836019"/>
            <wp:effectExtent l="0" t="0" r="0" b="2540"/>
            <wp:wrapNone/>
            <wp:docPr id="90882" name="Picture 9088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1" name="Picture 90881" descr="Diagram, schematic&#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6124575" cy="2836019"/>
                    </a:xfrm>
                    <a:prstGeom prst="rect">
                      <a:avLst/>
                    </a:prstGeom>
                  </pic:spPr>
                </pic:pic>
              </a:graphicData>
            </a:graphic>
            <wp14:sizeRelH relativeFrom="margin">
              <wp14:pctWidth>0</wp14:pctWidth>
            </wp14:sizeRelH>
            <wp14:sizeRelV relativeFrom="margin">
              <wp14:pctHeight>0</wp14:pctHeight>
            </wp14:sizeRelV>
          </wp:anchor>
        </w:drawing>
      </w:r>
    </w:p>
    <w:p w14:paraId="3F7FDCFB" w14:textId="77777777" w:rsidR="00A5068E" w:rsidRPr="006E48F2" w:rsidRDefault="00A5068E" w:rsidP="00A5068E">
      <w:pPr>
        <w:ind w:left="0" w:firstLine="0"/>
      </w:pPr>
    </w:p>
    <w:p w14:paraId="274D4C79" w14:textId="77777777" w:rsidR="00A5068E" w:rsidRPr="006E48F2" w:rsidRDefault="00A5068E" w:rsidP="00A5068E">
      <w:pPr>
        <w:ind w:left="0" w:firstLine="0"/>
      </w:pPr>
    </w:p>
    <w:p w14:paraId="5B7B75C7" w14:textId="77777777" w:rsidR="00A5068E" w:rsidRPr="006E48F2" w:rsidRDefault="00A5068E" w:rsidP="00A5068E">
      <w:pPr>
        <w:ind w:left="0" w:firstLine="0"/>
      </w:pPr>
    </w:p>
    <w:p w14:paraId="2A62397F" w14:textId="77777777" w:rsidR="00A5068E" w:rsidRPr="006E48F2" w:rsidRDefault="00A5068E" w:rsidP="00A5068E">
      <w:pPr>
        <w:ind w:left="0" w:firstLine="0"/>
      </w:pPr>
    </w:p>
    <w:p w14:paraId="15448DB0" w14:textId="77777777" w:rsidR="00A5068E" w:rsidRPr="006E48F2" w:rsidRDefault="00A5068E" w:rsidP="00A5068E">
      <w:pPr>
        <w:ind w:left="0" w:firstLine="0"/>
      </w:pPr>
    </w:p>
    <w:p w14:paraId="01FC5688" w14:textId="77777777" w:rsidR="00A5068E" w:rsidRPr="006E48F2" w:rsidRDefault="00A5068E" w:rsidP="00A5068E">
      <w:pPr>
        <w:spacing w:after="0" w:line="259" w:lineRule="auto"/>
        <w:ind w:left="0" w:firstLine="0"/>
      </w:pPr>
    </w:p>
    <w:p w14:paraId="48905EB8" w14:textId="77777777" w:rsidR="00A5068E" w:rsidRPr="006E48F2" w:rsidRDefault="00A5068E" w:rsidP="00A5068E">
      <w:pPr>
        <w:spacing w:after="0" w:line="259" w:lineRule="auto"/>
        <w:ind w:left="0" w:firstLine="0"/>
      </w:pPr>
    </w:p>
    <w:p w14:paraId="658EA557" w14:textId="77777777" w:rsidR="00A5068E" w:rsidRPr="006E48F2" w:rsidRDefault="00A5068E" w:rsidP="00A5068E">
      <w:pPr>
        <w:spacing w:after="0" w:line="259" w:lineRule="auto"/>
        <w:ind w:left="0" w:firstLine="0"/>
      </w:pPr>
    </w:p>
    <w:p w14:paraId="2C69EC0C" w14:textId="77777777" w:rsidR="00A5068E" w:rsidRPr="006E48F2" w:rsidRDefault="00A5068E" w:rsidP="00A5068E">
      <w:pPr>
        <w:spacing w:after="0" w:line="259" w:lineRule="auto"/>
        <w:ind w:left="0" w:firstLine="0"/>
      </w:pPr>
    </w:p>
    <w:p w14:paraId="76916258" w14:textId="77777777" w:rsidR="00A5068E" w:rsidRPr="006E48F2" w:rsidRDefault="00A5068E" w:rsidP="00A5068E">
      <w:pPr>
        <w:spacing w:after="0" w:line="259" w:lineRule="auto"/>
        <w:ind w:left="0" w:firstLine="0"/>
      </w:pPr>
    </w:p>
    <w:p w14:paraId="4276CFF1" w14:textId="77777777" w:rsidR="00A5068E" w:rsidRPr="006E48F2" w:rsidRDefault="00A5068E" w:rsidP="00A5068E">
      <w:pPr>
        <w:spacing w:after="0" w:line="259" w:lineRule="auto"/>
        <w:ind w:left="0" w:firstLine="0"/>
      </w:pPr>
    </w:p>
    <w:p w14:paraId="631421B2" w14:textId="77777777" w:rsidR="00A5068E" w:rsidRPr="006E48F2" w:rsidRDefault="00A5068E" w:rsidP="00A5068E">
      <w:pPr>
        <w:spacing w:after="0" w:line="259" w:lineRule="auto"/>
        <w:ind w:left="0" w:firstLine="0"/>
      </w:pPr>
    </w:p>
    <w:p w14:paraId="165D9F01" w14:textId="77777777" w:rsidR="00A5068E" w:rsidRPr="006E48F2" w:rsidRDefault="00A5068E" w:rsidP="00A5068E">
      <w:pPr>
        <w:spacing w:after="0" w:line="259" w:lineRule="auto"/>
        <w:ind w:left="0" w:firstLine="0"/>
      </w:pPr>
    </w:p>
    <w:p w14:paraId="20A9AE13" w14:textId="77777777" w:rsidR="00A5068E" w:rsidRPr="006E48F2" w:rsidRDefault="00A5068E" w:rsidP="00A5068E">
      <w:pPr>
        <w:spacing w:after="0" w:line="259" w:lineRule="auto"/>
        <w:ind w:left="0" w:firstLine="0"/>
      </w:pPr>
    </w:p>
    <w:p w14:paraId="2887D809" w14:textId="77777777" w:rsidR="00A5068E" w:rsidRPr="006E48F2" w:rsidRDefault="00A5068E" w:rsidP="00A5068E">
      <w:pPr>
        <w:pBdr>
          <w:top w:val="single" w:sz="18" w:space="1" w:color="auto"/>
        </w:pBdr>
        <w:spacing w:after="0" w:line="259" w:lineRule="auto"/>
        <w:ind w:left="0" w:firstLine="0"/>
      </w:pPr>
    </w:p>
    <w:p w14:paraId="7E778F88" w14:textId="77777777" w:rsidR="00A5068E" w:rsidRPr="006E48F2" w:rsidRDefault="00A5068E" w:rsidP="00A5068E">
      <w:pPr>
        <w:pStyle w:val="ListParagraph"/>
        <w:numPr>
          <w:ilvl w:val="0"/>
          <w:numId w:val="32"/>
        </w:numPr>
      </w:pPr>
      <w:r w:rsidRPr="006E48F2">
        <w:t xml:space="preserve">Close the manual valve in the gas line after the fuel control valve and allow the pilot burner to light. Place programmer in check mode while holding in the pilot cycle. </w:t>
      </w:r>
    </w:p>
    <w:p w14:paraId="4BCA526F" w14:textId="77777777" w:rsidR="00A5068E" w:rsidRPr="006E48F2" w:rsidRDefault="00A5068E" w:rsidP="00A5068E">
      <w:pPr>
        <w:pStyle w:val="ListParagraph"/>
        <w:numPr>
          <w:ilvl w:val="0"/>
          <w:numId w:val="32"/>
        </w:numPr>
      </w:pPr>
      <w:r w:rsidRPr="006E48F2">
        <w:t xml:space="preserve">In low fire throttle manual valve upstream of the LPFGPCS slowly until switch trips the boiler offline due to low pilot fuel pressure. </w:t>
      </w:r>
    </w:p>
    <w:p w14:paraId="2BC95A3F" w14:textId="77777777" w:rsidR="00A5068E" w:rsidRPr="006E48F2" w:rsidRDefault="00A5068E" w:rsidP="00A5068E">
      <w:pPr>
        <w:pStyle w:val="ListParagraph"/>
        <w:numPr>
          <w:ilvl w:val="0"/>
          <w:numId w:val="32"/>
        </w:numPr>
      </w:pPr>
      <w:r w:rsidRPr="00CF3056">
        <w:t>Open the manual valve upstream of the LPFGPCS and again put boiler in check mode with pilot lit. Slowly close manual valve upstream of the LPFGPCS and regulate the pilot gas pressure to a value of less than 10% above trip point pressure</w:t>
      </w:r>
      <w:r w:rsidRPr="006E48F2">
        <w:t xml:space="preserve">. </w:t>
      </w:r>
    </w:p>
    <w:p w14:paraId="35FFB3E6" w14:textId="77777777" w:rsidR="00A5068E" w:rsidRDefault="00A5068E" w:rsidP="00EC1F89">
      <w:pPr>
        <w:pStyle w:val="ListParagraph"/>
        <w:numPr>
          <w:ilvl w:val="0"/>
          <w:numId w:val="32"/>
        </w:numPr>
      </w:pPr>
      <w:r w:rsidRPr="00CF3056">
        <w:t xml:space="preserve">Open the manual valve in the gas line after the fuel control valve, place the programmer in the “run” mode, and carefully observe that the main burner ignites immediately and smoothly. Repeat light off for three consecutive smooth light offs to prove a stable pilot </w:t>
      </w:r>
      <w:proofErr w:type="spellStart"/>
      <w:r w:rsidRPr="00CF3056">
        <w:t>lightoff</w:t>
      </w:r>
      <w:proofErr w:type="spellEnd"/>
      <w:r w:rsidRPr="006E48F2">
        <w:t xml:space="preserve">. </w:t>
      </w:r>
    </w:p>
    <w:p w14:paraId="6CB6808C" w14:textId="0F832A70" w:rsidR="00A5068E" w:rsidRDefault="00A5068E" w:rsidP="00EC1F89">
      <w:pPr>
        <w:pStyle w:val="ListParagraph"/>
        <w:numPr>
          <w:ilvl w:val="0"/>
          <w:numId w:val="32"/>
        </w:numPr>
      </w:pPr>
      <w:r w:rsidRPr="006E48F2">
        <w:t>Be prepared to stop the burner immediately with E Stop if this does not occur.</w:t>
      </w: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A5068E" w14:paraId="5BD2CCD0" w14:textId="77777777" w:rsidTr="00EC1F89">
        <w:tc>
          <w:tcPr>
            <w:tcW w:w="5035" w:type="dxa"/>
            <w:shd w:val="clear" w:color="auto" w:fill="E7E6E6" w:themeFill="background2"/>
          </w:tcPr>
          <w:p w14:paraId="306E60C3" w14:textId="77777777" w:rsidR="00A5068E" w:rsidRDefault="00A5068E" w:rsidP="00EC1F89">
            <w:r w:rsidRPr="00A14397">
              <w:rPr>
                <w:szCs w:val="24"/>
              </w:rPr>
              <w:lastRenderedPageBreak/>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1582F3E1" w14:textId="77777777" w:rsidR="00A5068E" w:rsidRDefault="00A5068E" w:rsidP="00EC1F89">
            <w:pPr>
              <w:jc w:val="right"/>
            </w:pPr>
            <w:r w:rsidRPr="00A14397">
              <w:rPr>
                <w:szCs w:val="24"/>
              </w:rPr>
              <w:t>Boiler $</w:t>
            </w:r>
            <w:proofErr w:type="spellStart"/>
            <w:r w:rsidRPr="00A14397">
              <w:rPr>
                <w:szCs w:val="24"/>
              </w:rPr>
              <w:t>boiler_num</w:t>
            </w:r>
            <w:proofErr w:type="spellEnd"/>
            <w:r w:rsidRPr="00A14397">
              <w:rPr>
                <w:szCs w:val="24"/>
              </w:rPr>
              <w:t>$</w:t>
            </w:r>
          </w:p>
        </w:tc>
      </w:tr>
    </w:tbl>
    <w:p w14:paraId="41082BBE" w14:textId="77777777" w:rsidR="00A5068E" w:rsidRPr="006E48F2" w:rsidRDefault="00A5068E" w:rsidP="00A5068E">
      <w:pPr>
        <w:spacing w:after="0" w:line="259" w:lineRule="auto"/>
        <w:ind w:left="0" w:firstLine="0"/>
      </w:pPr>
    </w:p>
    <w:tbl>
      <w:tblPr>
        <w:tblStyle w:val="TableGrid"/>
        <w:tblW w:w="9290" w:type="dxa"/>
        <w:jc w:val="center"/>
        <w:tblInd w:w="0" w:type="dxa"/>
        <w:tblCellMar>
          <w:top w:w="5" w:type="dxa"/>
          <w:left w:w="5" w:type="dxa"/>
          <w:right w:w="5" w:type="dxa"/>
        </w:tblCellMar>
        <w:tblLook w:val="04A0" w:firstRow="1" w:lastRow="0" w:firstColumn="1" w:lastColumn="0" w:noHBand="0" w:noVBand="1"/>
      </w:tblPr>
      <w:tblGrid>
        <w:gridCol w:w="5113"/>
        <w:gridCol w:w="1970"/>
        <w:gridCol w:w="2207"/>
      </w:tblGrid>
      <w:tr w:rsidR="00A5068E" w:rsidRPr="006E48F2" w14:paraId="187EFD95" w14:textId="77777777" w:rsidTr="00EC1F89">
        <w:trPr>
          <w:trHeight w:val="286"/>
          <w:jc w:val="center"/>
        </w:trPr>
        <w:tc>
          <w:tcPr>
            <w:tcW w:w="5772" w:type="dxa"/>
            <w:tcBorders>
              <w:top w:val="single" w:sz="4" w:space="0" w:color="000000"/>
              <w:left w:val="single" w:sz="4" w:space="0" w:color="000000"/>
              <w:bottom w:val="single" w:sz="4" w:space="0" w:color="000000"/>
              <w:right w:val="single" w:sz="4" w:space="0" w:color="000000"/>
            </w:tcBorders>
          </w:tcPr>
          <w:p w14:paraId="7182EC3D" w14:textId="77777777" w:rsidR="00A5068E" w:rsidRPr="006E48F2" w:rsidRDefault="00A5068E" w:rsidP="00EC1F89">
            <w:pPr>
              <w:spacing w:after="0" w:line="259" w:lineRule="auto"/>
              <w:ind w:left="0" w:firstLine="0"/>
              <w:jc w:val="center"/>
            </w:pPr>
            <w:r w:rsidRPr="006E48F2">
              <w:rPr>
                <w:b/>
              </w:rPr>
              <w:t xml:space="preserve">Result </w:t>
            </w:r>
          </w:p>
        </w:tc>
        <w:tc>
          <w:tcPr>
            <w:tcW w:w="1260" w:type="dxa"/>
            <w:tcBorders>
              <w:top w:val="single" w:sz="4" w:space="0" w:color="000000"/>
              <w:left w:val="single" w:sz="4" w:space="0" w:color="000000"/>
              <w:bottom w:val="single" w:sz="4" w:space="0" w:color="000000"/>
              <w:right w:val="single" w:sz="4" w:space="0" w:color="000000"/>
            </w:tcBorders>
          </w:tcPr>
          <w:p w14:paraId="46ADE6A8" w14:textId="77777777" w:rsidR="00A5068E" w:rsidRPr="006E48F2" w:rsidRDefault="00A5068E" w:rsidP="00EC1F89">
            <w:pPr>
              <w:spacing w:after="0" w:line="259" w:lineRule="auto"/>
              <w:ind w:left="0" w:firstLine="0"/>
              <w:jc w:val="center"/>
            </w:pPr>
            <w:r w:rsidRPr="006E48F2">
              <w:rPr>
                <w:b/>
              </w:rPr>
              <w:t xml:space="preserve">Y/N </w:t>
            </w:r>
          </w:p>
        </w:tc>
        <w:tc>
          <w:tcPr>
            <w:tcW w:w="2258" w:type="dxa"/>
            <w:tcBorders>
              <w:top w:val="single" w:sz="4" w:space="0" w:color="000000"/>
              <w:left w:val="single" w:sz="4" w:space="0" w:color="000000"/>
              <w:bottom w:val="single" w:sz="4" w:space="0" w:color="000000"/>
              <w:right w:val="single" w:sz="4" w:space="0" w:color="000000"/>
            </w:tcBorders>
          </w:tcPr>
          <w:p w14:paraId="187696AC" w14:textId="77777777" w:rsidR="00A5068E" w:rsidRPr="006E48F2" w:rsidRDefault="00A5068E" w:rsidP="00EC1F89">
            <w:pPr>
              <w:spacing w:after="0" w:line="259" w:lineRule="auto"/>
              <w:ind w:left="0" w:firstLine="0"/>
              <w:jc w:val="center"/>
            </w:pPr>
            <w:r w:rsidRPr="006E48F2">
              <w:rPr>
                <w:b/>
              </w:rPr>
              <w:t xml:space="preserve">Switch Trip Point </w:t>
            </w:r>
          </w:p>
        </w:tc>
      </w:tr>
      <w:tr w:rsidR="00A5068E" w:rsidRPr="006E48F2" w14:paraId="309FD149" w14:textId="77777777" w:rsidTr="00EC1F89">
        <w:trPr>
          <w:trHeight w:val="286"/>
          <w:jc w:val="center"/>
        </w:trPr>
        <w:tc>
          <w:tcPr>
            <w:tcW w:w="5772" w:type="dxa"/>
            <w:tcBorders>
              <w:top w:val="single" w:sz="4" w:space="0" w:color="000000"/>
              <w:left w:val="single" w:sz="4" w:space="0" w:color="000000"/>
              <w:bottom w:val="single" w:sz="4" w:space="0" w:color="000000"/>
              <w:right w:val="single" w:sz="4" w:space="0" w:color="000000"/>
            </w:tcBorders>
          </w:tcPr>
          <w:p w14:paraId="5AD30057" w14:textId="77777777" w:rsidR="00A5068E" w:rsidRPr="006E48F2" w:rsidRDefault="00A5068E" w:rsidP="00EC1F89">
            <w:pPr>
              <w:spacing w:after="0" w:line="259" w:lineRule="auto"/>
              <w:ind w:left="0" w:firstLine="0"/>
            </w:pPr>
            <w:r w:rsidRPr="006E48F2">
              <w:t xml:space="preserve">Correct switch location/installation? </w:t>
            </w:r>
          </w:p>
        </w:tc>
        <w:tc>
          <w:tcPr>
            <w:tcW w:w="1260" w:type="dxa"/>
            <w:tcBorders>
              <w:top w:val="single" w:sz="4" w:space="0" w:color="000000"/>
              <w:left w:val="single" w:sz="4" w:space="0" w:color="000000"/>
              <w:bottom w:val="single" w:sz="4" w:space="0" w:color="000000"/>
              <w:right w:val="single" w:sz="4" w:space="0" w:color="000000"/>
            </w:tcBorders>
          </w:tcPr>
          <w:p w14:paraId="6BC0E0D2" w14:textId="196EAC27" w:rsidR="00A5068E" w:rsidRPr="006E48F2" w:rsidRDefault="00A5068E" w:rsidP="00EC1F89">
            <w:pPr>
              <w:spacing w:after="0" w:line="259" w:lineRule="auto"/>
              <w:ind w:left="0" w:firstLine="0"/>
              <w:jc w:val="center"/>
            </w:pPr>
            <w:r w:rsidRPr="00CC1379">
              <w:t>$lpfgpcs</w:t>
            </w:r>
            <w:r>
              <w:t>2</w:t>
            </w:r>
            <w:r w:rsidRPr="00CC1379">
              <w:t>_result_1$</w:t>
            </w:r>
          </w:p>
        </w:tc>
        <w:tc>
          <w:tcPr>
            <w:tcW w:w="2258"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617DC29C" w14:textId="77777777" w:rsidR="00A5068E" w:rsidRPr="006E48F2" w:rsidRDefault="00A5068E" w:rsidP="00EC1F89">
            <w:pPr>
              <w:spacing w:after="0" w:line="259" w:lineRule="auto"/>
              <w:ind w:left="0" w:firstLine="0"/>
            </w:pPr>
          </w:p>
        </w:tc>
      </w:tr>
      <w:tr w:rsidR="00A5068E" w:rsidRPr="006E48F2" w14:paraId="1F7D5037" w14:textId="77777777" w:rsidTr="00EC1F89">
        <w:trPr>
          <w:trHeight w:val="345"/>
          <w:jc w:val="center"/>
        </w:trPr>
        <w:tc>
          <w:tcPr>
            <w:tcW w:w="5772" w:type="dxa"/>
            <w:tcBorders>
              <w:top w:val="single" w:sz="4" w:space="0" w:color="000000"/>
              <w:left w:val="single" w:sz="4" w:space="0" w:color="000000"/>
              <w:bottom w:val="single" w:sz="4" w:space="0" w:color="000000"/>
              <w:right w:val="single" w:sz="4" w:space="0" w:color="000000"/>
            </w:tcBorders>
          </w:tcPr>
          <w:p w14:paraId="7E2CA599" w14:textId="28B1180D" w:rsidR="00A5068E" w:rsidRPr="006E48F2" w:rsidRDefault="00A5068E" w:rsidP="00EC1F89">
            <w:pPr>
              <w:spacing w:after="0" w:line="259" w:lineRule="auto"/>
              <w:ind w:left="0" w:firstLine="0"/>
            </w:pPr>
            <w:r w:rsidRPr="00A5068E">
              <w:t>Is switch trip point 80% of regulated pilot pressure or higher?</w:t>
            </w:r>
            <w:r w:rsidR="00D611F9">
              <w:t xml:space="preserve"> </w:t>
            </w:r>
            <w:r w:rsidR="00D611F9" w:rsidRPr="00F436B5">
              <w:t>Record LPFGPCS trip pressure</w:t>
            </w:r>
            <w:r w:rsidR="00D611F9">
              <w:t>.</w:t>
            </w:r>
          </w:p>
        </w:tc>
        <w:tc>
          <w:tcPr>
            <w:tcW w:w="1260" w:type="dxa"/>
            <w:tcBorders>
              <w:top w:val="single" w:sz="4" w:space="0" w:color="000000"/>
              <w:left w:val="single" w:sz="4" w:space="0" w:color="000000"/>
              <w:bottom w:val="single" w:sz="4" w:space="0" w:color="000000"/>
              <w:right w:val="single" w:sz="4" w:space="0" w:color="000000"/>
            </w:tcBorders>
          </w:tcPr>
          <w:p w14:paraId="11D9D4BF" w14:textId="7B0EC617" w:rsidR="00A5068E" w:rsidRPr="00CC1379" w:rsidRDefault="00A5068E" w:rsidP="00EC1F89">
            <w:pPr>
              <w:spacing w:after="0" w:line="259" w:lineRule="auto"/>
              <w:ind w:left="0" w:firstLine="0"/>
              <w:jc w:val="center"/>
            </w:pPr>
            <w:r w:rsidRPr="00CC1379">
              <w:t>$lpfgpcs</w:t>
            </w:r>
            <w:r>
              <w:t>2</w:t>
            </w:r>
            <w:r w:rsidRPr="00CC1379">
              <w:t>_result_</w:t>
            </w:r>
            <w:r w:rsidR="00D611F9">
              <w:t>2</w:t>
            </w:r>
            <w:r w:rsidRPr="00CC1379">
              <w:t>$</w:t>
            </w:r>
          </w:p>
        </w:tc>
        <w:tc>
          <w:tcPr>
            <w:tcW w:w="2258" w:type="dxa"/>
            <w:tcBorders>
              <w:top w:val="single" w:sz="4" w:space="0" w:color="000000"/>
              <w:left w:val="single" w:sz="4" w:space="0" w:color="000000"/>
              <w:bottom w:val="single" w:sz="4" w:space="0" w:color="000000"/>
              <w:right w:val="single" w:sz="4" w:space="0" w:color="000000"/>
            </w:tcBorders>
          </w:tcPr>
          <w:p w14:paraId="6CC36818" w14:textId="214525E8" w:rsidR="00A5068E" w:rsidRPr="00CC1379" w:rsidRDefault="00A5068E" w:rsidP="00EC1F89">
            <w:pPr>
              <w:spacing w:after="0" w:line="259" w:lineRule="auto"/>
              <w:ind w:left="0" w:firstLine="0"/>
              <w:jc w:val="center"/>
            </w:pPr>
            <w:r w:rsidRPr="00CC1379">
              <w:t>$lpfgpcs</w:t>
            </w:r>
            <w:r>
              <w:t>2</w:t>
            </w:r>
            <w:r w:rsidRPr="00CC1379">
              <w:t>_result_</w:t>
            </w:r>
            <w:r w:rsidR="00D611F9">
              <w:t>3</w:t>
            </w:r>
            <w:r w:rsidRPr="00CC1379">
              <w:t>$</w:t>
            </w:r>
          </w:p>
        </w:tc>
      </w:tr>
      <w:tr w:rsidR="00A5068E" w:rsidRPr="006E48F2" w14:paraId="3513C829" w14:textId="77777777" w:rsidTr="00EC1F89">
        <w:trPr>
          <w:trHeight w:val="345"/>
          <w:jc w:val="center"/>
        </w:trPr>
        <w:tc>
          <w:tcPr>
            <w:tcW w:w="5772" w:type="dxa"/>
            <w:tcBorders>
              <w:top w:val="single" w:sz="4" w:space="0" w:color="000000"/>
              <w:left w:val="single" w:sz="4" w:space="0" w:color="000000"/>
              <w:bottom w:val="single" w:sz="4" w:space="0" w:color="000000"/>
              <w:right w:val="single" w:sz="4" w:space="0" w:color="000000"/>
            </w:tcBorders>
          </w:tcPr>
          <w:p w14:paraId="257B0C3F" w14:textId="77777777" w:rsidR="00A5068E" w:rsidRPr="006E48F2" w:rsidRDefault="00A5068E" w:rsidP="00EC1F89">
            <w:pPr>
              <w:spacing w:after="0" w:line="259" w:lineRule="auto"/>
              <w:ind w:left="0" w:firstLine="0"/>
            </w:pPr>
            <w:r w:rsidRPr="00A5068E">
              <w:t>Did boiler shutdown, lockout, and properly annunciate?</w:t>
            </w:r>
          </w:p>
        </w:tc>
        <w:tc>
          <w:tcPr>
            <w:tcW w:w="1260" w:type="dxa"/>
            <w:tcBorders>
              <w:top w:val="single" w:sz="4" w:space="0" w:color="000000"/>
              <w:left w:val="single" w:sz="4" w:space="0" w:color="000000"/>
              <w:bottom w:val="single" w:sz="4" w:space="0" w:color="000000"/>
              <w:right w:val="single" w:sz="4" w:space="0" w:color="000000"/>
            </w:tcBorders>
          </w:tcPr>
          <w:p w14:paraId="7C91A48D" w14:textId="4F8D420D" w:rsidR="00A5068E" w:rsidRPr="00CC1379" w:rsidRDefault="00A5068E" w:rsidP="00EC1F89">
            <w:pPr>
              <w:spacing w:after="0" w:line="259" w:lineRule="auto"/>
              <w:ind w:left="0" w:firstLine="0"/>
              <w:jc w:val="center"/>
            </w:pPr>
            <w:r w:rsidRPr="00CC1379">
              <w:t>$lpfgpcs</w:t>
            </w:r>
            <w:r>
              <w:t>2</w:t>
            </w:r>
            <w:r w:rsidRPr="00CC1379">
              <w:t>_result_</w:t>
            </w:r>
            <w:r w:rsidR="00D611F9">
              <w:t>4</w:t>
            </w:r>
            <w:r w:rsidRPr="00CC1379">
              <w:t>$</w:t>
            </w:r>
          </w:p>
        </w:tc>
        <w:tc>
          <w:tcPr>
            <w:tcW w:w="2258"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7A62A2FD" w14:textId="77777777" w:rsidR="00A5068E" w:rsidRPr="00CC1379" w:rsidRDefault="00A5068E" w:rsidP="00EC1F89">
            <w:pPr>
              <w:spacing w:after="0" w:line="259" w:lineRule="auto"/>
              <w:ind w:left="0" w:firstLine="0"/>
              <w:jc w:val="center"/>
            </w:pPr>
          </w:p>
        </w:tc>
      </w:tr>
      <w:tr w:rsidR="00A5068E" w:rsidRPr="006E48F2" w14:paraId="1CB8D381" w14:textId="77777777" w:rsidTr="00D611F9">
        <w:trPr>
          <w:trHeight w:val="345"/>
          <w:jc w:val="center"/>
        </w:trPr>
        <w:tc>
          <w:tcPr>
            <w:tcW w:w="5772" w:type="dxa"/>
            <w:tcBorders>
              <w:top w:val="single" w:sz="4" w:space="0" w:color="000000"/>
              <w:left w:val="single" w:sz="4" w:space="0" w:color="000000"/>
              <w:bottom w:val="single" w:sz="4" w:space="0" w:color="000000"/>
              <w:right w:val="single" w:sz="4" w:space="0" w:color="000000"/>
            </w:tcBorders>
          </w:tcPr>
          <w:p w14:paraId="52F2974C" w14:textId="77777777" w:rsidR="00A5068E" w:rsidRPr="006E48F2" w:rsidRDefault="00A5068E" w:rsidP="00EC1F89">
            <w:pPr>
              <w:spacing w:after="0" w:line="259" w:lineRule="auto"/>
              <w:ind w:left="0" w:firstLine="0"/>
            </w:pPr>
            <w:r w:rsidRPr="006E48F2">
              <w:t xml:space="preserve">Did the boiler light smoothly </w:t>
            </w:r>
            <w:r>
              <w:t xml:space="preserve">3 times </w:t>
            </w:r>
            <w:r w:rsidRPr="006E48F2">
              <w:t xml:space="preserve">with low pilot gas pressure? </w:t>
            </w:r>
          </w:p>
        </w:tc>
        <w:tc>
          <w:tcPr>
            <w:tcW w:w="1260" w:type="dxa"/>
            <w:tcBorders>
              <w:top w:val="single" w:sz="4" w:space="0" w:color="000000"/>
              <w:left w:val="single" w:sz="4" w:space="0" w:color="000000"/>
              <w:bottom w:val="single" w:sz="4" w:space="0" w:color="000000"/>
              <w:right w:val="single" w:sz="4" w:space="0" w:color="000000"/>
            </w:tcBorders>
          </w:tcPr>
          <w:p w14:paraId="3FA3269C" w14:textId="21EB7747" w:rsidR="00A5068E" w:rsidRPr="006E48F2" w:rsidRDefault="00A5068E" w:rsidP="00EC1F89">
            <w:pPr>
              <w:spacing w:after="0" w:line="259" w:lineRule="auto"/>
              <w:ind w:left="0" w:firstLine="0"/>
              <w:jc w:val="center"/>
            </w:pPr>
            <w:r w:rsidRPr="00CC1379">
              <w:t>$lpfgpcs</w:t>
            </w:r>
            <w:r>
              <w:t>2</w:t>
            </w:r>
            <w:r w:rsidRPr="00CC1379">
              <w:t>_result_</w:t>
            </w:r>
            <w:r w:rsidR="00D611F9">
              <w:t>5</w:t>
            </w:r>
            <w:r w:rsidRPr="00CC1379">
              <w:t>$</w:t>
            </w:r>
          </w:p>
        </w:tc>
        <w:tc>
          <w:tcPr>
            <w:tcW w:w="2258"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710D0D01" w14:textId="614B97A9" w:rsidR="00A5068E" w:rsidRPr="006E48F2" w:rsidRDefault="00A5068E" w:rsidP="00EC1F89">
            <w:pPr>
              <w:spacing w:after="0" w:line="259" w:lineRule="auto"/>
              <w:ind w:left="0" w:firstLine="0"/>
              <w:jc w:val="center"/>
            </w:pPr>
          </w:p>
        </w:tc>
      </w:tr>
    </w:tbl>
    <w:p w14:paraId="7996C451" w14:textId="77777777" w:rsidR="00A5068E" w:rsidRPr="006E48F2" w:rsidRDefault="00A5068E" w:rsidP="00A5068E">
      <w:pPr>
        <w:spacing w:after="0" w:line="259" w:lineRule="auto"/>
        <w:ind w:left="0" w:firstLine="0"/>
      </w:pPr>
    </w:p>
    <w:p w14:paraId="27F64A11" w14:textId="77777777" w:rsidR="00A5068E" w:rsidRPr="006E48F2" w:rsidRDefault="00A5068E" w:rsidP="00A5068E">
      <w:pPr>
        <w:pBdr>
          <w:top w:val="single" w:sz="18" w:space="1" w:color="auto"/>
        </w:pBdr>
        <w:spacing w:after="0" w:line="259" w:lineRule="auto"/>
        <w:ind w:left="0" w:firstLine="0"/>
      </w:pPr>
      <w:r w:rsidRPr="006E48F2">
        <w:t xml:space="preserve"> </w:t>
      </w:r>
    </w:p>
    <w:p w14:paraId="2E8444B8" w14:textId="77777777" w:rsidR="00A5068E" w:rsidRPr="006E48F2" w:rsidRDefault="00A5068E" w:rsidP="00A5068E">
      <w:pPr>
        <w:ind w:left="0" w:firstLine="0"/>
        <w:rPr>
          <w:b/>
        </w:rPr>
      </w:pPr>
      <w:r w:rsidRPr="006E48F2">
        <w:rPr>
          <w:b/>
        </w:rPr>
        <w:t>Did the device fail or pass the 3 Question Criteria (section 1.3.1)?</w:t>
      </w:r>
      <w:r>
        <w:rPr>
          <w:b/>
        </w:rPr>
        <w:t xml:space="preserve">  [</w:t>
      </w:r>
      <w:r w:rsidRPr="00CC1379">
        <w:rPr>
          <w:b/>
        </w:rPr>
        <w:t>$</w:t>
      </w:r>
      <w:proofErr w:type="spellStart"/>
      <w:r w:rsidRPr="00CC1379">
        <w:rPr>
          <w:b/>
        </w:rPr>
        <w:t>lpfgpcs_result_status</w:t>
      </w:r>
      <w:proofErr w:type="spellEnd"/>
      <w:r w:rsidRPr="00CC1379">
        <w:rPr>
          <w:b/>
        </w:rPr>
        <w:t>$</w:t>
      </w:r>
      <w:r>
        <w:rPr>
          <w:b/>
        </w:rPr>
        <w:t>]</w:t>
      </w:r>
    </w:p>
    <w:p w14:paraId="234D18D1" w14:textId="77777777" w:rsidR="00A5068E" w:rsidRPr="00B25CE3" w:rsidRDefault="00A5068E" w:rsidP="00A5068E">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3B704C64" w14:textId="77777777" w:rsidR="00D57529" w:rsidRPr="006E48F2" w:rsidRDefault="00D57529">
      <w:pPr>
        <w:spacing w:after="160" w:line="259" w:lineRule="auto"/>
        <w:ind w:left="0" w:firstLine="0"/>
      </w:pPr>
      <w:r w:rsidRPr="006E48F2">
        <w:br w:type="page"/>
      </w: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6D583E" w14:paraId="23693C8C" w14:textId="77777777" w:rsidTr="000772E7">
        <w:tc>
          <w:tcPr>
            <w:tcW w:w="5035" w:type="dxa"/>
            <w:shd w:val="clear" w:color="auto" w:fill="E7E6E6" w:themeFill="background2"/>
          </w:tcPr>
          <w:p w14:paraId="75C02CA1" w14:textId="77777777" w:rsidR="006D583E" w:rsidRDefault="006D583E" w:rsidP="000772E7">
            <w:r w:rsidRPr="00A14397">
              <w:rPr>
                <w:szCs w:val="24"/>
              </w:rPr>
              <w:lastRenderedPageBreak/>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687D2109"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34FD29DF" w14:textId="77777777" w:rsidR="00A14397" w:rsidRDefault="00A14397" w:rsidP="00D57529">
      <w:pPr>
        <w:pStyle w:val="Heading1"/>
      </w:pPr>
    </w:p>
    <w:p w14:paraId="3F28924D" w14:textId="6F9BA5B8" w:rsidR="00D57529" w:rsidRPr="006E48F2" w:rsidRDefault="00605CE4" w:rsidP="00D57529">
      <w:pPr>
        <w:pStyle w:val="Heading1"/>
      </w:pPr>
      <w:bookmarkStart w:id="31" w:name="_Toc164750229"/>
      <w:r w:rsidRPr="006E48F2">
        <w:t>2</w:t>
      </w:r>
      <w:r w:rsidR="00133854">
        <w:t>7</w:t>
      </w:r>
      <w:r w:rsidRPr="006E48F2">
        <w:t xml:space="preserve">. </w:t>
      </w:r>
      <w:r w:rsidR="00D57529" w:rsidRPr="006E48F2">
        <w:t xml:space="preserve">Flue Gas Recirculation Damper Interlock </w:t>
      </w:r>
      <w:r w:rsidR="004E514D" w:rsidRPr="006E48F2">
        <w:t>[</w:t>
      </w:r>
      <w:r w:rsidR="00CC1379" w:rsidRPr="00CC1379">
        <w:t>$</w:t>
      </w:r>
      <w:proofErr w:type="spellStart"/>
      <w:r w:rsidR="00CC1379" w:rsidRPr="00CC1379">
        <w:t>fgrdi_result_status</w:t>
      </w:r>
      <w:proofErr w:type="spellEnd"/>
      <w:r w:rsidR="00CC1379" w:rsidRPr="00CC1379">
        <w:t>$</w:t>
      </w:r>
      <w:r w:rsidR="004E514D" w:rsidRPr="006E48F2">
        <w:t>]</w:t>
      </w:r>
      <w:bookmarkEnd w:id="31"/>
    </w:p>
    <w:p w14:paraId="34294C02" w14:textId="5E6C19E9" w:rsidR="00D57529" w:rsidRPr="006E48F2" w:rsidRDefault="00D57529" w:rsidP="00D57529">
      <w:r w:rsidRPr="006E48F2">
        <w:t xml:space="preserve">(FGRDI) </w:t>
      </w:r>
    </w:p>
    <w:p w14:paraId="742AD7AF" w14:textId="77777777" w:rsidR="00D57529" w:rsidRPr="006E48F2" w:rsidRDefault="00D57529" w:rsidP="00D57529"/>
    <w:tbl>
      <w:tblPr>
        <w:tblStyle w:val="TableGrid"/>
        <w:tblW w:w="9578" w:type="dxa"/>
        <w:jc w:val="center"/>
        <w:tblInd w:w="0" w:type="dxa"/>
        <w:tblCellMar>
          <w:top w:w="14" w:type="dxa"/>
          <w:left w:w="108" w:type="dxa"/>
          <w:right w:w="115" w:type="dxa"/>
        </w:tblCellMar>
        <w:tblLook w:val="04A0" w:firstRow="1" w:lastRow="0" w:firstColumn="1" w:lastColumn="0" w:noHBand="0" w:noVBand="1"/>
      </w:tblPr>
      <w:tblGrid>
        <w:gridCol w:w="1277"/>
        <w:gridCol w:w="4150"/>
        <w:gridCol w:w="4151"/>
      </w:tblGrid>
      <w:tr w:rsidR="00D57529" w:rsidRPr="006E48F2" w14:paraId="2BD3B4DC" w14:textId="77777777" w:rsidTr="00D57529">
        <w:trPr>
          <w:trHeight w:val="562"/>
          <w:jc w:val="center"/>
        </w:trPr>
        <w:tc>
          <w:tcPr>
            <w:tcW w:w="1277" w:type="dxa"/>
            <w:tcBorders>
              <w:top w:val="single" w:sz="4" w:space="0" w:color="000000"/>
              <w:left w:val="single" w:sz="4" w:space="0" w:color="000000"/>
              <w:bottom w:val="single" w:sz="4" w:space="0" w:color="000000"/>
              <w:right w:val="single" w:sz="4" w:space="0" w:color="000000"/>
            </w:tcBorders>
          </w:tcPr>
          <w:p w14:paraId="2F55B860" w14:textId="77777777" w:rsidR="00D57529" w:rsidRPr="006E48F2" w:rsidRDefault="00D57529" w:rsidP="00D57529">
            <w:r w:rsidRPr="006E48F2">
              <w:rPr>
                <w:b/>
              </w:rPr>
              <w:t xml:space="preserve">Item </w:t>
            </w:r>
          </w:p>
        </w:tc>
        <w:tc>
          <w:tcPr>
            <w:tcW w:w="4150" w:type="dxa"/>
            <w:tcBorders>
              <w:top w:val="single" w:sz="4" w:space="0" w:color="000000"/>
              <w:left w:val="single" w:sz="4" w:space="0" w:color="000000"/>
              <w:bottom w:val="single" w:sz="4" w:space="0" w:color="000000"/>
              <w:right w:val="single" w:sz="4" w:space="0" w:color="000000"/>
            </w:tcBorders>
          </w:tcPr>
          <w:p w14:paraId="068F17F1" w14:textId="7C6AC828" w:rsidR="00D57529" w:rsidRPr="006E48F2" w:rsidRDefault="00D57529" w:rsidP="006813B0">
            <w:pPr>
              <w:jc w:val="center"/>
            </w:pPr>
            <w:r w:rsidRPr="006E48F2">
              <w:rPr>
                <w:b/>
              </w:rPr>
              <w:t>Make</w:t>
            </w:r>
          </w:p>
        </w:tc>
        <w:tc>
          <w:tcPr>
            <w:tcW w:w="4151" w:type="dxa"/>
            <w:tcBorders>
              <w:top w:val="single" w:sz="4" w:space="0" w:color="000000"/>
              <w:left w:val="single" w:sz="4" w:space="0" w:color="000000"/>
              <w:bottom w:val="single" w:sz="4" w:space="0" w:color="000000"/>
              <w:right w:val="single" w:sz="4" w:space="0" w:color="000000"/>
            </w:tcBorders>
          </w:tcPr>
          <w:p w14:paraId="3A961C98" w14:textId="77777777" w:rsidR="00D57529" w:rsidRPr="006E48F2" w:rsidRDefault="00D57529" w:rsidP="00D57529">
            <w:r w:rsidRPr="006E48F2">
              <w:rPr>
                <w:b/>
              </w:rPr>
              <w:t xml:space="preserve">Manufacturer Required FGRDI Position on Purge </w:t>
            </w:r>
          </w:p>
        </w:tc>
      </w:tr>
      <w:tr w:rsidR="00D57529" w:rsidRPr="006E48F2" w14:paraId="5435C480" w14:textId="77777777" w:rsidTr="00D57529">
        <w:trPr>
          <w:trHeight w:val="288"/>
          <w:jc w:val="center"/>
        </w:trPr>
        <w:tc>
          <w:tcPr>
            <w:tcW w:w="1277" w:type="dxa"/>
            <w:tcBorders>
              <w:top w:val="single" w:sz="4" w:space="0" w:color="000000"/>
              <w:left w:val="single" w:sz="4" w:space="0" w:color="000000"/>
              <w:bottom w:val="single" w:sz="4" w:space="0" w:color="000000"/>
              <w:right w:val="single" w:sz="4" w:space="0" w:color="000000"/>
            </w:tcBorders>
          </w:tcPr>
          <w:p w14:paraId="73CE13E4" w14:textId="77777777" w:rsidR="00D57529" w:rsidRPr="006E48F2" w:rsidRDefault="00D57529" w:rsidP="00D57529">
            <w:r w:rsidRPr="006E48F2">
              <w:t xml:space="preserve">FGRDI </w:t>
            </w:r>
          </w:p>
        </w:tc>
        <w:tc>
          <w:tcPr>
            <w:tcW w:w="4150" w:type="dxa"/>
            <w:tcBorders>
              <w:top w:val="single" w:sz="4" w:space="0" w:color="000000"/>
              <w:left w:val="single" w:sz="4" w:space="0" w:color="000000"/>
              <w:bottom w:val="single" w:sz="4" w:space="0" w:color="000000"/>
              <w:right w:val="single" w:sz="4" w:space="0" w:color="000000"/>
            </w:tcBorders>
          </w:tcPr>
          <w:p w14:paraId="43DE05F8" w14:textId="4BFD40DC" w:rsidR="00D57529" w:rsidRPr="006E48F2" w:rsidRDefault="00CC1379" w:rsidP="00D57529">
            <w:pPr>
              <w:jc w:val="center"/>
            </w:pPr>
            <w:r w:rsidRPr="00CC1379">
              <w:t>$</w:t>
            </w:r>
            <w:proofErr w:type="spellStart"/>
            <w:r w:rsidRPr="00CC1379">
              <w:t>fgrdi_make</w:t>
            </w:r>
            <w:proofErr w:type="spellEnd"/>
            <w:r w:rsidRPr="00CC1379">
              <w:t>$</w:t>
            </w:r>
          </w:p>
        </w:tc>
        <w:tc>
          <w:tcPr>
            <w:tcW w:w="4151" w:type="dxa"/>
            <w:tcBorders>
              <w:top w:val="single" w:sz="4" w:space="0" w:color="000000"/>
              <w:left w:val="single" w:sz="4" w:space="0" w:color="000000"/>
              <w:bottom w:val="single" w:sz="4" w:space="0" w:color="000000"/>
              <w:right w:val="single" w:sz="4" w:space="0" w:color="000000"/>
            </w:tcBorders>
          </w:tcPr>
          <w:p w14:paraId="3797C38D" w14:textId="15928C1E" w:rsidR="00D57529" w:rsidRPr="006E48F2" w:rsidRDefault="00CC1379" w:rsidP="00D57529">
            <w:pPr>
              <w:jc w:val="center"/>
            </w:pPr>
            <w:r w:rsidRPr="00CC1379">
              <w:t>$</w:t>
            </w:r>
            <w:proofErr w:type="spellStart"/>
            <w:r w:rsidRPr="00CC1379">
              <w:t>fgrdi_mfr_req_pop</w:t>
            </w:r>
            <w:proofErr w:type="spellEnd"/>
            <w:r w:rsidRPr="00CC1379">
              <w:t>$</w:t>
            </w:r>
          </w:p>
        </w:tc>
      </w:tr>
    </w:tbl>
    <w:p w14:paraId="7FC963DB" w14:textId="77777777" w:rsidR="00D57529" w:rsidRPr="006E48F2" w:rsidRDefault="00D57529" w:rsidP="00D57529"/>
    <w:p w14:paraId="2B74AF4B" w14:textId="77777777" w:rsidR="00D57529" w:rsidRPr="006E48F2" w:rsidRDefault="00D57529" w:rsidP="009C0CB1">
      <w:pPr>
        <w:pStyle w:val="ListParagraph"/>
        <w:numPr>
          <w:ilvl w:val="0"/>
          <w:numId w:val="48"/>
        </w:numPr>
      </w:pPr>
      <w:r w:rsidRPr="006E48F2">
        <w:t xml:space="preserve">Open FGRDI switch is required to prevent completion of the pre purge cycle. </w:t>
      </w:r>
    </w:p>
    <w:p w14:paraId="30AADEAF" w14:textId="77777777" w:rsidR="00D57529" w:rsidRPr="006E48F2" w:rsidRDefault="00D57529" w:rsidP="009C0CB1">
      <w:pPr>
        <w:pStyle w:val="ListParagraph"/>
        <w:numPr>
          <w:ilvl w:val="0"/>
          <w:numId w:val="48"/>
        </w:numPr>
      </w:pPr>
      <w:r w:rsidRPr="006E48F2">
        <w:t xml:space="preserve">Dampers are required to be at least 80% open on purge if manufacturer requires an open damper on purge or it should be at least 80% closed if the manufacturer requires a closed damper on purge. </w:t>
      </w:r>
    </w:p>
    <w:p w14:paraId="72AEBCEE" w14:textId="77777777" w:rsidR="00D57529" w:rsidRPr="006E48F2" w:rsidRDefault="00D57529" w:rsidP="009C0CB1">
      <w:pPr>
        <w:pStyle w:val="ListParagraph"/>
        <w:numPr>
          <w:ilvl w:val="0"/>
          <w:numId w:val="48"/>
        </w:numPr>
      </w:pPr>
      <w:r w:rsidRPr="006E48F2">
        <w:t xml:space="preserve">If manufacturer requires an open damper on purge, consult manufacturer to determine if additional purge time is recommended. </w:t>
      </w:r>
    </w:p>
    <w:p w14:paraId="2210F7F9" w14:textId="2C21C75F" w:rsidR="00D57529" w:rsidRPr="006E48F2" w:rsidRDefault="00DE4A9B" w:rsidP="009C0CB1">
      <w:pPr>
        <w:pStyle w:val="ListParagraph"/>
        <w:numPr>
          <w:ilvl w:val="0"/>
          <w:numId w:val="48"/>
        </w:numPr>
      </w:pPr>
      <w:r w:rsidRPr="00DE4A9B">
        <w:t>All linkages between the switch and damper must be square, keyed, or drilled and pinned</w:t>
      </w:r>
      <w:r w:rsidR="00D57529" w:rsidRPr="006E48F2">
        <w:t xml:space="preserve">. </w:t>
      </w:r>
    </w:p>
    <w:p w14:paraId="0005DFC1" w14:textId="77777777" w:rsidR="00D57529" w:rsidRPr="006E48F2" w:rsidRDefault="00D57529" w:rsidP="00D57529">
      <w:r w:rsidRPr="006E48F2">
        <w:t xml:space="preserve"> </w:t>
      </w:r>
    </w:p>
    <w:p w14:paraId="7C65AFD9" w14:textId="3492E1FC" w:rsidR="00D57529" w:rsidRPr="006E48F2" w:rsidRDefault="00D57529" w:rsidP="00D57529">
      <w:pPr>
        <w:pBdr>
          <w:top w:val="single" w:sz="18" w:space="1" w:color="auto"/>
        </w:pBdr>
        <w:ind w:left="0" w:firstLine="0"/>
      </w:pPr>
      <w:r w:rsidRPr="006E48F2">
        <w:t xml:space="preserve"> </w:t>
      </w:r>
    </w:p>
    <w:p w14:paraId="11E3BECF" w14:textId="77777777" w:rsidR="00D57529" w:rsidRPr="006E48F2" w:rsidRDefault="00D57529" w:rsidP="009C0CB1">
      <w:pPr>
        <w:pStyle w:val="ListParagraph"/>
        <w:numPr>
          <w:ilvl w:val="0"/>
          <w:numId w:val="48"/>
        </w:numPr>
      </w:pPr>
      <w:r w:rsidRPr="006E48F2">
        <w:t xml:space="preserve">Connect a multi-meter across the switch and measure voltage. </w:t>
      </w:r>
    </w:p>
    <w:p w14:paraId="334A21D6" w14:textId="6234DA5C" w:rsidR="00D57529" w:rsidRPr="006E48F2" w:rsidRDefault="00DE4A9B" w:rsidP="009C0CB1">
      <w:pPr>
        <w:pStyle w:val="ListParagraph"/>
        <w:numPr>
          <w:ilvl w:val="0"/>
          <w:numId w:val="48"/>
        </w:numPr>
      </w:pPr>
      <w:r w:rsidRPr="00DE4A9B">
        <w:t>Start the boiler and monitor voltage across the switch. If damper moves during purge note the position at which the switch opens. If not raise the firing rate to get FGR damper to move so that trip point can be attained. Record damper position at which switch opens</w:t>
      </w:r>
      <w:r w:rsidR="00D57529" w:rsidRPr="006E48F2">
        <w:t xml:space="preserve">. </w:t>
      </w:r>
    </w:p>
    <w:p w14:paraId="5EABCAC5" w14:textId="77777777" w:rsidR="00D57529" w:rsidRPr="006E48F2" w:rsidRDefault="00D57529" w:rsidP="009C0CB1">
      <w:pPr>
        <w:pStyle w:val="ListParagraph"/>
        <w:numPr>
          <w:ilvl w:val="0"/>
          <w:numId w:val="48"/>
        </w:numPr>
      </w:pPr>
      <w:r w:rsidRPr="006E48F2">
        <w:t xml:space="preserve">Stop boiler and turn off power to controls. </w:t>
      </w:r>
    </w:p>
    <w:p w14:paraId="20303B10" w14:textId="50AED846" w:rsidR="00D57529" w:rsidRPr="006E48F2" w:rsidRDefault="00D57529" w:rsidP="009C0CB1">
      <w:pPr>
        <w:pStyle w:val="ListParagraph"/>
        <w:numPr>
          <w:ilvl w:val="0"/>
          <w:numId w:val="48"/>
        </w:numPr>
      </w:pPr>
      <w:r w:rsidRPr="006E48F2">
        <w:t xml:space="preserve">Disconnect one lead from switch.  Start boiler.  The boiler should not complete purge sequence. </w:t>
      </w:r>
    </w:p>
    <w:p w14:paraId="755696BF" w14:textId="77777777" w:rsidR="00D57529" w:rsidRPr="006E48F2" w:rsidRDefault="00D57529" w:rsidP="00D57529">
      <w:r w:rsidRPr="006E48F2">
        <w:t xml:space="preserve"> </w:t>
      </w:r>
    </w:p>
    <w:p w14:paraId="15E21799" w14:textId="01F44D34" w:rsidR="00D57529" w:rsidRPr="006E48F2" w:rsidRDefault="00D57529" w:rsidP="00D57529">
      <w:pPr>
        <w:pBdr>
          <w:top w:val="single" w:sz="18" w:space="1" w:color="auto"/>
        </w:pBdr>
      </w:pPr>
      <w:r w:rsidRPr="006E48F2">
        <w:t xml:space="preserve"> </w:t>
      </w:r>
    </w:p>
    <w:tbl>
      <w:tblPr>
        <w:tblStyle w:val="TableGrid"/>
        <w:tblW w:w="9829" w:type="dxa"/>
        <w:jc w:val="center"/>
        <w:tblInd w:w="0" w:type="dxa"/>
        <w:tblCellMar>
          <w:top w:w="5" w:type="dxa"/>
          <w:left w:w="5" w:type="dxa"/>
          <w:right w:w="5" w:type="dxa"/>
        </w:tblCellMar>
        <w:tblLook w:val="04A0" w:firstRow="1" w:lastRow="0" w:firstColumn="1" w:lastColumn="0" w:noHBand="0" w:noVBand="1"/>
      </w:tblPr>
      <w:tblGrid>
        <w:gridCol w:w="6196"/>
        <w:gridCol w:w="1610"/>
        <w:gridCol w:w="2023"/>
      </w:tblGrid>
      <w:tr w:rsidR="00D57529" w:rsidRPr="006E48F2" w14:paraId="0F3F3AA9" w14:textId="77777777" w:rsidTr="00B16314">
        <w:trPr>
          <w:trHeight w:val="562"/>
          <w:jc w:val="center"/>
        </w:trPr>
        <w:tc>
          <w:tcPr>
            <w:tcW w:w="6196" w:type="dxa"/>
            <w:tcBorders>
              <w:top w:val="single" w:sz="4" w:space="0" w:color="000000"/>
              <w:left w:val="single" w:sz="4" w:space="0" w:color="000000"/>
              <w:bottom w:val="single" w:sz="4" w:space="0" w:color="000000"/>
              <w:right w:val="single" w:sz="4" w:space="0" w:color="000000"/>
            </w:tcBorders>
          </w:tcPr>
          <w:p w14:paraId="1DB005F3" w14:textId="77777777" w:rsidR="00D57529" w:rsidRPr="006E48F2" w:rsidRDefault="00D57529" w:rsidP="00D57529">
            <w:r w:rsidRPr="006E48F2">
              <w:rPr>
                <w:b/>
              </w:rPr>
              <w:t xml:space="preserve">Result </w:t>
            </w:r>
          </w:p>
        </w:tc>
        <w:tc>
          <w:tcPr>
            <w:tcW w:w="1610" w:type="dxa"/>
            <w:tcBorders>
              <w:top w:val="single" w:sz="4" w:space="0" w:color="000000"/>
              <w:left w:val="single" w:sz="4" w:space="0" w:color="000000"/>
              <w:bottom w:val="single" w:sz="4" w:space="0" w:color="000000"/>
              <w:right w:val="single" w:sz="4" w:space="0" w:color="000000"/>
            </w:tcBorders>
          </w:tcPr>
          <w:p w14:paraId="04E10C0E" w14:textId="77777777" w:rsidR="00D57529" w:rsidRPr="006E48F2" w:rsidRDefault="00D57529" w:rsidP="00D57529">
            <w:r w:rsidRPr="006E48F2">
              <w:rPr>
                <w:b/>
              </w:rPr>
              <w:t xml:space="preserve">Y/N </w:t>
            </w:r>
          </w:p>
        </w:tc>
        <w:tc>
          <w:tcPr>
            <w:tcW w:w="2023" w:type="dxa"/>
            <w:tcBorders>
              <w:top w:val="single" w:sz="4" w:space="0" w:color="000000"/>
              <w:left w:val="single" w:sz="4" w:space="0" w:color="000000"/>
              <w:bottom w:val="single" w:sz="4" w:space="0" w:color="000000"/>
              <w:right w:val="single" w:sz="4" w:space="0" w:color="000000"/>
            </w:tcBorders>
          </w:tcPr>
          <w:p w14:paraId="48982138" w14:textId="77777777" w:rsidR="00D57529" w:rsidRPr="006E48F2" w:rsidRDefault="00D57529" w:rsidP="00D57529">
            <w:r w:rsidRPr="006E48F2">
              <w:rPr>
                <w:b/>
              </w:rPr>
              <w:t xml:space="preserve">Load that </w:t>
            </w:r>
            <w:proofErr w:type="gramStart"/>
            <w:r w:rsidRPr="006E48F2">
              <w:rPr>
                <w:b/>
              </w:rPr>
              <w:t>switch</w:t>
            </w:r>
            <w:proofErr w:type="gramEnd"/>
            <w:r w:rsidRPr="006E48F2">
              <w:rPr>
                <w:b/>
              </w:rPr>
              <w:t xml:space="preserve"> closes. </w:t>
            </w:r>
          </w:p>
        </w:tc>
      </w:tr>
      <w:tr w:rsidR="00D57529" w:rsidRPr="006E48F2" w14:paraId="788B5C65" w14:textId="77777777" w:rsidTr="00B16314">
        <w:trPr>
          <w:trHeight w:val="282"/>
          <w:jc w:val="center"/>
        </w:trPr>
        <w:tc>
          <w:tcPr>
            <w:tcW w:w="6196" w:type="dxa"/>
            <w:tcBorders>
              <w:top w:val="single" w:sz="4" w:space="0" w:color="000000"/>
              <w:left w:val="single" w:sz="4" w:space="0" w:color="000000"/>
              <w:bottom w:val="single" w:sz="4" w:space="0" w:color="000000"/>
              <w:right w:val="single" w:sz="4" w:space="0" w:color="000000"/>
            </w:tcBorders>
          </w:tcPr>
          <w:p w14:paraId="18826F2D" w14:textId="7C8BF316" w:rsidR="00D57529" w:rsidRPr="006E48F2" w:rsidRDefault="00A5610F" w:rsidP="00D57529">
            <w:r w:rsidRPr="00A5610F">
              <w:t>Are all connections square, keyed, or drilled and pinned?</w:t>
            </w:r>
          </w:p>
        </w:tc>
        <w:tc>
          <w:tcPr>
            <w:tcW w:w="1610" w:type="dxa"/>
            <w:tcBorders>
              <w:top w:val="single" w:sz="4" w:space="0" w:color="000000"/>
              <w:left w:val="single" w:sz="4" w:space="0" w:color="000000"/>
              <w:bottom w:val="single" w:sz="4" w:space="0" w:color="000000"/>
              <w:right w:val="single" w:sz="4" w:space="0" w:color="000000"/>
            </w:tcBorders>
          </w:tcPr>
          <w:p w14:paraId="5EEFBEC1" w14:textId="3E8AEFB6" w:rsidR="00D57529" w:rsidRPr="006E48F2" w:rsidRDefault="00CC1379" w:rsidP="00D57529">
            <w:pPr>
              <w:jc w:val="center"/>
            </w:pPr>
            <w:r w:rsidRPr="00CC1379">
              <w:t>$fgrdi_result_</w:t>
            </w:r>
            <w:r w:rsidR="00A5610F">
              <w:t>1</w:t>
            </w:r>
            <w:r w:rsidRPr="00CC1379">
              <w:t>$</w:t>
            </w:r>
          </w:p>
        </w:tc>
        <w:tc>
          <w:tcPr>
            <w:tcW w:w="2023"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2E75CECD" w14:textId="7F8EE37F" w:rsidR="00D57529" w:rsidRPr="006E48F2" w:rsidRDefault="00D57529" w:rsidP="00D57529">
            <w:pPr>
              <w:jc w:val="center"/>
            </w:pPr>
          </w:p>
        </w:tc>
      </w:tr>
      <w:tr w:rsidR="00D57529" w:rsidRPr="006E48F2" w14:paraId="237D4E3C" w14:textId="77777777" w:rsidTr="00B16314">
        <w:trPr>
          <w:trHeight w:val="286"/>
          <w:jc w:val="center"/>
        </w:trPr>
        <w:tc>
          <w:tcPr>
            <w:tcW w:w="6196" w:type="dxa"/>
            <w:tcBorders>
              <w:top w:val="single" w:sz="4" w:space="0" w:color="000000"/>
              <w:left w:val="single" w:sz="4" w:space="0" w:color="000000"/>
              <w:bottom w:val="single" w:sz="4" w:space="0" w:color="000000"/>
              <w:right w:val="single" w:sz="4" w:space="0" w:color="000000"/>
            </w:tcBorders>
          </w:tcPr>
          <w:p w14:paraId="15648B4D" w14:textId="5E650F53" w:rsidR="00D57529" w:rsidRPr="006E48F2" w:rsidRDefault="00A5610F" w:rsidP="00D57529">
            <w:r w:rsidRPr="00A5610F">
              <w:t>Did the switch work correctly by not allowing boiler purge count to commence</w:t>
            </w:r>
            <w:r w:rsidR="00B16314">
              <w:t xml:space="preserve"> or resume</w:t>
            </w:r>
            <w:r w:rsidRPr="00A5610F">
              <w:t>? Record switch trip point.</w:t>
            </w:r>
          </w:p>
        </w:tc>
        <w:tc>
          <w:tcPr>
            <w:tcW w:w="1610" w:type="dxa"/>
            <w:tcBorders>
              <w:top w:val="single" w:sz="4" w:space="0" w:color="000000"/>
              <w:left w:val="single" w:sz="4" w:space="0" w:color="000000"/>
              <w:bottom w:val="single" w:sz="4" w:space="0" w:color="000000"/>
              <w:right w:val="single" w:sz="4" w:space="0" w:color="000000"/>
            </w:tcBorders>
          </w:tcPr>
          <w:p w14:paraId="4D40BF25" w14:textId="68F6548F" w:rsidR="00D57529" w:rsidRPr="006E48F2" w:rsidRDefault="00CC1379" w:rsidP="00D57529">
            <w:pPr>
              <w:jc w:val="center"/>
            </w:pPr>
            <w:r w:rsidRPr="00CC1379">
              <w:t>$fgrdi_result_</w:t>
            </w:r>
            <w:r w:rsidR="00A5610F">
              <w:t>2</w:t>
            </w:r>
            <w:r w:rsidRPr="00CC1379">
              <w:t>$</w:t>
            </w:r>
          </w:p>
        </w:tc>
        <w:tc>
          <w:tcPr>
            <w:tcW w:w="2023" w:type="dxa"/>
            <w:tcBorders>
              <w:top w:val="single" w:sz="4" w:space="0" w:color="000000"/>
              <w:left w:val="single" w:sz="4" w:space="0" w:color="000000"/>
              <w:bottom w:val="single" w:sz="4" w:space="0" w:color="000000"/>
              <w:right w:val="single" w:sz="4" w:space="0" w:color="000000"/>
            </w:tcBorders>
          </w:tcPr>
          <w:p w14:paraId="47F1D4CB" w14:textId="7F584D42" w:rsidR="00D57529" w:rsidRPr="006E48F2" w:rsidRDefault="00CC1379" w:rsidP="00D57529">
            <w:pPr>
              <w:jc w:val="center"/>
            </w:pPr>
            <w:r w:rsidRPr="00CC1379">
              <w:t>$fgrdi_result_</w:t>
            </w:r>
            <w:r w:rsidR="00A5610F">
              <w:t>3</w:t>
            </w:r>
            <w:r w:rsidRPr="00CC1379">
              <w:t>$</w:t>
            </w:r>
          </w:p>
        </w:tc>
      </w:tr>
      <w:tr w:rsidR="00A5610F" w:rsidRPr="006E48F2" w14:paraId="2401A9F1" w14:textId="77777777" w:rsidTr="00B16314">
        <w:trPr>
          <w:trHeight w:val="286"/>
          <w:jc w:val="center"/>
        </w:trPr>
        <w:tc>
          <w:tcPr>
            <w:tcW w:w="6196" w:type="dxa"/>
            <w:tcBorders>
              <w:top w:val="single" w:sz="4" w:space="0" w:color="000000"/>
              <w:left w:val="single" w:sz="4" w:space="0" w:color="000000"/>
              <w:bottom w:val="single" w:sz="4" w:space="0" w:color="000000"/>
              <w:right w:val="single" w:sz="4" w:space="0" w:color="000000"/>
            </w:tcBorders>
          </w:tcPr>
          <w:p w14:paraId="0A856100" w14:textId="27A7A4BA" w:rsidR="00A5610F" w:rsidRPr="006E48F2" w:rsidRDefault="00A5610F" w:rsidP="00D57529">
            <w:r w:rsidRPr="00A5610F">
              <w:t>Is switch open within 20% of FGR damper purge position?</w:t>
            </w:r>
          </w:p>
        </w:tc>
        <w:tc>
          <w:tcPr>
            <w:tcW w:w="1610" w:type="dxa"/>
            <w:tcBorders>
              <w:top w:val="single" w:sz="4" w:space="0" w:color="000000"/>
              <w:left w:val="single" w:sz="4" w:space="0" w:color="000000"/>
              <w:bottom w:val="single" w:sz="4" w:space="0" w:color="000000"/>
              <w:right w:val="single" w:sz="4" w:space="0" w:color="000000"/>
            </w:tcBorders>
          </w:tcPr>
          <w:p w14:paraId="39E70588" w14:textId="33ABB371" w:rsidR="00A5610F" w:rsidRPr="00CC1379" w:rsidRDefault="00A5610F" w:rsidP="00D57529">
            <w:pPr>
              <w:jc w:val="center"/>
            </w:pPr>
            <w:r w:rsidRPr="00CC1379">
              <w:t>$fgrdi_result_</w:t>
            </w:r>
            <w:r>
              <w:t>4</w:t>
            </w:r>
            <w:r w:rsidRPr="00CC1379">
              <w:t>$</w:t>
            </w:r>
          </w:p>
        </w:tc>
        <w:tc>
          <w:tcPr>
            <w:tcW w:w="2023"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6ECC05A6" w14:textId="77777777" w:rsidR="00A5610F" w:rsidRPr="00CC1379" w:rsidRDefault="00A5610F" w:rsidP="00D57529">
            <w:pPr>
              <w:jc w:val="center"/>
            </w:pPr>
          </w:p>
        </w:tc>
      </w:tr>
    </w:tbl>
    <w:p w14:paraId="0AD63F64" w14:textId="77777777" w:rsidR="00D57529" w:rsidRPr="006E48F2" w:rsidRDefault="00D57529" w:rsidP="00D57529"/>
    <w:p w14:paraId="192F0926" w14:textId="006DAEC4" w:rsidR="00D57529" w:rsidRPr="006E48F2" w:rsidRDefault="00D57529" w:rsidP="00D57529">
      <w:pPr>
        <w:pBdr>
          <w:top w:val="single" w:sz="18" w:space="1" w:color="auto"/>
        </w:pBdr>
      </w:pPr>
      <w:r w:rsidRPr="006E48F2">
        <w:t xml:space="preserve"> </w:t>
      </w:r>
    </w:p>
    <w:p w14:paraId="3C7EB6DE" w14:textId="78555952" w:rsidR="00D57529" w:rsidRPr="006E48F2" w:rsidRDefault="00D57529" w:rsidP="00D57529">
      <w:pPr>
        <w:rPr>
          <w:b/>
        </w:rPr>
      </w:pPr>
      <w:r w:rsidRPr="006E48F2">
        <w:rPr>
          <w:b/>
        </w:rPr>
        <w:t>Did the device fail or pass the 3 Question Criteria (section 1.3.1)?</w:t>
      </w:r>
      <w:r w:rsidR="00CC1379">
        <w:rPr>
          <w:b/>
        </w:rPr>
        <w:t xml:space="preserve">  </w:t>
      </w:r>
      <w:r w:rsidR="007F4B3E">
        <w:rPr>
          <w:b/>
        </w:rPr>
        <w:t>[</w:t>
      </w:r>
      <w:r w:rsidR="00CC1379" w:rsidRPr="00CC1379">
        <w:rPr>
          <w:b/>
        </w:rPr>
        <w:t>$</w:t>
      </w:r>
      <w:proofErr w:type="spellStart"/>
      <w:r w:rsidR="00CC1379" w:rsidRPr="00CC1379">
        <w:rPr>
          <w:b/>
        </w:rPr>
        <w:t>fgrdi_result_status</w:t>
      </w:r>
      <w:proofErr w:type="spellEnd"/>
      <w:r w:rsidR="00CC1379" w:rsidRPr="00CC1379">
        <w:rPr>
          <w:b/>
        </w:rPr>
        <w:t>$</w:t>
      </w:r>
      <w:r w:rsidR="007F4B3E">
        <w:rPr>
          <w:b/>
        </w:rPr>
        <w:t>]</w:t>
      </w:r>
    </w:p>
    <w:p w14:paraId="1DBEF2C4" w14:textId="77777777" w:rsidR="000772E7" w:rsidRPr="00B25CE3" w:rsidRDefault="000772E7" w:rsidP="000772E7">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5F256EF9" w14:textId="10E1A47F" w:rsidR="00FC54C9" w:rsidRPr="006E48F2" w:rsidRDefault="00FC54C9" w:rsidP="00D57529">
      <w:pPr>
        <w:rPr>
          <w:b/>
          <w:sz w:val="28"/>
        </w:rPr>
      </w:pPr>
      <w:r w:rsidRPr="006E48F2">
        <w:br w:type="page"/>
      </w: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6D583E" w14:paraId="4F610DCE" w14:textId="77777777" w:rsidTr="000772E7">
        <w:tc>
          <w:tcPr>
            <w:tcW w:w="5035" w:type="dxa"/>
            <w:shd w:val="clear" w:color="auto" w:fill="E7E6E6" w:themeFill="background2"/>
          </w:tcPr>
          <w:p w14:paraId="17449E61" w14:textId="77777777" w:rsidR="006D583E" w:rsidRDefault="006D583E" w:rsidP="000772E7">
            <w:r w:rsidRPr="00A14397">
              <w:rPr>
                <w:szCs w:val="24"/>
              </w:rPr>
              <w:lastRenderedPageBreak/>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3E7CA8B5"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46DF8E52" w14:textId="77777777" w:rsidR="00A14397" w:rsidRDefault="00A14397" w:rsidP="00FE1814">
      <w:pPr>
        <w:pStyle w:val="Heading1"/>
      </w:pPr>
    </w:p>
    <w:p w14:paraId="57D06DA6" w14:textId="065687EC" w:rsidR="00FC54C9" w:rsidRPr="006E48F2" w:rsidRDefault="00133854" w:rsidP="00FE1814">
      <w:pPr>
        <w:pStyle w:val="Heading1"/>
      </w:pPr>
      <w:bookmarkStart w:id="32" w:name="_Toc164750230"/>
      <w:r>
        <w:t>28</w:t>
      </w:r>
      <w:r w:rsidR="00FC54C9" w:rsidRPr="006E48F2">
        <w:t xml:space="preserve">. </w:t>
      </w:r>
      <w:r w:rsidR="000501D5" w:rsidRPr="006E48F2">
        <w:t xml:space="preserve">Low Flue Gas Oxygen Level Interlock </w:t>
      </w:r>
      <w:r w:rsidR="004E514D" w:rsidRPr="006E48F2">
        <w:t>[</w:t>
      </w:r>
      <w:r w:rsidR="00CC1379" w:rsidRPr="00CC1379">
        <w:t>$</w:t>
      </w:r>
      <w:proofErr w:type="spellStart"/>
      <w:r w:rsidR="00CC1379" w:rsidRPr="00CC1379">
        <w:t>lfgoli_result_status</w:t>
      </w:r>
      <w:proofErr w:type="spellEnd"/>
      <w:r w:rsidR="00CC1379" w:rsidRPr="00CC1379">
        <w:t>$</w:t>
      </w:r>
      <w:r w:rsidR="004E514D" w:rsidRPr="006E48F2">
        <w:t>]</w:t>
      </w:r>
      <w:bookmarkEnd w:id="32"/>
    </w:p>
    <w:p w14:paraId="18920E17" w14:textId="720B6C18" w:rsidR="00E1055A" w:rsidRPr="006E48F2" w:rsidRDefault="000501D5" w:rsidP="00FE1814">
      <w:r w:rsidRPr="006E48F2">
        <w:t>(LFGOLI)</w:t>
      </w:r>
    </w:p>
    <w:p w14:paraId="3B3EB90C" w14:textId="77777777" w:rsidR="00FC54C9" w:rsidRPr="006E48F2" w:rsidRDefault="00FC54C9" w:rsidP="00FC54C9"/>
    <w:tbl>
      <w:tblPr>
        <w:tblStyle w:val="TableGrid"/>
        <w:tblW w:w="5425" w:type="dxa"/>
        <w:jc w:val="center"/>
        <w:tblInd w:w="0" w:type="dxa"/>
        <w:tblCellMar>
          <w:top w:w="14" w:type="dxa"/>
          <w:left w:w="108" w:type="dxa"/>
          <w:right w:w="115" w:type="dxa"/>
        </w:tblCellMar>
        <w:tblLook w:val="04A0" w:firstRow="1" w:lastRow="0" w:firstColumn="1" w:lastColumn="0" w:noHBand="0" w:noVBand="1"/>
      </w:tblPr>
      <w:tblGrid>
        <w:gridCol w:w="1273"/>
        <w:gridCol w:w="4152"/>
      </w:tblGrid>
      <w:tr w:rsidR="00E1055A" w:rsidRPr="006E48F2" w14:paraId="07B55608" w14:textId="77777777" w:rsidTr="00FE1814">
        <w:trPr>
          <w:trHeight w:val="286"/>
          <w:jc w:val="center"/>
        </w:trPr>
        <w:tc>
          <w:tcPr>
            <w:tcW w:w="1273" w:type="dxa"/>
            <w:tcBorders>
              <w:top w:val="single" w:sz="4" w:space="0" w:color="000000"/>
              <w:left w:val="single" w:sz="4" w:space="0" w:color="000000"/>
              <w:bottom w:val="single" w:sz="4" w:space="0" w:color="000000"/>
              <w:right w:val="single" w:sz="4" w:space="0" w:color="000000"/>
            </w:tcBorders>
          </w:tcPr>
          <w:p w14:paraId="36334AF8" w14:textId="77777777" w:rsidR="00E1055A" w:rsidRPr="006E48F2" w:rsidRDefault="000501D5" w:rsidP="00157461">
            <w:pPr>
              <w:spacing w:after="0" w:line="259" w:lineRule="auto"/>
              <w:ind w:left="0" w:firstLine="0"/>
              <w:jc w:val="center"/>
            </w:pPr>
            <w:r w:rsidRPr="006E48F2">
              <w:rPr>
                <w:b/>
              </w:rPr>
              <w:t xml:space="preserve">Item </w:t>
            </w:r>
          </w:p>
        </w:tc>
        <w:tc>
          <w:tcPr>
            <w:tcW w:w="4152" w:type="dxa"/>
            <w:tcBorders>
              <w:top w:val="single" w:sz="4" w:space="0" w:color="000000"/>
              <w:left w:val="single" w:sz="4" w:space="0" w:color="000000"/>
              <w:bottom w:val="single" w:sz="4" w:space="0" w:color="000000"/>
              <w:right w:val="single" w:sz="4" w:space="0" w:color="000000"/>
            </w:tcBorders>
          </w:tcPr>
          <w:p w14:paraId="68CFD1ED" w14:textId="77777777" w:rsidR="00E1055A" w:rsidRPr="006E48F2" w:rsidRDefault="000501D5" w:rsidP="00157461">
            <w:pPr>
              <w:spacing w:after="0" w:line="259" w:lineRule="auto"/>
              <w:ind w:left="0" w:firstLine="0"/>
              <w:jc w:val="center"/>
            </w:pPr>
            <w:r w:rsidRPr="006E48F2">
              <w:rPr>
                <w:b/>
              </w:rPr>
              <w:t xml:space="preserve">Make </w:t>
            </w:r>
          </w:p>
        </w:tc>
      </w:tr>
      <w:tr w:rsidR="00E1055A" w:rsidRPr="006E48F2" w14:paraId="0B31904D" w14:textId="77777777" w:rsidTr="00FE1814">
        <w:trPr>
          <w:trHeight w:val="288"/>
          <w:jc w:val="center"/>
        </w:trPr>
        <w:tc>
          <w:tcPr>
            <w:tcW w:w="1273" w:type="dxa"/>
            <w:tcBorders>
              <w:top w:val="single" w:sz="4" w:space="0" w:color="000000"/>
              <w:left w:val="single" w:sz="4" w:space="0" w:color="000000"/>
              <w:bottom w:val="single" w:sz="4" w:space="0" w:color="000000"/>
              <w:right w:val="single" w:sz="4" w:space="0" w:color="000000"/>
            </w:tcBorders>
          </w:tcPr>
          <w:p w14:paraId="52B217B8" w14:textId="77777777" w:rsidR="00E1055A" w:rsidRPr="006E48F2" w:rsidRDefault="000501D5" w:rsidP="00157461">
            <w:pPr>
              <w:spacing w:after="0" w:line="259" w:lineRule="auto"/>
              <w:ind w:left="0" w:firstLine="0"/>
            </w:pPr>
            <w:r w:rsidRPr="006E48F2">
              <w:t xml:space="preserve">LFGOLI </w:t>
            </w:r>
          </w:p>
        </w:tc>
        <w:tc>
          <w:tcPr>
            <w:tcW w:w="4152" w:type="dxa"/>
            <w:tcBorders>
              <w:top w:val="single" w:sz="4" w:space="0" w:color="000000"/>
              <w:left w:val="single" w:sz="4" w:space="0" w:color="000000"/>
              <w:bottom w:val="single" w:sz="4" w:space="0" w:color="000000"/>
              <w:right w:val="single" w:sz="4" w:space="0" w:color="000000"/>
            </w:tcBorders>
          </w:tcPr>
          <w:p w14:paraId="1544CB22" w14:textId="598EE8C8" w:rsidR="00E1055A" w:rsidRPr="006E48F2" w:rsidRDefault="00CC1379" w:rsidP="00EE7710">
            <w:pPr>
              <w:spacing w:after="0" w:line="259" w:lineRule="auto"/>
              <w:ind w:left="0" w:firstLine="0"/>
              <w:jc w:val="center"/>
            </w:pPr>
            <w:r w:rsidRPr="00CC1379">
              <w:t>$</w:t>
            </w:r>
            <w:proofErr w:type="spellStart"/>
            <w:r w:rsidRPr="00CC1379">
              <w:t>lfgoli_make</w:t>
            </w:r>
            <w:proofErr w:type="spellEnd"/>
            <w:r w:rsidRPr="00CC1379">
              <w:t>$</w:t>
            </w:r>
          </w:p>
        </w:tc>
      </w:tr>
    </w:tbl>
    <w:p w14:paraId="7720F6B6" w14:textId="77777777" w:rsidR="00FC54C9" w:rsidRPr="006E48F2" w:rsidRDefault="00FC54C9" w:rsidP="00157461">
      <w:pPr>
        <w:ind w:left="0" w:firstLine="0"/>
      </w:pPr>
    </w:p>
    <w:p w14:paraId="2DE3B551" w14:textId="5DA5C0C6" w:rsidR="00FC54C9" w:rsidRDefault="00B16314" w:rsidP="00FC54C9">
      <w:pPr>
        <w:spacing w:after="0" w:line="259" w:lineRule="auto"/>
        <w:ind w:left="0" w:firstLine="0"/>
      </w:pPr>
      <w:r w:rsidRPr="00B16314">
        <w:t>LFGOLI is required to be an alarm and interlock. LFGOLI is required to prevent boiler from operating with more than 200 ppm CO or combustibles in the flue gas.</w:t>
      </w:r>
    </w:p>
    <w:p w14:paraId="3AE15940" w14:textId="77777777" w:rsidR="00B16314" w:rsidRPr="006E48F2" w:rsidRDefault="00B16314" w:rsidP="00FC54C9">
      <w:pPr>
        <w:spacing w:after="0" w:line="259" w:lineRule="auto"/>
        <w:ind w:left="0" w:firstLine="0"/>
      </w:pPr>
    </w:p>
    <w:p w14:paraId="1019708C" w14:textId="5B64321F" w:rsidR="00E1055A" w:rsidRPr="006E48F2" w:rsidRDefault="000501D5" w:rsidP="00FC54C9">
      <w:pPr>
        <w:pBdr>
          <w:top w:val="single" w:sz="18" w:space="1" w:color="auto"/>
        </w:pBdr>
        <w:spacing w:after="0" w:line="259" w:lineRule="auto"/>
        <w:ind w:left="0" w:firstLine="0"/>
      </w:pPr>
      <w:r w:rsidRPr="006E48F2">
        <w:t xml:space="preserve"> </w:t>
      </w:r>
    </w:p>
    <w:p w14:paraId="3AFF5BB7" w14:textId="77777777" w:rsidR="00E1055A" w:rsidRPr="006E48F2" w:rsidRDefault="000501D5" w:rsidP="009C0CB1">
      <w:pPr>
        <w:pStyle w:val="ListParagraph"/>
        <w:numPr>
          <w:ilvl w:val="0"/>
          <w:numId w:val="33"/>
        </w:numPr>
      </w:pPr>
      <w:r w:rsidRPr="006E48F2">
        <w:t xml:space="preserve">During the required 6 </w:t>
      </w:r>
      <w:proofErr w:type="gramStart"/>
      <w:r w:rsidRPr="006E48F2">
        <w:t>month</w:t>
      </w:r>
      <w:proofErr w:type="gramEnd"/>
      <w:r w:rsidRPr="006E48F2">
        <w:t xml:space="preserve"> tuning of boiler combustion by a qualified individual, this qualified individual must determine the minimum %Oxygen possible to hold the carbon monoxide and combustibles below 200 ppm.  This value must consider both oil and gas firing. </w:t>
      </w:r>
    </w:p>
    <w:p w14:paraId="716E3F70" w14:textId="77777777" w:rsidR="00E1055A" w:rsidRPr="006E48F2" w:rsidRDefault="000501D5" w:rsidP="009C0CB1">
      <w:pPr>
        <w:pStyle w:val="ListParagraph"/>
        <w:numPr>
          <w:ilvl w:val="0"/>
          <w:numId w:val="33"/>
        </w:numPr>
      </w:pPr>
      <w:r w:rsidRPr="006E48F2">
        <w:t xml:space="preserve">Start the boiler.  Supply calibrated test gas through the sensor calibration test port at the minimum % oxygen concentration (determined in the six-month testing) per manufacturer’s instructions. </w:t>
      </w:r>
    </w:p>
    <w:p w14:paraId="2D84A23A" w14:textId="77777777" w:rsidR="00E1055A" w:rsidRPr="006E48F2" w:rsidRDefault="000501D5" w:rsidP="009C0CB1">
      <w:pPr>
        <w:pStyle w:val="ListParagraph"/>
        <w:numPr>
          <w:ilvl w:val="0"/>
          <w:numId w:val="33"/>
        </w:numPr>
      </w:pPr>
      <w:r w:rsidRPr="006E48F2">
        <w:t xml:space="preserve">Verify that the LFGOLI alarms and shuts down the boiler. </w:t>
      </w:r>
    </w:p>
    <w:p w14:paraId="54504C55" w14:textId="77777777" w:rsidR="00E1055A" w:rsidRPr="006E48F2" w:rsidRDefault="000501D5" w:rsidP="00157461">
      <w:pPr>
        <w:spacing w:after="0" w:line="259" w:lineRule="auto"/>
        <w:ind w:left="0" w:firstLine="0"/>
      </w:pPr>
      <w:r w:rsidRPr="006E48F2">
        <w:t xml:space="preserve"> </w:t>
      </w:r>
    </w:p>
    <w:tbl>
      <w:tblPr>
        <w:tblStyle w:val="TableGrid"/>
        <w:tblW w:w="6485" w:type="dxa"/>
        <w:jc w:val="center"/>
        <w:tblInd w:w="0" w:type="dxa"/>
        <w:tblCellMar>
          <w:top w:w="14" w:type="dxa"/>
          <w:left w:w="108" w:type="dxa"/>
          <w:right w:w="105" w:type="dxa"/>
        </w:tblCellMar>
        <w:tblLook w:val="04A0" w:firstRow="1" w:lastRow="0" w:firstColumn="1" w:lastColumn="0" w:noHBand="0" w:noVBand="1"/>
      </w:tblPr>
      <w:tblGrid>
        <w:gridCol w:w="2842"/>
        <w:gridCol w:w="3643"/>
      </w:tblGrid>
      <w:tr w:rsidR="00E1055A" w:rsidRPr="006E48F2" w14:paraId="3A1C7EE4" w14:textId="77777777" w:rsidTr="00FE1814">
        <w:trPr>
          <w:trHeight w:val="624"/>
          <w:jc w:val="center"/>
        </w:trPr>
        <w:tc>
          <w:tcPr>
            <w:tcW w:w="2842" w:type="dxa"/>
            <w:tcBorders>
              <w:top w:val="single" w:sz="4" w:space="0" w:color="000000"/>
              <w:left w:val="single" w:sz="4" w:space="0" w:color="000000"/>
              <w:bottom w:val="single" w:sz="4" w:space="0" w:color="000000"/>
              <w:right w:val="single" w:sz="4" w:space="0" w:color="000000"/>
            </w:tcBorders>
            <w:vAlign w:val="center"/>
          </w:tcPr>
          <w:p w14:paraId="7D04D7C4" w14:textId="77777777" w:rsidR="002A60E6" w:rsidRPr="006E48F2" w:rsidRDefault="000501D5" w:rsidP="00157461">
            <w:pPr>
              <w:spacing w:after="0" w:line="259" w:lineRule="auto"/>
              <w:ind w:left="0" w:firstLine="0"/>
              <w:jc w:val="center"/>
              <w:rPr>
                <w:b/>
              </w:rPr>
            </w:pPr>
            <w:r w:rsidRPr="006E48F2">
              <w:rPr>
                <w:b/>
              </w:rPr>
              <w:t>Min % Oxygen</w:t>
            </w:r>
          </w:p>
          <w:p w14:paraId="278D3ABD" w14:textId="3DCF9B8B" w:rsidR="00E1055A" w:rsidRPr="006E48F2" w:rsidRDefault="000501D5" w:rsidP="002A60E6">
            <w:pPr>
              <w:spacing w:after="0" w:line="259" w:lineRule="auto"/>
              <w:ind w:left="0" w:firstLine="0"/>
              <w:jc w:val="center"/>
            </w:pPr>
            <w:r w:rsidRPr="006E48F2">
              <w:rPr>
                <w:b/>
              </w:rPr>
              <w:t xml:space="preserve">from </w:t>
            </w:r>
            <w:proofErr w:type="gramStart"/>
            <w:r w:rsidRPr="006E48F2">
              <w:rPr>
                <w:b/>
              </w:rPr>
              <w:t>6 month</w:t>
            </w:r>
            <w:proofErr w:type="gramEnd"/>
            <w:r w:rsidRPr="006E48F2">
              <w:rPr>
                <w:b/>
              </w:rPr>
              <w:t xml:space="preserve"> t</w:t>
            </w:r>
            <w:r w:rsidR="00B16314">
              <w:rPr>
                <w:b/>
              </w:rPr>
              <w:t>un</w:t>
            </w:r>
            <w:r w:rsidRPr="006E48F2">
              <w:rPr>
                <w:b/>
              </w:rPr>
              <w:t xml:space="preserve">ing </w:t>
            </w:r>
          </w:p>
        </w:tc>
        <w:tc>
          <w:tcPr>
            <w:tcW w:w="3643" w:type="dxa"/>
            <w:tcBorders>
              <w:top w:val="single" w:sz="4" w:space="0" w:color="000000"/>
              <w:left w:val="single" w:sz="4" w:space="0" w:color="000000"/>
              <w:bottom w:val="single" w:sz="4" w:space="0" w:color="000000"/>
              <w:right w:val="single" w:sz="4" w:space="0" w:color="000000"/>
            </w:tcBorders>
          </w:tcPr>
          <w:p w14:paraId="2905E763" w14:textId="77777777" w:rsidR="002A60E6" w:rsidRPr="006E48F2" w:rsidRDefault="000501D5" w:rsidP="002A60E6">
            <w:pPr>
              <w:spacing w:after="0" w:line="259" w:lineRule="auto"/>
              <w:ind w:left="0" w:firstLine="0"/>
              <w:jc w:val="center"/>
              <w:rPr>
                <w:b/>
              </w:rPr>
            </w:pPr>
            <w:r w:rsidRPr="006E48F2">
              <w:rPr>
                <w:b/>
              </w:rPr>
              <w:t xml:space="preserve">CO at minimum % Oxygen </w:t>
            </w:r>
          </w:p>
          <w:p w14:paraId="28D979A5" w14:textId="75DA6A0E" w:rsidR="00E1055A" w:rsidRPr="006E48F2" w:rsidRDefault="000501D5" w:rsidP="002A60E6">
            <w:pPr>
              <w:spacing w:after="0" w:line="259" w:lineRule="auto"/>
              <w:ind w:left="0" w:firstLine="0"/>
              <w:jc w:val="center"/>
            </w:pPr>
            <w:r w:rsidRPr="006E48F2">
              <w:rPr>
                <w:b/>
              </w:rPr>
              <w:t xml:space="preserve">from </w:t>
            </w:r>
            <w:proofErr w:type="gramStart"/>
            <w:r w:rsidRPr="006E48F2">
              <w:rPr>
                <w:b/>
              </w:rPr>
              <w:t>6 month</w:t>
            </w:r>
            <w:proofErr w:type="gramEnd"/>
            <w:r w:rsidRPr="006E48F2">
              <w:rPr>
                <w:b/>
              </w:rPr>
              <w:t xml:space="preserve"> t</w:t>
            </w:r>
            <w:r w:rsidR="00B16314">
              <w:rPr>
                <w:b/>
              </w:rPr>
              <w:t>un</w:t>
            </w:r>
            <w:r w:rsidRPr="006E48F2">
              <w:rPr>
                <w:b/>
              </w:rPr>
              <w:t xml:space="preserve">ing </w:t>
            </w:r>
          </w:p>
        </w:tc>
      </w:tr>
      <w:tr w:rsidR="00E1055A" w:rsidRPr="006E48F2" w14:paraId="2D16CCD1" w14:textId="77777777" w:rsidTr="00FE1814">
        <w:trPr>
          <w:trHeight w:val="288"/>
          <w:jc w:val="center"/>
        </w:trPr>
        <w:tc>
          <w:tcPr>
            <w:tcW w:w="2842" w:type="dxa"/>
            <w:tcBorders>
              <w:top w:val="single" w:sz="4" w:space="0" w:color="000000"/>
              <w:left w:val="single" w:sz="4" w:space="0" w:color="000000"/>
              <w:bottom w:val="single" w:sz="4" w:space="0" w:color="000000"/>
              <w:right w:val="single" w:sz="4" w:space="0" w:color="000000"/>
            </w:tcBorders>
          </w:tcPr>
          <w:p w14:paraId="723CC365" w14:textId="222FFA65" w:rsidR="00E1055A" w:rsidRPr="006E48F2" w:rsidRDefault="00411AED" w:rsidP="00157461">
            <w:pPr>
              <w:spacing w:after="0" w:line="259" w:lineRule="auto"/>
              <w:ind w:left="0" w:firstLine="0"/>
              <w:jc w:val="center"/>
            </w:pPr>
            <w:r w:rsidRPr="00411AED">
              <w:t>$lfgoli_result_1$</w:t>
            </w:r>
          </w:p>
        </w:tc>
        <w:tc>
          <w:tcPr>
            <w:tcW w:w="3643" w:type="dxa"/>
            <w:tcBorders>
              <w:top w:val="single" w:sz="4" w:space="0" w:color="000000"/>
              <w:left w:val="single" w:sz="4" w:space="0" w:color="000000"/>
              <w:bottom w:val="single" w:sz="4" w:space="0" w:color="000000"/>
              <w:right w:val="single" w:sz="4" w:space="0" w:color="000000"/>
            </w:tcBorders>
          </w:tcPr>
          <w:p w14:paraId="20210057" w14:textId="13AFB7ED" w:rsidR="00E1055A" w:rsidRPr="006E48F2" w:rsidRDefault="00411AED" w:rsidP="00157461">
            <w:pPr>
              <w:spacing w:after="0" w:line="259" w:lineRule="auto"/>
              <w:ind w:left="0" w:firstLine="0"/>
              <w:jc w:val="center"/>
            </w:pPr>
            <w:r w:rsidRPr="00411AED">
              <w:t>$lfgoli_result_</w:t>
            </w:r>
            <w:r>
              <w:t>2</w:t>
            </w:r>
            <w:r w:rsidRPr="00411AED">
              <w:t>$</w:t>
            </w:r>
          </w:p>
        </w:tc>
      </w:tr>
    </w:tbl>
    <w:p w14:paraId="5EBC4524" w14:textId="77777777" w:rsidR="00E1055A" w:rsidRPr="006E48F2" w:rsidRDefault="000501D5" w:rsidP="00157461">
      <w:pPr>
        <w:spacing w:after="29" w:line="259" w:lineRule="auto"/>
        <w:ind w:left="0" w:firstLine="0"/>
      </w:pPr>
      <w:r w:rsidRPr="006E48F2">
        <w:t xml:space="preserve"> </w:t>
      </w:r>
    </w:p>
    <w:p w14:paraId="77B56066" w14:textId="13AFA70A" w:rsidR="00E1055A" w:rsidRPr="006E48F2" w:rsidRDefault="000501D5" w:rsidP="00FC54C9">
      <w:pPr>
        <w:pBdr>
          <w:top w:val="single" w:sz="18" w:space="1" w:color="auto"/>
        </w:pBdr>
        <w:spacing w:after="0" w:line="259" w:lineRule="auto"/>
        <w:ind w:left="0" w:firstLine="0"/>
      </w:pPr>
      <w:r w:rsidRPr="006E48F2">
        <w:t xml:space="preserve"> </w:t>
      </w:r>
    </w:p>
    <w:tbl>
      <w:tblPr>
        <w:tblStyle w:val="TableGrid"/>
        <w:tblW w:w="9578" w:type="dxa"/>
        <w:jc w:val="center"/>
        <w:tblInd w:w="0" w:type="dxa"/>
        <w:tblCellMar>
          <w:top w:w="5" w:type="dxa"/>
          <w:left w:w="5" w:type="dxa"/>
          <w:right w:w="5" w:type="dxa"/>
        </w:tblCellMar>
        <w:tblLook w:val="04A0" w:firstRow="1" w:lastRow="0" w:firstColumn="1" w:lastColumn="0" w:noHBand="0" w:noVBand="1"/>
      </w:tblPr>
      <w:tblGrid>
        <w:gridCol w:w="5810"/>
        <w:gridCol w:w="1664"/>
        <w:gridCol w:w="2104"/>
      </w:tblGrid>
      <w:tr w:rsidR="00E1055A" w:rsidRPr="006E48F2" w14:paraId="58280383" w14:textId="77777777" w:rsidTr="00FE1814">
        <w:trPr>
          <w:trHeight w:val="288"/>
          <w:jc w:val="center"/>
        </w:trPr>
        <w:tc>
          <w:tcPr>
            <w:tcW w:w="6321" w:type="dxa"/>
            <w:tcBorders>
              <w:top w:val="single" w:sz="4" w:space="0" w:color="000000"/>
              <w:left w:val="single" w:sz="4" w:space="0" w:color="000000"/>
              <w:bottom w:val="single" w:sz="4" w:space="0" w:color="000000"/>
              <w:right w:val="single" w:sz="4" w:space="0" w:color="000000"/>
            </w:tcBorders>
          </w:tcPr>
          <w:p w14:paraId="04401F98" w14:textId="77777777" w:rsidR="00E1055A" w:rsidRPr="006E48F2" w:rsidRDefault="000501D5" w:rsidP="00157461">
            <w:pPr>
              <w:spacing w:after="0" w:line="259" w:lineRule="auto"/>
              <w:ind w:left="0" w:firstLine="0"/>
              <w:jc w:val="center"/>
            </w:pPr>
            <w:r w:rsidRPr="006E48F2">
              <w:rPr>
                <w:b/>
              </w:rPr>
              <w:t xml:space="preserve">Result </w:t>
            </w:r>
          </w:p>
        </w:tc>
        <w:tc>
          <w:tcPr>
            <w:tcW w:w="1097" w:type="dxa"/>
            <w:tcBorders>
              <w:top w:val="single" w:sz="4" w:space="0" w:color="000000"/>
              <w:left w:val="single" w:sz="4" w:space="0" w:color="000000"/>
              <w:bottom w:val="single" w:sz="4" w:space="0" w:color="000000"/>
              <w:right w:val="single" w:sz="4" w:space="0" w:color="000000"/>
            </w:tcBorders>
          </w:tcPr>
          <w:p w14:paraId="2B08CB7C" w14:textId="77777777" w:rsidR="00E1055A" w:rsidRPr="006E48F2" w:rsidRDefault="000501D5" w:rsidP="00157461">
            <w:pPr>
              <w:spacing w:after="0" w:line="259" w:lineRule="auto"/>
              <w:ind w:left="0" w:firstLine="0"/>
              <w:jc w:val="center"/>
            </w:pPr>
            <w:r w:rsidRPr="006E48F2">
              <w:rPr>
                <w:b/>
              </w:rPr>
              <w:t xml:space="preserve">Y/N </w:t>
            </w:r>
          </w:p>
        </w:tc>
        <w:tc>
          <w:tcPr>
            <w:tcW w:w="2161" w:type="dxa"/>
            <w:tcBorders>
              <w:top w:val="single" w:sz="4" w:space="0" w:color="000000"/>
              <w:left w:val="single" w:sz="4" w:space="0" w:color="000000"/>
              <w:bottom w:val="single" w:sz="4" w:space="0" w:color="000000"/>
              <w:right w:val="single" w:sz="4" w:space="0" w:color="000000"/>
            </w:tcBorders>
          </w:tcPr>
          <w:p w14:paraId="0B730F8B" w14:textId="77777777" w:rsidR="00E1055A" w:rsidRPr="006E48F2" w:rsidRDefault="000501D5" w:rsidP="00157461">
            <w:pPr>
              <w:spacing w:after="0" w:line="259" w:lineRule="auto"/>
              <w:ind w:left="0" w:firstLine="0"/>
              <w:jc w:val="center"/>
            </w:pPr>
            <w:r w:rsidRPr="006E48F2">
              <w:rPr>
                <w:b/>
              </w:rPr>
              <w:t>Trip point %O</w:t>
            </w:r>
            <w:r w:rsidRPr="006E48F2">
              <w:rPr>
                <w:b/>
                <w:vertAlign w:val="subscript"/>
              </w:rPr>
              <w:t xml:space="preserve">2 </w:t>
            </w:r>
          </w:p>
        </w:tc>
      </w:tr>
      <w:tr w:rsidR="00E1055A" w:rsidRPr="006E48F2" w14:paraId="56324B0C" w14:textId="77777777" w:rsidTr="00FE1814">
        <w:trPr>
          <w:trHeight w:val="286"/>
          <w:jc w:val="center"/>
        </w:trPr>
        <w:tc>
          <w:tcPr>
            <w:tcW w:w="6321" w:type="dxa"/>
            <w:tcBorders>
              <w:top w:val="single" w:sz="4" w:space="0" w:color="000000"/>
              <w:left w:val="single" w:sz="4" w:space="0" w:color="000000"/>
              <w:bottom w:val="single" w:sz="4" w:space="0" w:color="000000"/>
              <w:right w:val="single" w:sz="4" w:space="0" w:color="000000"/>
            </w:tcBorders>
          </w:tcPr>
          <w:p w14:paraId="121BA564" w14:textId="64106D70" w:rsidR="00E1055A" w:rsidRPr="006E48F2" w:rsidRDefault="00A5610F" w:rsidP="00157461">
            <w:pPr>
              <w:spacing w:after="0" w:line="259" w:lineRule="auto"/>
              <w:ind w:left="0" w:firstLine="0"/>
            </w:pPr>
            <w:r w:rsidRPr="00A5610F">
              <w:t>Correct Device with test gas ports and plumbing?</w:t>
            </w:r>
          </w:p>
        </w:tc>
        <w:tc>
          <w:tcPr>
            <w:tcW w:w="1097" w:type="dxa"/>
            <w:tcBorders>
              <w:top w:val="single" w:sz="4" w:space="0" w:color="000000"/>
              <w:left w:val="single" w:sz="4" w:space="0" w:color="000000"/>
              <w:bottom w:val="single" w:sz="4" w:space="0" w:color="000000"/>
              <w:right w:val="single" w:sz="4" w:space="0" w:color="000000"/>
            </w:tcBorders>
          </w:tcPr>
          <w:p w14:paraId="49A496EA" w14:textId="15135DDF" w:rsidR="00E1055A" w:rsidRPr="006E48F2" w:rsidRDefault="00411AED" w:rsidP="00157461">
            <w:pPr>
              <w:spacing w:after="0" w:line="259" w:lineRule="auto"/>
              <w:ind w:left="0" w:firstLine="0"/>
              <w:jc w:val="center"/>
            </w:pPr>
            <w:r w:rsidRPr="00411AED">
              <w:t>$lfgoli_result_</w:t>
            </w:r>
            <w:r>
              <w:t>3</w:t>
            </w:r>
            <w:r w:rsidRPr="00411AED">
              <w:t>$</w:t>
            </w:r>
          </w:p>
        </w:tc>
        <w:tc>
          <w:tcPr>
            <w:tcW w:w="2161"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4A3E6194" w14:textId="60CC72C7" w:rsidR="00E1055A" w:rsidRPr="006E48F2" w:rsidRDefault="00E1055A" w:rsidP="00157461">
            <w:pPr>
              <w:spacing w:after="0" w:line="259" w:lineRule="auto"/>
              <w:ind w:left="0" w:firstLine="0"/>
            </w:pPr>
          </w:p>
        </w:tc>
      </w:tr>
      <w:tr w:rsidR="00B16314" w:rsidRPr="006E48F2" w14:paraId="64FF28F1" w14:textId="77777777" w:rsidTr="00B16314">
        <w:trPr>
          <w:trHeight w:val="286"/>
          <w:jc w:val="center"/>
        </w:trPr>
        <w:tc>
          <w:tcPr>
            <w:tcW w:w="6321" w:type="dxa"/>
            <w:tcBorders>
              <w:top w:val="single" w:sz="4" w:space="0" w:color="000000"/>
              <w:left w:val="single" w:sz="4" w:space="0" w:color="000000"/>
              <w:bottom w:val="single" w:sz="4" w:space="0" w:color="000000"/>
              <w:right w:val="single" w:sz="4" w:space="0" w:color="000000"/>
            </w:tcBorders>
          </w:tcPr>
          <w:p w14:paraId="23CE2357" w14:textId="7EB44846" w:rsidR="00B16314" w:rsidRPr="00A5610F" w:rsidRDefault="00B16314" w:rsidP="00157461">
            <w:pPr>
              <w:spacing w:after="0" w:line="259" w:lineRule="auto"/>
              <w:ind w:left="0" w:firstLine="0"/>
            </w:pPr>
            <w:r w:rsidRPr="00B16314">
              <w:t>Is the proper test gas with correct O2 concentration available onsite?</w:t>
            </w:r>
          </w:p>
        </w:tc>
        <w:tc>
          <w:tcPr>
            <w:tcW w:w="1097" w:type="dxa"/>
            <w:tcBorders>
              <w:top w:val="single" w:sz="4" w:space="0" w:color="000000"/>
              <w:left w:val="single" w:sz="4" w:space="0" w:color="000000"/>
              <w:bottom w:val="single" w:sz="4" w:space="0" w:color="000000"/>
              <w:right w:val="single" w:sz="4" w:space="0" w:color="000000"/>
            </w:tcBorders>
          </w:tcPr>
          <w:p w14:paraId="362E95F3" w14:textId="22E9887D" w:rsidR="00B16314" w:rsidRPr="00411AED" w:rsidRDefault="00B16314" w:rsidP="00157461">
            <w:pPr>
              <w:spacing w:after="0" w:line="259" w:lineRule="auto"/>
              <w:ind w:left="0" w:firstLine="0"/>
              <w:jc w:val="center"/>
            </w:pPr>
            <w:r w:rsidRPr="00411AED">
              <w:t>$lfgoli_result_</w:t>
            </w:r>
            <w:r>
              <w:t>7</w:t>
            </w:r>
            <w:r w:rsidRPr="00411AED">
              <w:t>$</w:t>
            </w:r>
          </w:p>
        </w:tc>
        <w:tc>
          <w:tcPr>
            <w:tcW w:w="2161"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343B60D9" w14:textId="77777777" w:rsidR="00B16314" w:rsidRPr="00411AED" w:rsidRDefault="00B16314" w:rsidP="00157461">
            <w:pPr>
              <w:spacing w:after="0" w:line="259" w:lineRule="auto"/>
              <w:ind w:left="0" w:firstLine="0"/>
              <w:jc w:val="center"/>
            </w:pPr>
          </w:p>
        </w:tc>
      </w:tr>
      <w:tr w:rsidR="00E1055A" w:rsidRPr="006E48F2" w14:paraId="5BE107F9" w14:textId="77777777" w:rsidTr="00FE1814">
        <w:trPr>
          <w:trHeight w:val="286"/>
          <w:jc w:val="center"/>
        </w:trPr>
        <w:tc>
          <w:tcPr>
            <w:tcW w:w="6321" w:type="dxa"/>
            <w:tcBorders>
              <w:top w:val="single" w:sz="4" w:space="0" w:color="000000"/>
              <w:left w:val="single" w:sz="4" w:space="0" w:color="000000"/>
              <w:bottom w:val="single" w:sz="4" w:space="0" w:color="000000"/>
              <w:right w:val="single" w:sz="4" w:space="0" w:color="000000"/>
            </w:tcBorders>
          </w:tcPr>
          <w:p w14:paraId="6275F4DB" w14:textId="1BFE2A46" w:rsidR="00E1055A" w:rsidRPr="006E48F2" w:rsidRDefault="00A5610F" w:rsidP="00157461">
            <w:pPr>
              <w:spacing w:after="0" w:line="259" w:lineRule="auto"/>
              <w:ind w:left="0" w:firstLine="0"/>
            </w:pPr>
            <w:r w:rsidRPr="00A5610F">
              <w:t>Did the interlock work correctly? Did boiler shut down, lockout, and properly annunciate? Record % O2 at trip point.</w:t>
            </w:r>
          </w:p>
        </w:tc>
        <w:tc>
          <w:tcPr>
            <w:tcW w:w="1097" w:type="dxa"/>
            <w:tcBorders>
              <w:top w:val="single" w:sz="4" w:space="0" w:color="000000"/>
              <w:left w:val="single" w:sz="4" w:space="0" w:color="000000"/>
              <w:bottom w:val="single" w:sz="4" w:space="0" w:color="000000"/>
              <w:right w:val="single" w:sz="4" w:space="0" w:color="000000"/>
            </w:tcBorders>
          </w:tcPr>
          <w:p w14:paraId="623F6C2B" w14:textId="7096B84A" w:rsidR="00E1055A" w:rsidRPr="006E48F2" w:rsidRDefault="00411AED" w:rsidP="00157461">
            <w:pPr>
              <w:spacing w:after="0" w:line="259" w:lineRule="auto"/>
              <w:ind w:left="0" w:firstLine="0"/>
              <w:jc w:val="center"/>
            </w:pPr>
            <w:r w:rsidRPr="00411AED">
              <w:t>$lfgoli_result_</w:t>
            </w:r>
            <w:r>
              <w:t>4</w:t>
            </w:r>
            <w:r w:rsidRPr="00411AED">
              <w:t>$</w:t>
            </w:r>
          </w:p>
        </w:tc>
        <w:tc>
          <w:tcPr>
            <w:tcW w:w="2161" w:type="dxa"/>
            <w:tcBorders>
              <w:top w:val="single" w:sz="4" w:space="0" w:color="000000"/>
              <w:left w:val="single" w:sz="4" w:space="0" w:color="000000"/>
              <w:bottom w:val="single" w:sz="4" w:space="0" w:color="000000"/>
              <w:right w:val="single" w:sz="4" w:space="0" w:color="000000"/>
            </w:tcBorders>
          </w:tcPr>
          <w:p w14:paraId="36259C11" w14:textId="58DE8547" w:rsidR="00E1055A" w:rsidRPr="006E48F2" w:rsidRDefault="00411AED" w:rsidP="00157461">
            <w:pPr>
              <w:spacing w:after="0" w:line="259" w:lineRule="auto"/>
              <w:ind w:left="0" w:firstLine="0"/>
              <w:jc w:val="center"/>
            </w:pPr>
            <w:r w:rsidRPr="00411AED">
              <w:t>$lfgoli_result_</w:t>
            </w:r>
            <w:r>
              <w:t>5</w:t>
            </w:r>
            <w:r w:rsidRPr="00411AED">
              <w:t>$</w:t>
            </w:r>
          </w:p>
        </w:tc>
      </w:tr>
      <w:tr w:rsidR="00E1055A" w:rsidRPr="006E48F2" w14:paraId="5BA2E4AB" w14:textId="77777777" w:rsidTr="00FE1814">
        <w:trPr>
          <w:trHeight w:val="562"/>
          <w:jc w:val="center"/>
        </w:trPr>
        <w:tc>
          <w:tcPr>
            <w:tcW w:w="6321" w:type="dxa"/>
            <w:tcBorders>
              <w:top w:val="single" w:sz="4" w:space="0" w:color="000000"/>
              <w:left w:val="single" w:sz="4" w:space="0" w:color="000000"/>
              <w:bottom w:val="single" w:sz="4" w:space="0" w:color="000000"/>
              <w:right w:val="single" w:sz="4" w:space="0" w:color="000000"/>
            </w:tcBorders>
          </w:tcPr>
          <w:p w14:paraId="62FBC674" w14:textId="0BC115CD" w:rsidR="00E1055A" w:rsidRPr="006E48F2" w:rsidRDefault="00A5610F" w:rsidP="00157461">
            <w:pPr>
              <w:spacing w:after="0" w:line="259" w:lineRule="auto"/>
              <w:ind w:left="0" w:firstLine="0"/>
            </w:pPr>
            <w:r w:rsidRPr="00A5610F">
              <w:t>Did the LFGOLI activate with less than 200 ppm of CO/Combustibles?</w:t>
            </w:r>
          </w:p>
        </w:tc>
        <w:tc>
          <w:tcPr>
            <w:tcW w:w="1097" w:type="dxa"/>
            <w:tcBorders>
              <w:top w:val="single" w:sz="4" w:space="0" w:color="000000"/>
              <w:left w:val="single" w:sz="4" w:space="0" w:color="000000"/>
              <w:bottom w:val="single" w:sz="4" w:space="0" w:color="000000"/>
              <w:right w:val="single" w:sz="4" w:space="0" w:color="000000"/>
            </w:tcBorders>
          </w:tcPr>
          <w:p w14:paraId="6FF938AA" w14:textId="03BFFB59" w:rsidR="00E1055A" w:rsidRPr="006E48F2" w:rsidRDefault="00411AED" w:rsidP="00157461">
            <w:pPr>
              <w:spacing w:after="0" w:line="259" w:lineRule="auto"/>
              <w:ind w:left="0" w:firstLine="0"/>
              <w:jc w:val="center"/>
            </w:pPr>
            <w:r w:rsidRPr="00411AED">
              <w:t>$lfgoli_result_</w:t>
            </w:r>
            <w:r>
              <w:t>6</w:t>
            </w:r>
            <w:r w:rsidRPr="00411AED">
              <w:t>$</w:t>
            </w:r>
          </w:p>
        </w:tc>
        <w:tc>
          <w:tcPr>
            <w:tcW w:w="2161"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46FFBA82" w14:textId="1E5C1EFA" w:rsidR="00E1055A" w:rsidRPr="006E48F2" w:rsidRDefault="00E1055A" w:rsidP="00157461">
            <w:pPr>
              <w:spacing w:after="0" w:line="259" w:lineRule="auto"/>
              <w:ind w:left="0" w:firstLine="0"/>
            </w:pPr>
          </w:p>
        </w:tc>
      </w:tr>
    </w:tbl>
    <w:p w14:paraId="08E3F413" w14:textId="77777777" w:rsidR="00FC54C9" w:rsidRPr="006E48F2" w:rsidRDefault="00FC54C9" w:rsidP="00FC54C9">
      <w:pPr>
        <w:spacing w:after="62" w:line="259" w:lineRule="auto"/>
        <w:ind w:left="0" w:firstLine="0"/>
      </w:pPr>
    </w:p>
    <w:p w14:paraId="132B4CFD" w14:textId="49C0EA29" w:rsidR="00E1055A" w:rsidRPr="006E48F2" w:rsidRDefault="000501D5" w:rsidP="00FC54C9">
      <w:pPr>
        <w:pBdr>
          <w:top w:val="single" w:sz="18" w:space="1" w:color="auto"/>
        </w:pBdr>
        <w:spacing w:after="62" w:line="259" w:lineRule="auto"/>
        <w:ind w:left="0" w:firstLine="0"/>
      </w:pPr>
      <w:r w:rsidRPr="006E48F2">
        <w:t xml:space="preserve"> </w:t>
      </w:r>
    </w:p>
    <w:p w14:paraId="7F3549B7" w14:textId="1A603778" w:rsidR="0053381F" w:rsidRPr="006E48F2" w:rsidRDefault="0053381F" w:rsidP="00157461">
      <w:pPr>
        <w:ind w:left="0" w:firstLine="0"/>
        <w:rPr>
          <w:b/>
        </w:rPr>
      </w:pPr>
      <w:r w:rsidRPr="006E48F2">
        <w:rPr>
          <w:b/>
        </w:rPr>
        <w:t>Did the device fail or pass the 3 Question Criteria (section 1.3.1)?</w:t>
      </w:r>
      <w:r w:rsidR="00CC1379">
        <w:rPr>
          <w:b/>
        </w:rPr>
        <w:t xml:space="preserve">  </w:t>
      </w:r>
      <w:r w:rsidR="007F4B3E">
        <w:rPr>
          <w:b/>
        </w:rPr>
        <w:t>[</w:t>
      </w:r>
      <w:r w:rsidR="00CC1379" w:rsidRPr="00CC1379">
        <w:rPr>
          <w:b/>
        </w:rPr>
        <w:t>$</w:t>
      </w:r>
      <w:proofErr w:type="spellStart"/>
      <w:r w:rsidR="00CC1379" w:rsidRPr="00CC1379">
        <w:rPr>
          <w:b/>
        </w:rPr>
        <w:t>lfgoli_result_status</w:t>
      </w:r>
      <w:proofErr w:type="spellEnd"/>
      <w:r w:rsidR="00CC1379" w:rsidRPr="00CC1379">
        <w:rPr>
          <w:b/>
        </w:rPr>
        <w:t>$</w:t>
      </w:r>
      <w:r w:rsidR="007F4B3E">
        <w:rPr>
          <w:b/>
        </w:rPr>
        <w:t>]</w:t>
      </w:r>
    </w:p>
    <w:p w14:paraId="58FDFD99" w14:textId="77777777" w:rsidR="000772E7" w:rsidRPr="00B25CE3" w:rsidRDefault="000772E7" w:rsidP="000772E7">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29CFDEC5" w14:textId="77777777" w:rsidR="0053381F" w:rsidRPr="006E48F2" w:rsidRDefault="0053381F" w:rsidP="00157461">
      <w:pPr>
        <w:ind w:left="0" w:firstLine="0"/>
      </w:pPr>
    </w:p>
    <w:p w14:paraId="26A1FEBD" w14:textId="77777777" w:rsidR="0053381F" w:rsidRPr="006E48F2" w:rsidRDefault="0053381F" w:rsidP="00157461">
      <w:pPr>
        <w:ind w:left="0" w:firstLine="0"/>
      </w:pPr>
    </w:p>
    <w:p w14:paraId="2FB663F7" w14:textId="77777777" w:rsidR="0053381F" w:rsidRPr="006E48F2" w:rsidRDefault="0053381F" w:rsidP="00157461">
      <w:pPr>
        <w:ind w:left="0" w:firstLine="0"/>
      </w:pPr>
    </w:p>
    <w:p w14:paraId="0325C344" w14:textId="77777777" w:rsidR="0053381F" w:rsidRPr="006E48F2" w:rsidRDefault="0053381F" w:rsidP="00157461">
      <w:pPr>
        <w:ind w:left="0" w:firstLine="0"/>
      </w:pPr>
    </w:p>
    <w:p w14:paraId="7E4DB9F3" w14:textId="0963CA44" w:rsidR="0053381F" w:rsidRDefault="0053381F" w:rsidP="00157461">
      <w:pPr>
        <w:ind w:left="0" w:firstLine="0"/>
      </w:pP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6D583E" w14:paraId="3630149F" w14:textId="77777777" w:rsidTr="000772E7">
        <w:tc>
          <w:tcPr>
            <w:tcW w:w="5035" w:type="dxa"/>
            <w:shd w:val="clear" w:color="auto" w:fill="E7E6E6" w:themeFill="background2"/>
          </w:tcPr>
          <w:p w14:paraId="595B80CF" w14:textId="77777777" w:rsidR="006D583E" w:rsidRDefault="006D583E" w:rsidP="000772E7">
            <w:r w:rsidRPr="00A14397">
              <w:rPr>
                <w:szCs w:val="24"/>
              </w:rPr>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26697166"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54534A73" w14:textId="77777777" w:rsidR="00A14397" w:rsidRPr="006E48F2" w:rsidRDefault="00A14397" w:rsidP="00157461">
      <w:pPr>
        <w:ind w:left="0" w:firstLine="0"/>
      </w:pPr>
    </w:p>
    <w:p w14:paraId="3BA90081" w14:textId="716A0F5D" w:rsidR="00FC54C9" w:rsidRPr="006E48F2" w:rsidRDefault="00133854" w:rsidP="00FE1814">
      <w:pPr>
        <w:pStyle w:val="Heading1"/>
      </w:pPr>
      <w:bookmarkStart w:id="33" w:name="_Toc164750231"/>
      <w:r>
        <w:t>29</w:t>
      </w:r>
      <w:r w:rsidR="00FC54C9" w:rsidRPr="006E48F2">
        <w:t xml:space="preserve">. </w:t>
      </w:r>
      <w:r w:rsidR="000501D5" w:rsidRPr="006E48F2">
        <w:t>Low Fuel Oil Pressure Cutoff Switch</w:t>
      </w:r>
      <w:r w:rsidR="008750D3" w:rsidRPr="006E48F2">
        <w:t xml:space="preserve"> [</w:t>
      </w:r>
      <w:r w:rsidR="00411AED" w:rsidRPr="00411AED">
        <w:t>$</w:t>
      </w:r>
      <w:proofErr w:type="spellStart"/>
      <w:r w:rsidR="00411AED" w:rsidRPr="00411AED">
        <w:t>lfopcs_result_status</w:t>
      </w:r>
      <w:proofErr w:type="spellEnd"/>
      <w:r w:rsidR="00411AED" w:rsidRPr="00411AED">
        <w:t>$</w:t>
      </w:r>
      <w:r w:rsidR="008750D3" w:rsidRPr="006E48F2">
        <w:t>]</w:t>
      </w:r>
      <w:bookmarkEnd w:id="33"/>
    </w:p>
    <w:p w14:paraId="04B95DF9" w14:textId="5D8518D2" w:rsidR="00E1055A" w:rsidRPr="006E48F2" w:rsidRDefault="000501D5" w:rsidP="00FE1814">
      <w:r w:rsidRPr="006E48F2">
        <w:t>(LFOPCS)</w:t>
      </w:r>
    </w:p>
    <w:p w14:paraId="561626D3" w14:textId="77777777" w:rsidR="00FC54C9" w:rsidRPr="006E48F2" w:rsidRDefault="00FC54C9" w:rsidP="00FC54C9"/>
    <w:tbl>
      <w:tblPr>
        <w:tblStyle w:val="TableGrid"/>
        <w:tblW w:w="8296" w:type="dxa"/>
        <w:jc w:val="center"/>
        <w:tblInd w:w="0" w:type="dxa"/>
        <w:tblCellMar>
          <w:top w:w="7" w:type="dxa"/>
          <w:left w:w="5" w:type="dxa"/>
          <w:right w:w="5" w:type="dxa"/>
        </w:tblCellMar>
        <w:tblLook w:val="04A0" w:firstRow="1" w:lastRow="0" w:firstColumn="1" w:lastColumn="0" w:noHBand="0" w:noVBand="1"/>
      </w:tblPr>
      <w:tblGrid>
        <w:gridCol w:w="974"/>
        <w:gridCol w:w="2170"/>
        <w:gridCol w:w="2183"/>
        <w:gridCol w:w="1186"/>
        <w:gridCol w:w="1783"/>
      </w:tblGrid>
      <w:tr w:rsidR="00E1055A" w:rsidRPr="006E48F2" w14:paraId="2A993EAD" w14:textId="77777777" w:rsidTr="00FE1814">
        <w:trPr>
          <w:trHeight w:val="562"/>
          <w:jc w:val="center"/>
        </w:trPr>
        <w:tc>
          <w:tcPr>
            <w:tcW w:w="1871" w:type="dxa"/>
            <w:tcBorders>
              <w:top w:val="single" w:sz="4" w:space="0" w:color="000000"/>
              <w:left w:val="single" w:sz="4" w:space="0" w:color="000000"/>
              <w:bottom w:val="single" w:sz="4" w:space="0" w:color="000000"/>
              <w:right w:val="single" w:sz="4" w:space="0" w:color="000000"/>
            </w:tcBorders>
          </w:tcPr>
          <w:p w14:paraId="5656CE6E" w14:textId="77777777" w:rsidR="00E1055A" w:rsidRPr="006E48F2" w:rsidRDefault="000501D5" w:rsidP="00157461">
            <w:pPr>
              <w:spacing w:after="0" w:line="259" w:lineRule="auto"/>
              <w:ind w:left="0" w:firstLine="0"/>
              <w:jc w:val="center"/>
            </w:pPr>
            <w:r w:rsidRPr="006E48F2">
              <w:rPr>
                <w:b/>
              </w:rPr>
              <w:t xml:space="preserve">Item </w:t>
            </w:r>
          </w:p>
        </w:tc>
        <w:tc>
          <w:tcPr>
            <w:tcW w:w="1753" w:type="dxa"/>
            <w:tcBorders>
              <w:top w:val="single" w:sz="4" w:space="0" w:color="000000"/>
              <w:left w:val="single" w:sz="4" w:space="0" w:color="000000"/>
              <w:bottom w:val="single" w:sz="4" w:space="0" w:color="000000"/>
              <w:right w:val="single" w:sz="4" w:space="0" w:color="000000"/>
            </w:tcBorders>
          </w:tcPr>
          <w:p w14:paraId="5B3A3BE9" w14:textId="77777777" w:rsidR="00E1055A" w:rsidRPr="006E48F2" w:rsidRDefault="000501D5" w:rsidP="00157461">
            <w:pPr>
              <w:spacing w:after="0" w:line="259" w:lineRule="auto"/>
              <w:ind w:left="0" w:firstLine="0"/>
              <w:jc w:val="center"/>
            </w:pPr>
            <w:r w:rsidRPr="006E48F2">
              <w:rPr>
                <w:b/>
              </w:rPr>
              <w:t xml:space="preserve">Make </w:t>
            </w:r>
          </w:p>
        </w:tc>
        <w:tc>
          <w:tcPr>
            <w:tcW w:w="1755" w:type="dxa"/>
            <w:tcBorders>
              <w:top w:val="single" w:sz="4" w:space="0" w:color="000000"/>
              <w:left w:val="single" w:sz="4" w:space="0" w:color="000000"/>
              <w:bottom w:val="single" w:sz="4" w:space="0" w:color="000000"/>
              <w:right w:val="single" w:sz="4" w:space="0" w:color="000000"/>
            </w:tcBorders>
          </w:tcPr>
          <w:p w14:paraId="64192D56" w14:textId="77777777" w:rsidR="00E1055A" w:rsidRPr="006E48F2" w:rsidRDefault="000501D5" w:rsidP="00157461">
            <w:pPr>
              <w:spacing w:after="0" w:line="259" w:lineRule="auto"/>
              <w:ind w:left="0" w:firstLine="0"/>
              <w:jc w:val="center"/>
            </w:pPr>
            <w:r w:rsidRPr="006E48F2">
              <w:rPr>
                <w:b/>
              </w:rPr>
              <w:t xml:space="preserve">Range </w:t>
            </w:r>
          </w:p>
          <w:p w14:paraId="34ED3853" w14:textId="14F4D033" w:rsidR="00E1055A" w:rsidRPr="006E48F2" w:rsidRDefault="000501D5" w:rsidP="00157461">
            <w:pPr>
              <w:spacing w:after="0" w:line="259" w:lineRule="auto"/>
              <w:ind w:left="0" w:firstLine="0"/>
              <w:jc w:val="center"/>
            </w:pPr>
            <w:r w:rsidRPr="006E48F2">
              <w:rPr>
                <w:b/>
              </w:rPr>
              <w:t>(</w:t>
            </w:r>
            <w:proofErr w:type="spellStart"/>
            <w:r w:rsidRPr="006E48F2">
              <w:rPr>
                <w:b/>
              </w:rPr>
              <w:t>inwc</w:t>
            </w:r>
            <w:proofErr w:type="spellEnd"/>
            <w:r w:rsidRPr="006E48F2">
              <w:rPr>
                <w:b/>
              </w:rPr>
              <w:t>/</w:t>
            </w:r>
            <w:r w:rsidR="00477029" w:rsidRPr="006E48F2">
              <w:rPr>
                <w:b/>
              </w:rPr>
              <w:t>psi</w:t>
            </w:r>
            <w:r w:rsidRPr="006E48F2">
              <w:rPr>
                <w:b/>
              </w:rPr>
              <w:t xml:space="preserve">) </w:t>
            </w:r>
          </w:p>
        </w:tc>
        <w:tc>
          <w:tcPr>
            <w:tcW w:w="1361" w:type="dxa"/>
            <w:tcBorders>
              <w:top w:val="single" w:sz="4" w:space="0" w:color="000000"/>
              <w:left w:val="single" w:sz="4" w:space="0" w:color="000000"/>
              <w:bottom w:val="single" w:sz="4" w:space="0" w:color="000000"/>
              <w:right w:val="single" w:sz="4" w:space="0" w:color="000000"/>
            </w:tcBorders>
          </w:tcPr>
          <w:p w14:paraId="0B969A34" w14:textId="77777777" w:rsidR="00E1055A" w:rsidRPr="006E48F2" w:rsidRDefault="000501D5" w:rsidP="00157461">
            <w:pPr>
              <w:spacing w:after="0" w:line="259" w:lineRule="auto"/>
              <w:ind w:left="0" w:firstLine="0"/>
              <w:jc w:val="center"/>
            </w:pPr>
            <w:r w:rsidRPr="006E48F2">
              <w:rPr>
                <w:b/>
              </w:rPr>
              <w:t xml:space="preserve">Switch Setpoint </w:t>
            </w:r>
          </w:p>
        </w:tc>
        <w:tc>
          <w:tcPr>
            <w:tcW w:w="1556" w:type="dxa"/>
            <w:tcBorders>
              <w:top w:val="single" w:sz="4" w:space="0" w:color="000000"/>
              <w:left w:val="single" w:sz="4" w:space="0" w:color="000000"/>
              <w:bottom w:val="single" w:sz="4" w:space="0" w:color="000000"/>
              <w:right w:val="single" w:sz="4" w:space="0" w:color="000000"/>
            </w:tcBorders>
          </w:tcPr>
          <w:p w14:paraId="2BA66C66" w14:textId="77777777" w:rsidR="00E1055A" w:rsidRPr="006E48F2" w:rsidRDefault="000501D5" w:rsidP="00157461">
            <w:pPr>
              <w:spacing w:after="0" w:line="259" w:lineRule="auto"/>
              <w:ind w:left="0" w:firstLine="0"/>
              <w:jc w:val="center"/>
            </w:pPr>
            <w:r w:rsidRPr="006E48F2">
              <w:rPr>
                <w:b/>
              </w:rPr>
              <w:t xml:space="preserve">Regulated Pressure </w:t>
            </w:r>
          </w:p>
        </w:tc>
      </w:tr>
      <w:tr w:rsidR="00E41086" w:rsidRPr="006E48F2" w14:paraId="7E059A30" w14:textId="77777777" w:rsidTr="00FE1814">
        <w:trPr>
          <w:trHeight w:val="286"/>
          <w:jc w:val="center"/>
        </w:trPr>
        <w:tc>
          <w:tcPr>
            <w:tcW w:w="1871" w:type="dxa"/>
            <w:tcBorders>
              <w:top w:val="single" w:sz="4" w:space="0" w:color="000000"/>
              <w:left w:val="single" w:sz="4" w:space="0" w:color="000000"/>
              <w:bottom w:val="single" w:sz="4" w:space="0" w:color="000000"/>
              <w:right w:val="single" w:sz="4" w:space="0" w:color="000000"/>
            </w:tcBorders>
          </w:tcPr>
          <w:p w14:paraId="54064079" w14:textId="77777777" w:rsidR="00E41086" w:rsidRPr="006E48F2" w:rsidRDefault="00E41086" w:rsidP="00157461">
            <w:pPr>
              <w:spacing w:after="0" w:line="259" w:lineRule="auto"/>
              <w:ind w:left="0" w:firstLine="0"/>
            </w:pPr>
            <w:r w:rsidRPr="006E48F2">
              <w:t xml:space="preserve">LFOPCS  </w:t>
            </w:r>
          </w:p>
        </w:tc>
        <w:tc>
          <w:tcPr>
            <w:tcW w:w="1753" w:type="dxa"/>
            <w:tcBorders>
              <w:top w:val="single" w:sz="4" w:space="0" w:color="000000"/>
              <w:left w:val="single" w:sz="4" w:space="0" w:color="000000"/>
              <w:bottom w:val="single" w:sz="4" w:space="0" w:color="000000"/>
              <w:right w:val="single" w:sz="4" w:space="0" w:color="000000"/>
            </w:tcBorders>
          </w:tcPr>
          <w:p w14:paraId="0EE442B1" w14:textId="55CEA8F0" w:rsidR="00E41086" w:rsidRPr="006E48F2" w:rsidRDefault="00411AED" w:rsidP="00157461">
            <w:pPr>
              <w:spacing w:after="0" w:line="259" w:lineRule="auto"/>
              <w:ind w:left="0" w:firstLine="0"/>
              <w:jc w:val="center"/>
            </w:pPr>
            <w:r w:rsidRPr="00411AED">
              <w:t>$</w:t>
            </w:r>
            <w:proofErr w:type="spellStart"/>
            <w:r w:rsidRPr="00411AED">
              <w:t>lfopcs_make</w:t>
            </w:r>
            <w:proofErr w:type="spellEnd"/>
            <w:r w:rsidRPr="00411AED">
              <w:t>$</w:t>
            </w:r>
          </w:p>
        </w:tc>
        <w:tc>
          <w:tcPr>
            <w:tcW w:w="1755" w:type="dxa"/>
            <w:tcBorders>
              <w:top w:val="single" w:sz="4" w:space="0" w:color="000000"/>
              <w:left w:val="single" w:sz="4" w:space="0" w:color="000000"/>
              <w:bottom w:val="single" w:sz="4" w:space="0" w:color="000000"/>
              <w:right w:val="single" w:sz="4" w:space="0" w:color="000000"/>
            </w:tcBorders>
          </w:tcPr>
          <w:p w14:paraId="65DF46E2" w14:textId="74C3CE25" w:rsidR="00E41086" w:rsidRPr="006E48F2" w:rsidRDefault="00411AED" w:rsidP="00157461">
            <w:pPr>
              <w:spacing w:after="0" w:line="259" w:lineRule="auto"/>
              <w:ind w:left="0" w:firstLine="0"/>
              <w:jc w:val="center"/>
            </w:pPr>
            <w:r w:rsidRPr="00411AED">
              <w:t>$</w:t>
            </w:r>
            <w:proofErr w:type="spellStart"/>
            <w:r w:rsidRPr="00411AED">
              <w:t>lfopcs_range</w:t>
            </w:r>
            <w:proofErr w:type="spellEnd"/>
            <w:r w:rsidRPr="00411AED">
              <w:t>$</w:t>
            </w:r>
          </w:p>
        </w:tc>
        <w:tc>
          <w:tcPr>
            <w:tcW w:w="1361" w:type="dxa"/>
            <w:tcBorders>
              <w:top w:val="single" w:sz="4" w:space="0" w:color="000000"/>
              <w:left w:val="single" w:sz="4" w:space="0" w:color="000000"/>
              <w:bottom w:val="single" w:sz="4" w:space="0" w:color="000000"/>
              <w:right w:val="single" w:sz="4" w:space="0" w:color="000000"/>
            </w:tcBorders>
          </w:tcPr>
          <w:p w14:paraId="41AF29FD" w14:textId="42349177" w:rsidR="00E41086" w:rsidRPr="006E48F2" w:rsidRDefault="00411AED" w:rsidP="00157461">
            <w:pPr>
              <w:spacing w:after="0" w:line="259" w:lineRule="auto"/>
              <w:ind w:left="0" w:firstLine="0"/>
              <w:jc w:val="center"/>
            </w:pPr>
            <w:r w:rsidRPr="00411AED">
              <w:t>$</w:t>
            </w:r>
            <w:proofErr w:type="spellStart"/>
            <w:r w:rsidRPr="00411AED">
              <w:t>lfopcs_sp</w:t>
            </w:r>
            <w:proofErr w:type="spellEnd"/>
            <w:r w:rsidRPr="00411AED">
              <w:t>$</w:t>
            </w:r>
          </w:p>
        </w:tc>
        <w:tc>
          <w:tcPr>
            <w:tcW w:w="1556" w:type="dxa"/>
            <w:vMerge w:val="restart"/>
            <w:tcBorders>
              <w:top w:val="single" w:sz="4" w:space="0" w:color="000000"/>
              <w:left w:val="single" w:sz="4" w:space="0" w:color="000000"/>
              <w:bottom w:val="single" w:sz="4" w:space="0" w:color="000000"/>
              <w:right w:val="single" w:sz="4" w:space="0" w:color="000000"/>
            </w:tcBorders>
          </w:tcPr>
          <w:p w14:paraId="77EA993C" w14:textId="46393EB3" w:rsidR="00E41086" w:rsidRPr="006E48F2" w:rsidRDefault="00411AED" w:rsidP="00157461">
            <w:pPr>
              <w:spacing w:after="0" w:line="259" w:lineRule="auto"/>
              <w:ind w:left="0" w:firstLine="0"/>
              <w:jc w:val="center"/>
            </w:pPr>
            <w:r w:rsidRPr="00411AED">
              <w:t>$</w:t>
            </w:r>
            <w:proofErr w:type="spellStart"/>
            <w:r w:rsidRPr="00411AED">
              <w:t>lfopcs_reg_pres</w:t>
            </w:r>
            <w:proofErr w:type="spellEnd"/>
            <w:r w:rsidRPr="00411AED">
              <w:t>$</w:t>
            </w:r>
          </w:p>
        </w:tc>
      </w:tr>
      <w:tr w:rsidR="00E41086" w:rsidRPr="006E48F2" w14:paraId="342D4000" w14:textId="77777777" w:rsidTr="00FE1814">
        <w:trPr>
          <w:trHeight w:val="288"/>
          <w:jc w:val="center"/>
        </w:trPr>
        <w:tc>
          <w:tcPr>
            <w:tcW w:w="1871" w:type="dxa"/>
            <w:tcBorders>
              <w:top w:val="single" w:sz="4" w:space="0" w:color="000000"/>
              <w:left w:val="single" w:sz="4" w:space="0" w:color="000000"/>
              <w:bottom w:val="single" w:sz="4" w:space="0" w:color="000000"/>
              <w:right w:val="single" w:sz="4" w:space="0" w:color="000000"/>
            </w:tcBorders>
          </w:tcPr>
          <w:p w14:paraId="37F92C55" w14:textId="17C0D3DE" w:rsidR="00E41086" w:rsidRPr="006E48F2" w:rsidRDefault="00E41086" w:rsidP="00157461">
            <w:pPr>
              <w:spacing w:after="0" w:line="259" w:lineRule="auto"/>
              <w:ind w:left="0" w:firstLine="0"/>
            </w:pPr>
            <w:r w:rsidRPr="006E48F2">
              <w:t xml:space="preserve">Pressure </w:t>
            </w:r>
            <w:r w:rsidR="00B11F60" w:rsidRPr="006E48F2">
              <w:t>Gauge</w:t>
            </w:r>
            <w:r w:rsidRPr="006E48F2">
              <w:t xml:space="preserve"> </w:t>
            </w:r>
          </w:p>
        </w:tc>
        <w:tc>
          <w:tcPr>
            <w:tcW w:w="1753" w:type="dxa"/>
            <w:tcBorders>
              <w:top w:val="single" w:sz="4" w:space="0" w:color="000000"/>
              <w:left w:val="single" w:sz="4" w:space="0" w:color="000000"/>
              <w:bottom w:val="single" w:sz="4" w:space="0" w:color="000000"/>
              <w:right w:val="single" w:sz="4" w:space="0" w:color="000000"/>
            </w:tcBorders>
          </w:tcPr>
          <w:p w14:paraId="6D268D52" w14:textId="1628727A" w:rsidR="00E41086" w:rsidRPr="006E48F2" w:rsidRDefault="00411AED" w:rsidP="00157461">
            <w:pPr>
              <w:spacing w:after="0" w:line="259" w:lineRule="auto"/>
              <w:ind w:left="0" w:firstLine="0"/>
              <w:jc w:val="center"/>
            </w:pPr>
            <w:r w:rsidRPr="00411AED">
              <w:t>$</w:t>
            </w:r>
            <w:proofErr w:type="spellStart"/>
            <w:r w:rsidRPr="00411AED">
              <w:t>lfopcs_gauge_make</w:t>
            </w:r>
            <w:proofErr w:type="spellEnd"/>
            <w:r w:rsidRPr="00411AED">
              <w:t>$</w:t>
            </w:r>
          </w:p>
        </w:tc>
        <w:tc>
          <w:tcPr>
            <w:tcW w:w="1755" w:type="dxa"/>
            <w:tcBorders>
              <w:top w:val="single" w:sz="4" w:space="0" w:color="000000"/>
              <w:left w:val="single" w:sz="4" w:space="0" w:color="000000"/>
              <w:bottom w:val="single" w:sz="4" w:space="0" w:color="000000"/>
              <w:right w:val="single" w:sz="4" w:space="0" w:color="000000"/>
            </w:tcBorders>
          </w:tcPr>
          <w:p w14:paraId="7B0877D3" w14:textId="5DD0C23C" w:rsidR="00E41086" w:rsidRPr="006E48F2" w:rsidRDefault="00411AED" w:rsidP="00157461">
            <w:pPr>
              <w:spacing w:after="0" w:line="259" w:lineRule="auto"/>
              <w:ind w:left="0" w:firstLine="0"/>
              <w:jc w:val="center"/>
            </w:pPr>
            <w:r w:rsidRPr="00411AED">
              <w:t>$</w:t>
            </w:r>
            <w:proofErr w:type="spellStart"/>
            <w:r w:rsidRPr="00411AED">
              <w:t>lfopcs_gauge_range</w:t>
            </w:r>
            <w:proofErr w:type="spellEnd"/>
            <w:r w:rsidRPr="00411AED">
              <w:t>$</w:t>
            </w:r>
          </w:p>
        </w:tc>
        <w:tc>
          <w:tcPr>
            <w:tcW w:w="1361"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0EE9CF5E" w14:textId="4F1D18C3" w:rsidR="00E41086" w:rsidRPr="006E48F2" w:rsidRDefault="00E41086" w:rsidP="00157461">
            <w:pPr>
              <w:spacing w:after="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3AC50A69" w14:textId="77777777" w:rsidR="00E41086" w:rsidRPr="006E48F2" w:rsidRDefault="00E41086" w:rsidP="00157461">
            <w:pPr>
              <w:spacing w:after="160" w:line="259" w:lineRule="auto"/>
              <w:ind w:left="0" w:firstLine="0"/>
            </w:pPr>
          </w:p>
        </w:tc>
      </w:tr>
    </w:tbl>
    <w:p w14:paraId="619449E8" w14:textId="77777777" w:rsidR="00FC54C9" w:rsidRPr="006E48F2" w:rsidRDefault="00FC54C9" w:rsidP="00157461">
      <w:pPr>
        <w:ind w:left="0" w:firstLine="0"/>
      </w:pPr>
    </w:p>
    <w:p w14:paraId="781CD008" w14:textId="216BDB15" w:rsidR="00E1055A" w:rsidRPr="006E48F2" w:rsidRDefault="00440AC8" w:rsidP="009C0CB1">
      <w:pPr>
        <w:pStyle w:val="ListParagraph"/>
        <w:numPr>
          <w:ilvl w:val="0"/>
          <w:numId w:val="34"/>
        </w:numPr>
      </w:pPr>
      <w:r w:rsidRPr="00440AC8">
        <w:t>The LFOPCS location is required to be downstream of PRV and upstream of flow control valve with test setup shown. Trip point of LFOPCS is required to be equal to or greater than 80% of regulated pressure. LFOPCS activation must generate a boiler safety shutdown, annunciate, and require manual reset of the flame safeguard or burner management system. The use of snubbers or dampeners on LFOPCS is prohibited</w:t>
      </w:r>
      <w:r w:rsidR="000501D5" w:rsidRPr="006E48F2">
        <w:t xml:space="preserve">. </w:t>
      </w:r>
    </w:p>
    <w:p w14:paraId="1DA810F8" w14:textId="586AE74C" w:rsidR="00FC54C9" w:rsidRPr="006E48F2" w:rsidRDefault="00440AC8" w:rsidP="00157461">
      <w:pPr>
        <w:ind w:left="0" w:firstLine="0"/>
      </w:pPr>
      <w:r>
        <w:rPr>
          <w:noProof/>
        </w:rPr>
        <w:drawing>
          <wp:anchor distT="0" distB="0" distL="114300" distR="114300" simplePos="0" relativeHeight="251701248" behindDoc="1" locked="0" layoutInCell="1" allowOverlap="1" wp14:anchorId="183821A2" wp14:editId="24870BD7">
            <wp:simplePos x="0" y="0"/>
            <wp:positionH relativeFrom="column">
              <wp:posOffset>0</wp:posOffset>
            </wp:positionH>
            <wp:positionV relativeFrom="paragraph">
              <wp:posOffset>-1270</wp:posOffset>
            </wp:positionV>
            <wp:extent cx="6753225" cy="2876550"/>
            <wp:effectExtent l="0" t="0" r="9525" b="0"/>
            <wp:wrapNone/>
            <wp:docPr id="90884" name="Picture 9088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4" name="Picture 90884" descr="Diagram&#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6753225" cy="2876550"/>
                    </a:xfrm>
                    <a:prstGeom prst="rect">
                      <a:avLst/>
                    </a:prstGeom>
                  </pic:spPr>
                </pic:pic>
              </a:graphicData>
            </a:graphic>
          </wp:anchor>
        </w:drawing>
      </w:r>
    </w:p>
    <w:p w14:paraId="2F6550A0" w14:textId="5CD2E6A9" w:rsidR="00FC54C9" w:rsidRPr="006E48F2" w:rsidRDefault="00FC54C9" w:rsidP="00157461">
      <w:pPr>
        <w:ind w:left="0" w:firstLine="0"/>
      </w:pPr>
    </w:p>
    <w:p w14:paraId="21E7C7C0" w14:textId="772430E3" w:rsidR="00FC54C9" w:rsidRPr="006E48F2" w:rsidRDefault="00FC54C9" w:rsidP="00157461">
      <w:pPr>
        <w:ind w:left="0" w:firstLine="0"/>
      </w:pPr>
    </w:p>
    <w:p w14:paraId="57B4EEB9" w14:textId="533715A2" w:rsidR="00FC54C9" w:rsidRPr="006E48F2" w:rsidRDefault="00FC54C9" w:rsidP="00157461">
      <w:pPr>
        <w:ind w:left="0" w:firstLine="0"/>
      </w:pPr>
    </w:p>
    <w:p w14:paraId="0345CD4F" w14:textId="29B44567" w:rsidR="00FC54C9" w:rsidRPr="006E48F2" w:rsidRDefault="00FC54C9" w:rsidP="00157461">
      <w:pPr>
        <w:ind w:left="0" w:firstLine="0"/>
      </w:pPr>
    </w:p>
    <w:p w14:paraId="244A6AE7" w14:textId="5075009C" w:rsidR="00FC54C9" w:rsidRPr="006E48F2" w:rsidRDefault="00FC54C9" w:rsidP="00157461">
      <w:pPr>
        <w:ind w:left="0" w:firstLine="0"/>
      </w:pPr>
    </w:p>
    <w:p w14:paraId="0AAA85B2" w14:textId="0091D57D" w:rsidR="00FC54C9" w:rsidRPr="006E48F2" w:rsidRDefault="00FC54C9" w:rsidP="00157461">
      <w:pPr>
        <w:ind w:left="0" w:firstLine="0"/>
      </w:pPr>
    </w:p>
    <w:p w14:paraId="0465B939" w14:textId="595F88FC" w:rsidR="00E1055A" w:rsidRPr="006E48F2" w:rsidRDefault="00E1055A" w:rsidP="00157461">
      <w:pPr>
        <w:spacing w:after="0" w:line="259" w:lineRule="auto"/>
        <w:ind w:left="0" w:firstLine="0"/>
      </w:pPr>
    </w:p>
    <w:p w14:paraId="41171E1D" w14:textId="3880294B" w:rsidR="00FC54C9" w:rsidRPr="006E48F2" w:rsidRDefault="00FC54C9" w:rsidP="00157461">
      <w:pPr>
        <w:spacing w:after="0" w:line="259" w:lineRule="auto"/>
        <w:ind w:left="0" w:firstLine="0"/>
      </w:pPr>
    </w:p>
    <w:p w14:paraId="27BCE4DC" w14:textId="14A491C2" w:rsidR="00FC54C9" w:rsidRPr="006E48F2" w:rsidRDefault="00FC54C9" w:rsidP="00157461">
      <w:pPr>
        <w:spacing w:after="0" w:line="259" w:lineRule="auto"/>
        <w:ind w:left="0" w:firstLine="0"/>
      </w:pPr>
    </w:p>
    <w:p w14:paraId="08787E0C" w14:textId="1188392D" w:rsidR="00FC54C9" w:rsidRPr="006E48F2" w:rsidRDefault="00FC54C9" w:rsidP="00157461">
      <w:pPr>
        <w:spacing w:after="0" w:line="259" w:lineRule="auto"/>
        <w:ind w:left="0" w:firstLine="0"/>
      </w:pPr>
    </w:p>
    <w:p w14:paraId="32062A45" w14:textId="31907860" w:rsidR="00FC54C9" w:rsidRPr="006E48F2" w:rsidRDefault="00FC54C9" w:rsidP="00157461">
      <w:pPr>
        <w:spacing w:after="0" w:line="259" w:lineRule="auto"/>
        <w:ind w:left="0" w:firstLine="0"/>
      </w:pPr>
    </w:p>
    <w:p w14:paraId="0E66D684" w14:textId="1A403F0D" w:rsidR="00FC54C9" w:rsidRPr="006E48F2" w:rsidRDefault="00FC54C9" w:rsidP="00157461">
      <w:pPr>
        <w:spacing w:after="0" w:line="259" w:lineRule="auto"/>
        <w:ind w:left="0" w:firstLine="0"/>
      </w:pPr>
    </w:p>
    <w:p w14:paraId="2DBF98EF" w14:textId="2A5AE00B" w:rsidR="00FC54C9" w:rsidRPr="006E48F2" w:rsidRDefault="00FC54C9" w:rsidP="00157461">
      <w:pPr>
        <w:spacing w:after="0" w:line="259" w:lineRule="auto"/>
        <w:ind w:left="0" w:firstLine="0"/>
      </w:pPr>
    </w:p>
    <w:p w14:paraId="7B51C9F4" w14:textId="0BBD8C2E" w:rsidR="00FC54C9" w:rsidRPr="006E48F2" w:rsidRDefault="00FC54C9" w:rsidP="00157461">
      <w:pPr>
        <w:spacing w:after="0" w:line="259" w:lineRule="auto"/>
        <w:ind w:left="0" w:firstLine="0"/>
      </w:pPr>
    </w:p>
    <w:p w14:paraId="01B781FA" w14:textId="78020F4F" w:rsidR="00FC54C9" w:rsidRPr="006E48F2" w:rsidRDefault="00FC54C9" w:rsidP="00157461">
      <w:pPr>
        <w:spacing w:after="0" w:line="259" w:lineRule="auto"/>
        <w:ind w:left="0" w:firstLine="0"/>
      </w:pPr>
    </w:p>
    <w:p w14:paraId="02125273" w14:textId="77777777" w:rsidR="00FC54C9" w:rsidRPr="006E48F2" w:rsidRDefault="00FC54C9" w:rsidP="00FC54C9">
      <w:pPr>
        <w:pBdr>
          <w:top w:val="single" w:sz="18" w:space="1" w:color="auto"/>
        </w:pBdr>
        <w:spacing w:after="0" w:line="259" w:lineRule="auto"/>
        <w:ind w:left="0" w:firstLine="0"/>
      </w:pPr>
    </w:p>
    <w:p w14:paraId="4D7F6BFD" w14:textId="347FC841" w:rsidR="00E1055A" w:rsidRPr="006E48F2" w:rsidRDefault="00440AC8" w:rsidP="009C0CB1">
      <w:pPr>
        <w:pStyle w:val="ListParagraph"/>
        <w:numPr>
          <w:ilvl w:val="0"/>
          <w:numId w:val="35"/>
        </w:numPr>
        <w:spacing w:after="17" w:line="240" w:lineRule="auto"/>
      </w:pPr>
      <w:r w:rsidRPr="00440AC8">
        <w:t xml:space="preserve">Close lock </w:t>
      </w:r>
      <w:proofErr w:type="gramStart"/>
      <w:r w:rsidRPr="00440AC8">
        <w:t>open</w:t>
      </w:r>
      <w:proofErr w:type="gramEnd"/>
      <w:r w:rsidRPr="00440AC8">
        <w:t xml:space="preserve"> manual valve isolating the LFOPCS. Install appropriate tubing on test port. Bleed oil from space between lockable manual valve and LFOPCS into a container for proper disposal</w:t>
      </w:r>
      <w:r w:rsidR="000501D5" w:rsidRPr="006E48F2">
        <w:t xml:space="preserve">. </w:t>
      </w:r>
    </w:p>
    <w:p w14:paraId="2C5EB02A" w14:textId="70C51D61" w:rsidR="00E1055A" w:rsidRPr="006E48F2" w:rsidRDefault="001F6658" w:rsidP="009C0CB1">
      <w:pPr>
        <w:pStyle w:val="ListParagraph"/>
        <w:numPr>
          <w:ilvl w:val="0"/>
          <w:numId w:val="35"/>
        </w:numPr>
      </w:pPr>
      <w:r w:rsidRPr="001F6658">
        <w:t>Install hand pump or equivalent to the test port capable of supplying air or nitrogen pressure to space. Pressurize the space to above the switch setpoint</w:t>
      </w:r>
      <w:r w:rsidR="000501D5" w:rsidRPr="006E48F2">
        <w:t xml:space="preserve">. </w:t>
      </w:r>
    </w:p>
    <w:p w14:paraId="4798FA46" w14:textId="46307DB9" w:rsidR="00E1055A" w:rsidRPr="006E48F2" w:rsidRDefault="001F6658" w:rsidP="009C0CB1">
      <w:pPr>
        <w:pStyle w:val="ListParagraph"/>
        <w:numPr>
          <w:ilvl w:val="0"/>
          <w:numId w:val="35"/>
        </w:numPr>
        <w:spacing w:after="41"/>
      </w:pPr>
      <w:r w:rsidRPr="001F6658">
        <w:t>Start the boiler. At low fire, slowly bleed pressure from the LFOPCS until it trips boiler offline measuring pressure at trip point</w:t>
      </w:r>
      <w:r w:rsidR="000501D5" w:rsidRPr="006E48F2">
        <w:t xml:space="preserve">. </w:t>
      </w:r>
    </w:p>
    <w:p w14:paraId="4C13523C" w14:textId="77777777" w:rsidR="00FC54C9" w:rsidRPr="006E48F2" w:rsidRDefault="00FC54C9" w:rsidP="00FC54C9">
      <w:pPr>
        <w:spacing w:after="0" w:line="259" w:lineRule="auto"/>
        <w:ind w:left="0" w:firstLine="0"/>
      </w:pPr>
    </w:p>
    <w:p w14:paraId="5C2CA1F7" w14:textId="77777777" w:rsidR="00FC54C9" w:rsidRPr="006E48F2" w:rsidRDefault="00FC54C9" w:rsidP="00FC54C9">
      <w:pPr>
        <w:pBdr>
          <w:top w:val="single" w:sz="18" w:space="1" w:color="auto"/>
        </w:pBdr>
        <w:spacing w:after="0" w:line="259" w:lineRule="auto"/>
        <w:ind w:left="0" w:firstLine="0"/>
      </w:pPr>
    </w:p>
    <w:p w14:paraId="542C0241" w14:textId="77777777" w:rsidR="00FC54C9" w:rsidRPr="006E48F2" w:rsidRDefault="00FC54C9" w:rsidP="00FC54C9">
      <w:pPr>
        <w:pBdr>
          <w:top w:val="single" w:sz="18" w:space="1" w:color="auto"/>
        </w:pBdr>
        <w:spacing w:after="0" w:line="259" w:lineRule="auto"/>
        <w:ind w:left="0" w:firstLine="0"/>
      </w:pP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6D583E" w14:paraId="0FC60958" w14:textId="77777777" w:rsidTr="000772E7">
        <w:tc>
          <w:tcPr>
            <w:tcW w:w="5035" w:type="dxa"/>
            <w:shd w:val="clear" w:color="auto" w:fill="E7E6E6" w:themeFill="background2"/>
          </w:tcPr>
          <w:p w14:paraId="6D93E4EF" w14:textId="77777777" w:rsidR="006D583E" w:rsidRDefault="006D583E" w:rsidP="000772E7">
            <w:r w:rsidRPr="00A14397">
              <w:rPr>
                <w:szCs w:val="24"/>
              </w:rPr>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5DC2A879"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52C6200D" w14:textId="16ECF9E8" w:rsidR="00E1055A" w:rsidRPr="006E48F2" w:rsidRDefault="000501D5" w:rsidP="006D583E">
      <w:pPr>
        <w:spacing w:after="0" w:line="259" w:lineRule="auto"/>
        <w:ind w:left="0" w:firstLine="0"/>
      </w:pPr>
      <w:r w:rsidRPr="006E48F2">
        <w:t xml:space="preserve"> </w:t>
      </w:r>
    </w:p>
    <w:tbl>
      <w:tblPr>
        <w:tblStyle w:val="TableGrid"/>
        <w:tblW w:w="10105" w:type="dxa"/>
        <w:jc w:val="center"/>
        <w:tblInd w:w="0" w:type="dxa"/>
        <w:tblCellMar>
          <w:top w:w="5" w:type="dxa"/>
          <w:left w:w="5" w:type="dxa"/>
          <w:right w:w="7" w:type="dxa"/>
        </w:tblCellMar>
        <w:tblLook w:val="04A0" w:firstRow="1" w:lastRow="0" w:firstColumn="1" w:lastColumn="0" w:noHBand="0" w:noVBand="1"/>
      </w:tblPr>
      <w:tblGrid>
        <w:gridCol w:w="6272"/>
        <w:gridCol w:w="1732"/>
        <w:gridCol w:w="2101"/>
      </w:tblGrid>
      <w:tr w:rsidR="00E1055A" w:rsidRPr="006E48F2" w14:paraId="028F48A6" w14:textId="77777777" w:rsidTr="000827D8">
        <w:trPr>
          <w:trHeight w:val="562"/>
          <w:jc w:val="center"/>
        </w:trPr>
        <w:tc>
          <w:tcPr>
            <w:tcW w:w="7162" w:type="dxa"/>
            <w:tcBorders>
              <w:top w:val="single" w:sz="4" w:space="0" w:color="000000"/>
              <w:left w:val="single" w:sz="4" w:space="0" w:color="000000"/>
              <w:bottom w:val="single" w:sz="4" w:space="0" w:color="000000"/>
              <w:right w:val="single" w:sz="4" w:space="0" w:color="000000"/>
            </w:tcBorders>
          </w:tcPr>
          <w:p w14:paraId="15C87DA6" w14:textId="77777777" w:rsidR="00E1055A" w:rsidRPr="006E48F2" w:rsidRDefault="000501D5" w:rsidP="00157461">
            <w:pPr>
              <w:spacing w:after="0" w:line="259" w:lineRule="auto"/>
              <w:ind w:left="0" w:firstLine="0"/>
              <w:jc w:val="center"/>
            </w:pPr>
            <w:r w:rsidRPr="006E48F2">
              <w:rPr>
                <w:b/>
              </w:rPr>
              <w:t xml:space="preserve">Result </w:t>
            </w:r>
          </w:p>
        </w:tc>
        <w:tc>
          <w:tcPr>
            <w:tcW w:w="778" w:type="dxa"/>
            <w:tcBorders>
              <w:top w:val="single" w:sz="4" w:space="0" w:color="000000"/>
              <w:left w:val="single" w:sz="4" w:space="0" w:color="000000"/>
              <w:bottom w:val="single" w:sz="4" w:space="0" w:color="000000"/>
              <w:right w:val="single" w:sz="4" w:space="0" w:color="000000"/>
            </w:tcBorders>
          </w:tcPr>
          <w:p w14:paraId="4789047F" w14:textId="1932A20A" w:rsidR="00E1055A" w:rsidRPr="006E48F2" w:rsidRDefault="000501D5" w:rsidP="002A60E6">
            <w:pPr>
              <w:spacing w:after="0" w:line="259" w:lineRule="auto"/>
              <w:ind w:left="0" w:firstLine="0"/>
              <w:jc w:val="center"/>
            </w:pPr>
            <w:r w:rsidRPr="006E48F2">
              <w:rPr>
                <w:b/>
              </w:rPr>
              <w:t>Y/N</w:t>
            </w:r>
          </w:p>
        </w:tc>
        <w:tc>
          <w:tcPr>
            <w:tcW w:w="2165" w:type="dxa"/>
            <w:tcBorders>
              <w:top w:val="single" w:sz="4" w:space="0" w:color="000000"/>
              <w:left w:val="single" w:sz="4" w:space="0" w:color="000000"/>
              <w:bottom w:val="single" w:sz="4" w:space="0" w:color="000000"/>
              <w:right w:val="single" w:sz="4" w:space="0" w:color="000000"/>
            </w:tcBorders>
          </w:tcPr>
          <w:p w14:paraId="6E7E6901" w14:textId="7A495EDB" w:rsidR="00E1055A" w:rsidRPr="006E48F2" w:rsidRDefault="000501D5" w:rsidP="00157461">
            <w:pPr>
              <w:spacing w:after="0" w:line="259" w:lineRule="auto"/>
              <w:ind w:left="0" w:firstLine="0"/>
              <w:jc w:val="center"/>
            </w:pPr>
            <w:r w:rsidRPr="006E48F2">
              <w:rPr>
                <w:b/>
              </w:rPr>
              <w:t xml:space="preserve">Switch Trip </w:t>
            </w:r>
            <w:r w:rsidR="000827D8" w:rsidRPr="006E48F2">
              <w:rPr>
                <w:b/>
              </w:rPr>
              <w:t>P</w:t>
            </w:r>
            <w:r w:rsidRPr="006E48F2">
              <w:rPr>
                <w:b/>
              </w:rPr>
              <w:t xml:space="preserve">oint Pressure </w:t>
            </w:r>
            <w:r w:rsidR="000827D8" w:rsidRPr="006E48F2">
              <w:rPr>
                <w:b/>
              </w:rPr>
              <w:t>(</w:t>
            </w:r>
            <w:proofErr w:type="spellStart"/>
            <w:r w:rsidR="000827D8" w:rsidRPr="006E48F2">
              <w:rPr>
                <w:b/>
              </w:rPr>
              <w:t>inwc</w:t>
            </w:r>
            <w:proofErr w:type="spellEnd"/>
            <w:r w:rsidR="000827D8" w:rsidRPr="006E48F2">
              <w:rPr>
                <w:b/>
              </w:rPr>
              <w:t>)</w:t>
            </w:r>
          </w:p>
        </w:tc>
      </w:tr>
      <w:tr w:rsidR="00E1055A" w:rsidRPr="006E48F2" w14:paraId="3249FFFC" w14:textId="77777777" w:rsidTr="000827D8">
        <w:trPr>
          <w:trHeight w:val="288"/>
          <w:jc w:val="center"/>
        </w:trPr>
        <w:tc>
          <w:tcPr>
            <w:tcW w:w="7162" w:type="dxa"/>
            <w:tcBorders>
              <w:top w:val="single" w:sz="4" w:space="0" w:color="000000"/>
              <w:left w:val="single" w:sz="4" w:space="0" w:color="000000"/>
              <w:bottom w:val="single" w:sz="4" w:space="0" w:color="000000"/>
              <w:right w:val="single" w:sz="4" w:space="0" w:color="000000"/>
            </w:tcBorders>
          </w:tcPr>
          <w:p w14:paraId="4DE2B064" w14:textId="77777777" w:rsidR="00E1055A" w:rsidRPr="006E48F2" w:rsidRDefault="000501D5" w:rsidP="00157461">
            <w:pPr>
              <w:spacing w:after="0" w:line="259" w:lineRule="auto"/>
              <w:ind w:left="0" w:firstLine="0"/>
            </w:pPr>
            <w:r w:rsidRPr="006E48F2">
              <w:t xml:space="preserve">Snubber or dampeners </w:t>
            </w:r>
            <w:r w:rsidRPr="006E48F2">
              <w:rPr>
                <w:b/>
                <w:u w:val="single" w:color="000000"/>
              </w:rPr>
              <w:t>not</w:t>
            </w:r>
            <w:r w:rsidRPr="006E48F2">
              <w:t xml:space="preserve"> used? </w:t>
            </w:r>
          </w:p>
        </w:tc>
        <w:tc>
          <w:tcPr>
            <w:tcW w:w="778" w:type="dxa"/>
            <w:tcBorders>
              <w:top w:val="single" w:sz="4" w:space="0" w:color="000000"/>
              <w:left w:val="single" w:sz="4" w:space="0" w:color="000000"/>
              <w:bottom w:val="single" w:sz="4" w:space="0" w:color="000000"/>
              <w:right w:val="single" w:sz="4" w:space="0" w:color="000000"/>
            </w:tcBorders>
          </w:tcPr>
          <w:p w14:paraId="0C95CCFE" w14:textId="76543CC2" w:rsidR="00E1055A" w:rsidRPr="006E48F2" w:rsidRDefault="00411AED" w:rsidP="00157461">
            <w:pPr>
              <w:spacing w:after="0" w:line="259" w:lineRule="auto"/>
              <w:ind w:left="0" w:firstLine="0"/>
              <w:jc w:val="center"/>
            </w:pPr>
            <w:r w:rsidRPr="00411AED">
              <w:t>$lfopcs_result_1$</w:t>
            </w:r>
          </w:p>
        </w:tc>
        <w:tc>
          <w:tcPr>
            <w:tcW w:w="2165"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69E5DC86" w14:textId="2A4BD6AB" w:rsidR="00E1055A" w:rsidRPr="006E48F2" w:rsidRDefault="00E1055A" w:rsidP="00157461">
            <w:pPr>
              <w:spacing w:after="0" w:line="259" w:lineRule="auto"/>
              <w:ind w:left="0" w:firstLine="0"/>
            </w:pPr>
          </w:p>
        </w:tc>
      </w:tr>
      <w:tr w:rsidR="00E1055A" w:rsidRPr="006E48F2" w14:paraId="62CFDCC7" w14:textId="77777777" w:rsidTr="000827D8">
        <w:trPr>
          <w:trHeight w:val="286"/>
          <w:jc w:val="center"/>
        </w:trPr>
        <w:tc>
          <w:tcPr>
            <w:tcW w:w="7162" w:type="dxa"/>
            <w:tcBorders>
              <w:top w:val="single" w:sz="4" w:space="0" w:color="000000"/>
              <w:left w:val="single" w:sz="4" w:space="0" w:color="000000"/>
              <w:bottom w:val="single" w:sz="4" w:space="0" w:color="000000"/>
              <w:right w:val="single" w:sz="4" w:space="0" w:color="000000"/>
            </w:tcBorders>
          </w:tcPr>
          <w:p w14:paraId="5BEE3153" w14:textId="1D7E3015" w:rsidR="00E1055A" w:rsidRPr="006E48F2" w:rsidRDefault="000501D5" w:rsidP="00157461">
            <w:pPr>
              <w:spacing w:after="0" w:line="259" w:lineRule="auto"/>
              <w:ind w:left="0" w:firstLine="0"/>
            </w:pPr>
            <w:r w:rsidRPr="006E48F2">
              <w:t>Correct switch location/test setup</w:t>
            </w:r>
            <w:r w:rsidR="001F6658">
              <w:t xml:space="preserve"> with LOOP in place</w:t>
            </w:r>
            <w:r w:rsidRPr="006E48F2">
              <w:t xml:space="preserve">? </w:t>
            </w:r>
          </w:p>
        </w:tc>
        <w:tc>
          <w:tcPr>
            <w:tcW w:w="778" w:type="dxa"/>
            <w:tcBorders>
              <w:top w:val="single" w:sz="4" w:space="0" w:color="000000"/>
              <w:left w:val="single" w:sz="4" w:space="0" w:color="000000"/>
              <w:bottom w:val="single" w:sz="4" w:space="0" w:color="000000"/>
              <w:right w:val="single" w:sz="4" w:space="0" w:color="000000"/>
            </w:tcBorders>
          </w:tcPr>
          <w:p w14:paraId="5BE721A1" w14:textId="389F8C60" w:rsidR="00E1055A" w:rsidRPr="006E48F2" w:rsidRDefault="00411AED" w:rsidP="00157461">
            <w:pPr>
              <w:spacing w:after="0" w:line="259" w:lineRule="auto"/>
              <w:ind w:left="0" w:firstLine="0"/>
              <w:jc w:val="center"/>
            </w:pPr>
            <w:r w:rsidRPr="00411AED">
              <w:t>$lfopcs_result_</w:t>
            </w:r>
            <w:r>
              <w:t>2</w:t>
            </w:r>
            <w:r w:rsidRPr="00411AED">
              <w:t>$</w:t>
            </w:r>
          </w:p>
        </w:tc>
        <w:tc>
          <w:tcPr>
            <w:tcW w:w="2165"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4D020D95" w14:textId="3A773231" w:rsidR="00E1055A" w:rsidRPr="006E48F2" w:rsidRDefault="00E1055A" w:rsidP="00157461">
            <w:pPr>
              <w:spacing w:after="0" w:line="259" w:lineRule="auto"/>
              <w:ind w:left="0" w:firstLine="0"/>
            </w:pPr>
          </w:p>
        </w:tc>
      </w:tr>
      <w:tr w:rsidR="00E1055A" w:rsidRPr="006E48F2" w14:paraId="078B3CFD" w14:textId="77777777" w:rsidTr="008D0537">
        <w:trPr>
          <w:trHeight w:val="228"/>
          <w:jc w:val="center"/>
        </w:trPr>
        <w:tc>
          <w:tcPr>
            <w:tcW w:w="7162" w:type="dxa"/>
            <w:tcBorders>
              <w:top w:val="single" w:sz="4" w:space="0" w:color="000000"/>
              <w:left w:val="single" w:sz="4" w:space="0" w:color="000000"/>
              <w:bottom w:val="single" w:sz="4" w:space="0" w:color="000000"/>
              <w:right w:val="single" w:sz="4" w:space="0" w:color="000000"/>
            </w:tcBorders>
          </w:tcPr>
          <w:p w14:paraId="5B559B5A" w14:textId="77777777" w:rsidR="00E1055A" w:rsidRPr="006E48F2" w:rsidRDefault="000501D5" w:rsidP="00157461">
            <w:pPr>
              <w:spacing w:after="0" w:line="259" w:lineRule="auto"/>
              <w:ind w:left="0" w:firstLine="0"/>
            </w:pPr>
            <w:r w:rsidRPr="006E48F2">
              <w:t xml:space="preserve">Did the switch work correctly?  Record trip point pressure. </w:t>
            </w:r>
          </w:p>
        </w:tc>
        <w:tc>
          <w:tcPr>
            <w:tcW w:w="778" w:type="dxa"/>
            <w:tcBorders>
              <w:top w:val="single" w:sz="4" w:space="0" w:color="000000"/>
              <w:left w:val="single" w:sz="4" w:space="0" w:color="000000"/>
              <w:bottom w:val="single" w:sz="4" w:space="0" w:color="000000"/>
              <w:right w:val="single" w:sz="4" w:space="0" w:color="000000"/>
            </w:tcBorders>
          </w:tcPr>
          <w:p w14:paraId="7E35BC75" w14:textId="3FE83945" w:rsidR="00E1055A" w:rsidRPr="006E48F2" w:rsidRDefault="00411AED" w:rsidP="00157461">
            <w:pPr>
              <w:spacing w:after="0" w:line="259" w:lineRule="auto"/>
              <w:ind w:left="0" w:firstLine="0"/>
              <w:jc w:val="center"/>
            </w:pPr>
            <w:r w:rsidRPr="00411AED">
              <w:t>$lfopcs_result_</w:t>
            </w:r>
            <w:r>
              <w:t>3</w:t>
            </w:r>
            <w:r w:rsidRPr="00411AED">
              <w:t>$</w:t>
            </w:r>
          </w:p>
        </w:tc>
        <w:tc>
          <w:tcPr>
            <w:tcW w:w="2165" w:type="dxa"/>
            <w:tcBorders>
              <w:top w:val="single" w:sz="4" w:space="0" w:color="000000"/>
              <w:left w:val="single" w:sz="4" w:space="0" w:color="000000"/>
              <w:bottom w:val="single" w:sz="4" w:space="0" w:color="000000"/>
              <w:right w:val="single" w:sz="4" w:space="0" w:color="000000"/>
            </w:tcBorders>
          </w:tcPr>
          <w:p w14:paraId="6E8BE2DD" w14:textId="77CF24C0" w:rsidR="00E1055A" w:rsidRPr="006E48F2" w:rsidRDefault="00411AED" w:rsidP="00157461">
            <w:pPr>
              <w:spacing w:after="0" w:line="259" w:lineRule="auto"/>
              <w:ind w:left="0" w:firstLine="0"/>
              <w:jc w:val="center"/>
            </w:pPr>
            <w:r w:rsidRPr="00411AED">
              <w:t>$lfopcs_result_</w:t>
            </w:r>
            <w:r>
              <w:t>4</w:t>
            </w:r>
            <w:r w:rsidRPr="00411AED">
              <w:t>$</w:t>
            </w:r>
          </w:p>
        </w:tc>
      </w:tr>
      <w:tr w:rsidR="00E1055A" w:rsidRPr="006E48F2" w14:paraId="63D6822A" w14:textId="77777777" w:rsidTr="000827D8">
        <w:trPr>
          <w:trHeight w:val="286"/>
          <w:jc w:val="center"/>
        </w:trPr>
        <w:tc>
          <w:tcPr>
            <w:tcW w:w="7162" w:type="dxa"/>
            <w:tcBorders>
              <w:top w:val="single" w:sz="4" w:space="0" w:color="000000"/>
              <w:left w:val="single" w:sz="4" w:space="0" w:color="000000"/>
              <w:bottom w:val="single" w:sz="4" w:space="0" w:color="000000"/>
              <w:right w:val="single" w:sz="4" w:space="0" w:color="000000"/>
            </w:tcBorders>
          </w:tcPr>
          <w:p w14:paraId="03AF5D67" w14:textId="614074BB" w:rsidR="00E1055A" w:rsidRPr="006E48F2" w:rsidRDefault="000501D5" w:rsidP="00157461">
            <w:pPr>
              <w:spacing w:after="0" w:line="259" w:lineRule="auto"/>
              <w:ind w:left="0" w:firstLine="0"/>
            </w:pPr>
            <w:r w:rsidRPr="006E48F2">
              <w:t>Is switch setpoint 80% or more of regulated pressure?</w:t>
            </w:r>
          </w:p>
        </w:tc>
        <w:tc>
          <w:tcPr>
            <w:tcW w:w="778" w:type="dxa"/>
            <w:tcBorders>
              <w:top w:val="single" w:sz="4" w:space="0" w:color="000000"/>
              <w:left w:val="single" w:sz="4" w:space="0" w:color="000000"/>
              <w:bottom w:val="single" w:sz="4" w:space="0" w:color="000000"/>
              <w:right w:val="single" w:sz="4" w:space="0" w:color="000000"/>
            </w:tcBorders>
          </w:tcPr>
          <w:p w14:paraId="799EE153" w14:textId="0FFD4CB0" w:rsidR="00E1055A" w:rsidRPr="006E48F2" w:rsidRDefault="00411AED" w:rsidP="00157461">
            <w:pPr>
              <w:spacing w:after="0" w:line="259" w:lineRule="auto"/>
              <w:ind w:left="0" w:firstLine="0"/>
              <w:jc w:val="center"/>
            </w:pPr>
            <w:r w:rsidRPr="00411AED">
              <w:t>$lfopcs_result_</w:t>
            </w:r>
            <w:r>
              <w:t>5</w:t>
            </w:r>
            <w:r w:rsidRPr="00411AED">
              <w:t>$</w:t>
            </w:r>
          </w:p>
        </w:tc>
        <w:tc>
          <w:tcPr>
            <w:tcW w:w="2165"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5F373419" w14:textId="43454BF3" w:rsidR="00E1055A" w:rsidRPr="006E48F2" w:rsidRDefault="00E1055A" w:rsidP="00157461">
            <w:pPr>
              <w:spacing w:after="0" w:line="259" w:lineRule="auto"/>
              <w:ind w:left="0" w:firstLine="0"/>
            </w:pPr>
          </w:p>
        </w:tc>
      </w:tr>
      <w:tr w:rsidR="001F6658" w:rsidRPr="006E48F2" w14:paraId="6CA91149" w14:textId="77777777" w:rsidTr="000827D8">
        <w:trPr>
          <w:trHeight w:val="286"/>
          <w:jc w:val="center"/>
        </w:trPr>
        <w:tc>
          <w:tcPr>
            <w:tcW w:w="7162" w:type="dxa"/>
            <w:tcBorders>
              <w:top w:val="single" w:sz="4" w:space="0" w:color="000000"/>
              <w:left w:val="single" w:sz="4" w:space="0" w:color="000000"/>
              <w:bottom w:val="single" w:sz="4" w:space="0" w:color="000000"/>
              <w:right w:val="single" w:sz="4" w:space="0" w:color="000000"/>
            </w:tcBorders>
          </w:tcPr>
          <w:p w14:paraId="40280F11" w14:textId="41CFE530" w:rsidR="001F6658" w:rsidRPr="006E48F2" w:rsidRDefault="001F6658" w:rsidP="00157461">
            <w:pPr>
              <w:spacing w:after="0" w:line="259" w:lineRule="auto"/>
              <w:ind w:left="0" w:firstLine="0"/>
            </w:pPr>
            <w:r w:rsidRPr="001F6658">
              <w:t>Did boiler shutdown, lockout, and properly annunciate?</w:t>
            </w:r>
          </w:p>
        </w:tc>
        <w:tc>
          <w:tcPr>
            <w:tcW w:w="778" w:type="dxa"/>
            <w:tcBorders>
              <w:top w:val="single" w:sz="4" w:space="0" w:color="000000"/>
              <w:left w:val="single" w:sz="4" w:space="0" w:color="000000"/>
              <w:bottom w:val="single" w:sz="4" w:space="0" w:color="000000"/>
              <w:right w:val="single" w:sz="4" w:space="0" w:color="000000"/>
            </w:tcBorders>
          </w:tcPr>
          <w:p w14:paraId="5BD6C861" w14:textId="4488E236" w:rsidR="001F6658" w:rsidRPr="00411AED" w:rsidRDefault="001F6658" w:rsidP="00157461">
            <w:pPr>
              <w:spacing w:after="0" w:line="259" w:lineRule="auto"/>
              <w:ind w:left="0" w:firstLine="0"/>
              <w:jc w:val="center"/>
            </w:pPr>
            <w:r w:rsidRPr="00411AED">
              <w:t>$lfopcs_result_</w:t>
            </w:r>
            <w:r>
              <w:t>6</w:t>
            </w:r>
            <w:r w:rsidRPr="00411AED">
              <w:t>$</w:t>
            </w:r>
          </w:p>
        </w:tc>
        <w:tc>
          <w:tcPr>
            <w:tcW w:w="2165"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59D21CD6" w14:textId="77777777" w:rsidR="001F6658" w:rsidRPr="006E48F2" w:rsidRDefault="001F6658" w:rsidP="00157461">
            <w:pPr>
              <w:spacing w:after="0" w:line="259" w:lineRule="auto"/>
              <w:ind w:left="0" w:firstLine="0"/>
            </w:pPr>
          </w:p>
        </w:tc>
      </w:tr>
    </w:tbl>
    <w:p w14:paraId="4C63F867" w14:textId="77777777" w:rsidR="00FC54C9" w:rsidRPr="006E48F2" w:rsidRDefault="00FC54C9" w:rsidP="00FC54C9">
      <w:pPr>
        <w:spacing w:after="0" w:line="259" w:lineRule="auto"/>
        <w:ind w:left="0" w:firstLine="0"/>
      </w:pPr>
    </w:p>
    <w:p w14:paraId="374C725B" w14:textId="4E7A7EEC" w:rsidR="00E1055A" w:rsidRPr="006E48F2" w:rsidRDefault="000501D5" w:rsidP="00FC54C9">
      <w:pPr>
        <w:pBdr>
          <w:top w:val="single" w:sz="18" w:space="1" w:color="auto"/>
        </w:pBdr>
        <w:spacing w:after="0" w:line="259" w:lineRule="auto"/>
        <w:ind w:left="0" w:firstLine="0"/>
      </w:pPr>
      <w:r w:rsidRPr="006E48F2">
        <w:t xml:space="preserve"> </w:t>
      </w:r>
    </w:p>
    <w:p w14:paraId="0ACBD285" w14:textId="4CC22A47" w:rsidR="0053381F" w:rsidRPr="006E48F2" w:rsidRDefault="0053381F" w:rsidP="00157461">
      <w:pPr>
        <w:ind w:left="0" w:firstLine="0"/>
        <w:rPr>
          <w:b/>
        </w:rPr>
      </w:pPr>
      <w:r w:rsidRPr="006E48F2">
        <w:rPr>
          <w:b/>
        </w:rPr>
        <w:t>Did the device fail or pass the 3 Question Criteria (section 1.3.1)?</w:t>
      </w:r>
      <w:r w:rsidR="00411AED">
        <w:rPr>
          <w:b/>
        </w:rPr>
        <w:t xml:space="preserve">  </w:t>
      </w:r>
      <w:r w:rsidR="007F4B3E">
        <w:rPr>
          <w:b/>
        </w:rPr>
        <w:t>[</w:t>
      </w:r>
      <w:r w:rsidR="00411AED" w:rsidRPr="00411AED">
        <w:rPr>
          <w:b/>
        </w:rPr>
        <w:t>$</w:t>
      </w:r>
      <w:proofErr w:type="spellStart"/>
      <w:r w:rsidR="00411AED" w:rsidRPr="00411AED">
        <w:rPr>
          <w:b/>
        </w:rPr>
        <w:t>lfopcs_result_status</w:t>
      </w:r>
      <w:proofErr w:type="spellEnd"/>
      <w:r w:rsidR="00411AED" w:rsidRPr="00411AED">
        <w:rPr>
          <w:b/>
        </w:rPr>
        <w:t>$</w:t>
      </w:r>
      <w:r w:rsidR="007F4B3E">
        <w:rPr>
          <w:b/>
        </w:rPr>
        <w:t>]</w:t>
      </w:r>
    </w:p>
    <w:p w14:paraId="472A672F" w14:textId="77777777" w:rsidR="000772E7" w:rsidRPr="00B25CE3" w:rsidRDefault="000772E7" w:rsidP="000772E7">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722E2332" w14:textId="77777777" w:rsidR="00E1055A" w:rsidRPr="006E48F2" w:rsidRDefault="000501D5" w:rsidP="00157461">
      <w:pPr>
        <w:spacing w:after="0" w:line="259" w:lineRule="auto"/>
        <w:ind w:left="0" w:firstLine="0"/>
      </w:pPr>
      <w:r w:rsidRPr="006E48F2">
        <w:rPr>
          <w:color w:val="FF0000"/>
          <w:sz w:val="28"/>
        </w:rPr>
        <w:t xml:space="preserve"> </w:t>
      </w:r>
    </w:p>
    <w:p w14:paraId="5467C879" w14:textId="77777777" w:rsidR="00FC54C9" w:rsidRPr="006E48F2" w:rsidRDefault="00FC54C9">
      <w:pPr>
        <w:spacing w:after="160" w:line="259" w:lineRule="auto"/>
        <w:ind w:left="0" w:firstLine="0"/>
        <w:rPr>
          <w:b/>
          <w:sz w:val="28"/>
        </w:rPr>
      </w:pPr>
      <w:r w:rsidRPr="006E48F2">
        <w:br w:type="page"/>
      </w: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6D583E" w14:paraId="7D35DD96" w14:textId="77777777" w:rsidTr="000772E7">
        <w:tc>
          <w:tcPr>
            <w:tcW w:w="5035" w:type="dxa"/>
            <w:shd w:val="clear" w:color="auto" w:fill="E7E6E6" w:themeFill="background2"/>
          </w:tcPr>
          <w:p w14:paraId="3B613136" w14:textId="77777777" w:rsidR="006D583E" w:rsidRDefault="006D583E" w:rsidP="000772E7">
            <w:r w:rsidRPr="00A14397">
              <w:rPr>
                <w:szCs w:val="24"/>
              </w:rPr>
              <w:lastRenderedPageBreak/>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1AA9BFF5"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16069B43" w14:textId="77777777" w:rsidR="00A14397" w:rsidRDefault="00A14397" w:rsidP="00FE1814">
      <w:pPr>
        <w:pStyle w:val="Heading1"/>
      </w:pPr>
    </w:p>
    <w:p w14:paraId="2E6A7166" w14:textId="7A140097" w:rsidR="00FC54C9" w:rsidRPr="006E48F2" w:rsidRDefault="005459B4" w:rsidP="00FE1814">
      <w:pPr>
        <w:pStyle w:val="Heading1"/>
      </w:pPr>
      <w:bookmarkStart w:id="34" w:name="_Toc164750232"/>
      <w:r>
        <w:t>3</w:t>
      </w:r>
      <w:r w:rsidR="00133854">
        <w:t>0</w:t>
      </w:r>
      <w:r w:rsidR="00FC54C9" w:rsidRPr="006E48F2">
        <w:t xml:space="preserve">. </w:t>
      </w:r>
      <w:r w:rsidR="000501D5" w:rsidRPr="006E48F2">
        <w:t>High Fuel Oil Pressure Cutoff Switch</w:t>
      </w:r>
      <w:r w:rsidR="008750D3" w:rsidRPr="006E48F2">
        <w:t xml:space="preserve"> [</w:t>
      </w:r>
      <w:r w:rsidR="00615662" w:rsidRPr="00615662">
        <w:t>$</w:t>
      </w:r>
      <w:proofErr w:type="spellStart"/>
      <w:r w:rsidR="00615662" w:rsidRPr="00615662">
        <w:t>hfopcs_result_status</w:t>
      </w:r>
      <w:proofErr w:type="spellEnd"/>
      <w:r w:rsidR="00615662" w:rsidRPr="00615662">
        <w:t>$</w:t>
      </w:r>
      <w:r w:rsidR="008750D3" w:rsidRPr="006E48F2">
        <w:t>]</w:t>
      </w:r>
      <w:bookmarkEnd w:id="34"/>
    </w:p>
    <w:p w14:paraId="6F0936F0" w14:textId="448D210F" w:rsidR="00E1055A" w:rsidRPr="006E48F2" w:rsidRDefault="000501D5" w:rsidP="00FE1814">
      <w:r w:rsidRPr="006E48F2">
        <w:t>(HFOPCS)</w:t>
      </w:r>
    </w:p>
    <w:p w14:paraId="753A0F78" w14:textId="77777777" w:rsidR="00FC54C9" w:rsidRPr="006E48F2" w:rsidRDefault="00FC54C9" w:rsidP="00FC54C9"/>
    <w:tbl>
      <w:tblPr>
        <w:tblStyle w:val="TableGrid"/>
        <w:tblW w:w="8296" w:type="dxa"/>
        <w:jc w:val="center"/>
        <w:tblInd w:w="0" w:type="dxa"/>
        <w:tblCellMar>
          <w:top w:w="7" w:type="dxa"/>
          <w:left w:w="5" w:type="dxa"/>
          <w:right w:w="5" w:type="dxa"/>
        </w:tblCellMar>
        <w:tblLook w:val="04A0" w:firstRow="1" w:lastRow="0" w:firstColumn="1" w:lastColumn="0" w:noHBand="0" w:noVBand="1"/>
      </w:tblPr>
      <w:tblGrid>
        <w:gridCol w:w="918"/>
        <w:gridCol w:w="2223"/>
        <w:gridCol w:w="2236"/>
        <w:gridCol w:w="1224"/>
        <w:gridCol w:w="1837"/>
      </w:tblGrid>
      <w:tr w:rsidR="00E1055A" w:rsidRPr="006E48F2" w14:paraId="7AD90268" w14:textId="77777777" w:rsidTr="00FE1814">
        <w:trPr>
          <w:trHeight w:val="562"/>
          <w:jc w:val="center"/>
        </w:trPr>
        <w:tc>
          <w:tcPr>
            <w:tcW w:w="1871" w:type="dxa"/>
            <w:tcBorders>
              <w:top w:val="single" w:sz="4" w:space="0" w:color="000000"/>
              <w:left w:val="single" w:sz="4" w:space="0" w:color="000000"/>
              <w:bottom w:val="single" w:sz="4" w:space="0" w:color="000000"/>
              <w:right w:val="single" w:sz="4" w:space="0" w:color="000000"/>
            </w:tcBorders>
          </w:tcPr>
          <w:p w14:paraId="4F8D861B" w14:textId="77777777" w:rsidR="00E1055A" w:rsidRPr="006E48F2" w:rsidRDefault="000501D5" w:rsidP="00157461">
            <w:pPr>
              <w:spacing w:after="0" w:line="259" w:lineRule="auto"/>
              <w:ind w:left="0" w:firstLine="0"/>
              <w:jc w:val="center"/>
            </w:pPr>
            <w:r w:rsidRPr="006E48F2">
              <w:rPr>
                <w:b/>
              </w:rPr>
              <w:t xml:space="preserve">Item </w:t>
            </w:r>
          </w:p>
        </w:tc>
        <w:tc>
          <w:tcPr>
            <w:tcW w:w="1753" w:type="dxa"/>
            <w:tcBorders>
              <w:top w:val="single" w:sz="4" w:space="0" w:color="000000"/>
              <w:left w:val="single" w:sz="4" w:space="0" w:color="000000"/>
              <w:bottom w:val="single" w:sz="4" w:space="0" w:color="000000"/>
              <w:right w:val="single" w:sz="4" w:space="0" w:color="000000"/>
            </w:tcBorders>
          </w:tcPr>
          <w:p w14:paraId="035E8976" w14:textId="77777777" w:rsidR="00E1055A" w:rsidRPr="006E48F2" w:rsidRDefault="000501D5" w:rsidP="00157461">
            <w:pPr>
              <w:spacing w:after="0" w:line="259" w:lineRule="auto"/>
              <w:ind w:left="0" w:firstLine="0"/>
              <w:jc w:val="center"/>
            </w:pPr>
            <w:r w:rsidRPr="006E48F2">
              <w:rPr>
                <w:b/>
              </w:rPr>
              <w:t xml:space="preserve">Make </w:t>
            </w:r>
          </w:p>
        </w:tc>
        <w:tc>
          <w:tcPr>
            <w:tcW w:w="1755" w:type="dxa"/>
            <w:tcBorders>
              <w:top w:val="single" w:sz="4" w:space="0" w:color="000000"/>
              <w:left w:val="single" w:sz="4" w:space="0" w:color="000000"/>
              <w:bottom w:val="single" w:sz="4" w:space="0" w:color="000000"/>
              <w:right w:val="single" w:sz="4" w:space="0" w:color="000000"/>
            </w:tcBorders>
          </w:tcPr>
          <w:p w14:paraId="5CCC2A90" w14:textId="77777777" w:rsidR="00E1055A" w:rsidRPr="006E48F2" w:rsidRDefault="000501D5" w:rsidP="00157461">
            <w:pPr>
              <w:spacing w:after="0" w:line="259" w:lineRule="auto"/>
              <w:ind w:left="0" w:firstLine="0"/>
              <w:jc w:val="center"/>
            </w:pPr>
            <w:r w:rsidRPr="006E48F2">
              <w:rPr>
                <w:b/>
              </w:rPr>
              <w:t xml:space="preserve">Range </w:t>
            </w:r>
          </w:p>
          <w:p w14:paraId="1F89C715" w14:textId="46E2F756" w:rsidR="00E1055A" w:rsidRPr="006E48F2" w:rsidRDefault="000501D5" w:rsidP="00157461">
            <w:pPr>
              <w:spacing w:after="0" w:line="259" w:lineRule="auto"/>
              <w:ind w:left="0" w:firstLine="0"/>
              <w:jc w:val="center"/>
            </w:pPr>
            <w:r w:rsidRPr="006E48F2">
              <w:rPr>
                <w:b/>
              </w:rPr>
              <w:t>(</w:t>
            </w:r>
            <w:proofErr w:type="spellStart"/>
            <w:r w:rsidRPr="006E48F2">
              <w:rPr>
                <w:b/>
              </w:rPr>
              <w:t>inwc</w:t>
            </w:r>
            <w:proofErr w:type="spellEnd"/>
            <w:r w:rsidRPr="006E48F2">
              <w:rPr>
                <w:b/>
              </w:rPr>
              <w:t>/</w:t>
            </w:r>
            <w:r w:rsidR="00477029" w:rsidRPr="006E48F2">
              <w:rPr>
                <w:b/>
              </w:rPr>
              <w:t>psi</w:t>
            </w:r>
            <w:r w:rsidRPr="006E48F2">
              <w:rPr>
                <w:b/>
              </w:rPr>
              <w:t xml:space="preserve">) </w:t>
            </w:r>
          </w:p>
        </w:tc>
        <w:tc>
          <w:tcPr>
            <w:tcW w:w="1361" w:type="dxa"/>
            <w:tcBorders>
              <w:top w:val="single" w:sz="4" w:space="0" w:color="000000"/>
              <w:left w:val="single" w:sz="4" w:space="0" w:color="000000"/>
              <w:bottom w:val="single" w:sz="4" w:space="0" w:color="000000"/>
              <w:right w:val="single" w:sz="4" w:space="0" w:color="000000"/>
            </w:tcBorders>
          </w:tcPr>
          <w:p w14:paraId="03A73245" w14:textId="77777777" w:rsidR="00E1055A" w:rsidRPr="006E48F2" w:rsidRDefault="000501D5" w:rsidP="00157461">
            <w:pPr>
              <w:spacing w:after="0" w:line="259" w:lineRule="auto"/>
              <w:ind w:left="0" w:firstLine="0"/>
              <w:jc w:val="center"/>
            </w:pPr>
            <w:r w:rsidRPr="006E48F2">
              <w:rPr>
                <w:b/>
              </w:rPr>
              <w:t xml:space="preserve">Switch Setpoint </w:t>
            </w:r>
          </w:p>
        </w:tc>
        <w:tc>
          <w:tcPr>
            <w:tcW w:w="1556" w:type="dxa"/>
            <w:tcBorders>
              <w:top w:val="single" w:sz="4" w:space="0" w:color="000000"/>
              <w:left w:val="single" w:sz="4" w:space="0" w:color="000000"/>
              <w:bottom w:val="single" w:sz="4" w:space="0" w:color="000000"/>
              <w:right w:val="single" w:sz="4" w:space="0" w:color="000000"/>
            </w:tcBorders>
          </w:tcPr>
          <w:p w14:paraId="4040390A" w14:textId="77777777" w:rsidR="00E1055A" w:rsidRPr="006E48F2" w:rsidRDefault="000501D5" w:rsidP="00157461">
            <w:pPr>
              <w:spacing w:after="0" w:line="259" w:lineRule="auto"/>
              <w:ind w:left="0" w:firstLine="0"/>
              <w:jc w:val="center"/>
            </w:pPr>
            <w:r w:rsidRPr="006E48F2">
              <w:rPr>
                <w:b/>
              </w:rPr>
              <w:t xml:space="preserve">Regulated Pressure </w:t>
            </w:r>
          </w:p>
        </w:tc>
      </w:tr>
      <w:tr w:rsidR="00E41086" w:rsidRPr="006E48F2" w14:paraId="198510C5" w14:textId="77777777" w:rsidTr="00FE1814">
        <w:trPr>
          <w:trHeight w:val="286"/>
          <w:jc w:val="center"/>
        </w:trPr>
        <w:tc>
          <w:tcPr>
            <w:tcW w:w="1871" w:type="dxa"/>
            <w:tcBorders>
              <w:top w:val="single" w:sz="4" w:space="0" w:color="000000"/>
              <w:left w:val="single" w:sz="4" w:space="0" w:color="000000"/>
              <w:bottom w:val="single" w:sz="4" w:space="0" w:color="000000"/>
              <w:right w:val="single" w:sz="4" w:space="0" w:color="000000"/>
            </w:tcBorders>
          </w:tcPr>
          <w:p w14:paraId="723E3E73" w14:textId="77777777" w:rsidR="00E41086" w:rsidRPr="006E48F2" w:rsidRDefault="00E41086" w:rsidP="00157461">
            <w:pPr>
              <w:spacing w:after="0" w:line="259" w:lineRule="auto"/>
              <w:ind w:left="0" w:firstLine="0"/>
            </w:pPr>
            <w:r w:rsidRPr="006E48F2">
              <w:t xml:space="preserve">HFOPCS  </w:t>
            </w:r>
          </w:p>
        </w:tc>
        <w:tc>
          <w:tcPr>
            <w:tcW w:w="1753" w:type="dxa"/>
            <w:tcBorders>
              <w:top w:val="single" w:sz="4" w:space="0" w:color="000000"/>
              <w:left w:val="single" w:sz="4" w:space="0" w:color="000000"/>
              <w:bottom w:val="single" w:sz="4" w:space="0" w:color="000000"/>
              <w:right w:val="single" w:sz="4" w:space="0" w:color="000000"/>
            </w:tcBorders>
          </w:tcPr>
          <w:p w14:paraId="58EEA68E" w14:textId="66C99823" w:rsidR="00E41086" w:rsidRPr="006E48F2" w:rsidRDefault="00615662" w:rsidP="00157461">
            <w:pPr>
              <w:spacing w:after="0" w:line="259" w:lineRule="auto"/>
              <w:ind w:left="0" w:firstLine="0"/>
              <w:jc w:val="center"/>
            </w:pPr>
            <w:r w:rsidRPr="00615662">
              <w:t>$</w:t>
            </w:r>
            <w:proofErr w:type="spellStart"/>
            <w:r w:rsidRPr="00615662">
              <w:t>hfopcs_make</w:t>
            </w:r>
            <w:proofErr w:type="spellEnd"/>
            <w:r w:rsidRPr="00615662">
              <w:t>$</w:t>
            </w:r>
          </w:p>
        </w:tc>
        <w:tc>
          <w:tcPr>
            <w:tcW w:w="1755" w:type="dxa"/>
            <w:tcBorders>
              <w:top w:val="single" w:sz="4" w:space="0" w:color="000000"/>
              <w:left w:val="single" w:sz="4" w:space="0" w:color="000000"/>
              <w:bottom w:val="single" w:sz="4" w:space="0" w:color="000000"/>
              <w:right w:val="single" w:sz="4" w:space="0" w:color="000000"/>
            </w:tcBorders>
          </w:tcPr>
          <w:p w14:paraId="56787B43" w14:textId="1E80C2EF" w:rsidR="00E41086" w:rsidRPr="006E48F2" w:rsidRDefault="00615662" w:rsidP="00157461">
            <w:pPr>
              <w:spacing w:after="0" w:line="259" w:lineRule="auto"/>
              <w:ind w:left="0" w:firstLine="0"/>
              <w:jc w:val="center"/>
            </w:pPr>
            <w:r w:rsidRPr="00615662">
              <w:t>$</w:t>
            </w:r>
            <w:proofErr w:type="spellStart"/>
            <w:r w:rsidRPr="00615662">
              <w:t>hfopcs_range</w:t>
            </w:r>
            <w:proofErr w:type="spellEnd"/>
            <w:r w:rsidRPr="00615662">
              <w:t>$</w:t>
            </w:r>
          </w:p>
        </w:tc>
        <w:tc>
          <w:tcPr>
            <w:tcW w:w="1361" w:type="dxa"/>
            <w:tcBorders>
              <w:top w:val="single" w:sz="4" w:space="0" w:color="000000"/>
              <w:left w:val="single" w:sz="4" w:space="0" w:color="000000"/>
              <w:bottom w:val="single" w:sz="4" w:space="0" w:color="000000"/>
              <w:right w:val="single" w:sz="4" w:space="0" w:color="000000"/>
            </w:tcBorders>
          </w:tcPr>
          <w:p w14:paraId="671DA5D5" w14:textId="7E02961A" w:rsidR="00E41086" w:rsidRPr="006E48F2" w:rsidRDefault="00615662" w:rsidP="00157461">
            <w:pPr>
              <w:spacing w:after="0" w:line="259" w:lineRule="auto"/>
              <w:ind w:left="0" w:firstLine="0"/>
              <w:jc w:val="center"/>
            </w:pPr>
            <w:r w:rsidRPr="00615662">
              <w:t>$</w:t>
            </w:r>
            <w:proofErr w:type="spellStart"/>
            <w:r w:rsidRPr="00615662">
              <w:t>hfopcs_sp</w:t>
            </w:r>
            <w:proofErr w:type="spellEnd"/>
            <w:r w:rsidRPr="00615662">
              <w:t>$</w:t>
            </w:r>
          </w:p>
        </w:tc>
        <w:tc>
          <w:tcPr>
            <w:tcW w:w="1556" w:type="dxa"/>
            <w:vMerge w:val="restart"/>
            <w:tcBorders>
              <w:top w:val="single" w:sz="4" w:space="0" w:color="000000"/>
              <w:left w:val="single" w:sz="4" w:space="0" w:color="000000"/>
              <w:bottom w:val="single" w:sz="4" w:space="0" w:color="000000"/>
              <w:right w:val="single" w:sz="4" w:space="0" w:color="000000"/>
            </w:tcBorders>
          </w:tcPr>
          <w:p w14:paraId="776FDD2D" w14:textId="2CF8E01C" w:rsidR="00E41086" w:rsidRPr="006E48F2" w:rsidRDefault="00615662" w:rsidP="00157461">
            <w:pPr>
              <w:spacing w:after="0" w:line="259" w:lineRule="auto"/>
              <w:ind w:left="0" w:firstLine="0"/>
              <w:jc w:val="center"/>
            </w:pPr>
            <w:r w:rsidRPr="00615662">
              <w:t>$</w:t>
            </w:r>
            <w:proofErr w:type="spellStart"/>
            <w:r w:rsidRPr="00615662">
              <w:t>hfopcs_reg_pres</w:t>
            </w:r>
            <w:proofErr w:type="spellEnd"/>
            <w:r w:rsidRPr="00615662">
              <w:t>$</w:t>
            </w:r>
          </w:p>
        </w:tc>
      </w:tr>
      <w:tr w:rsidR="00E41086" w:rsidRPr="006E48F2" w14:paraId="2A3F97B8" w14:textId="77777777" w:rsidTr="00FE1814">
        <w:trPr>
          <w:trHeight w:val="288"/>
          <w:jc w:val="center"/>
        </w:trPr>
        <w:tc>
          <w:tcPr>
            <w:tcW w:w="1871" w:type="dxa"/>
            <w:tcBorders>
              <w:top w:val="single" w:sz="4" w:space="0" w:color="000000"/>
              <w:left w:val="single" w:sz="4" w:space="0" w:color="000000"/>
              <w:bottom w:val="single" w:sz="4" w:space="0" w:color="000000"/>
              <w:right w:val="single" w:sz="4" w:space="0" w:color="000000"/>
            </w:tcBorders>
          </w:tcPr>
          <w:p w14:paraId="20E10E24" w14:textId="3FCC5D40" w:rsidR="00E41086" w:rsidRPr="006E48F2" w:rsidRDefault="00E41086" w:rsidP="00157461">
            <w:pPr>
              <w:spacing w:after="0" w:line="259" w:lineRule="auto"/>
              <w:ind w:left="0" w:firstLine="0"/>
            </w:pPr>
            <w:r w:rsidRPr="006E48F2">
              <w:t xml:space="preserve">Pressure </w:t>
            </w:r>
            <w:r w:rsidR="00B11F60" w:rsidRPr="006E48F2">
              <w:t>Gauge</w:t>
            </w:r>
            <w:r w:rsidRPr="006E48F2">
              <w:t xml:space="preserve"> </w:t>
            </w:r>
          </w:p>
        </w:tc>
        <w:tc>
          <w:tcPr>
            <w:tcW w:w="1753" w:type="dxa"/>
            <w:tcBorders>
              <w:top w:val="single" w:sz="4" w:space="0" w:color="000000"/>
              <w:left w:val="single" w:sz="4" w:space="0" w:color="000000"/>
              <w:bottom w:val="single" w:sz="4" w:space="0" w:color="000000"/>
              <w:right w:val="single" w:sz="4" w:space="0" w:color="000000"/>
            </w:tcBorders>
          </w:tcPr>
          <w:p w14:paraId="74E833DF" w14:textId="346DFBA2" w:rsidR="00E41086" w:rsidRPr="006E48F2" w:rsidRDefault="00615662" w:rsidP="00157461">
            <w:pPr>
              <w:spacing w:after="0" w:line="259" w:lineRule="auto"/>
              <w:ind w:left="0" w:firstLine="0"/>
              <w:jc w:val="center"/>
            </w:pPr>
            <w:r w:rsidRPr="00615662">
              <w:t>$</w:t>
            </w:r>
            <w:proofErr w:type="spellStart"/>
            <w:r w:rsidRPr="00615662">
              <w:t>hfopcs_gauge_make</w:t>
            </w:r>
            <w:proofErr w:type="spellEnd"/>
            <w:r w:rsidRPr="00615662">
              <w:t>$</w:t>
            </w:r>
          </w:p>
        </w:tc>
        <w:tc>
          <w:tcPr>
            <w:tcW w:w="1755" w:type="dxa"/>
            <w:tcBorders>
              <w:top w:val="single" w:sz="4" w:space="0" w:color="000000"/>
              <w:left w:val="single" w:sz="4" w:space="0" w:color="000000"/>
              <w:bottom w:val="single" w:sz="4" w:space="0" w:color="000000"/>
              <w:right w:val="single" w:sz="4" w:space="0" w:color="000000"/>
            </w:tcBorders>
          </w:tcPr>
          <w:p w14:paraId="0B1AE614" w14:textId="299218A2" w:rsidR="00E41086" w:rsidRPr="006E48F2" w:rsidRDefault="00615662" w:rsidP="00157461">
            <w:pPr>
              <w:spacing w:after="0" w:line="259" w:lineRule="auto"/>
              <w:ind w:left="0" w:firstLine="0"/>
              <w:jc w:val="center"/>
            </w:pPr>
            <w:r w:rsidRPr="00615662">
              <w:t>$</w:t>
            </w:r>
            <w:proofErr w:type="spellStart"/>
            <w:r w:rsidRPr="00615662">
              <w:t>hfopcs_gauge_range</w:t>
            </w:r>
            <w:proofErr w:type="spellEnd"/>
            <w:r w:rsidRPr="00615662">
              <w:t>$</w:t>
            </w:r>
          </w:p>
        </w:tc>
        <w:tc>
          <w:tcPr>
            <w:tcW w:w="1361"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21F94EAE" w14:textId="547F9360" w:rsidR="00E41086" w:rsidRPr="006E48F2" w:rsidRDefault="00E41086" w:rsidP="00157461">
            <w:pPr>
              <w:spacing w:after="0" w:line="259" w:lineRule="auto"/>
              <w:ind w:left="0" w:firstLine="0"/>
              <w:jc w:val="center"/>
            </w:pPr>
          </w:p>
        </w:tc>
        <w:tc>
          <w:tcPr>
            <w:tcW w:w="0" w:type="auto"/>
            <w:vMerge/>
            <w:tcBorders>
              <w:top w:val="nil"/>
              <w:left w:val="single" w:sz="4" w:space="0" w:color="000000"/>
              <w:bottom w:val="single" w:sz="4" w:space="0" w:color="000000"/>
              <w:right w:val="single" w:sz="4" w:space="0" w:color="000000"/>
            </w:tcBorders>
          </w:tcPr>
          <w:p w14:paraId="744C32A3" w14:textId="77777777" w:rsidR="00E41086" w:rsidRPr="006E48F2" w:rsidRDefault="00E41086" w:rsidP="00157461">
            <w:pPr>
              <w:spacing w:after="160" w:line="259" w:lineRule="auto"/>
              <w:ind w:left="0" w:firstLine="0"/>
            </w:pPr>
          </w:p>
        </w:tc>
      </w:tr>
    </w:tbl>
    <w:p w14:paraId="23130B01" w14:textId="77777777" w:rsidR="00FC54C9" w:rsidRPr="006E48F2" w:rsidRDefault="00FC54C9" w:rsidP="00157461">
      <w:pPr>
        <w:ind w:left="0" w:firstLine="0"/>
      </w:pPr>
    </w:p>
    <w:p w14:paraId="64AC3519" w14:textId="7299AE23" w:rsidR="00E1055A" w:rsidRPr="006E48F2" w:rsidRDefault="000501D5" w:rsidP="009C0CB1">
      <w:pPr>
        <w:pStyle w:val="ListParagraph"/>
        <w:numPr>
          <w:ilvl w:val="0"/>
          <w:numId w:val="40"/>
        </w:numPr>
      </w:pPr>
      <w:r w:rsidRPr="006E48F2">
        <w:t xml:space="preserve">The HFOPCS location is required to be downstream of PRV and upstream of flow control valve with test setup shown. </w:t>
      </w:r>
    </w:p>
    <w:p w14:paraId="3D7DF652" w14:textId="3D86A03A" w:rsidR="00E1055A" w:rsidRPr="006E48F2" w:rsidRDefault="000501D5" w:rsidP="009C0CB1">
      <w:pPr>
        <w:pStyle w:val="ListParagraph"/>
        <w:numPr>
          <w:ilvl w:val="0"/>
          <w:numId w:val="40"/>
        </w:numPr>
      </w:pPr>
      <w:r w:rsidRPr="006E48F2">
        <w:t xml:space="preserve">Trip point of HFOPCS is required to be equal to or less than 120% of regulated pressure. </w:t>
      </w:r>
    </w:p>
    <w:p w14:paraId="2512226D" w14:textId="575C4CF9" w:rsidR="00FC54C9" w:rsidRPr="006E48F2" w:rsidRDefault="001F6658" w:rsidP="00157461">
      <w:pPr>
        <w:ind w:left="0" w:firstLine="0"/>
      </w:pPr>
      <w:r>
        <w:rPr>
          <w:noProof/>
        </w:rPr>
        <w:drawing>
          <wp:anchor distT="0" distB="0" distL="114300" distR="114300" simplePos="0" relativeHeight="251702272" behindDoc="1" locked="0" layoutInCell="1" allowOverlap="1" wp14:anchorId="0B01CEC4" wp14:editId="71AB61C9">
            <wp:simplePos x="0" y="0"/>
            <wp:positionH relativeFrom="margin">
              <wp:align>right</wp:align>
            </wp:positionH>
            <wp:positionV relativeFrom="paragraph">
              <wp:posOffset>5080</wp:posOffset>
            </wp:positionV>
            <wp:extent cx="6858000" cy="3002915"/>
            <wp:effectExtent l="0" t="0" r="0" b="6985"/>
            <wp:wrapNone/>
            <wp:docPr id="90885" name="Picture 9088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5" name="Picture 90885" descr="Diagram&#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6858000" cy="3002915"/>
                    </a:xfrm>
                    <a:prstGeom prst="rect">
                      <a:avLst/>
                    </a:prstGeom>
                  </pic:spPr>
                </pic:pic>
              </a:graphicData>
            </a:graphic>
          </wp:anchor>
        </w:drawing>
      </w:r>
    </w:p>
    <w:p w14:paraId="234DDECA" w14:textId="5F982EA3" w:rsidR="00FC54C9" w:rsidRPr="006E48F2" w:rsidRDefault="00FC54C9" w:rsidP="00157461">
      <w:pPr>
        <w:ind w:left="0" w:firstLine="0"/>
      </w:pPr>
    </w:p>
    <w:p w14:paraId="322A4984" w14:textId="1B53248C" w:rsidR="00FC54C9" w:rsidRPr="006E48F2" w:rsidRDefault="00FC54C9" w:rsidP="00157461">
      <w:pPr>
        <w:ind w:left="0" w:firstLine="0"/>
      </w:pPr>
    </w:p>
    <w:p w14:paraId="5FADCF4C" w14:textId="08E7AADC" w:rsidR="00FC54C9" w:rsidRPr="006E48F2" w:rsidRDefault="00FC54C9" w:rsidP="00157461">
      <w:pPr>
        <w:ind w:left="0" w:firstLine="0"/>
      </w:pPr>
    </w:p>
    <w:p w14:paraId="6F7B2F7B" w14:textId="63D96A5B" w:rsidR="00FC54C9" w:rsidRPr="006E48F2" w:rsidRDefault="00FC54C9" w:rsidP="00157461">
      <w:pPr>
        <w:ind w:left="0" w:firstLine="0"/>
      </w:pPr>
    </w:p>
    <w:p w14:paraId="26D21BD2" w14:textId="65821D4E" w:rsidR="00FC54C9" w:rsidRPr="006E48F2" w:rsidRDefault="00FC54C9" w:rsidP="00157461">
      <w:pPr>
        <w:ind w:left="0" w:firstLine="0"/>
      </w:pPr>
    </w:p>
    <w:p w14:paraId="4BAB2741" w14:textId="77777777" w:rsidR="00FC54C9" w:rsidRPr="006E48F2" w:rsidRDefault="00FC54C9" w:rsidP="00157461">
      <w:pPr>
        <w:ind w:left="0" w:firstLine="0"/>
      </w:pPr>
    </w:p>
    <w:p w14:paraId="245F7365" w14:textId="0A932D44" w:rsidR="00E1055A" w:rsidRPr="006E48F2" w:rsidRDefault="00E1055A" w:rsidP="00157461">
      <w:pPr>
        <w:spacing w:after="0" w:line="259" w:lineRule="auto"/>
        <w:ind w:left="0" w:firstLine="0"/>
      </w:pPr>
    </w:p>
    <w:p w14:paraId="4B3C31CA" w14:textId="665FE32A" w:rsidR="00076419" w:rsidRPr="006E48F2" w:rsidRDefault="00076419" w:rsidP="00157461">
      <w:pPr>
        <w:spacing w:after="0" w:line="259" w:lineRule="auto"/>
        <w:ind w:left="0" w:firstLine="0"/>
      </w:pPr>
    </w:p>
    <w:p w14:paraId="079AA6E4" w14:textId="53012A21" w:rsidR="00076419" w:rsidRPr="006E48F2" w:rsidRDefault="00076419" w:rsidP="00157461">
      <w:pPr>
        <w:spacing w:after="0" w:line="259" w:lineRule="auto"/>
        <w:ind w:left="0" w:firstLine="0"/>
      </w:pPr>
    </w:p>
    <w:p w14:paraId="6EBA21C1" w14:textId="75ADED49" w:rsidR="00076419" w:rsidRPr="006E48F2" w:rsidRDefault="00076419" w:rsidP="00157461">
      <w:pPr>
        <w:spacing w:after="0" w:line="259" w:lineRule="auto"/>
        <w:ind w:left="0" w:firstLine="0"/>
      </w:pPr>
    </w:p>
    <w:p w14:paraId="2C74F33F" w14:textId="1DA476C1" w:rsidR="00076419" w:rsidRPr="006E48F2" w:rsidRDefault="00076419" w:rsidP="00157461">
      <w:pPr>
        <w:spacing w:after="0" w:line="259" w:lineRule="auto"/>
        <w:ind w:left="0" w:firstLine="0"/>
      </w:pPr>
    </w:p>
    <w:p w14:paraId="496C8CCD" w14:textId="64626146" w:rsidR="00076419" w:rsidRPr="006E48F2" w:rsidRDefault="00076419" w:rsidP="00157461">
      <w:pPr>
        <w:spacing w:after="0" w:line="259" w:lineRule="auto"/>
        <w:ind w:left="0" w:firstLine="0"/>
      </w:pPr>
    </w:p>
    <w:p w14:paraId="2D3A9B3D" w14:textId="3C6240B6" w:rsidR="00076419" w:rsidRPr="006E48F2" w:rsidRDefault="00076419" w:rsidP="00157461">
      <w:pPr>
        <w:spacing w:after="0" w:line="259" w:lineRule="auto"/>
        <w:ind w:left="0" w:firstLine="0"/>
      </w:pPr>
    </w:p>
    <w:p w14:paraId="20595FE2" w14:textId="1FC02BCF" w:rsidR="00076419" w:rsidRPr="006E48F2" w:rsidRDefault="00076419" w:rsidP="00157461">
      <w:pPr>
        <w:spacing w:after="0" w:line="259" w:lineRule="auto"/>
        <w:ind w:left="0" w:firstLine="0"/>
      </w:pPr>
    </w:p>
    <w:p w14:paraId="2A5D5B59" w14:textId="5A86332E" w:rsidR="00076419" w:rsidRPr="006E48F2" w:rsidRDefault="00076419" w:rsidP="00157461">
      <w:pPr>
        <w:spacing w:after="0" w:line="259" w:lineRule="auto"/>
        <w:ind w:left="0" w:firstLine="0"/>
      </w:pPr>
    </w:p>
    <w:p w14:paraId="69666159" w14:textId="17B173EB" w:rsidR="00076419" w:rsidRPr="006E48F2" w:rsidRDefault="00076419" w:rsidP="00157461">
      <w:pPr>
        <w:spacing w:after="0" w:line="259" w:lineRule="auto"/>
        <w:ind w:left="0" w:firstLine="0"/>
      </w:pPr>
    </w:p>
    <w:p w14:paraId="0DB8B705" w14:textId="0251FA96" w:rsidR="00076419" w:rsidRPr="006E48F2" w:rsidRDefault="00076419" w:rsidP="00157461">
      <w:pPr>
        <w:spacing w:after="0" w:line="259" w:lineRule="auto"/>
        <w:ind w:left="0" w:firstLine="0"/>
      </w:pPr>
    </w:p>
    <w:p w14:paraId="1E06EFB6" w14:textId="77777777" w:rsidR="00076419" w:rsidRPr="006E48F2" w:rsidRDefault="00076419" w:rsidP="00076419">
      <w:pPr>
        <w:pBdr>
          <w:top w:val="single" w:sz="18" w:space="1" w:color="auto"/>
        </w:pBdr>
        <w:spacing w:after="0" w:line="259" w:lineRule="auto"/>
        <w:ind w:left="0" w:firstLine="0"/>
      </w:pPr>
    </w:p>
    <w:p w14:paraId="7CDAA7BB" w14:textId="77777777" w:rsidR="00E1055A" w:rsidRPr="006E48F2" w:rsidRDefault="000501D5" w:rsidP="009C0CB1">
      <w:pPr>
        <w:pStyle w:val="ListParagraph"/>
        <w:numPr>
          <w:ilvl w:val="0"/>
          <w:numId w:val="41"/>
        </w:numPr>
      </w:pPr>
      <w:r w:rsidRPr="006E48F2">
        <w:t xml:space="preserve">Close lock </w:t>
      </w:r>
      <w:proofErr w:type="gramStart"/>
      <w:r w:rsidRPr="006E48F2">
        <w:t>open</w:t>
      </w:r>
      <w:proofErr w:type="gramEnd"/>
      <w:r w:rsidRPr="006E48F2">
        <w:t xml:space="preserve"> manual valve isolating the HFOPCS. Install appropriate tubing on test port.   Bleed oil from space between lockable manual valve and HFOPCS into a container for proper disposal. </w:t>
      </w:r>
    </w:p>
    <w:p w14:paraId="6B619A0E" w14:textId="77777777" w:rsidR="00E1055A" w:rsidRPr="006E48F2" w:rsidRDefault="000501D5" w:rsidP="009C0CB1">
      <w:pPr>
        <w:pStyle w:val="ListParagraph"/>
        <w:numPr>
          <w:ilvl w:val="0"/>
          <w:numId w:val="41"/>
        </w:numPr>
      </w:pPr>
      <w:r w:rsidRPr="006E48F2">
        <w:t xml:space="preserve">Install hand pump or equivalent to the test port capable of supplying air or nitrogen pressure to space.  Pressurize the space to above the switch setpoint. </w:t>
      </w:r>
    </w:p>
    <w:p w14:paraId="1A60054C" w14:textId="77777777" w:rsidR="00E1055A" w:rsidRPr="006E48F2" w:rsidRDefault="000501D5" w:rsidP="009C0CB1">
      <w:pPr>
        <w:pStyle w:val="ListParagraph"/>
        <w:numPr>
          <w:ilvl w:val="0"/>
          <w:numId w:val="41"/>
        </w:numPr>
      </w:pPr>
      <w:r w:rsidRPr="006E48F2">
        <w:t xml:space="preserve">Start the boiler.  At low fire, slowly raise pressure to the HFOPCS until it trips boiler offline measuring pressure at trip point. </w:t>
      </w:r>
    </w:p>
    <w:p w14:paraId="70B7F1F9" w14:textId="6CEF53E3" w:rsidR="00E1055A" w:rsidRPr="006E48F2" w:rsidRDefault="00E1055A" w:rsidP="00157461">
      <w:pPr>
        <w:spacing w:after="58" w:line="259" w:lineRule="auto"/>
        <w:ind w:left="0" w:firstLine="0"/>
      </w:pPr>
    </w:p>
    <w:p w14:paraId="34722D77" w14:textId="4DE49CB2" w:rsidR="00076419" w:rsidRPr="006E48F2" w:rsidRDefault="00076419" w:rsidP="00076419">
      <w:pPr>
        <w:pBdr>
          <w:top w:val="single" w:sz="18" w:space="1" w:color="auto"/>
        </w:pBdr>
        <w:spacing w:after="58" w:line="259" w:lineRule="auto"/>
        <w:ind w:left="0" w:firstLine="0"/>
      </w:pP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6D583E" w14:paraId="363D9278" w14:textId="77777777" w:rsidTr="000772E7">
        <w:tc>
          <w:tcPr>
            <w:tcW w:w="5035" w:type="dxa"/>
            <w:shd w:val="clear" w:color="auto" w:fill="E7E6E6" w:themeFill="background2"/>
          </w:tcPr>
          <w:p w14:paraId="1682BD8E" w14:textId="77777777" w:rsidR="006D583E" w:rsidRDefault="006D583E" w:rsidP="000772E7">
            <w:r w:rsidRPr="00A14397">
              <w:rPr>
                <w:szCs w:val="24"/>
              </w:rPr>
              <w:lastRenderedPageBreak/>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30AEA004" w14:textId="77777777" w:rsidR="006D583E" w:rsidRDefault="006D583E"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1E4DE1D5" w14:textId="77777777" w:rsidR="00A14397" w:rsidRPr="006E48F2" w:rsidRDefault="00A14397" w:rsidP="006D583E">
      <w:pPr>
        <w:spacing w:after="58" w:line="259" w:lineRule="auto"/>
        <w:ind w:left="0" w:firstLine="0"/>
      </w:pPr>
    </w:p>
    <w:tbl>
      <w:tblPr>
        <w:tblStyle w:val="TableGrid"/>
        <w:tblW w:w="10488" w:type="dxa"/>
        <w:jc w:val="center"/>
        <w:tblInd w:w="0" w:type="dxa"/>
        <w:tblCellMar>
          <w:top w:w="5" w:type="dxa"/>
          <w:left w:w="5" w:type="dxa"/>
          <w:right w:w="5" w:type="dxa"/>
        </w:tblCellMar>
        <w:tblLook w:val="04A0" w:firstRow="1" w:lastRow="0" w:firstColumn="1" w:lastColumn="0" w:noHBand="0" w:noVBand="1"/>
      </w:tblPr>
      <w:tblGrid>
        <w:gridCol w:w="6542"/>
        <w:gridCol w:w="1784"/>
        <w:gridCol w:w="2162"/>
      </w:tblGrid>
      <w:tr w:rsidR="00E1055A" w:rsidRPr="006E48F2" w14:paraId="0A158327" w14:textId="77777777" w:rsidTr="00511191">
        <w:trPr>
          <w:trHeight w:val="562"/>
          <w:jc w:val="center"/>
        </w:trPr>
        <w:tc>
          <w:tcPr>
            <w:tcW w:w="7257" w:type="dxa"/>
            <w:tcBorders>
              <w:top w:val="single" w:sz="4" w:space="0" w:color="000000"/>
              <w:left w:val="single" w:sz="4" w:space="0" w:color="000000"/>
              <w:bottom w:val="single" w:sz="4" w:space="0" w:color="000000"/>
              <w:right w:val="single" w:sz="4" w:space="0" w:color="000000"/>
            </w:tcBorders>
          </w:tcPr>
          <w:p w14:paraId="5BCAD497" w14:textId="77777777" w:rsidR="00E1055A" w:rsidRPr="006E48F2" w:rsidRDefault="000501D5" w:rsidP="00157461">
            <w:pPr>
              <w:spacing w:after="0" w:line="259" w:lineRule="auto"/>
              <w:ind w:left="0" w:firstLine="0"/>
              <w:jc w:val="center"/>
            </w:pPr>
            <w:r w:rsidRPr="006E48F2">
              <w:rPr>
                <w:b/>
              </w:rPr>
              <w:t xml:space="preserve">Result </w:t>
            </w:r>
          </w:p>
        </w:tc>
        <w:tc>
          <w:tcPr>
            <w:tcW w:w="1018" w:type="dxa"/>
            <w:tcBorders>
              <w:top w:val="single" w:sz="4" w:space="0" w:color="000000"/>
              <w:left w:val="single" w:sz="4" w:space="0" w:color="000000"/>
              <w:bottom w:val="single" w:sz="4" w:space="0" w:color="000000"/>
              <w:right w:val="single" w:sz="4" w:space="0" w:color="000000"/>
            </w:tcBorders>
          </w:tcPr>
          <w:p w14:paraId="0F4A9DDE" w14:textId="126D8E2F" w:rsidR="00E1055A" w:rsidRPr="006E48F2" w:rsidRDefault="000501D5" w:rsidP="00DD062F">
            <w:pPr>
              <w:spacing w:after="0" w:line="259" w:lineRule="auto"/>
              <w:ind w:left="0" w:firstLine="0"/>
              <w:jc w:val="center"/>
            </w:pPr>
            <w:r w:rsidRPr="006E48F2">
              <w:rPr>
                <w:b/>
              </w:rPr>
              <w:t>Y/N</w:t>
            </w:r>
          </w:p>
        </w:tc>
        <w:tc>
          <w:tcPr>
            <w:tcW w:w="2213" w:type="dxa"/>
            <w:tcBorders>
              <w:top w:val="single" w:sz="4" w:space="0" w:color="000000"/>
              <w:left w:val="single" w:sz="4" w:space="0" w:color="000000"/>
              <w:bottom w:val="single" w:sz="4" w:space="0" w:color="000000"/>
              <w:right w:val="single" w:sz="4" w:space="0" w:color="000000"/>
            </w:tcBorders>
          </w:tcPr>
          <w:p w14:paraId="3C970E89" w14:textId="77777777" w:rsidR="00E1055A" w:rsidRPr="006E48F2" w:rsidRDefault="000501D5" w:rsidP="00157461">
            <w:pPr>
              <w:spacing w:after="0" w:line="259" w:lineRule="auto"/>
              <w:ind w:left="0" w:firstLine="0"/>
              <w:jc w:val="center"/>
            </w:pPr>
            <w:r w:rsidRPr="006E48F2">
              <w:rPr>
                <w:b/>
              </w:rPr>
              <w:t xml:space="preserve">Switch Trip Point Pressure </w:t>
            </w:r>
          </w:p>
        </w:tc>
      </w:tr>
      <w:tr w:rsidR="00E1055A" w:rsidRPr="006E48F2" w14:paraId="5D3F27C0" w14:textId="77777777" w:rsidTr="00511191">
        <w:trPr>
          <w:trHeight w:val="286"/>
          <w:jc w:val="center"/>
        </w:trPr>
        <w:tc>
          <w:tcPr>
            <w:tcW w:w="7257" w:type="dxa"/>
            <w:tcBorders>
              <w:top w:val="single" w:sz="4" w:space="0" w:color="000000"/>
              <w:left w:val="single" w:sz="4" w:space="0" w:color="000000"/>
              <w:bottom w:val="single" w:sz="4" w:space="0" w:color="000000"/>
              <w:right w:val="single" w:sz="4" w:space="0" w:color="000000"/>
            </w:tcBorders>
          </w:tcPr>
          <w:p w14:paraId="7655196D" w14:textId="1E69FAA5" w:rsidR="00E1055A" w:rsidRPr="006E48F2" w:rsidRDefault="000501D5" w:rsidP="00157461">
            <w:pPr>
              <w:spacing w:after="0" w:line="259" w:lineRule="auto"/>
              <w:ind w:left="0" w:firstLine="0"/>
            </w:pPr>
            <w:r w:rsidRPr="006E48F2">
              <w:t>Correct switch location/test setup</w:t>
            </w:r>
            <w:r w:rsidR="001F6658">
              <w:t xml:space="preserve"> </w:t>
            </w:r>
            <w:r w:rsidR="001F6658" w:rsidRPr="001F6658">
              <w:t>with LOOP valve in place</w:t>
            </w:r>
            <w:r w:rsidRPr="006E48F2">
              <w:t xml:space="preserve">? </w:t>
            </w:r>
          </w:p>
        </w:tc>
        <w:tc>
          <w:tcPr>
            <w:tcW w:w="1018" w:type="dxa"/>
            <w:tcBorders>
              <w:top w:val="single" w:sz="4" w:space="0" w:color="000000"/>
              <w:left w:val="single" w:sz="4" w:space="0" w:color="000000"/>
              <w:bottom w:val="single" w:sz="4" w:space="0" w:color="000000"/>
              <w:right w:val="single" w:sz="4" w:space="0" w:color="000000"/>
            </w:tcBorders>
          </w:tcPr>
          <w:p w14:paraId="39BD5585" w14:textId="2CC3D28A" w:rsidR="00E1055A" w:rsidRPr="006E48F2" w:rsidRDefault="00615662" w:rsidP="00DD062F">
            <w:pPr>
              <w:spacing w:after="0" w:line="259" w:lineRule="auto"/>
              <w:ind w:left="0" w:firstLine="0"/>
              <w:jc w:val="center"/>
            </w:pPr>
            <w:r w:rsidRPr="00615662">
              <w:t>$hfopcs_result_1$</w:t>
            </w:r>
          </w:p>
        </w:tc>
        <w:tc>
          <w:tcPr>
            <w:tcW w:w="2213"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2F86B0F3" w14:textId="3D45AB82" w:rsidR="00E1055A" w:rsidRPr="006E48F2" w:rsidRDefault="00E1055A" w:rsidP="00157461">
            <w:pPr>
              <w:spacing w:after="0" w:line="259" w:lineRule="auto"/>
              <w:ind w:left="0" w:firstLine="0"/>
              <w:jc w:val="center"/>
            </w:pPr>
          </w:p>
        </w:tc>
      </w:tr>
      <w:tr w:rsidR="00E1055A" w:rsidRPr="006E48F2" w14:paraId="4BFB1D4E" w14:textId="77777777" w:rsidTr="00511191">
        <w:trPr>
          <w:trHeight w:val="286"/>
          <w:jc w:val="center"/>
        </w:trPr>
        <w:tc>
          <w:tcPr>
            <w:tcW w:w="7257" w:type="dxa"/>
            <w:tcBorders>
              <w:top w:val="single" w:sz="4" w:space="0" w:color="000000"/>
              <w:left w:val="single" w:sz="4" w:space="0" w:color="000000"/>
              <w:bottom w:val="single" w:sz="4" w:space="0" w:color="000000"/>
              <w:right w:val="single" w:sz="4" w:space="0" w:color="000000"/>
            </w:tcBorders>
          </w:tcPr>
          <w:p w14:paraId="5AE4E9E8" w14:textId="77777777" w:rsidR="00E1055A" w:rsidRPr="006E48F2" w:rsidRDefault="000501D5" w:rsidP="00157461">
            <w:pPr>
              <w:spacing w:after="0" w:line="259" w:lineRule="auto"/>
              <w:ind w:left="0" w:firstLine="0"/>
            </w:pPr>
            <w:r w:rsidRPr="006E48F2">
              <w:t xml:space="preserve">Did the switch work correctly? Record trip point pressure. </w:t>
            </w:r>
          </w:p>
        </w:tc>
        <w:tc>
          <w:tcPr>
            <w:tcW w:w="1018" w:type="dxa"/>
            <w:tcBorders>
              <w:top w:val="single" w:sz="4" w:space="0" w:color="000000"/>
              <w:left w:val="single" w:sz="4" w:space="0" w:color="000000"/>
              <w:bottom w:val="single" w:sz="4" w:space="0" w:color="000000"/>
              <w:right w:val="single" w:sz="4" w:space="0" w:color="000000"/>
            </w:tcBorders>
          </w:tcPr>
          <w:p w14:paraId="1AEE5E79" w14:textId="168A67C7" w:rsidR="00E1055A" w:rsidRPr="006E48F2" w:rsidRDefault="00615662" w:rsidP="00DD062F">
            <w:pPr>
              <w:spacing w:after="0" w:line="259" w:lineRule="auto"/>
              <w:ind w:left="0" w:firstLine="0"/>
              <w:jc w:val="center"/>
            </w:pPr>
            <w:r w:rsidRPr="00615662">
              <w:t>$hfopcs_result_</w:t>
            </w:r>
            <w:r>
              <w:t>2</w:t>
            </w:r>
            <w:r w:rsidRPr="00615662">
              <w:t>$</w:t>
            </w:r>
          </w:p>
        </w:tc>
        <w:tc>
          <w:tcPr>
            <w:tcW w:w="2213" w:type="dxa"/>
            <w:tcBorders>
              <w:top w:val="single" w:sz="4" w:space="0" w:color="000000"/>
              <w:left w:val="single" w:sz="4" w:space="0" w:color="000000"/>
              <w:bottom w:val="single" w:sz="4" w:space="0" w:color="000000"/>
              <w:right w:val="single" w:sz="4" w:space="0" w:color="000000"/>
            </w:tcBorders>
          </w:tcPr>
          <w:p w14:paraId="45AAFEBB" w14:textId="1434F43E" w:rsidR="00E1055A" w:rsidRPr="006E48F2" w:rsidRDefault="00615662" w:rsidP="00157461">
            <w:pPr>
              <w:spacing w:after="0" w:line="259" w:lineRule="auto"/>
              <w:ind w:left="0" w:firstLine="0"/>
              <w:jc w:val="center"/>
            </w:pPr>
            <w:r w:rsidRPr="00615662">
              <w:t>$hfopcs_result_</w:t>
            </w:r>
            <w:r>
              <w:t>3</w:t>
            </w:r>
            <w:r w:rsidRPr="00615662">
              <w:t>$</w:t>
            </w:r>
          </w:p>
        </w:tc>
      </w:tr>
      <w:tr w:rsidR="00E1055A" w:rsidRPr="006E48F2" w14:paraId="7351BEA6" w14:textId="77777777" w:rsidTr="00511191">
        <w:trPr>
          <w:trHeight w:val="288"/>
          <w:jc w:val="center"/>
        </w:trPr>
        <w:tc>
          <w:tcPr>
            <w:tcW w:w="7257" w:type="dxa"/>
            <w:tcBorders>
              <w:top w:val="single" w:sz="4" w:space="0" w:color="000000"/>
              <w:left w:val="single" w:sz="4" w:space="0" w:color="000000"/>
              <w:bottom w:val="single" w:sz="4" w:space="0" w:color="000000"/>
              <w:right w:val="single" w:sz="4" w:space="0" w:color="000000"/>
            </w:tcBorders>
          </w:tcPr>
          <w:p w14:paraId="7BA01D36" w14:textId="6CE22DBB" w:rsidR="00E1055A" w:rsidRPr="006E48F2" w:rsidRDefault="000501D5" w:rsidP="00157461">
            <w:pPr>
              <w:spacing w:after="0" w:line="259" w:lineRule="auto"/>
              <w:ind w:left="0" w:firstLine="0"/>
            </w:pPr>
            <w:r w:rsidRPr="006E48F2">
              <w:t>Is switch trip point 120% or less of regulated pressure?</w:t>
            </w:r>
          </w:p>
        </w:tc>
        <w:tc>
          <w:tcPr>
            <w:tcW w:w="1018" w:type="dxa"/>
            <w:tcBorders>
              <w:top w:val="single" w:sz="4" w:space="0" w:color="000000"/>
              <w:left w:val="single" w:sz="4" w:space="0" w:color="000000"/>
              <w:bottom w:val="single" w:sz="4" w:space="0" w:color="000000"/>
              <w:right w:val="single" w:sz="4" w:space="0" w:color="000000"/>
            </w:tcBorders>
          </w:tcPr>
          <w:p w14:paraId="488DA5B1" w14:textId="06782B00" w:rsidR="00E1055A" w:rsidRPr="006E48F2" w:rsidRDefault="00615662" w:rsidP="00DD062F">
            <w:pPr>
              <w:spacing w:after="0" w:line="259" w:lineRule="auto"/>
              <w:ind w:left="0" w:firstLine="0"/>
              <w:jc w:val="center"/>
            </w:pPr>
            <w:r w:rsidRPr="00615662">
              <w:t>$hfopcs_result_</w:t>
            </w:r>
            <w:r>
              <w:t>4</w:t>
            </w:r>
            <w:r w:rsidRPr="00615662">
              <w:t>$</w:t>
            </w:r>
          </w:p>
        </w:tc>
        <w:tc>
          <w:tcPr>
            <w:tcW w:w="2213"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7D1A418D" w14:textId="61FC17B1" w:rsidR="00E1055A" w:rsidRPr="006E48F2" w:rsidRDefault="00E1055A" w:rsidP="00157461">
            <w:pPr>
              <w:spacing w:after="0" w:line="259" w:lineRule="auto"/>
              <w:ind w:left="0" w:firstLine="0"/>
              <w:jc w:val="center"/>
            </w:pPr>
          </w:p>
        </w:tc>
      </w:tr>
      <w:tr w:rsidR="001F6658" w:rsidRPr="006E48F2" w14:paraId="47586010" w14:textId="77777777" w:rsidTr="00511191">
        <w:trPr>
          <w:trHeight w:val="288"/>
          <w:jc w:val="center"/>
        </w:trPr>
        <w:tc>
          <w:tcPr>
            <w:tcW w:w="7257" w:type="dxa"/>
            <w:tcBorders>
              <w:top w:val="single" w:sz="4" w:space="0" w:color="000000"/>
              <w:left w:val="single" w:sz="4" w:space="0" w:color="000000"/>
              <w:bottom w:val="single" w:sz="4" w:space="0" w:color="000000"/>
              <w:right w:val="single" w:sz="4" w:space="0" w:color="000000"/>
            </w:tcBorders>
          </w:tcPr>
          <w:p w14:paraId="0F9E5811" w14:textId="11A255E4" w:rsidR="001F6658" w:rsidRPr="006E48F2" w:rsidRDefault="007D2946" w:rsidP="00157461">
            <w:pPr>
              <w:spacing w:after="0" w:line="259" w:lineRule="auto"/>
              <w:ind w:left="0" w:firstLine="0"/>
            </w:pPr>
            <w:r>
              <w:t>Did boiler shutdown, lockout, and properly annunciate?</w:t>
            </w:r>
          </w:p>
        </w:tc>
        <w:tc>
          <w:tcPr>
            <w:tcW w:w="1018" w:type="dxa"/>
            <w:tcBorders>
              <w:top w:val="single" w:sz="4" w:space="0" w:color="000000"/>
              <w:left w:val="single" w:sz="4" w:space="0" w:color="000000"/>
              <w:bottom w:val="single" w:sz="4" w:space="0" w:color="000000"/>
              <w:right w:val="single" w:sz="4" w:space="0" w:color="000000"/>
            </w:tcBorders>
          </w:tcPr>
          <w:p w14:paraId="48A543F1" w14:textId="74350E7E" w:rsidR="001F6658" w:rsidRPr="00615662" w:rsidRDefault="001F6658" w:rsidP="00DD062F">
            <w:pPr>
              <w:spacing w:after="0" w:line="259" w:lineRule="auto"/>
              <w:ind w:left="0" w:firstLine="0"/>
              <w:jc w:val="center"/>
            </w:pPr>
            <w:r w:rsidRPr="00615662">
              <w:t>$hfopcs_result_</w:t>
            </w:r>
            <w:r>
              <w:t>5</w:t>
            </w:r>
            <w:r w:rsidRPr="00615662">
              <w:t>$</w:t>
            </w:r>
          </w:p>
        </w:tc>
        <w:tc>
          <w:tcPr>
            <w:tcW w:w="2213"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072C3E22" w14:textId="77777777" w:rsidR="001F6658" w:rsidRPr="006E48F2" w:rsidRDefault="001F6658" w:rsidP="00157461">
            <w:pPr>
              <w:spacing w:after="0" w:line="259" w:lineRule="auto"/>
              <w:ind w:left="0" w:firstLine="0"/>
              <w:jc w:val="center"/>
            </w:pPr>
          </w:p>
        </w:tc>
      </w:tr>
    </w:tbl>
    <w:p w14:paraId="31D45B62" w14:textId="77777777" w:rsidR="00076419" w:rsidRPr="006E48F2" w:rsidRDefault="00076419" w:rsidP="00076419">
      <w:pPr>
        <w:spacing w:after="0" w:line="259" w:lineRule="auto"/>
        <w:ind w:left="0" w:firstLine="0"/>
      </w:pPr>
    </w:p>
    <w:p w14:paraId="220BCD09" w14:textId="741DAF20" w:rsidR="00E1055A" w:rsidRPr="006E48F2" w:rsidRDefault="000501D5" w:rsidP="00076419">
      <w:pPr>
        <w:pBdr>
          <w:top w:val="single" w:sz="18" w:space="1" w:color="auto"/>
        </w:pBdr>
        <w:spacing w:after="0" w:line="259" w:lineRule="auto"/>
        <w:ind w:left="0" w:firstLine="0"/>
      </w:pPr>
      <w:r w:rsidRPr="006E48F2">
        <w:t xml:space="preserve"> </w:t>
      </w:r>
    </w:p>
    <w:p w14:paraId="39C586F2" w14:textId="406C1C16" w:rsidR="0053381F" w:rsidRPr="006E48F2" w:rsidRDefault="0053381F" w:rsidP="00157461">
      <w:pPr>
        <w:ind w:left="0" w:firstLine="0"/>
        <w:rPr>
          <w:b/>
        </w:rPr>
      </w:pPr>
      <w:r w:rsidRPr="006E48F2">
        <w:rPr>
          <w:b/>
        </w:rPr>
        <w:t>Did the device fail or pass the 3 Question Criteria (section 1.3.1)?</w:t>
      </w:r>
      <w:r w:rsidR="00615662">
        <w:rPr>
          <w:b/>
        </w:rPr>
        <w:t xml:space="preserve">  </w:t>
      </w:r>
      <w:r w:rsidR="007F4B3E">
        <w:rPr>
          <w:b/>
        </w:rPr>
        <w:t>[</w:t>
      </w:r>
      <w:r w:rsidR="00615662" w:rsidRPr="00615662">
        <w:rPr>
          <w:b/>
        </w:rPr>
        <w:t>$</w:t>
      </w:r>
      <w:proofErr w:type="spellStart"/>
      <w:r w:rsidR="00615662" w:rsidRPr="00615662">
        <w:rPr>
          <w:b/>
        </w:rPr>
        <w:t>hfopcs_result_status</w:t>
      </w:r>
      <w:proofErr w:type="spellEnd"/>
      <w:r w:rsidR="00615662" w:rsidRPr="00615662">
        <w:rPr>
          <w:b/>
        </w:rPr>
        <w:t>$</w:t>
      </w:r>
      <w:r w:rsidR="007F4B3E">
        <w:rPr>
          <w:b/>
        </w:rPr>
        <w:t>]</w:t>
      </w:r>
    </w:p>
    <w:p w14:paraId="359701F3" w14:textId="77777777" w:rsidR="000772E7" w:rsidRPr="00B25CE3" w:rsidRDefault="000772E7" w:rsidP="000772E7">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6E903116" w14:textId="77777777" w:rsidR="00E1055A" w:rsidRPr="006E48F2" w:rsidRDefault="000501D5" w:rsidP="00157461">
      <w:pPr>
        <w:spacing w:after="0" w:line="259" w:lineRule="auto"/>
        <w:ind w:left="0" w:firstLine="0"/>
      </w:pPr>
      <w:r w:rsidRPr="006E48F2">
        <w:t xml:space="preserve"> </w:t>
      </w:r>
    </w:p>
    <w:p w14:paraId="34D51775" w14:textId="77777777" w:rsidR="00186D16" w:rsidRPr="006E48F2" w:rsidRDefault="00186D16">
      <w:pPr>
        <w:spacing w:after="160" w:line="259" w:lineRule="auto"/>
        <w:ind w:left="0" w:firstLine="0"/>
        <w:rPr>
          <w:b/>
          <w:sz w:val="28"/>
        </w:rPr>
      </w:pPr>
      <w:r w:rsidRPr="006E48F2">
        <w:br w:type="page"/>
      </w: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3E7CCD" w14:paraId="7804AD06" w14:textId="77777777" w:rsidTr="000772E7">
        <w:tc>
          <w:tcPr>
            <w:tcW w:w="5035" w:type="dxa"/>
            <w:shd w:val="clear" w:color="auto" w:fill="E7E6E6" w:themeFill="background2"/>
          </w:tcPr>
          <w:p w14:paraId="1AD95657" w14:textId="77777777" w:rsidR="003E7CCD" w:rsidRDefault="003E7CCD" w:rsidP="000772E7">
            <w:r w:rsidRPr="00A14397">
              <w:rPr>
                <w:szCs w:val="24"/>
              </w:rPr>
              <w:lastRenderedPageBreak/>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1ED1F730" w14:textId="77777777" w:rsidR="003E7CCD" w:rsidRDefault="003E7CCD"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76A7DD15" w14:textId="77777777" w:rsidR="00A14397" w:rsidRDefault="00A14397" w:rsidP="00FE1814">
      <w:pPr>
        <w:pStyle w:val="Heading1"/>
      </w:pPr>
    </w:p>
    <w:p w14:paraId="15DF2E53" w14:textId="5DA63943" w:rsidR="00186D16" w:rsidRPr="006E48F2" w:rsidRDefault="0062022A" w:rsidP="00FE1814">
      <w:pPr>
        <w:pStyle w:val="Heading1"/>
      </w:pPr>
      <w:bookmarkStart w:id="35" w:name="_Toc164750233"/>
      <w:r>
        <w:t>3</w:t>
      </w:r>
      <w:r w:rsidR="00133854">
        <w:t>1</w:t>
      </w:r>
      <w:r w:rsidR="00186D16" w:rsidRPr="006E48F2">
        <w:t xml:space="preserve">. </w:t>
      </w:r>
      <w:r w:rsidR="000501D5" w:rsidRPr="006E48F2">
        <w:t xml:space="preserve">Low Atomizing Media Pressure Switch </w:t>
      </w:r>
      <w:r w:rsidR="0099761D" w:rsidRPr="006E48F2">
        <w:t>[</w:t>
      </w:r>
      <w:r w:rsidR="00F91486" w:rsidRPr="00F91486">
        <w:t>$</w:t>
      </w:r>
      <w:proofErr w:type="spellStart"/>
      <w:r w:rsidR="00F91486" w:rsidRPr="00F91486">
        <w:t>lamps_result_status</w:t>
      </w:r>
      <w:proofErr w:type="spellEnd"/>
      <w:r w:rsidR="00F91486" w:rsidRPr="00F91486">
        <w:t>$</w:t>
      </w:r>
      <w:r w:rsidR="0099761D" w:rsidRPr="006E48F2">
        <w:t>]</w:t>
      </w:r>
      <w:bookmarkEnd w:id="35"/>
    </w:p>
    <w:p w14:paraId="2CB81394" w14:textId="0815239F" w:rsidR="00E1055A" w:rsidRPr="006E48F2" w:rsidRDefault="000501D5" w:rsidP="00FE1814">
      <w:pPr>
        <w:rPr>
          <w:b/>
        </w:rPr>
      </w:pPr>
      <w:r w:rsidRPr="006E48F2">
        <w:t>(LAMPS)</w:t>
      </w:r>
      <w:r w:rsidRPr="00970CA3">
        <w:rPr>
          <w:bCs/>
        </w:rPr>
        <w:t xml:space="preserve"> </w:t>
      </w:r>
      <w:r w:rsidR="00970CA3">
        <w:rPr>
          <w:bCs/>
        </w:rPr>
        <w:t xml:space="preserve">- </w:t>
      </w:r>
      <w:r w:rsidR="00970CA3" w:rsidRPr="00970CA3">
        <w:rPr>
          <w:bCs/>
        </w:rPr>
        <w:t>Applications with differential pressure regulation or flow control on atomizing media</w:t>
      </w:r>
    </w:p>
    <w:p w14:paraId="72390346" w14:textId="3688A723" w:rsidR="00E1055A" w:rsidRPr="006E48F2" w:rsidRDefault="00E1055A" w:rsidP="00157461">
      <w:pPr>
        <w:spacing w:after="0" w:line="259" w:lineRule="auto"/>
        <w:ind w:left="0" w:firstLine="0"/>
      </w:pPr>
    </w:p>
    <w:tbl>
      <w:tblPr>
        <w:tblStyle w:val="TableGrid"/>
        <w:tblW w:w="8293" w:type="dxa"/>
        <w:jc w:val="center"/>
        <w:tblInd w:w="0" w:type="dxa"/>
        <w:tblCellMar>
          <w:top w:w="5" w:type="dxa"/>
          <w:left w:w="5" w:type="dxa"/>
          <w:right w:w="5" w:type="dxa"/>
        </w:tblCellMar>
        <w:tblLook w:val="04A0" w:firstRow="1" w:lastRow="0" w:firstColumn="1" w:lastColumn="0" w:noHBand="0" w:noVBand="1"/>
      </w:tblPr>
      <w:tblGrid>
        <w:gridCol w:w="1004"/>
        <w:gridCol w:w="2157"/>
        <w:gridCol w:w="2170"/>
        <w:gridCol w:w="1192"/>
        <w:gridCol w:w="1770"/>
      </w:tblGrid>
      <w:tr w:rsidR="00E1055A" w:rsidRPr="006E48F2" w14:paraId="50AAB84B" w14:textId="77777777" w:rsidTr="00FE1814">
        <w:trPr>
          <w:trHeight w:val="562"/>
          <w:jc w:val="center"/>
        </w:trPr>
        <w:tc>
          <w:tcPr>
            <w:tcW w:w="1871" w:type="dxa"/>
            <w:tcBorders>
              <w:top w:val="single" w:sz="4" w:space="0" w:color="000000"/>
              <w:left w:val="single" w:sz="4" w:space="0" w:color="000000"/>
              <w:bottom w:val="single" w:sz="4" w:space="0" w:color="000000"/>
              <w:right w:val="single" w:sz="4" w:space="0" w:color="000000"/>
            </w:tcBorders>
          </w:tcPr>
          <w:p w14:paraId="103F7A1C" w14:textId="77777777" w:rsidR="00E1055A" w:rsidRPr="006E48F2" w:rsidRDefault="000501D5" w:rsidP="00157461">
            <w:pPr>
              <w:spacing w:after="0" w:line="259" w:lineRule="auto"/>
              <w:ind w:left="0" w:firstLine="0"/>
              <w:jc w:val="center"/>
            </w:pPr>
            <w:r w:rsidRPr="006E48F2">
              <w:rPr>
                <w:b/>
              </w:rPr>
              <w:t xml:space="preserve">Item </w:t>
            </w:r>
          </w:p>
        </w:tc>
        <w:tc>
          <w:tcPr>
            <w:tcW w:w="1753" w:type="dxa"/>
            <w:tcBorders>
              <w:top w:val="single" w:sz="4" w:space="0" w:color="000000"/>
              <w:left w:val="single" w:sz="4" w:space="0" w:color="000000"/>
              <w:bottom w:val="single" w:sz="4" w:space="0" w:color="000000"/>
              <w:right w:val="single" w:sz="4" w:space="0" w:color="000000"/>
            </w:tcBorders>
          </w:tcPr>
          <w:p w14:paraId="6E3C4A61" w14:textId="77777777" w:rsidR="00E1055A" w:rsidRPr="006E48F2" w:rsidRDefault="000501D5" w:rsidP="00157461">
            <w:pPr>
              <w:spacing w:after="0" w:line="259" w:lineRule="auto"/>
              <w:ind w:left="0" w:firstLine="0"/>
              <w:jc w:val="center"/>
            </w:pPr>
            <w:r w:rsidRPr="006E48F2">
              <w:rPr>
                <w:b/>
              </w:rPr>
              <w:t xml:space="preserve">Make </w:t>
            </w:r>
          </w:p>
        </w:tc>
        <w:tc>
          <w:tcPr>
            <w:tcW w:w="1752" w:type="dxa"/>
            <w:tcBorders>
              <w:top w:val="single" w:sz="4" w:space="0" w:color="000000"/>
              <w:left w:val="single" w:sz="4" w:space="0" w:color="000000"/>
              <w:bottom w:val="single" w:sz="4" w:space="0" w:color="000000"/>
              <w:right w:val="single" w:sz="4" w:space="0" w:color="000000"/>
            </w:tcBorders>
          </w:tcPr>
          <w:p w14:paraId="19FE4CA6" w14:textId="77777777" w:rsidR="00E1055A" w:rsidRPr="006E48F2" w:rsidRDefault="000501D5" w:rsidP="00157461">
            <w:pPr>
              <w:spacing w:after="0" w:line="259" w:lineRule="auto"/>
              <w:ind w:left="0" w:firstLine="0"/>
              <w:jc w:val="center"/>
            </w:pPr>
            <w:r w:rsidRPr="006E48F2">
              <w:rPr>
                <w:b/>
              </w:rPr>
              <w:t xml:space="preserve">Range </w:t>
            </w:r>
          </w:p>
          <w:p w14:paraId="4BCF34E0" w14:textId="45727EE1" w:rsidR="00E1055A" w:rsidRPr="006E48F2" w:rsidRDefault="000501D5" w:rsidP="00157461">
            <w:pPr>
              <w:spacing w:after="0" w:line="259" w:lineRule="auto"/>
              <w:ind w:left="0" w:firstLine="0"/>
              <w:jc w:val="center"/>
            </w:pPr>
            <w:r w:rsidRPr="006E48F2">
              <w:rPr>
                <w:b/>
              </w:rPr>
              <w:t>(</w:t>
            </w:r>
            <w:proofErr w:type="spellStart"/>
            <w:r w:rsidRPr="006E48F2">
              <w:rPr>
                <w:b/>
              </w:rPr>
              <w:t>inwc</w:t>
            </w:r>
            <w:proofErr w:type="spellEnd"/>
            <w:r w:rsidRPr="006E48F2">
              <w:rPr>
                <w:b/>
              </w:rPr>
              <w:t>/</w:t>
            </w:r>
            <w:r w:rsidR="00477029" w:rsidRPr="006E48F2">
              <w:rPr>
                <w:b/>
              </w:rPr>
              <w:t>psi</w:t>
            </w:r>
            <w:r w:rsidRPr="006E48F2">
              <w:rPr>
                <w:b/>
              </w:rPr>
              <w:t xml:space="preserve">) </w:t>
            </w:r>
          </w:p>
        </w:tc>
        <w:tc>
          <w:tcPr>
            <w:tcW w:w="1364" w:type="dxa"/>
            <w:tcBorders>
              <w:top w:val="single" w:sz="4" w:space="0" w:color="000000"/>
              <w:left w:val="single" w:sz="4" w:space="0" w:color="000000"/>
              <w:bottom w:val="single" w:sz="4" w:space="0" w:color="000000"/>
              <w:right w:val="single" w:sz="4" w:space="0" w:color="000000"/>
            </w:tcBorders>
          </w:tcPr>
          <w:p w14:paraId="672C5488" w14:textId="77777777" w:rsidR="00E1055A" w:rsidRPr="006E48F2" w:rsidRDefault="000501D5" w:rsidP="00157461">
            <w:pPr>
              <w:spacing w:after="0" w:line="259" w:lineRule="auto"/>
              <w:ind w:left="0" w:firstLine="0"/>
              <w:jc w:val="center"/>
            </w:pPr>
            <w:r w:rsidRPr="006E48F2">
              <w:rPr>
                <w:b/>
              </w:rPr>
              <w:t xml:space="preserve">Switch Setpoint </w:t>
            </w:r>
          </w:p>
        </w:tc>
        <w:tc>
          <w:tcPr>
            <w:tcW w:w="1553" w:type="dxa"/>
            <w:tcBorders>
              <w:top w:val="single" w:sz="4" w:space="0" w:color="000000"/>
              <w:left w:val="single" w:sz="4" w:space="0" w:color="000000"/>
              <w:bottom w:val="single" w:sz="4" w:space="0" w:color="000000"/>
              <w:right w:val="single" w:sz="4" w:space="0" w:color="000000"/>
            </w:tcBorders>
          </w:tcPr>
          <w:p w14:paraId="2AB3D979" w14:textId="77777777" w:rsidR="00E1055A" w:rsidRPr="006E48F2" w:rsidRDefault="000501D5" w:rsidP="00157461">
            <w:pPr>
              <w:spacing w:after="0" w:line="259" w:lineRule="auto"/>
              <w:ind w:left="0" w:firstLine="0"/>
              <w:jc w:val="center"/>
            </w:pPr>
            <w:r w:rsidRPr="006E48F2">
              <w:rPr>
                <w:b/>
              </w:rPr>
              <w:t xml:space="preserve">Regulated Pressure </w:t>
            </w:r>
          </w:p>
        </w:tc>
      </w:tr>
      <w:tr w:rsidR="00BD72E6" w:rsidRPr="006E48F2" w14:paraId="28A1B9A9" w14:textId="77777777" w:rsidTr="00FE1814">
        <w:trPr>
          <w:trHeight w:val="286"/>
          <w:jc w:val="center"/>
        </w:trPr>
        <w:tc>
          <w:tcPr>
            <w:tcW w:w="1871" w:type="dxa"/>
            <w:tcBorders>
              <w:top w:val="single" w:sz="4" w:space="0" w:color="000000"/>
              <w:left w:val="single" w:sz="4" w:space="0" w:color="000000"/>
              <w:bottom w:val="single" w:sz="4" w:space="0" w:color="000000"/>
              <w:right w:val="single" w:sz="4" w:space="0" w:color="000000"/>
            </w:tcBorders>
          </w:tcPr>
          <w:p w14:paraId="406CFE12" w14:textId="77777777" w:rsidR="00BD72E6" w:rsidRPr="006E48F2" w:rsidRDefault="00BD72E6" w:rsidP="00157461">
            <w:pPr>
              <w:spacing w:after="0" w:line="259" w:lineRule="auto"/>
              <w:ind w:left="0" w:firstLine="0"/>
            </w:pPr>
            <w:r w:rsidRPr="006E48F2">
              <w:t xml:space="preserve">LAMPS  </w:t>
            </w:r>
          </w:p>
        </w:tc>
        <w:tc>
          <w:tcPr>
            <w:tcW w:w="1753" w:type="dxa"/>
            <w:tcBorders>
              <w:top w:val="single" w:sz="4" w:space="0" w:color="000000"/>
              <w:left w:val="single" w:sz="4" w:space="0" w:color="000000"/>
              <w:bottom w:val="single" w:sz="4" w:space="0" w:color="000000"/>
              <w:right w:val="single" w:sz="4" w:space="0" w:color="000000"/>
            </w:tcBorders>
          </w:tcPr>
          <w:p w14:paraId="305BD6CD" w14:textId="6BAAE3BE" w:rsidR="00BD72E6" w:rsidRPr="006E48F2" w:rsidRDefault="00F91486" w:rsidP="00157461">
            <w:pPr>
              <w:spacing w:after="0" w:line="259" w:lineRule="auto"/>
              <w:ind w:left="0" w:firstLine="0"/>
              <w:jc w:val="center"/>
            </w:pPr>
            <w:r w:rsidRPr="00F91486">
              <w:t>$</w:t>
            </w:r>
            <w:proofErr w:type="spellStart"/>
            <w:r w:rsidRPr="00F91486">
              <w:t>lamps_make</w:t>
            </w:r>
            <w:proofErr w:type="spellEnd"/>
            <w:r w:rsidRPr="00F91486">
              <w:t>$</w:t>
            </w:r>
          </w:p>
        </w:tc>
        <w:tc>
          <w:tcPr>
            <w:tcW w:w="1752" w:type="dxa"/>
            <w:tcBorders>
              <w:top w:val="single" w:sz="4" w:space="0" w:color="000000"/>
              <w:left w:val="single" w:sz="4" w:space="0" w:color="000000"/>
              <w:bottom w:val="single" w:sz="4" w:space="0" w:color="000000"/>
              <w:right w:val="single" w:sz="4" w:space="0" w:color="000000"/>
            </w:tcBorders>
          </w:tcPr>
          <w:p w14:paraId="4E4C3D48" w14:textId="01064A5F" w:rsidR="00BD72E6" w:rsidRPr="006E48F2" w:rsidRDefault="00F91486" w:rsidP="00157461">
            <w:pPr>
              <w:spacing w:after="0" w:line="259" w:lineRule="auto"/>
              <w:ind w:left="0" w:firstLine="0"/>
              <w:jc w:val="center"/>
            </w:pPr>
            <w:r w:rsidRPr="00F91486">
              <w:t>$</w:t>
            </w:r>
            <w:proofErr w:type="spellStart"/>
            <w:r w:rsidRPr="00F91486">
              <w:t>lamps_range</w:t>
            </w:r>
            <w:proofErr w:type="spellEnd"/>
            <w:r w:rsidRPr="00F91486">
              <w:t>$</w:t>
            </w:r>
          </w:p>
        </w:tc>
        <w:tc>
          <w:tcPr>
            <w:tcW w:w="1364" w:type="dxa"/>
            <w:tcBorders>
              <w:top w:val="single" w:sz="4" w:space="0" w:color="000000"/>
              <w:left w:val="single" w:sz="4" w:space="0" w:color="000000"/>
              <w:bottom w:val="single" w:sz="4" w:space="0" w:color="000000"/>
              <w:right w:val="single" w:sz="4" w:space="0" w:color="000000"/>
            </w:tcBorders>
          </w:tcPr>
          <w:p w14:paraId="5DD7BF95" w14:textId="591BA9B3" w:rsidR="00BD72E6" w:rsidRPr="006E48F2" w:rsidRDefault="00F91486" w:rsidP="00157461">
            <w:pPr>
              <w:spacing w:after="0" w:line="259" w:lineRule="auto"/>
              <w:ind w:left="0" w:firstLine="0"/>
              <w:jc w:val="center"/>
            </w:pPr>
            <w:r w:rsidRPr="00F91486">
              <w:t>$</w:t>
            </w:r>
            <w:proofErr w:type="spellStart"/>
            <w:r w:rsidRPr="00F91486">
              <w:t>lamps_sp</w:t>
            </w:r>
            <w:proofErr w:type="spellEnd"/>
            <w:r w:rsidRPr="00F91486">
              <w:t>$</w:t>
            </w:r>
          </w:p>
        </w:tc>
        <w:tc>
          <w:tcPr>
            <w:tcW w:w="1553" w:type="dxa"/>
            <w:vMerge w:val="restart"/>
            <w:tcBorders>
              <w:top w:val="single" w:sz="4" w:space="0" w:color="000000"/>
              <w:left w:val="single" w:sz="4" w:space="0" w:color="000000"/>
              <w:bottom w:val="single" w:sz="4" w:space="0" w:color="000000"/>
              <w:right w:val="single" w:sz="4" w:space="0" w:color="000000"/>
            </w:tcBorders>
          </w:tcPr>
          <w:p w14:paraId="38DD9B75" w14:textId="160BE09E" w:rsidR="00BD72E6" w:rsidRPr="006E48F2" w:rsidRDefault="00F91486" w:rsidP="00157461">
            <w:pPr>
              <w:spacing w:after="0" w:line="259" w:lineRule="auto"/>
              <w:ind w:left="0" w:firstLine="0"/>
              <w:jc w:val="center"/>
            </w:pPr>
            <w:r w:rsidRPr="00F91486">
              <w:t>$</w:t>
            </w:r>
            <w:proofErr w:type="spellStart"/>
            <w:r w:rsidRPr="00F91486">
              <w:t>lamps_reg_pres</w:t>
            </w:r>
            <w:proofErr w:type="spellEnd"/>
            <w:r w:rsidRPr="00F91486">
              <w:t>$</w:t>
            </w:r>
          </w:p>
        </w:tc>
      </w:tr>
      <w:tr w:rsidR="00BD72E6" w:rsidRPr="006E48F2" w14:paraId="12B294E1" w14:textId="77777777" w:rsidTr="00FE1814">
        <w:trPr>
          <w:trHeight w:val="286"/>
          <w:jc w:val="center"/>
        </w:trPr>
        <w:tc>
          <w:tcPr>
            <w:tcW w:w="1871" w:type="dxa"/>
            <w:tcBorders>
              <w:top w:val="single" w:sz="4" w:space="0" w:color="000000"/>
              <w:left w:val="single" w:sz="4" w:space="0" w:color="000000"/>
              <w:bottom w:val="single" w:sz="4" w:space="0" w:color="000000"/>
              <w:right w:val="single" w:sz="4" w:space="0" w:color="000000"/>
            </w:tcBorders>
          </w:tcPr>
          <w:p w14:paraId="5F5C6049" w14:textId="21663E2D" w:rsidR="00BD72E6" w:rsidRPr="006E48F2" w:rsidRDefault="00BD72E6" w:rsidP="00157461">
            <w:pPr>
              <w:spacing w:after="0" w:line="259" w:lineRule="auto"/>
              <w:ind w:left="0" w:firstLine="0"/>
            </w:pPr>
            <w:r w:rsidRPr="006E48F2">
              <w:t xml:space="preserve">Pressure </w:t>
            </w:r>
            <w:r w:rsidR="00B11F60" w:rsidRPr="006E48F2">
              <w:t>Gauge</w:t>
            </w:r>
            <w:r w:rsidRPr="006E48F2">
              <w:t xml:space="preserve"> </w:t>
            </w:r>
          </w:p>
        </w:tc>
        <w:tc>
          <w:tcPr>
            <w:tcW w:w="1753" w:type="dxa"/>
            <w:tcBorders>
              <w:top w:val="single" w:sz="4" w:space="0" w:color="000000"/>
              <w:left w:val="single" w:sz="4" w:space="0" w:color="000000"/>
              <w:bottom w:val="single" w:sz="4" w:space="0" w:color="000000"/>
              <w:right w:val="single" w:sz="4" w:space="0" w:color="000000"/>
            </w:tcBorders>
          </w:tcPr>
          <w:p w14:paraId="75E6ACD4" w14:textId="34D4EE72" w:rsidR="00BD72E6" w:rsidRPr="006E48F2" w:rsidRDefault="00F91486" w:rsidP="00157461">
            <w:pPr>
              <w:spacing w:after="0" w:line="259" w:lineRule="auto"/>
              <w:ind w:left="0" w:firstLine="0"/>
              <w:jc w:val="center"/>
            </w:pPr>
            <w:r w:rsidRPr="00F91486">
              <w:t>$</w:t>
            </w:r>
            <w:proofErr w:type="spellStart"/>
            <w:r w:rsidRPr="00F91486">
              <w:t>lamps_gauge_make</w:t>
            </w:r>
            <w:proofErr w:type="spellEnd"/>
            <w:r w:rsidRPr="00F91486">
              <w:t>$</w:t>
            </w:r>
          </w:p>
        </w:tc>
        <w:tc>
          <w:tcPr>
            <w:tcW w:w="1752" w:type="dxa"/>
            <w:tcBorders>
              <w:top w:val="single" w:sz="4" w:space="0" w:color="000000"/>
              <w:left w:val="single" w:sz="4" w:space="0" w:color="000000"/>
              <w:bottom w:val="single" w:sz="4" w:space="0" w:color="000000"/>
              <w:right w:val="single" w:sz="4" w:space="0" w:color="000000"/>
            </w:tcBorders>
          </w:tcPr>
          <w:p w14:paraId="2D8138D4" w14:textId="1ABA121B" w:rsidR="00BD72E6" w:rsidRPr="006E48F2" w:rsidRDefault="00F91486" w:rsidP="00157461">
            <w:pPr>
              <w:spacing w:after="0" w:line="259" w:lineRule="auto"/>
              <w:ind w:left="0" w:firstLine="0"/>
              <w:jc w:val="center"/>
            </w:pPr>
            <w:r w:rsidRPr="00F91486">
              <w:t>$</w:t>
            </w:r>
            <w:proofErr w:type="spellStart"/>
            <w:r w:rsidRPr="00F91486">
              <w:t>lamps_gauge_range</w:t>
            </w:r>
            <w:proofErr w:type="spellEnd"/>
            <w:r w:rsidRPr="00F91486">
              <w:t>$</w:t>
            </w:r>
          </w:p>
        </w:tc>
        <w:tc>
          <w:tcPr>
            <w:tcW w:w="1364"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516DE193" w14:textId="5D2AFADA" w:rsidR="00BD72E6" w:rsidRPr="006E48F2" w:rsidRDefault="00BD72E6" w:rsidP="00157461">
            <w:pPr>
              <w:spacing w:after="0" w:line="259" w:lineRule="auto"/>
              <w:ind w:left="0" w:firstLine="0"/>
              <w:jc w:val="center"/>
            </w:pPr>
          </w:p>
        </w:tc>
        <w:tc>
          <w:tcPr>
            <w:tcW w:w="0" w:type="auto"/>
            <w:vMerge/>
            <w:tcBorders>
              <w:top w:val="nil"/>
              <w:left w:val="single" w:sz="4" w:space="0" w:color="000000"/>
              <w:bottom w:val="single" w:sz="4" w:space="0" w:color="000000"/>
              <w:right w:val="single" w:sz="4" w:space="0" w:color="000000"/>
            </w:tcBorders>
          </w:tcPr>
          <w:p w14:paraId="7F73A5F5" w14:textId="77777777" w:rsidR="00BD72E6" w:rsidRPr="006E48F2" w:rsidRDefault="00BD72E6" w:rsidP="00157461">
            <w:pPr>
              <w:spacing w:after="160" w:line="259" w:lineRule="auto"/>
              <w:ind w:left="0" w:firstLine="0"/>
            </w:pPr>
          </w:p>
        </w:tc>
      </w:tr>
    </w:tbl>
    <w:p w14:paraId="514A0BFC" w14:textId="77777777" w:rsidR="00186D16" w:rsidRPr="006E48F2" w:rsidRDefault="00186D16" w:rsidP="00157461">
      <w:pPr>
        <w:ind w:left="0" w:firstLine="0"/>
      </w:pPr>
    </w:p>
    <w:p w14:paraId="68062C5D" w14:textId="2F10E75D" w:rsidR="00E1055A" w:rsidRPr="006E48F2" w:rsidRDefault="00027DC1" w:rsidP="004217F4">
      <w:r w:rsidRPr="00027DC1">
        <w:t>LAMPS setpoint is required to be 80% or more of the lowest atomizing media pressure upstream of the LAMPS seen during normal operation. LAMPS activation must generate a boiler safety shutdown, annunciate, and require manual reset of the flame safeguard or burner management system. LAMPS must be located downstream of any PRV and before any flow control device or differential pressure regulator</w:t>
      </w:r>
      <w:r>
        <w:t>.</w:t>
      </w:r>
    </w:p>
    <w:p w14:paraId="355E4D7D" w14:textId="28E74ADB" w:rsidR="00186D16" w:rsidRPr="006E48F2" w:rsidRDefault="00027DC1" w:rsidP="00157461">
      <w:pPr>
        <w:ind w:left="0" w:firstLine="0"/>
      </w:pPr>
      <w:r>
        <w:rPr>
          <w:noProof/>
        </w:rPr>
        <w:drawing>
          <wp:anchor distT="0" distB="0" distL="114300" distR="114300" simplePos="0" relativeHeight="251703296" behindDoc="1" locked="0" layoutInCell="1" allowOverlap="1" wp14:anchorId="0D0EAB5C" wp14:editId="4C2F8A66">
            <wp:simplePos x="0" y="0"/>
            <wp:positionH relativeFrom="margin">
              <wp:align>center</wp:align>
            </wp:positionH>
            <wp:positionV relativeFrom="paragraph">
              <wp:posOffset>80010</wp:posOffset>
            </wp:positionV>
            <wp:extent cx="5362575" cy="2247900"/>
            <wp:effectExtent l="0" t="0" r="9525" b="0"/>
            <wp:wrapNone/>
            <wp:docPr id="90886" name="Picture 90886"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6" name="Picture 90886" descr="Diagram, engineering drawing&#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5362575" cy="2247900"/>
                    </a:xfrm>
                    <a:prstGeom prst="rect">
                      <a:avLst/>
                    </a:prstGeom>
                  </pic:spPr>
                </pic:pic>
              </a:graphicData>
            </a:graphic>
          </wp:anchor>
        </w:drawing>
      </w:r>
    </w:p>
    <w:p w14:paraId="1A890D5A" w14:textId="70708D3D" w:rsidR="00186D16" w:rsidRPr="006E48F2" w:rsidRDefault="00186D16" w:rsidP="00157461">
      <w:pPr>
        <w:ind w:left="0" w:firstLine="0"/>
      </w:pPr>
    </w:p>
    <w:p w14:paraId="111B69EE" w14:textId="63BB955E" w:rsidR="00186D16" w:rsidRPr="006E48F2" w:rsidRDefault="00186D16" w:rsidP="00157461">
      <w:pPr>
        <w:ind w:left="0" w:firstLine="0"/>
      </w:pPr>
    </w:p>
    <w:p w14:paraId="2E5E230C" w14:textId="50AE9128" w:rsidR="00186D16" w:rsidRPr="006E48F2" w:rsidRDefault="00186D16" w:rsidP="00157461">
      <w:pPr>
        <w:ind w:left="0" w:firstLine="0"/>
      </w:pPr>
    </w:p>
    <w:p w14:paraId="1E475C2C" w14:textId="32A7B98F" w:rsidR="00186D16" w:rsidRPr="006E48F2" w:rsidRDefault="00186D16" w:rsidP="00157461">
      <w:pPr>
        <w:ind w:left="0" w:firstLine="0"/>
      </w:pPr>
    </w:p>
    <w:p w14:paraId="678677EA" w14:textId="67C2B713" w:rsidR="00186D16" w:rsidRPr="006E48F2" w:rsidRDefault="00186D16" w:rsidP="00157461">
      <w:pPr>
        <w:ind w:left="0" w:firstLine="0"/>
      </w:pPr>
    </w:p>
    <w:p w14:paraId="7562C694" w14:textId="69691E5D" w:rsidR="00186D16" w:rsidRPr="006E48F2" w:rsidRDefault="00186D16" w:rsidP="00157461">
      <w:pPr>
        <w:ind w:left="0" w:firstLine="0"/>
      </w:pPr>
    </w:p>
    <w:p w14:paraId="00BEC6B5" w14:textId="77777777" w:rsidR="00186D16" w:rsidRPr="006E48F2" w:rsidRDefault="00186D16" w:rsidP="00157461">
      <w:pPr>
        <w:ind w:left="0" w:firstLine="0"/>
      </w:pPr>
    </w:p>
    <w:p w14:paraId="4FE0E791" w14:textId="2FA6AFFA" w:rsidR="00E1055A" w:rsidRPr="006E48F2" w:rsidRDefault="000501D5" w:rsidP="00157461">
      <w:pPr>
        <w:spacing w:after="0" w:line="259" w:lineRule="auto"/>
        <w:ind w:left="0" w:firstLine="0"/>
      </w:pPr>
      <w:r w:rsidRPr="006E48F2">
        <w:t xml:space="preserve"> </w:t>
      </w:r>
    </w:p>
    <w:p w14:paraId="28B9E22A" w14:textId="47C23729" w:rsidR="00186D16" w:rsidRPr="006E48F2" w:rsidRDefault="00186D16" w:rsidP="00157461">
      <w:pPr>
        <w:spacing w:after="0" w:line="259" w:lineRule="auto"/>
        <w:ind w:left="0" w:firstLine="0"/>
      </w:pPr>
    </w:p>
    <w:p w14:paraId="00CB043A" w14:textId="076DE0DE" w:rsidR="00186D16" w:rsidRPr="006E48F2" w:rsidRDefault="00186D16" w:rsidP="00157461">
      <w:pPr>
        <w:spacing w:after="0" w:line="259" w:lineRule="auto"/>
        <w:ind w:left="0" w:firstLine="0"/>
      </w:pPr>
    </w:p>
    <w:p w14:paraId="1D58562E" w14:textId="0ECE61B4" w:rsidR="00186D16" w:rsidRDefault="00186D16" w:rsidP="00157461">
      <w:pPr>
        <w:spacing w:after="0" w:line="259" w:lineRule="auto"/>
        <w:ind w:left="0" w:firstLine="0"/>
      </w:pPr>
    </w:p>
    <w:p w14:paraId="1E86FAF4" w14:textId="6F76AB2A" w:rsidR="00A14397" w:rsidRDefault="00A14397" w:rsidP="00157461">
      <w:pPr>
        <w:spacing w:after="0" w:line="259" w:lineRule="auto"/>
        <w:ind w:left="0" w:firstLine="0"/>
      </w:pPr>
    </w:p>
    <w:p w14:paraId="02208237" w14:textId="4FD228A4" w:rsidR="00E1055A" w:rsidRPr="006E48F2" w:rsidRDefault="00E1055A" w:rsidP="00027DC1">
      <w:pPr>
        <w:pBdr>
          <w:top w:val="single" w:sz="18" w:space="1" w:color="auto"/>
        </w:pBdr>
        <w:spacing w:after="0" w:line="259" w:lineRule="auto"/>
        <w:ind w:left="0" w:firstLine="0"/>
      </w:pPr>
    </w:p>
    <w:p w14:paraId="343037F8" w14:textId="051E08C0" w:rsidR="00E1055A" w:rsidRPr="006E48F2" w:rsidRDefault="000501D5" w:rsidP="009C0CB1">
      <w:pPr>
        <w:pStyle w:val="ListParagraph"/>
        <w:numPr>
          <w:ilvl w:val="0"/>
          <w:numId w:val="36"/>
        </w:numPr>
      </w:pPr>
      <w:r w:rsidRPr="006E48F2">
        <w:t xml:space="preserve">Operate boiler and determine data in following table. </w:t>
      </w:r>
    </w:p>
    <w:p w14:paraId="4B62FB22" w14:textId="77777777" w:rsidR="00186D16" w:rsidRPr="006E48F2" w:rsidRDefault="00186D16" w:rsidP="00186D16">
      <w:pPr>
        <w:ind w:left="0" w:firstLine="0"/>
      </w:pPr>
    </w:p>
    <w:tbl>
      <w:tblPr>
        <w:tblStyle w:val="TableGrid"/>
        <w:tblW w:w="9460" w:type="dxa"/>
        <w:jc w:val="center"/>
        <w:tblInd w:w="0" w:type="dxa"/>
        <w:tblCellMar>
          <w:top w:w="14" w:type="dxa"/>
          <w:left w:w="108" w:type="dxa"/>
          <w:right w:w="115" w:type="dxa"/>
        </w:tblCellMar>
        <w:tblLook w:val="04A0" w:firstRow="1" w:lastRow="0" w:firstColumn="1" w:lastColumn="0" w:noHBand="0" w:noVBand="1"/>
      </w:tblPr>
      <w:tblGrid>
        <w:gridCol w:w="1397"/>
        <w:gridCol w:w="2770"/>
        <w:gridCol w:w="2770"/>
        <w:gridCol w:w="2810"/>
      </w:tblGrid>
      <w:tr w:rsidR="00E1055A" w:rsidRPr="006E48F2" w14:paraId="750DD69D" w14:textId="77777777" w:rsidTr="00FE1814">
        <w:trPr>
          <w:trHeight w:val="562"/>
          <w:jc w:val="center"/>
        </w:trPr>
        <w:tc>
          <w:tcPr>
            <w:tcW w:w="5187" w:type="dxa"/>
            <w:tcBorders>
              <w:top w:val="single" w:sz="4" w:space="0" w:color="000000"/>
              <w:left w:val="single" w:sz="4" w:space="0" w:color="000000"/>
              <w:bottom w:val="single" w:sz="4" w:space="0" w:color="000000"/>
              <w:right w:val="single" w:sz="4" w:space="0" w:color="000000"/>
            </w:tcBorders>
          </w:tcPr>
          <w:p w14:paraId="38E00395" w14:textId="77777777" w:rsidR="00E1055A" w:rsidRPr="006E48F2" w:rsidRDefault="000501D5" w:rsidP="00157461">
            <w:pPr>
              <w:spacing w:after="0" w:line="259" w:lineRule="auto"/>
              <w:ind w:left="0" w:firstLine="0"/>
              <w:jc w:val="center"/>
            </w:pPr>
            <w:r w:rsidRPr="006E48F2">
              <w:rPr>
                <w:b/>
              </w:rPr>
              <w:t xml:space="preserve">Item </w:t>
            </w:r>
          </w:p>
        </w:tc>
        <w:tc>
          <w:tcPr>
            <w:tcW w:w="1498" w:type="dxa"/>
            <w:tcBorders>
              <w:top w:val="single" w:sz="4" w:space="0" w:color="000000"/>
              <w:left w:val="single" w:sz="4" w:space="0" w:color="000000"/>
              <w:bottom w:val="single" w:sz="4" w:space="0" w:color="000000"/>
              <w:right w:val="single" w:sz="4" w:space="0" w:color="000000"/>
            </w:tcBorders>
          </w:tcPr>
          <w:p w14:paraId="74BB470B" w14:textId="6C0B6D1B" w:rsidR="00E1055A" w:rsidRPr="006E48F2" w:rsidRDefault="000501D5" w:rsidP="00DD062F">
            <w:pPr>
              <w:spacing w:after="0" w:line="259" w:lineRule="auto"/>
              <w:ind w:left="0" w:firstLine="0"/>
              <w:jc w:val="center"/>
            </w:pPr>
            <w:r w:rsidRPr="006E48F2">
              <w:rPr>
                <w:b/>
              </w:rPr>
              <w:t>Min</w:t>
            </w:r>
            <w:r w:rsidR="00DD062F" w:rsidRPr="006E48F2">
              <w:rPr>
                <w:b/>
              </w:rPr>
              <w:t xml:space="preserve"> </w:t>
            </w:r>
            <w:r w:rsidRPr="006E48F2">
              <w:rPr>
                <w:b/>
              </w:rPr>
              <w:t>Fire (</w:t>
            </w:r>
            <w:r w:rsidR="00477029" w:rsidRPr="006E48F2">
              <w:rPr>
                <w:b/>
              </w:rPr>
              <w:t>psi</w:t>
            </w:r>
            <w:r w:rsidRPr="006E48F2">
              <w:rPr>
                <w:b/>
              </w:rPr>
              <w:t xml:space="preserve">) </w:t>
            </w:r>
          </w:p>
        </w:tc>
        <w:tc>
          <w:tcPr>
            <w:tcW w:w="1298" w:type="dxa"/>
            <w:tcBorders>
              <w:top w:val="single" w:sz="4" w:space="0" w:color="000000"/>
              <w:left w:val="single" w:sz="4" w:space="0" w:color="000000"/>
              <w:bottom w:val="single" w:sz="4" w:space="0" w:color="000000"/>
              <w:right w:val="single" w:sz="4" w:space="0" w:color="000000"/>
            </w:tcBorders>
          </w:tcPr>
          <w:p w14:paraId="4FA15746" w14:textId="0C6A5904" w:rsidR="00E1055A" w:rsidRPr="006E48F2" w:rsidRDefault="000501D5" w:rsidP="00157461">
            <w:pPr>
              <w:spacing w:after="0" w:line="259" w:lineRule="auto"/>
              <w:ind w:left="0" w:firstLine="0"/>
              <w:jc w:val="center"/>
            </w:pPr>
            <w:r w:rsidRPr="006E48F2">
              <w:rPr>
                <w:b/>
              </w:rPr>
              <w:t>Mid Fire (</w:t>
            </w:r>
            <w:r w:rsidR="00477029" w:rsidRPr="006E48F2">
              <w:rPr>
                <w:b/>
              </w:rPr>
              <w:t>psi</w:t>
            </w:r>
            <w:r w:rsidRPr="006E48F2">
              <w:rPr>
                <w:b/>
              </w:rPr>
              <w:t xml:space="preserve">) </w:t>
            </w:r>
          </w:p>
        </w:tc>
        <w:tc>
          <w:tcPr>
            <w:tcW w:w="1477" w:type="dxa"/>
            <w:tcBorders>
              <w:top w:val="single" w:sz="4" w:space="0" w:color="000000"/>
              <w:left w:val="single" w:sz="4" w:space="0" w:color="000000"/>
              <w:bottom w:val="single" w:sz="4" w:space="0" w:color="000000"/>
              <w:right w:val="single" w:sz="4" w:space="0" w:color="000000"/>
            </w:tcBorders>
          </w:tcPr>
          <w:p w14:paraId="7B9DF004" w14:textId="14BDFF66" w:rsidR="00E1055A" w:rsidRPr="006E48F2" w:rsidRDefault="000501D5" w:rsidP="00157461">
            <w:pPr>
              <w:spacing w:after="0" w:line="259" w:lineRule="auto"/>
              <w:ind w:left="0" w:firstLine="0"/>
              <w:jc w:val="center"/>
            </w:pPr>
            <w:r w:rsidRPr="006E48F2">
              <w:rPr>
                <w:b/>
              </w:rPr>
              <w:t>High Fire (</w:t>
            </w:r>
            <w:r w:rsidR="00477029" w:rsidRPr="006E48F2">
              <w:rPr>
                <w:b/>
              </w:rPr>
              <w:t>psi</w:t>
            </w:r>
            <w:r w:rsidRPr="006E48F2">
              <w:rPr>
                <w:b/>
              </w:rPr>
              <w:t xml:space="preserve">) </w:t>
            </w:r>
          </w:p>
        </w:tc>
      </w:tr>
      <w:tr w:rsidR="00E1055A" w:rsidRPr="006E48F2" w14:paraId="03CE8C8F" w14:textId="77777777" w:rsidTr="00FE1814">
        <w:trPr>
          <w:trHeight w:val="288"/>
          <w:jc w:val="center"/>
        </w:trPr>
        <w:tc>
          <w:tcPr>
            <w:tcW w:w="5187" w:type="dxa"/>
            <w:tcBorders>
              <w:top w:val="single" w:sz="4" w:space="0" w:color="000000"/>
              <w:left w:val="single" w:sz="4" w:space="0" w:color="000000"/>
              <w:bottom w:val="single" w:sz="4" w:space="0" w:color="000000"/>
              <w:right w:val="single" w:sz="4" w:space="0" w:color="000000"/>
            </w:tcBorders>
          </w:tcPr>
          <w:p w14:paraId="2EEF4D55" w14:textId="77777777" w:rsidR="00E1055A" w:rsidRPr="006E48F2" w:rsidRDefault="000501D5" w:rsidP="00157461">
            <w:pPr>
              <w:spacing w:after="0" w:line="259" w:lineRule="auto"/>
              <w:ind w:left="0" w:firstLine="0"/>
            </w:pPr>
            <w:r w:rsidRPr="006E48F2">
              <w:t xml:space="preserve">Oil pressure at burner-state 3 </w:t>
            </w:r>
          </w:p>
        </w:tc>
        <w:tc>
          <w:tcPr>
            <w:tcW w:w="1498" w:type="dxa"/>
            <w:tcBorders>
              <w:top w:val="single" w:sz="4" w:space="0" w:color="000000"/>
              <w:left w:val="single" w:sz="4" w:space="0" w:color="000000"/>
              <w:bottom w:val="single" w:sz="4" w:space="0" w:color="000000"/>
              <w:right w:val="single" w:sz="4" w:space="0" w:color="000000"/>
            </w:tcBorders>
          </w:tcPr>
          <w:p w14:paraId="2D7678F1" w14:textId="7A08602B" w:rsidR="00E1055A" w:rsidRPr="006E48F2" w:rsidRDefault="00F91486" w:rsidP="00157461">
            <w:pPr>
              <w:spacing w:after="0" w:line="259" w:lineRule="auto"/>
              <w:ind w:left="0" w:firstLine="0"/>
              <w:jc w:val="center"/>
            </w:pPr>
            <w:r w:rsidRPr="00F91486">
              <w:t>$lamps_min_oil_pres_3$</w:t>
            </w:r>
          </w:p>
        </w:tc>
        <w:tc>
          <w:tcPr>
            <w:tcW w:w="1298" w:type="dxa"/>
            <w:tcBorders>
              <w:top w:val="single" w:sz="4" w:space="0" w:color="000000"/>
              <w:left w:val="single" w:sz="4" w:space="0" w:color="000000"/>
              <w:bottom w:val="single" w:sz="4" w:space="0" w:color="000000"/>
              <w:right w:val="single" w:sz="4" w:space="0" w:color="000000"/>
            </w:tcBorders>
          </w:tcPr>
          <w:p w14:paraId="350A7ED5" w14:textId="0924C006" w:rsidR="00E1055A" w:rsidRPr="006E48F2" w:rsidRDefault="00F91486" w:rsidP="00157461">
            <w:pPr>
              <w:spacing w:after="0" w:line="259" w:lineRule="auto"/>
              <w:ind w:left="0" w:firstLine="0"/>
              <w:jc w:val="center"/>
            </w:pPr>
            <w:r w:rsidRPr="00F91486">
              <w:t>$lamps_mid_oil_pres_3$</w:t>
            </w:r>
          </w:p>
        </w:tc>
        <w:tc>
          <w:tcPr>
            <w:tcW w:w="1477" w:type="dxa"/>
            <w:tcBorders>
              <w:top w:val="single" w:sz="4" w:space="0" w:color="000000"/>
              <w:left w:val="single" w:sz="4" w:space="0" w:color="000000"/>
              <w:bottom w:val="single" w:sz="4" w:space="0" w:color="000000"/>
              <w:right w:val="single" w:sz="4" w:space="0" w:color="000000"/>
            </w:tcBorders>
          </w:tcPr>
          <w:p w14:paraId="6EB07D94" w14:textId="134AB34B" w:rsidR="00E03E51" w:rsidRPr="006E48F2" w:rsidRDefault="00F91486" w:rsidP="00E03E51">
            <w:pPr>
              <w:spacing w:after="0" w:line="259" w:lineRule="auto"/>
              <w:ind w:left="0" w:firstLine="0"/>
              <w:jc w:val="center"/>
            </w:pPr>
            <w:r w:rsidRPr="00F91486">
              <w:t>$lamps_max_oil_pres_3$</w:t>
            </w:r>
          </w:p>
        </w:tc>
      </w:tr>
      <w:tr w:rsidR="00E1055A" w:rsidRPr="006E48F2" w14:paraId="5F886479" w14:textId="77777777" w:rsidTr="00FE1814">
        <w:trPr>
          <w:trHeight w:val="286"/>
          <w:jc w:val="center"/>
        </w:trPr>
        <w:tc>
          <w:tcPr>
            <w:tcW w:w="5187" w:type="dxa"/>
            <w:tcBorders>
              <w:top w:val="single" w:sz="4" w:space="0" w:color="000000"/>
              <w:left w:val="single" w:sz="4" w:space="0" w:color="000000"/>
              <w:bottom w:val="single" w:sz="4" w:space="0" w:color="000000"/>
              <w:right w:val="single" w:sz="4" w:space="0" w:color="000000"/>
            </w:tcBorders>
          </w:tcPr>
          <w:p w14:paraId="25F2EBBE" w14:textId="77777777" w:rsidR="00E1055A" w:rsidRPr="006E48F2" w:rsidRDefault="000501D5" w:rsidP="00157461">
            <w:pPr>
              <w:spacing w:after="0" w:line="259" w:lineRule="auto"/>
              <w:ind w:left="0" w:firstLine="0"/>
            </w:pPr>
            <w:r w:rsidRPr="006E48F2">
              <w:t xml:space="preserve">Atomizing Pressure at burner-state 4 </w:t>
            </w:r>
          </w:p>
        </w:tc>
        <w:tc>
          <w:tcPr>
            <w:tcW w:w="1498" w:type="dxa"/>
            <w:tcBorders>
              <w:top w:val="single" w:sz="4" w:space="0" w:color="000000"/>
              <w:left w:val="single" w:sz="4" w:space="0" w:color="000000"/>
              <w:bottom w:val="single" w:sz="4" w:space="0" w:color="000000"/>
              <w:right w:val="single" w:sz="4" w:space="0" w:color="000000"/>
            </w:tcBorders>
          </w:tcPr>
          <w:p w14:paraId="734AAECA" w14:textId="7A145178" w:rsidR="00E1055A" w:rsidRPr="006E48F2" w:rsidRDefault="00F91486" w:rsidP="00157461">
            <w:pPr>
              <w:spacing w:after="0" w:line="259" w:lineRule="auto"/>
              <w:ind w:left="0" w:firstLine="0"/>
              <w:jc w:val="center"/>
            </w:pPr>
            <w:r w:rsidRPr="00F91486">
              <w:t>$lamps_min_atm_pres_4$</w:t>
            </w:r>
          </w:p>
        </w:tc>
        <w:tc>
          <w:tcPr>
            <w:tcW w:w="1298" w:type="dxa"/>
            <w:tcBorders>
              <w:top w:val="single" w:sz="4" w:space="0" w:color="000000"/>
              <w:left w:val="single" w:sz="4" w:space="0" w:color="000000"/>
              <w:bottom w:val="single" w:sz="4" w:space="0" w:color="000000"/>
              <w:right w:val="single" w:sz="4" w:space="0" w:color="000000"/>
            </w:tcBorders>
          </w:tcPr>
          <w:p w14:paraId="13206243" w14:textId="49BB78A3" w:rsidR="00E1055A" w:rsidRPr="006E48F2" w:rsidRDefault="00F91486" w:rsidP="00157461">
            <w:pPr>
              <w:spacing w:after="0" w:line="259" w:lineRule="auto"/>
              <w:ind w:left="0" w:firstLine="0"/>
              <w:jc w:val="center"/>
            </w:pPr>
            <w:r w:rsidRPr="00F91486">
              <w:t>$lamps_mid_atm_pres_4$</w:t>
            </w:r>
          </w:p>
        </w:tc>
        <w:tc>
          <w:tcPr>
            <w:tcW w:w="1477" w:type="dxa"/>
            <w:tcBorders>
              <w:top w:val="single" w:sz="4" w:space="0" w:color="000000"/>
              <w:left w:val="single" w:sz="4" w:space="0" w:color="000000"/>
              <w:bottom w:val="single" w:sz="4" w:space="0" w:color="000000"/>
              <w:right w:val="single" w:sz="4" w:space="0" w:color="000000"/>
            </w:tcBorders>
          </w:tcPr>
          <w:p w14:paraId="5C6666F3" w14:textId="424A49A3" w:rsidR="00E1055A" w:rsidRPr="006E48F2" w:rsidRDefault="00F91486" w:rsidP="00157461">
            <w:pPr>
              <w:spacing w:after="0" w:line="259" w:lineRule="auto"/>
              <w:ind w:left="0" w:firstLine="0"/>
              <w:jc w:val="center"/>
            </w:pPr>
            <w:r w:rsidRPr="00F91486">
              <w:t>$lamps_max_atm_pres_4$</w:t>
            </w:r>
          </w:p>
        </w:tc>
      </w:tr>
      <w:tr w:rsidR="00E1055A" w:rsidRPr="006E48F2" w14:paraId="23200ADC" w14:textId="77777777" w:rsidTr="00FE1814">
        <w:trPr>
          <w:trHeight w:val="286"/>
          <w:jc w:val="center"/>
        </w:trPr>
        <w:tc>
          <w:tcPr>
            <w:tcW w:w="5187" w:type="dxa"/>
            <w:tcBorders>
              <w:top w:val="single" w:sz="4" w:space="0" w:color="000000"/>
              <w:left w:val="single" w:sz="4" w:space="0" w:color="000000"/>
              <w:bottom w:val="single" w:sz="4" w:space="0" w:color="000000"/>
              <w:right w:val="single" w:sz="4" w:space="0" w:color="000000"/>
            </w:tcBorders>
          </w:tcPr>
          <w:p w14:paraId="0E835AE4" w14:textId="77777777" w:rsidR="00E1055A" w:rsidRPr="006E48F2" w:rsidRDefault="000501D5" w:rsidP="00157461">
            <w:pPr>
              <w:spacing w:after="0" w:line="259" w:lineRule="auto"/>
              <w:ind w:left="0" w:firstLine="0"/>
            </w:pPr>
            <w:r w:rsidRPr="006E48F2">
              <w:lastRenderedPageBreak/>
              <w:t xml:space="preserve">Oil pressure downstream PRV-state 1 </w:t>
            </w:r>
          </w:p>
        </w:tc>
        <w:tc>
          <w:tcPr>
            <w:tcW w:w="1498" w:type="dxa"/>
            <w:tcBorders>
              <w:top w:val="single" w:sz="4" w:space="0" w:color="000000"/>
              <w:left w:val="single" w:sz="4" w:space="0" w:color="000000"/>
              <w:bottom w:val="single" w:sz="4" w:space="0" w:color="000000"/>
              <w:right w:val="single" w:sz="4" w:space="0" w:color="000000"/>
            </w:tcBorders>
          </w:tcPr>
          <w:p w14:paraId="604283A4" w14:textId="3FAD2418" w:rsidR="00E1055A" w:rsidRPr="006E48F2" w:rsidRDefault="00F91486" w:rsidP="00157461">
            <w:pPr>
              <w:spacing w:after="0" w:line="259" w:lineRule="auto"/>
              <w:ind w:left="0" w:firstLine="0"/>
              <w:jc w:val="center"/>
            </w:pPr>
            <w:r w:rsidRPr="00F91486">
              <w:t>$lamps_min_oil_pres_1$</w:t>
            </w:r>
          </w:p>
        </w:tc>
        <w:tc>
          <w:tcPr>
            <w:tcW w:w="1298" w:type="dxa"/>
            <w:tcBorders>
              <w:top w:val="single" w:sz="4" w:space="0" w:color="000000"/>
              <w:left w:val="single" w:sz="4" w:space="0" w:color="000000"/>
              <w:bottom w:val="single" w:sz="4" w:space="0" w:color="000000"/>
              <w:right w:val="single" w:sz="4" w:space="0" w:color="000000"/>
            </w:tcBorders>
          </w:tcPr>
          <w:p w14:paraId="72C107DC" w14:textId="19A8A26A" w:rsidR="00E1055A" w:rsidRPr="006E48F2" w:rsidRDefault="00F91486" w:rsidP="00157461">
            <w:pPr>
              <w:spacing w:after="0" w:line="259" w:lineRule="auto"/>
              <w:ind w:left="0" w:firstLine="0"/>
              <w:jc w:val="center"/>
            </w:pPr>
            <w:r w:rsidRPr="00F91486">
              <w:t>$lamps_mid_oil_pres_1$</w:t>
            </w:r>
          </w:p>
        </w:tc>
        <w:tc>
          <w:tcPr>
            <w:tcW w:w="1477" w:type="dxa"/>
            <w:tcBorders>
              <w:top w:val="single" w:sz="4" w:space="0" w:color="000000"/>
              <w:left w:val="single" w:sz="4" w:space="0" w:color="000000"/>
              <w:bottom w:val="single" w:sz="4" w:space="0" w:color="000000"/>
              <w:right w:val="single" w:sz="4" w:space="0" w:color="000000"/>
            </w:tcBorders>
          </w:tcPr>
          <w:p w14:paraId="72578897" w14:textId="0A41B252" w:rsidR="00E1055A" w:rsidRPr="006E48F2" w:rsidRDefault="00F91486" w:rsidP="00157461">
            <w:pPr>
              <w:spacing w:after="0" w:line="259" w:lineRule="auto"/>
              <w:ind w:left="0" w:firstLine="0"/>
              <w:jc w:val="center"/>
            </w:pPr>
            <w:r w:rsidRPr="00F91486">
              <w:t>$lamps_max_oil_pres_1$</w:t>
            </w:r>
          </w:p>
        </w:tc>
      </w:tr>
      <w:tr w:rsidR="00E1055A" w:rsidRPr="006E48F2" w14:paraId="301758F6" w14:textId="77777777" w:rsidTr="00FE1814">
        <w:trPr>
          <w:trHeight w:val="286"/>
          <w:jc w:val="center"/>
        </w:trPr>
        <w:tc>
          <w:tcPr>
            <w:tcW w:w="5187" w:type="dxa"/>
            <w:tcBorders>
              <w:top w:val="single" w:sz="4" w:space="0" w:color="000000"/>
              <w:left w:val="single" w:sz="4" w:space="0" w:color="000000"/>
              <w:bottom w:val="single" w:sz="4" w:space="0" w:color="000000"/>
              <w:right w:val="single" w:sz="4" w:space="0" w:color="000000"/>
            </w:tcBorders>
          </w:tcPr>
          <w:p w14:paraId="1F4D5318" w14:textId="77777777" w:rsidR="00E1055A" w:rsidRPr="006E48F2" w:rsidRDefault="000501D5" w:rsidP="00157461">
            <w:pPr>
              <w:spacing w:after="0" w:line="259" w:lineRule="auto"/>
              <w:ind w:left="0" w:firstLine="0"/>
            </w:pPr>
            <w:r w:rsidRPr="006E48F2">
              <w:t xml:space="preserve">Atomizing pressure downstream PRV-state 2 </w:t>
            </w:r>
          </w:p>
        </w:tc>
        <w:tc>
          <w:tcPr>
            <w:tcW w:w="1498" w:type="dxa"/>
            <w:tcBorders>
              <w:top w:val="single" w:sz="4" w:space="0" w:color="000000"/>
              <w:left w:val="single" w:sz="4" w:space="0" w:color="000000"/>
              <w:bottom w:val="single" w:sz="4" w:space="0" w:color="000000"/>
              <w:right w:val="single" w:sz="4" w:space="0" w:color="000000"/>
            </w:tcBorders>
          </w:tcPr>
          <w:p w14:paraId="747989E5" w14:textId="05A12934" w:rsidR="00E1055A" w:rsidRPr="006E48F2" w:rsidRDefault="00F91486" w:rsidP="00157461">
            <w:pPr>
              <w:spacing w:after="0" w:line="259" w:lineRule="auto"/>
              <w:ind w:left="0" w:firstLine="0"/>
              <w:jc w:val="center"/>
            </w:pPr>
            <w:r w:rsidRPr="00F91486">
              <w:t>$lamps_min_atm_pres_2$</w:t>
            </w:r>
          </w:p>
        </w:tc>
        <w:tc>
          <w:tcPr>
            <w:tcW w:w="1298" w:type="dxa"/>
            <w:tcBorders>
              <w:top w:val="single" w:sz="4" w:space="0" w:color="000000"/>
              <w:left w:val="single" w:sz="4" w:space="0" w:color="000000"/>
              <w:bottom w:val="single" w:sz="4" w:space="0" w:color="000000"/>
              <w:right w:val="single" w:sz="4" w:space="0" w:color="000000"/>
            </w:tcBorders>
          </w:tcPr>
          <w:p w14:paraId="75AC0FA6" w14:textId="751577E3" w:rsidR="00E1055A" w:rsidRPr="006E48F2" w:rsidRDefault="00F91486" w:rsidP="00157461">
            <w:pPr>
              <w:spacing w:after="0" w:line="259" w:lineRule="auto"/>
              <w:ind w:left="0" w:firstLine="0"/>
              <w:jc w:val="center"/>
            </w:pPr>
            <w:r w:rsidRPr="00F91486">
              <w:t>$lamps_mid_atm_pres_2$</w:t>
            </w:r>
          </w:p>
        </w:tc>
        <w:tc>
          <w:tcPr>
            <w:tcW w:w="1477" w:type="dxa"/>
            <w:tcBorders>
              <w:top w:val="single" w:sz="4" w:space="0" w:color="000000"/>
              <w:left w:val="single" w:sz="4" w:space="0" w:color="000000"/>
              <w:bottom w:val="single" w:sz="4" w:space="0" w:color="000000"/>
              <w:right w:val="single" w:sz="4" w:space="0" w:color="000000"/>
            </w:tcBorders>
          </w:tcPr>
          <w:p w14:paraId="64E13E13" w14:textId="4A90BA7C" w:rsidR="00E1055A" w:rsidRPr="006E48F2" w:rsidRDefault="00F91486" w:rsidP="00157461">
            <w:pPr>
              <w:spacing w:after="0" w:line="259" w:lineRule="auto"/>
              <w:ind w:left="0" w:firstLine="0"/>
              <w:jc w:val="center"/>
            </w:pPr>
            <w:r w:rsidRPr="00F91486">
              <w:t>$lamps_max_atm_pres_2$</w:t>
            </w:r>
          </w:p>
        </w:tc>
      </w:tr>
      <w:tr w:rsidR="00E1055A" w:rsidRPr="006E48F2" w14:paraId="5B6F7DAD" w14:textId="77777777" w:rsidTr="00FE1814">
        <w:trPr>
          <w:trHeight w:val="286"/>
          <w:jc w:val="center"/>
        </w:trPr>
        <w:tc>
          <w:tcPr>
            <w:tcW w:w="5187" w:type="dxa"/>
            <w:tcBorders>
              <w:top w:val="single" w:sz="4" w:space="0" w:color="000000"/>
              <w:left w:val="single" w:sz="4" w:space="0" w:color="000000"/>
              <w:bottom w:val="single" w:sz="4" w:space="0" w:color="000000"/>
              <w:right w:val="single" w:sz="4" w:space="0" w:color="000000"/>
            </w:tcBorders>
          </w:tcPr>
          <w:p w14:paraId="0ABCAB17" w14:textId="77777777" w:rsidR="00E1055A" w:rsidRPr="006E48F2" w:rsidRDefault="000501D5" w:rsidP="00157461">
            <w:pPr>
              <w:spacing w:after="0" w:line="259" w:lineRule="auto"/>
              <w:ind w:left="0" w:firstLine="0"/>
            </w:pPr>
            <w:r w:rsidRPr="006E48F2">
              <w:t xml:space="preserve">Differential Pressure at burner-state 4-state 3 </w:t>
            </w:r>
          </w:p>
        </w:tc>
        <w:tc>
          <w:tcPr>
            <w:tcW w:w="1498" w:type="dxa"/>
            <w:tcBorders>
              <w:top w:val="single" w:sz="4" w:space="0" w:color="000000"/>
              <w:left w:val="single" w:sz="4" w:space="0" w:color="000000"/>
              <w:bottom w:val="single" w:sz="4" w:space="0" w:color="000000"/>
              <w:right w:val="single" w:sz="4" w:space="0" w:color="000000"/>
            </w:tcBorders>
          </w:tcPr>
          <w:p w14:paraId="02FC3D0B" w14:textId="56829963" w:rsidR="00E1055A" w:rsidRPr="006E48F2" w:rsidRDefault="00F91486" w:rsidP="00157461">
            <w:pPr>
              <w:spacing w:after="0" w:line="259" w:lineRule="auto"/>
              <w:ind w:left="0" w:firstLine="0"/>
              <w:jc w:val="center"/>
            </w:pPr>
            <w:r w:rsidRPr="00F91486">
              <w:t>$</w:t>
            </w:r>
            <w:proofErr w:type="spellStart"/>
            <w:r w:rsidRPr="00F91486">
              <w:t>lamps_min_dif_pres</w:t>
            </w:r>
            <w:proofErr w:type="spellEnd"/>
            <w:r w:rsidRPr="00F91486">
              <w:t>$</w:t>
            </w:r>
          </w:p>
        </w:tc>
        <w:tc>
          <w:tcPr>
            <w:tcW w:w="1298" w:type="dxa"/>
            <w:tcBorders>
              <w:top w:val="single" w:sz="4" w:space="0" w:color="000000"/>
              <w:left w:val="single" w:sz="4" w:space="0" w:color="000000"/>
              <w:bottom w:val="single" w:sz="4" w:space="0" w:color="000000"/>
              <w:right w:val="single" w:sz="4" w:space="0" w:color="000000"/>
            </w:tcBorders>
          </w:tcPr>
          <w:p w14:paraId="21BE7E81" w14:textId="4B178579" w:rsidR="00E1055A" w:rsidRPr="006E48F2" w:rsidRDefault="00F91486" w:rsidP="00157461">
            <w:pPr>
              <w:spacing w:after="0" w:line="259" w:lineRule="auto"/>
              <w:ind w:left="0" w:firstLine="0"/>
              <w:jc w:val="center"/>
            </w:pPr>
            <w:r w:rsidRPr="00F91486">
              <w:t>$</w:t>
            </w:r>
            <w:proofErr w:type="spellStart"/>
            <w:r w:rsidRPr="00F91486">
              <w:t>lamps_mid_dif_pres</w:t>
            </w:r>
            <w:proofErr w:type="spellEnd"/>
            <w:r w:rsidRPr="00F91486">
              <w:t>$</w:t>
            </w:r>
          </w:p>
        </w:tc>
        <w:tc>
          <w:tcPr>
            <w:tcW w:w="1477" w:type="dxa"/>
            <w:tcBorders>
              <w:top w:val="single" w:sz="4" w:space="0" w:color="000000"/>
              <w:left w:val="single" w:sz="4" w:space="0" w:color="000000"/>
              <w:bottom w:val="single" w:sz="4" w:space="0" w:color="000000"/>
              <w:right w:val="single" w:sz="4" w:space="0" w:color="000000"/>
            </w:tcBorders>
          </w:tcPr>
          <w:p w14:paraId="2407D47D" w14:textId="1982F329" w:rsidR="00E1055A" w:rsidRPr="006E48F2" w:rsidRDefault="00F91486" w:rsidP="00157461">
            <w:pPr>
              <w:spacing w:after="0" w:line="259" w:lineRule="auto"/>
              <w:ind w:left="0" w:firstLine="0"/>
              <w:jc w:val="center"/>
            </w:pPr>
            <w:r w:rsidRPr="00F91486">
              <w:t>$</w:t>
            </w:r>
            <w:proofErr w:type="spellStart"/>
            <w:r w:rsidRPr="00F91486">
              <w:t>lamps_max_dif_pres</w:t>
            </w:r>
            <w:proofErr w:type="spellEnd"/>
            <w:r w:rsidRPr="00F91486">
              <w:t>$</w:t>
            </w:r>
          </w:p>
        </w:tc>
      </w:tr>
    </w:tbl>
    <w:p w14:paraId="5F352D83" w14:textId="4E1B2CF7" w:rsidR="00027DC1" w:rsidRDefault="000501D5" w:rsidP="00157461">
      <w:pPr>
        <w:spacing w:after="0" w:line="259" w:lineRule="auto"/>
        <w:ind w:left="0" w:firstLine="0"/>
      </w:pPr>
      <w:r w:rsidRPr="006E48F2">
        <w:t xml:space="preserve"> </w:t>
      </w:r>
    </w:p>
    <w:p w14:paraId="0398DE38" w14:textId="77777777" w:rsidR="00027DC1" w:rsidRDefault="00027DC1">
      <w:pPr>
        <w:spacing w:after="160" w:line="259" w:lineRule="auto"/>
        <w:ind w:left="0" w:firstLine="0"/>
      </w:pPr>
      <w:r>
        <w:br w:type="page"/>
      </w: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027DC1" w14:paraId="657E9890" w14:textId="77777777" w:rsidTr="00EC1F89">
        <w:tc>
          <w:tcPr>
            <w:tcW w:w="5035" w:type="dxa"/>
            <w:shd w:val="clear" w:color="auto" w:fill="E7E6E6" w:themeFill="background2"/>
          </w:tcPr>
          <w:p w14:paraId="734BCE10" w14:textId="77777777" w:rsidR="00027DC1" w:rsidRDefault="00027DC1" w:rsidP="00EC1F89">
            <w:r w:rsidRPr="00A14397">
              <w:rPr>
                <w:szCs w:val="24"/>
              </w:rPr>
              <w:lastRenderedPageBreak/>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3E2D28AF" w14:textId="77777777" w:rsidR="00027DC1" w:rsidRDefault="00027DC1" w:rsidP="00EC1F89">
            <w:pPr>
              <w:jc w:val="right"/>
            </w:pPr>
            <w:r w:rsidRPr="00A14397">
              <w:rPr>
                <w:szCs w:val="24"/>
              </w:rPr>
              <w:t>Boiler $</w:t>
            </w:r>
            <w:proofErr w:type="spellStart"/>
            <w:r w:rsidRPr="00A14397">
              <w:rPr>
                <w:szCs w:val="24"/>
              </w:rPr>
              <w:t>boiler_num</w:t>
            </w:r>
            <w:proofErr w:type="spellEnd"/>
            <w:r w:rsidRPr="00A14397">
              <w:rPr>
                <w:szCs w:val="24"/>
              </w:rPr>
              <w:t>$</w:t>
            </w:r>
          </w:p>
        </w:tc>
      </w:tr>
    </w:tbl>
    <w:p w14:paraId="33E2BAB3" w14:textId="77777777" w:rsidR="00027DC1" w:rsidRPr="006E48F2" w:rsidRDefault="00027DC1" w:rsidP="00157461">
      <w:pPr>
        <w:spacing w:after="0" w:line="259" w:lineRule="auto"/>
        <w:ind w:left="0" w:firstLine="0"/>
      </w:pPr>
    </w:p>
    <w:p w14:paraId="161FE85D" w14:textId="5BA92236" w:rsidR="00E1055A" w:rsidRPr="006E48F2" w:rsidRDefault="00027DC1" w:rsidP="009C0CB1">
      <w:pPr>
        <w:pStyle w:val="ListParagraph"/>
        <w:numPr>
          <w:ilvl w:val="0"/>
          <w:numId w:val="36"/>
        </w:numPr>
        <w:spacing w:after="41"/>
        <w:rPr>
          <w:szCs w:val="24"/>
        </w:rPr>
      </w:pPr>
      <w:r w:rsidRPr="00027DC1">
        <w:rPr>
          <w:szCs w:val="24"/>
        </w:rPr>
        <w:t>In purge throttle manual valve in atomizing media line or bleed pressure before the switch slowly until switch trips the boiler offline due to low atomizing media pressure</w:t>
      </w:r>
      <w:r w:rsidR="000501D5" w:rsidRPr="006E48F2">
        <w:rPr>
          <w:szCs w:val="24"/>
        </w:rPr>
        <w:t xml:space="preserve">. </w:t>
      </w:r>
    </w:p>
    <w:tbl>
      <w:tblPr>
        <w:tblStyle w:val="TableGrid"/>
        <w:tblW w:w="9558" w:type="dxa"/>
        <w:jc w:val="center"/>
        <w:tblInd w:w="0" w:type="dxa"/>
        <w:tblCellMar>
          <w:top w:w="5" w:type="dxa"/>
          <w:left w:w="7" w:type="dxa"/>
          <w:right w:w="5" w:type="dxa"/>
        </w:tblCellMar>
        <w:tblLook w:val="04A0" w:firstRow="1" w:lastRow="0" w:firstColumn="1" w:lastColumn="0" w:noHBand="0" w:noVBand="1"/>
      </w:tblPr>
      <w:tblGrid>
        <w:gridCol w:w="5367"/>
        <w:gridCol w:w="1719"/>
        <w:gridCol w:w="2472"/>
      </w:tblGrid>
      <w:tr w:rsidR="00E1055A" w:rsidRPr="006E48F2" w14:paraId="43DFABB2" w14:textId="77777777" w:rsidTr="00FE1814">
        <w:trPr>
          <w:trHeight w:val="288"/>
          <w:jc w:val="center"/>
        </w:trPr>
        <w:tc>
          <w:tcPr>
            <w:tcW w:w="6063" w:type="dxa"/>
            <w:tcBorders>
              <w:top w:val="single" w:sz="4" w:space="0" w:color="000000"/>
              <w:left w:val="single" w:sz="4" w:space="0" w:color="000000"/>
              <w:bottom w:val="single" w:sz="4" w:space="0" w:color="000000"/>
              <w:right w:val="single" w:sz="4" w:space="0" w:color="000000"/>
            </w:tcBorders>
          </w:tcPr>
          <w:p w14:paraId="6DE39428" w14:textId="77777777" w:rsidR="00E1055A" w:rsidRPr="006E48F2" w:rsidRDefault="000501D5" w:rsidP="00157461">
            <w:pPr>
              <w:spacing w:after="0" w:line="259" w:lineRule="auto"/>
              <w:ind w:left="0" w:firstLine="0"/>
              <w:jc w:val="center"/>
            </w:pPr>
            <w:r w:rsidRPr="006E48F2">
              <w:rPr>
                <w:b/>
              </w:rPr>
              <w:t xml:space="preserve">Result </w:t>
            </w:r>
          </w:p>
        </w:tc>
        <w:tc>
          <w:tcPr>
            <w:tcW w:w="898" w:type="dxa"/>
            <w:tcBorders>
              <w:top w:val="single" w:sz="4" w:space="0" w:color="000000"/>
              <w:left w:val="single" w:sz="4" w:space="0" w:color="000000"/>
              <w:bottom w:val="single" w:sz="4" w:space="0" w:color="000000"/>
              <w:right w:val="single" w:sz="4" w:space="0" w:color="000000"/>
            </w:tcBorders>
          </w:tcPr>
          <w:p w14:paraId="4EB7A7AF" w14:textId="77777777" w:rsidR="00E1055A" w:rsidRPr="006E48F2" w:rsidRDefault="000501D5" w:rsidP="00157461">
            <w:pPr>
              <w:spacing w:after="0" w:line="259" w:lineRule="auto"/>
              <w:ind w:left="0" w:firstLine="0"/>
              <w:jc w:val="center"/>
            </w:pPr>
            <w:r w:rsidRPr="006E48F2">
              <w:rPr>
                <w:b/>
              </w:rPr>
              <w:t xml:space="preserve">Y/N </w:t>
            </w:r>
          </w:p>
        </w:tc>
        <w:tc>
          <w:tcPr>
            <w:tcW w:w="2597" w:type="dxa"/>
            <w:tcBorders>
              <w:top w:val="single" w:sz="4" w:space="0" w:color="000000"/>
              <w:left w:val="single" w:sz="4" w:space="0" w:color="000000"/>
              <w:bottom w:val="single" w:sz="4" w:space="0" w:color="000000"/>
              <w:right w:val="single" w:sz="4" w:space="0" w:color="000000"/>
            </w:tcBorders>
          </w:tcPr>
          <w:p w14:paraId="76A8C6CD" w14:textId="77777777" w:rsidR="00E1055A" w:rsidRPr="006E48F2" w:rsidRDefault="000501D5" w:rsidP="00157461">
            <w:pPr>
              <w:spacing w:after="0" w:line="259" w:lineRule="auto"/>
              <w:ind w:left="0" w:firstLine="0"/>
              <w:jc w:val="center"/>
            </w:pPr>
            <w:r w:rsidRPr="006E48F2">
              <w:rPr>
                <w:b/>
              </w:rPr>
              <w:t xml:space="preserve">Switch Trip Point </w:t>
            </w:r>
          </w:p>
        </w:tc>
      </w:tr>
      <w:tr w:rsidR="00E1055A" w:rsidRPr="006E48F2" w14:paraId="2CD1BACF" w14:textId="77777777" w:rsidTr="00FE1814">
        <w:trPr>
          <w:trHeight w:val="286"/>
          <w:jc w:val="center"/>
        </w:trPr>
        <w:tc>
          <w:tcPr>
            <w:tcW w:w="6063" w:type="dxa"/>
            <w:tcBorders>
              <w:top w:val="single" w:sz="4" w:space="0" w:color="000000"/>
              <w:left w:val="single" w:sz="4" w:space="0" w:color="000000"/>
              <w:bottom w:val="single" w:sz="4" w:space="0" w:color="000000"/>
              <w:right w:val="single" w:sz="4" w:space="0" w:color="000000"/>
            </w:tcBorders>
          </w:tcPr>
          <w:p w14:paraId="76CAA400" w14:textId="77777777" w:rsidR="00E1055A" w:rsidRPr="006E48F2" w:rsidRDefault="000501D5" w:rsidP="00157461">
            <w:pPr>
              <w:spacing w:after="0" w:line="259" w:lineRule="auto"/>
              <w:ind w:left="0" w:firstLine="0"/>
            </w:pPr>
            <w:r w:rsidRPr="006E48F2">
              <w:t xml:space="preserve">Correct switch location? </w:t>
            </w:r>
          </w:p>
        </w:tc>
        <w:tc>
          <w:tcPr>
            <w:tcW w:w="898" w:type="dxa"/>
            <w:tcBorders>
              <w:top w:val="single" w:sz="4" w:space="0" w:color="000000"/>
              <w:left w:val="single" w:sz="4" w:space="0" w:color="000000"/>
              <w:bottom w:val="single" w:sz="4" w:space="0" w:color="000000"/>
              <w:right w:val="single" w:sz="4" w:space="0" w:color="000000"/>
            </w:tcBorders>
          </w:tcPr>
          <w:p w14:paraId="57029A1F" w14:textId="33F9425B" w:rsidR="00E1055A" w:rsidRPr="006E48F2" w:rsidRDefault="00AD7F7B" w:rsidP="00157461">
            <w:pPr>
              <w:spacing w:after="0" w:line="259" w:lineRule="auto"/>
              <w:ind w:left="0" w:firstLine="0"/>
              <w:jc w:val="center"/>
            </w:pPr>
            <w:r w:rsidRPr="00AD7F7B">
              <w:t>$lamps_result_1$</w:t>
            </w:r>
          </w:p>
        </w:tc>
        <w:tc>
          <w:tcPr>
            <w:tcW w:w="259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19DF7680" w14:textId="1F25C52F" w:rsidR="00E1055A" w:rsidRPr="006E48F2" w:rsidRDefault="00E1055A" w:rsidP="00157461">
            <w:pPr>
              <w:spacing w:after="0" w:line="259" w:lineRule="auto"/>
              <w:ind w:left="0" w:firstLine="0"/>
              <w:jc w:val="center"/>
            </w:pPr>
          </w:p>
        </w:tc>
      </w:tr>
      <w:tr w:rsidR="00E1055A" w:rsidRPr="006E48F2" w14:paraId="3EB59357" w14:textId="77777777" w:rsidTr="00FE1814">
        <w:trPr>
          <w:trHeight w:val="286"/>
          <w:jc w:val="center"/>
        </w:trPr>
        <w:tc>
          <w:tcPr>
            <w:tcW w:w="6063" w:type="dxa"/>
            <w:tcBorders>
              <w:top w:val="single" w:sz="4" w:space="0" w:color="000000"/>
              <w:left w:val="single" w:sz="4" w:space="0" w:color="000000"/>
              <w:bottom w:val="single" w:sz="4" w:space="0" w:color="000000"/>
              <w:right w:val="single" w:sz="4" w:space="0" w:color="000000"/>
            </w:tcBorders>
          </w:tcPr>
          <w:p w14:paraId="04F8546B" w14:textId="77777777" w:rsidR="00E1055A" w:rsidRPr="006E48F2" w:rsidRDefault="000501D5" w:rsidP="00157461">
            <w:pPr>
              <w:spacing w:after="0" w:line="259" w:lineRule="auto"/>
              <w:ind w:left="0" w:firstLine="0"/>
            </w:pPr>
            <w:r w:rsidRPr="006E48F2">
              <w:t xml:space="preserve">Did the switch work correctly?  Record trip point pressure. </w:t>
            </w:r>
          </w:p>
        </w:tc>
        <w:tc>
          <w:tcPr>
            <w:tcW w:w="898" w:type="dxa"/>
            <w:tcBorders>
              <w:top w:val="single" w:sz="4" w:space="0" w:color="000000"/>
              <w:left w:val="single" w:sz="4" w:space="0" w:color="000000"/>
              <w:bottom w:val="single" w:sz="4" w:space="0" w:color="000000"/>
              <w:right w:val="single" w:sz="4" w:space="0" w:color="000000"/>
            </w:tcBorders>
          </w:tcPr>
          <w:p w14:paraId="45CB4FB5" w14:textId="6A3A63E6" w:rsidR="00E1055A" w:rsidRPr="006E48F2" w:rsidRDefault="00AD7F7B" w:rsidP="00157461">
            <w:pPr>
              <w:spacing w:after="0" w:line="259" w:lineRule="auto"/>
              <w:ind w:left="0" w:firstLine="0"/>
              <w:jc w:val="center"/>
            </w:pPr>
            <w:r w:rsidRPr="00AD7F7B">
              <w:t>$lamps_result_</w:t>
            </w:r>
            <w:r>
              <w:t>2</w:t>
            </w:r>
            <w:r w:rsidRPr="00AD7F7B">
              <w:t>$</w:t>
            </w:r>
          </w:p>
        </w:tc>
        <w:tc>
          <w:tcPr>
            <w:tcW w:w="2597" w:type="dxa"/>
            <w:tcBorders>
              <w:top w:val="single" w:sz="4" w:space="0" w:color="000000"/>
              <w:left w:val="single" w:sz="4" w:space="0" w:color="000000"/>
              <w:bottom w:val="single" w:sz="4" w:space="0" w:color="000000"/>
              <w:right w:val="single" w:sz="4" w:space="0" w:color="000000"/>
            </w:tcBorders>
          </w:tcPr>
          <w:p w14:paraId="23BDAD7E" w14:textId="7EA4423B" w:rsidR="00E1055A" w:rsidRPr="006E48F2" w:rsidRDefault="00AD7F7B" w:rsidP="00157461">
            <w:pPr>
              <w:spacing w:after="0" w:line="259" w:lineRule="auto"/>
              <w:ind w:left="0" w:firstLine="0"/>
              <w:jc w:val="center"/>
            </w:pPr>
            <w:r w:rsidRPr="00AD7F7B">
              <w:t>$lamps_result_</w:t>
            </w:r>
            <w:r>
              <w:t>3</w:t>
            </w:r>
            <w:r w:rsidRPr="00AD7F7B">
              <w:t>$</w:t>
            </w:r>
          </w:p>
        </w:tc>
      </w:tr>
      <w:tr w:rsidR="00027DC1" w:rsidRPr="006E48F2" w14:paraId="2969F5B1" w14:textId="77777777" w:rsidTr="00027DC1">
        <w:trPr>
          <w:trHeight w:val="286"/>
          <w:jc w:val="center"/>
        </w:trPr>
        <w:tc>
          <w:tcPr>
            <w:tcW w:w="6063" w:type="dxa"/>
            <w:tcBorders>
              <w:top w:val="single" w:sz="4" w:space="0" w:color="000000"/>
              <w:left w:val="single" w:sz="4" w:space="0" w:color="000000"/>
              <w:bottom w:val="single" w:sz="4" w:space="0" w:color="000000"/>
              <w:right w:val="single" w:sz="4" w:space="0" w:color="000000"/>
            </w:tcBorders>
          </w:tcPr>
          <w:p w14:paraId="55DBD5C5" w14:textId="7FE332B9" w:rsidR="00027DC1" w:rsidRPr="006E48F2" w:rsidRDefault="00027DC1" w:rsidP="00157461">
            <w:pPr>
              <w:spacing w:after="0" w:line="259" w:lineRule="auto"/>
              <w:ind w:left="0" w:firstLine="0"/>
            </w:pPr>
            <w:r w:rsidRPr="00027DC1">
              <w:t>Is switch setpoint 80% or more of lowest recorded regulated pressure?</w:t>
            </w:r>
          </w:p>
        </w:tc>
        <w:tc>
          <w:tcPr>
            <w:tcW w:w="898" w:type="dxa"/>
            <w:tcBorders>
              <w:top w:val="single" w:sz="4" w:space="0" w:color="000000"/>
              <w:left w:val="single" w:sz="4" w:space="0" w:color="000000"/>
              <w:bottom w:val="single" w:sz="4" w:space="0" w:color="000000"/>
              <w:right w:val="single" w:sz="4" w:space="0" w:color="000000"/>
            </w:tcBorders>
          </w:tcPr>
          <w:p w14:paraId="6DA4CD5E" w14:textId="11F2432E" w:rsidR="00027DC1" w:rsidRPr="00AD7F7B" w:rsidRDefault="00027DC1" w:rsidP="00157461">
            <w:pPr>
              <w:spacing w:after="0" w:line="259" w:lineRule="auto"/>
              <w:ind w:left="0" w:firstLine="0"/>
              <w:jc w:val="center"/>
            </w:pPr>
            <w:r w:rsidRPr="00AD7F7B">
              <w:t>$lamps_result_</w:t>
            </w:r>
            <w:r>
              <w:t>4</w:t>
            </w:r>
            <w:r w:rsidRPr="00AD7F7B">
              <w:t>$</w:t>
            </w:r>
          </w:p>
        </w:tc>
        <w:tc>
          <w:tcPr>
            <w:tcW w:w="259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66677114" w14:textId="77777777" w:rsidR="00027DC1" w:rsidRPr="00AD7F7B" w:rsidRDefault="00027DC1" w:rsidP="00157461">
            <w:pPr>
              <w:spacing w:after="0" w:line="259" w:lineRule="auto"/>
              <w:ind w:left="0" w:firstLine="0"/>
              <w:jc w:val="center"/>
            </w:pPr>
          </w:p>
        </w:tc>
      </w:tr>
      <w:tr w:rsidR="00027DC1" w:rsidRPr="006E48F2" w14:paraId="39254C84" w14:textId="77777777" w:rsidTr="00027DC1">
        <w:trPr>
          <w:trHeight w:val="286"/>
          <w:jc w:val="center"/>
        </w:trPr>
        <w:tc>
          <w:tcPr>
            <w:tcW w:w="6063" w:type="dxa"/>
            <w:tcBorders>
              <w:top w:val="single" w:sz="4" w:space="0" w:color="000000"/>
              <w:left w:val="single" w:sz="4" w:space="0" w:color="000000"/>
              <w:bottom w:val="single" w:sz="4" w:space="0" w:color="000000"/>
              <w:right w:val="single" w:sz="4" w:space="0" w:color="000000"/>
            </w:tcBorders>
          </w:tcPr>
          <w:p w14:paraId="46ED047E" w14:textId="556D7873" w:rsidR="00027DC1" w:rsidRPr="006E48F2" w:rsidRDefault="006F4AAB" w:rsidP="00157461">
            <w:pPr>
              <w:spacing w:after="0" w:line="259" w:lineRule="auto"/>
              <w:ind w:left="0" w:firstLine="0"/>
            </w:pPr>
            <w:r w:rsidRPr="006F4AAB">
              <w:t>Did boiler shutdown, lockout, and properly annunciate?</w:t>
            </w:r>
          </w:p>
        </w:tc>
        <w:tc>
          <w:tcPr>
            <w:tcW w:w="898" w:type="dxa"/>
            <w:tcBorders>
              <w:top w:val="single" w:sz="4" w:space="0" w:color="000000"/>
              <w:left w:val="single" w:sz="4" w:space="0" w:color="000000"/>
              <w:bottom w:val="single" w:sz="4" w:space="0" w:color="000000"/>
              <w:right w:val="single" w:sz="4" w:space="0" w:color="000000"/>
            </w:tcBorders>
          </w:tcPr>
          <w:p w14:paraId="0DD22C9E" w14:textId="4B0AE39E" w:rsidR="00027DC1" w:rsidRPr="00AD7F7B" w:rsidRDefault="00027DC1" w:rsidP="00157461">
            <w:pPr>
              <w:spacing w:after="0" w:line="259" w:lineRule="auto"/>
              <w:ind w:left="0" w:firstLine="0"/>
              <w:jc w:val="center"/>
            </w:pPr>
            <w:r w:rsidRPr="00AD7F7B">
              <w:t>$lamps_result_</w:t>
            </w:r>
            <w:r>
              <w:t>5</w:t>
            </w:r>
            <w:r w:rsidRPr="00AD7F7B">
              <w:t>$</w:t>
            </w:r>
          </w:p>
        </w:tc>
        <w:tc>
          <w:tcPr>
            <w:tcW w:w="259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530670E1" w14:textId="77777777" w:rsidR="00027DC1" w:rsidRPr="00AD7F7B" w:rsidRDefault="00027DC1" w:rsidP="00157461">
            <w:pPr>
              <w:spacing w:after="0" w:line="259" w:lineRule="auto"/>
              <w:ind w:left="0" w:firstLine="0"/>
              <w:jc w:val="center"/>
            </w:pPr>
          </w:p>
        </w:tc>
      </w:tr>
    </w:tbl>
    <w:p w14:paraId="259C3758" w14:textId="77777777" w:rsidR="00186D16" w:rsidRPr="006E48F2" w:rsidRDefault="00186D16" w:rsidP="00186D16">
      <w:pPr>
        <w:spacing w:after="0" w:line="259" w:lineRule="auto"/>
        <w:ind w:left="0" w:firstLine="0"/>
      </w:pPr>
    </w:p>
    <w:p w14:paraId="56E23EE8" w14:textId="2D976F79" w:rsidR="00E1055A" w:rsidRPr="006E48F2" w:rsidRDefault="000501D5" w:rsidP="00186D16">
      <w:pPr>
        <w:pBdr>
          <w:top w:val="single" w:sz="18" w:space="1" w:color="auto"/>
        </w:pBdr>
        <w:spacing w:after="0" w:line="259" w:lineRule="auto"/>
        <w:ind w:left="0" w:firstLine="0"/>
      </w:pPr>
      <w:r w:rsidRPr="006E48F2">
        <w:t xml:space="preserve"> </w:t>
      </w:r>
    </w:p>
    <w:p w14:paraId="40941D01" w14:textId="2049BC37" w:rsidR="0053381F" w:rsidRPr="006E48F2" w:rsidRDefault="0053381F" w:rsidP="00157461">
      <w:pPr>
        <w:ind w:left="0" w:firstLine="0"/>
        <w:rPr>
          <w:b/>
        </w:rPr>
      </w:pPr>
      <w:r w:rsidRPr="006E48F2">
        <w:rPr>
          <w:b/>
        </w:rPr>
        <w:t>Did the device fail or pass the 3 Question Criteria (section 1.3.1)?</w:t>
      </w:r>
      <w:r w:rsidR="00F91486">
        <w:rPr>
          <w:b/>
        </w:rPr>
        <w:t xml:space="preserve">  </w:t>
      </w:r>
      <w:r w:rsidR="007F4B3E">
        <w:rPr>
          <w:b/>
        </w:rPr>
        <w:t>[</w:t>
      </w:r>
      <w:r w:rsidR="00F91486" w:rsidRPr="00F91486">
        <w:rPr>
          <w:b/>
        </w:rPr>
        <w:t>$</w:t>
      </w:r>
      <w:proofErr w:type="spellStart"/>
      <w:r w:rsidR="00F91486" w:rsidRPr="00F91486">
        <w:rPr>
          <w:b/>
        </w:rPr>
        <w:t>lamps_result_status</w:t>
      </w:r>
      <w:proofErr w:type="spellEnd"/>
      <w:r w:rsidR="00F91486" w:rsidRPr="00F91486">
        <w:rPr>
          <w:b/>
        </w:rPr>
        <w:t>$</w:t>
      </w:r>
      <w:r w:rsidR="007F4B3E">
        <w:rPr>
          <w:b/>
        </w:rPr>
        <w:t>]</w:t>
      </w:r>
    </w:p>
    <w:p w14:paraId="2FFF7E21" w14:textId="77777777" w:rsidR="000772E7" w:rsidRPr="00B25CE3" w:rsidRDefault="000772E7" w:rsidP="000772E7">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0ACF809B" w14:textId="77777777" w:rsidR="0053381F" w:rsidRPr="006E48F2" w:rsidRDefault="0053381F" w:rsidP="00157461">
      <w:pPr>
        <w:pStyle w:val="Heading3"/>
        <w:spacing w:after="0" w:line="259" w:lineRule="auto"/>
        <w:ind w:left="0" w:firstLine="0"/>
        <w:jc w:val="left"/>
      </w:pPr>
    </w:p>
    <w:p w14:paraId="34769C6E" w14:textId="77777777" w:rsidR="003C563C" w:rsidRPr="006E48F2" w:rsidRDefault="00186D16">
      <w:pPr>
        <w:spacing w:after="160" w:line="259" w:lineRule="auto"/>
        <w:ind w:left="0" w:firstLine="0"/>
        <w:rPr>
          <w:b/>
          <w:sz w:val="28"/>
        </w:rPr>
      </w:pPr>
      <w:r w:rsidRPr="006E48F2">
        <w:br w:type="page"/>
      </w: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3C563C" w14:paraId="1B3E42C4" w14:textId="77777777" w:rsidTr="005459B4">
        <w:tc>
          <w:tcPr>
            <w:tcW w:w="5035" w:type="dxa"/>
            <w:shd w:val="clear" w:color="auto" w:fill="E7E6E6" w:themeFill="background2"/>
          </w:tcPr>
          <w:p w14:paraId="455C02DA" w14:textId="77777777" w:rsidR="003C563C" w:rsidRDefault="003C563C" w:rsidP="005459B4">
            <w:r w:rsidRPr="00A14397">
              <w:rPr>
                <w:szCs w:val="24"/>
              </w:rPr>
              <w:lastRenderedPageBreak/>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75E632F8" w14:textId="77777777" w:rsidR="003C563C" w:rsidRDefault="003C563C" w:rsidP="005459B4">
            <w:pPr>
              <w:jc w:val="right"/>
            </w:pPr>
            <w:r w:rsidRPr="00A14397">
              <w:rPr>
                <w:szCs w:val="24"/>
              </w:rPr>
              <w:t>Boiler $</w:t>
            </w:r>
            <w:proofErr w:type="spellStart"/>
            <w:r w:rsidRPr="00A14397">
              <w:rPr>
                <w:szCs w:val="24"/>
              </w:rPr>
              <w:t>boiler_num</w:t>
            </w:r>
            <w:proofErr w:type="spellEnd"/>
            <w:r w:rsidRPr="00A14397">
              <w:rPr>
                <w:szCs w:val="24"/>
              </w:rPr>
              <w:t>$</w:t>
            </w:r>
          </w:p>
        </w:tc>
      </w:tr>
    </w:tbl>
    <w:p w14:paraId="3E94179E" w14:textId="425435D0" w:rsidR="003C563C" w:rsidRDefault="003C563C" w:rsidP="003C563C">
      <w:pPr>
        <w:pStyle w:val="Heading1"/>
      </w:pPr>
    </w:p>
    <w:p w14:paraId="525AEE00" w14:textId="219D2B50" w:rsidR="003C563C" w:rsidRPr="006E48F2" w:rsidRDefault="00F24664" w:rsidP="003C563C">
      <w:pPr>
        <w:pStyle w:val="Heading1"/>
      </w:pPr>
      <w:bookmarkStart w:id="36" w:name="_Toc164750234"/>
      <w:r>
        <w:t>3</w:t>
      </w:r>
      <w:r w:rsidR="00133854">
        <w:t>2</w:t>
      </w:r>
      <w:r w:rsidR="003C563C" w:rsidRPr="006E48F2">
        <w:t>. Low Atomizing Media Pressure Switch [</w:t>
      </w:r>
      <w:r w:rsidR="003C563C" w:rsidRPr="00F91486">
        <w:t>$</w:t>
      </w:r>
      <w:proofErr w:type="spellStart"/>
      <w:r w:rsidR="003C563C" w:rsidRPr="00F91486">
        <w:t>lamps</w:t>
      </w:r>
      <w:r w:rsidR="009B53AB">
        <w:t>_amc</w:t>
      </w:r>
      <w:r w:rsidR="003C563C" w:rsidRPr="00F91486">
        <w:t>_result_status</w:t>
      </w:r>
      <w:proofErr w:type="spellEnd"/>
      <w:r w:rsidR="003C563C" w:rsidRPr="00F91486">
        <w:t>$</w:t>
      </w:r>
      <w:r w:rsidR="003C563C" w:rsidRPr="006E48F2">
        <w:t>]</w:t>
      </w:r>
      <w:bookmarkEnd w:id="36"/>
    </w:p>
    <w:p w14:paraId="35E9289A" w14:textId="0CBF2D78" w:rsidR="003C563C" w:rsidRDefault="003C563C" w:rsidP="003C563C">
      <w:pPr>
        <w:rPr>
          <w:bCs/>
        </w:rPr>
      </w:pPr>
      <w:r w:rsidRPr="006E48F2">
        <w:t>(LAMPS)</w:t>
      </w:r>
      <w:r w:rsidRPr="00970CA3">
        <w:rPr>
          <w:bCs/>
        </w:rPr>
        <w:t xml:space="preserve"> </w:t>
      </w:r>
      <w:r>
        <w:rPr>
          <w:bCs/>
        </w:rPr>
        <w:t xml:space="preserve">- </w:t>
      </w:r>
      <w:r w:rsidRPr="003C563C">
        <w:rPr>
          <w:bCs/>
        </w:rPr>
        <w:t>Dedicated Onboard Atomizing Media Compressor</w:t>
      </w:r>
    </w:p>
    <w:p w14:paraId="2A3A8377" w14:textId="44BC12BF" w:rsidR="003C563C" w:rsidRPr="006E48F2" w:rsidRDefault="003C563C" w:rsidP="003C563C"/>
    <w:tbl>
      <w:tblPr>
        <w:tblStyle w:val="TableGrid"/>
        <w:tblW w:w="8293" w:type="dxa"/>
        <w:jc w:val="center"/>
        <w:tblInd w:w="0" w:type="dxa"/>
        <w:tblCellMar>
          <w:top w:w="5" w:type="dxa"/>
          <w:left w:w="5" w:type="dxa"/>
          <w:right w:w="5" w:type="dxa"/>
        </w:tblCellMar>
        <w:tblLook w:val="04A0" w:firstRow="1" w:lastRow="0" w:firstColumn="1" w:lastColumn="0" w:noHBand="0" w:noVBand="1"/>
      </w:tblPr>
      <w:tblGrid>
        <w:gridCol w:w="824"/>
        <w:gridCol w:w="2676"/>
        <w:gridCol w:w="2690"/>
        <w:gridCol w:w="1677"/>
        <w:gridCol w:w="2290"/>
      </w:tblGrid>
      <w:tr w:rsidR="003C563C" w:rsidRPr="006E48F2" w14:paraId="5770E365" w14:textId="77777777" w:rsidTr="005459B4">
        <w:trPr>
          <w:trHeight w:val="562"/>
          <w:jc w:val="center"/>
        </w:trPr>
        <w:tc>
          <w:tcPr>
            <w:tcW w:w="1871" w:type="dxa"/>
            <w:tcBorders>
              <w:top w:val="single" w:sz="4" w:space="0" w:color="000000"/>
              <w:left w:val="single" w:sz="4" w:space="0" w:color="000000"/>
              <w:bottom w:val="single" w:sz="4" w:space="0" w:color="000000"/>
              <w:right w:val="single" w:sz="4" w:space="0" w:color="000000"/>
            </w:tcBorders>
          </w:tcPr>
          <w:p w14:paraId="4CC77EA0" w14:textId="77777777" w:rsidR="003C563C" w:rsidRPr="006E48F2" w:rsidRDefault="003C563C" w:rsidP="005459B4">
            <w:pPr>
              <w:spacing w:after="0" w:line="259" w:lineRule="auto"/>
              <w:ind w:left="0" w:firstLine="0"/>
              <w:jc w:val="center"/>
            </w:pPr>
            <w:r w:rsidRPr="006E48F2">
              <w:rPr>
                <w:b/>
              </w:rPr>
              <w:t xml:space="preserve">Item </w:t>
            </w:r>
          </w:p>
        </w:tc>
        <w:tc>
          <w:tcPr>
            <w:tcW w:w="1753" w:type="dxa"/>
            <w:tcBorders>
              <w:top w:val="single" w:sz="4" w:space="0" w:color="000000"/>
              <w:left w:val="single" w:sz="4" w:space="0" w:color="000000"/>
              <w:bottom w:val="single" w:sz="4" w:space="0" w:color="000000"/>
              <w:right w:val="single" w:sz="4" w:space="0" w:color="000000"/>
            </w:tcBorders>
          </w:tcPr>
          <w:p w14:paraId="1C51A26F" w14:textId="77777777" w:rsidR="003C563C" w:rsidRPr="006E48F2" w:rsidRDefault="003C563C" w:rsidP="005459B4">
            <w:pPr>
              <w:spacing w:after="0" w:line="259" w:lineRule="auto"/>
              <w:ind w:left="0" w:firstLine="0"/>
              <w:jc w:val="center"/>
            </w:pPr>
            <w:r w:rsidRPr="006E48F2">
              <w:rPr>
                <w:b/>
              </w:rPr>
              <w:t xml:space="preserve">Make </w:t>
            </w:r>
          </w:p>
        </w:tc>
        <w:tc>
          <w:tcPr>
            <w:tcW w:w="1752" w:type="dxa"/>
            <w:tcBorders>
              <w:top w:val="single" w:sz="4" w:space="0" w:color="000000"/>
              <w:left w:val="single" w:sz="4" w:space="0" w:color="000000"/>
              <w:bottom w:val="single" w:sz="4" w:space="0" w:color="000000"/>
              <w:right w:val="single" w:sz="4" w:space="0" w:color="000000"/>
            </w:tcBorders>
          </w:tcPr>
          <w:p w14:paraId="02D13BCB" w14:textId="77777777" w:rsidR="003C563C" w:rsidRPr="006E48F2" w:rsidRDefault="003C563C" w:rsidP="005459B4">
            <w:pPr>
              <w:spacing w:after="0" w:line="259" w:lineRule="auto"/>
              <w:ind w:left="0" w:firstLine="0"/>
              <w:jc w:val="center"/>
            </w:pPr>
            <w:r w:rsidRPr="006E48F2">
              <w:rPr>
                <w:b/>
              </w:rPr>
              <w:t xml:space="preserve">Range </w:t>
            </w:r>
          </w:p>
          <w:p w14:paraId="2FEF8874" w14:textId="77777777" w:rsidR="003C563C" w:rsidRPr="006E48F2" w:rsidRDefault="003C563C" w:rsidP="005459B4">
            <w:pPr>
              <w:spacing w:after="0" w:line="259" w:lineRule="auto"/>
              <w:ind w:left="0" w:firstLine="0"/>
              <w:jc w:val="center"/>
            </w:pPr>
            <w:r w:rsidRPr="006E48F2">
              <w:rPr>
                <w:b/>
              </w:rPr>
              <w:t>(</w:t>
            </w:r>
            <w:proofErr w:type="spellStart"/>
            <w:r w:rsidRPr="006E48F2">
              <w:rPr>
                <w:b/>
              </w:rPr>
              <w:t>inwc</w:t>
            </w:r>
            <w:proofErr w:type="spellEnd"/>
            <w:r w:rsidRPr="006E48F2">
              <w:rPr>
                <w:b/>
              </w:rPr>
              <w:t xml:space="preserve">/psi) </w:t>
            </w:r>
          </w:p>
        </w:tc>
        <w:tc>
          <w:tcPr>
            <w:tcW w:w="1364" w:type="dxa"/>
            <w:tcBorders>
              <w:top w:val="single" w:sz="4" w:space="0" w:color="000000"/>
              <w:left w:val="single" w:sz="4" w:space="0" w:color="000000"/>
              <w:bottom w:val="single" w:sz="4" w:space="0" w:color="000000"/>
              <w:right w:val="single" w:sz="4" w:space="0" w:color="000000"/>
            </w:tcBorders>
          </w:tcPr>
          <w:p w14:paraId="13529C58" w14:textId="77777777" w:rsidR="003C563C" w:rsidRPr="006E48F2" w:rsidRDefault="003C563C" w:rsidP="005459B4">
            <w:pPr>
              <w:spacing w:after="0" w:line="259" w:lineRule="auto"/>
              <w:ind w:left="0" w:firstLine="0"/>
              <w:jc w:val="center"/>
            </w:pPr>
            <w:r w:rsidRPr="006E48F2">
              <w:rPr>
                <w:b/>
              </w:rPr>
              <w:t xml:space="preserve">Switch Setpoint </w:t>
            </w:r>
          </w:p>
        </w:tc>
        <w:tc>
          <w:tcPr>
            <w:tcW w:w="1553" w:type="dxa"/>
            <w:tcBorders>
              <w:top w:val="single" w:sz="4" w:space="0" w:color="000000"/>
              <w:left w:val="single" w:sz="4" w:space="0" w:color="000000"/>
              <w:bottom w:val="single" w:sz="4" w:space="0" w:color="000000"/>
              <w:right w:val="single" w:sz="4" w:space="0" w:color="000000"/>
            </w:tcBorders>
          </w:tcPr>
          <w:p w14:paraId="63448A0C" w14:textId="77777777" w:rsidR="003C563C" w:rsidRPr="006E48F2" w:rsidRDefault="003C563C" w:rsidP="005459B4">
            <w:pPr>
              <w:spacing w:after="0" w:line="259" w:lineRule="auto"/>
              <w:ind w:left="0" w:firstLine="0"/>
              <w:jc w:val="center"/>
            </w:pPr>
            <w:r w:rsidRPr="006E48F2">
              <w:rPr>
                <w:b/>
              </w:rPr>
              <w:t xml:space="preserve">Regulated Pressure </w:t>
            </w:r>
          </w:p>
        </w:tc>
      </w:tr>
      <w:tr w:rsidR="003C563C" w:rsidRPr="006E48F2" w14:paraId="73B1E72F" w14:textId="77777777" w:rsidTr="005459B4">
        <w:trPr>
          <w:trHeight w:val="286"/>
          <w:jc w:val="center"/>
        </w:trPr>
        <w:tc>
          <w:tcPr>
            <w:tcW w:w="1871" w:type="dxa"/>
            <w:tcBorders>
              <w:top w:val="single" w:sz="4" w:space="0" w:color="000000"/>
              <w:left w:val="single" w:sz="4" w:space="0" w:color="000000"/>
              <w:bottom w:val="single" w:sz="4" w:space="0" w:color="000000"/>
              <w:right w:val="single" w:sz="4" w:space="0" w:color="000000"/>
            </w:tcBorders>
          </w:tcPr>
          <w:p w14:paraId="20D08F42" w14:textId="77777777" w:rsidR="003C563C" w:rsidRPr="006E48F2" w:rsidRDefault="003C563C" w:rsidP="005459B4">
            <w:pPr>
              <w:spacing w:after="0" w:line="259" w:lineRule="auto"/>
              <w:ind w:left="0" w:firstLine="0"/>
            </w:pPr>
            <w:r w:rsidRPr="006E48F2">
              <w:t xml:space="preserve">LAMPS  </w:t>
            </w:r>
          </w:p>
        </w:tc>
        <w:tc>
          <w:tcPr>
            <w:tcW w:w="1753" w:type="dxa"/>
            <w:tcBorders>
              <w:top w:val="single" w:sz="4" w:space="0" w:color="000000"/>
              <w:left w:val="single" w:sz="4" w:space="0" w:color="000000"/>
              <w:bottom w:val="single" w:sz="4" w:space="0" w:color="000000"/>
              <w:right w:val="single" w:sz="4" w:space="0" w:color="000000"/>
            </w:tcBorders>
          </w:tcPr>
          <w:p w14:paraId="7C148A39" w14:textId="4E8A519A" w:rsidR="003C563C" w:rsidRPr="006E48F2" w:rsidRDefault="003C563C" w:rsidP="005459B4">
            <w:pPr>
              <w:spacing w:after="0" w:line="259" w:lineRule="auto"/>
              <w:ind w:left="0" w:firstLine="0"/>
              <w:jc w:val="center"/>
            </w:pPr>
            <w:r w:rsidRPr="00F91486">
              <w:t>$</w:t>
            </w:r>
            <w:proofErr w:type="spellStart"/>
            <w:r w:rsidRPr="00F91486">
              <w:t>lamps</w:t>
            </w:r>
            <w:r>
              <w:t>_amc</w:t>
            </w:r>
            <w:r w:rsidRPr="00F91486">
              <w:t>_make</w:t>
            </w:r>
            <w:proofErr w:type="spellEnd"/>
            <w:r w:rsidRPr="00F91486">
              <w:t>$</w:t>
            </w:r>
          </w:p>
        </w:tc>
        <w:tc>
          <w:tcPr>
            <w:tcW w:w="1752" w:type="dxa"/>
            <w:tcBorders>
              <w:top w:val="single" w:sz="4" w:space="0" w:color="000000"/>
              <w:left w:val="single" w:sz="4" w:space="0" w:color="000000"/>
              <w:bottom w:val="single" w:sz="4" w:space="0" w:color="000000"/>
              <w:right w:val="single" w:sz="4" w:space="0" w:color="000000"/>
            </w:tcBorders>
          </w:tcPr>
          <w:p w14:paraId="3B07B633" w14:textId="15A00F31" w:rsidR="003C563C" w:rsidRPr="006E48F2" w:rsidRDefault="003C563C" w:rsidP="005459B4">
            <w:pPr>
              <w:spacing w:after="0" w:line="259" w:lineRule="auto"/>
              <w:ind w:left="0" w:firstLine="0"/>
              <w:jc w:val="center"/>
            </w:pPr>
            <w:r w:rsidRPr="00F91486">
              <w:t>$</w:t>
            </w:r>
            <w:proofErr w:type="spellStart"/>
            <w:r w:rsidRPr="00F91486">
              <w:t>lamps</w:t>
            </w:r>
            <w:r>
              <w:t>_amc</w:t>
            </w:r>
            <w:r w:rsidRPr="00F91486">
              <w:t>_range</w:t>
            </w:r>
            <w:proofErr w:type="spellEnd"/>
            <w:r w:rsidRPr="00F91486">
              <w:t>$</w:t>
            </w:r>
          </w:p>
        </w:tc>
        <w:tc>
          <w:tcPr>
            <w:tcW w:w="1364" w:type="dxa"/>
            <w:tcBorders>
              <w:top w:val="single" w:sz="4" w:space="0" w:color="000000"/>
              <w:left w:val="single" w:sz="4" w:space="0" w:color="000000"/>
              <w:bottom w:val="single" w:sz="4" w:space="0" w:color="000000"/>
              <w:right w:val="single" w:sz="4" w:space="0" w:color="000000"/>
            </w:tcBorders>
          </w:tcPr>
          <w:p w14:paraId="31E5A85B" w14:textId="027D6212" w:rsidR="003C563C" w:rsidRPr="006E48F2" w:rsidRDefault="003C563C" w:rsidP="005459B4">
            <w:pPr>
              <w:spacing w:after="0" w:line="259" w:lineRule="auto"/>
              <w:ind w:left="0" w:firstLine="0"/>
              <w:jc w:val="center"/>
            </w:pPr>
            <w:r w:rsidRPr="00F91486">
              <w:t>$</w:t>
            </w:r>
            <w:proofErr w:type="spellStart"/>
            <w:r w:rsidRPr="00F91486">
              <w:t>lamps</w:t>
            </w:r>
            <w:r>
              <w:t>_amc</w:t>
            </w:r>
            <w:r w:rsidRPr="00F91486">
              <w:t>_sp</w:t>
            </w:r>
            <w:proofErr w:type="spellEnd"/>
            <w:r w:rsidRPr="00F91486">
              <w:t>$</w:t>
            </w:r>
          </w:p>
        </w:tc>
        <w:tc>
          <w:tcPr>
            <w:tcW w:w="1553" w:type="dxa"/>
            <w:vMerge w:val="restart"/>
            <w:tcBorders>
              <w:top w:val="single" w:sz="4" w:space="0" w:color="000000"/>
              <w:left w:val="single" w:sz="4" w:space="0" w:color="000000"/>
              <w:bottom w:val="single" w:sz="4" w:space="0" w:color="000000"/>
              <w:right w:val="single" w:sz="4" w:space="0" w:color="000000"/>
            </w:tcBorders>
          </w:tcPr>
          <w:p w14:paraId="52787F21" w14:textId="3EA231E9" w:rsidR="003C563C" w:rsidRPr="006E48F2" w:rsidRDefault="003C563C" w:rsidP="005459B4">
            <w:pPr>
              <w:spacing w:after="0" w:line="259" w:lineRule="auto"/>
              <w:ind w:left="0" w:firstLine="0"/>
              <w:jc w:val="center"/>
            </w:pPr>
            <w:r w:rsidRPr="00F91486">
              <w:t>$</w:t>
            </w:r>
            <w:proofErr w:type="spellStart"/>
            <w:r w:rsidRPr="00F91486">
              <w:t>lamps</w:t>
            </w:r>
            <w:r>
              <w:t>_amc</w:t>
            </w:r>
            <w:r w:rsidRPr="00F91486">
              <w:t>_reg_pres</w:t>
            </w:r>
            <w:proofErr w:type="spellEnd"/>
            <w:r w:rsidRPr="00F91486">
              <w:t>$</w:t>
            </w:r>
          </w:p>
        </w:tc>
      </w:tr>
      <w:tr w:rsidR="003C563C" w:rsidRPr="006E48F2" w14:paraId="60ABDEF9" w14:textId="77777777" w:rsidTr="005459B4">
        <w:trPr>
          <w:trHeight w:val="286"/>
          <w:jc w:val="center"/>
        </w:trPr>
        <w:tc>
          <w:tcPr>
            <w:tcW w:w="1871" w:type="dxa"/>
            <w:tcBorders>
              <w:top w:val="single" w:sz="4" w:space="0" w:color="000000"/>
              <w:left w:val="single" w:sz="4" w:space="0" w:color="000000"/>
              <w:bottom w:val="single" w:sz="4" w:space="0" w:color="000000"/>
              <w:right w:val="single" w:sz="4" w:space="0" w:color="000000"/>
            </w:tcBorders>
          </w:tcPr>
          <w:p w14:paraId="0AFED9E2" w14:textId="77777777" w:rsidR="003C563C" w:rsidRPr="006E48F2" w:rsidRDefault="003C563C" w:rsidP="005459B4">
            <w:pPr>
              <w:spacing w:after="0" w:line="259" w:lineRule="auto"/>
              <w:ind w:left="0" w:firstLine="0"/>
            </w:pPr>
            <w:r w:rsidRPr="006E48F2">
              <w:t xml:space="preserve">Pressure Gauge </w:t>
            </w:r>
          </w:p>
        </w:tc>
        <w:tc>
          <w:tcPr>
            <w:tcW w:w="1753" w:type="dxa"/>
            <w:tcBorders>
              <w:top w:val="single" w:sz="4" w:space="0" w:color="000000"/>
              <w:left w:val="single" w:sz="4" w:space="0" w:color="000000"/>
              <w:bottom w:val="single" w:sz="4" w:space="0" w:color="000000"/>
              <w:right w:val="single" w:sz="4" w:space="0" w:color="000000"/>
            </w:tcBorders>
          </w:tcPr>
          <w:p w14:paraId="6DF9647A" w14:textId="76950ACC" w:rsidR="003C563C" w:rsidRPr="006E48F2" w:rsidRDefault="003C563C" w:rsidP="005459B4">
            <w:pPr>
              <w:spacing w:after="0" w:line="259" w:lineRule="auto"/>
              <w:ind w:left="0" w:firstLine="0"/>
              <w:jc w:val="center"/>
            </w:pPr>
            <w:r w:rsidRPr="00F91486">
              <w:t>$</w:t>
            </w:r>
            <w:proofErr w:type="spellStart"/>
            <w:r w:rsidRPr="00F91486">
              <w:t>lamps</w:t>
            </w:r>
            <w:r>
              <w:t>_amc</w:t>
            </w:r>
            <w:r w:rsidRPr="00F91486">
              <w:t>_gauge_make</w:t>
            </w:r>
            <w:proofErr w:type="spellEnd"/>
            <w:r w:rsidRPr="00F91486">
              <w:t>$</w:t>
            </w:r>
          </w:p>
        </w:tc>
        <w:tc>
          <w:tcPr>
            <w:tcW w:w="1752" w:type="dxa"/>
            <w:tcBorders>
              <w:top w:val="single" w:sz="4" w:space="0" w:color="000000"/>
              <w:left w:val="single" w:sz="4" w:space="0" w:color="000000"/>
              <w:bottom w:val="single" w:sz="4" w:space="0" w:color="000000"/>
              <w:right w:val="single" w:sz="4" w:space="0" w:color="000000"/>
            </w:tcBorders>
          </w:tcPr>
          <w:p w14:paraId="13909110" w14:textId="58E66560" w:rsidR="003C563C" w:rsidRPr="006E48F2" w:rsidRDefault="003C563C" w:rsidP="005459B4">
            <w:pPr>
              <w:spacing w:after="0" w:line="259" w:lineRule="auto"/>
              <w:ind w:left="0" w:firstLine="0"/>
              <w:jc w:val="center"/>
            </w:pPr>
            <w:r w:rsidRPr="00F91486">
              <w:t>$</w:t>
            </w:r>
            <w:proofErr w:type="spellStart"/>
            <w:r w:rsidRPr="00F91486">
              <w:t>lamps</w:t>
            </w:r>
            <w:r>
              <w:t>_amc</w:t>
            </w:r>
            <w:r w:rsidRPr="00F91486">
              <w:t>_gauge_range</w:t>
            </w:r>
            <w:proofErr w:type="spellEnd"/>
            <w:r w:rsidRPr="00F91486">
              <w:t>$</w:t>
            </w:r>
          </w:p>
        </w:tc>
        <w:tc>
          <w:tcPr>
            <w:tcW w:w="1364"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2C19C64A" w14:textId="77777777" w:rsidR="003C563C" w:rsidRPr="006E48F2" w:rsidRDefault="003C563C" w:rsidP="005459B4">
            <w:pPr>
              <w:spacing w:after="0" w:line="259" w:lineRule="auto"/>
              <w:ind w:left="0" w:firstLine="0"/>
              <w:jc w:val="center"/>
            </w:pPr>
          </w:p>
        </w:tc>
        <w:tc>
          <w:tcPr>
            <w:tcW w:w="0" w:type="auto"/>
            <w:vMerge/>
            <w:tcBorders>
              <w:top w:val="nil"/>
              <w:left w:val="single" w:sz="4" w:space="0" w:color="000000"/>
              <w:bottom w:val="single" w:sz="4" w:space="0" w:color="000000"/>
              <w:right w:val="single" w:sz="4" w:space="0" w:color="000000"/>
            </w:tcBorders>
          </w:tcPr>
          <w:p w14:paraId="73D8D68D" w14:textId="77777777" w:rsidR="003C563C" w:rsidRPr="006E48F2" w:rsidRDefault="003C563C" w:rsidP="005459B4">
            <w:pPr>
              <w:spacing w:after="160" w:line="259" w:lineRule="auto"/>
              <w:ind w:left="0" w:firstLine="0"/>
            </w:pPr>
          </w:p>
        </w:tc>
      </w:tr>
    </w:tbl>
    <w:p w14:paraId="3C95EB1F" w14:textId="30DEE9FE" w:rsidR="003C563C" w:rsidRPr="006E48F2" w:rsidRDefault="003C563C" w:rsidP="003C563C">
      <w:pPr>
        <w:ind w:left="0" w:firstLine="0"/>
      </w:pPr>
    </w:p>
    <w:p w14:paraId="1D694968" w14:textId="268110C6" w:rsidR="003C563C" w:rsidRPr="006E48F2" w:rsidRDefault="003C563C" w:rsidP="003C563C">
      <w:pPr>
        <w:ind w:left="0" w:firstLine="0"/>
      </w:pPr>
      <w:r w:rsidRPr="003C563C">
        <w:t>In dedicated onboard compressor applications, the LAMPS must be located near the burner downstream of any valve. LAMPS setpoint is required to be no less than 80% of the lowest atomizing media pressure upstream seen during all modes of operation at the burner. LAMPS activation must generate a boiler safety shutdown, annunciate, and require manual reset of the flame safeguard or burner management system.</w:t>
      </w:r>
    </w:p>
    <w:p w14:paraId="6B31D5AC" w14:textId="03416641" w:rsidR="003C563C" w:rsidRPr="006E48F2" w:rsidRDefault="005459B4" w:rsidP="003C563C">
      <w:pPr>
        <w:ind w:left="0" w:firstLine="0"/>
      </w:pPr>
      <w:r w:rsidRPr="005459B4">
        <w:rPr>
          <w:noProof/>
        </w:rPr>
        <w:drawing>
          <wp:anchor distT="0" distB="0" distL="114300" distR="114300" simplePos="0" relativeHeight="251715584" behindDoc="0" locked="0" layoutInCell="1" allowOverlap="1" wp14:anchorId="50EDACBB" wp14:editId="689F2539">
            <wp:simplePos x="0" y="0"/>
            <wp:positionH relativeFrom="column">
              <wp:posOffset>4026728</wp:posOffset>
            </wp:positionH>
            <wp:positionV relativeFrom="paragraph">
              <wp:posOffset>5715</wp:posOffset>
            </wp:positionV>
            <wp:extent cx="1987000" cy="2210462"/>
            <wp:effectExtent l="0" t="0" r="0" b="0"/>
            <wp:wrapNone/>
            <wp:docPr id="23" name="Picture 23" descr="A diagram of a lam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diagram of a lamp&#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987000" cy="2210462"/>
                    </a:xfrm>
                    <a:prstGeom prst="rect">
                      <a:avLst/>
                    </a:prstGeom>
                  </pic:spPr>
                </pic:pic>
              </a:graphicData>
            </a:graphic>
            <wp14:sizeRelH relativeFrom="margin">
              <wp14:pctWidth>0</wp14:pctWidth>
            </wp14:sizeRelH>
            <wp14:sizeRelV relativeFrom="margin">
              <wp14:pctHeight>0</wp14:pctHeight>
            </wp14:sizeRelV>
          </wp:anchor>
        </w:drawing>
      </w:r>
      <w:r w:rsidRPr="005459B4">
        <w:rPr>
          <w:noProof/>
        </w:rPr>
        <w:drawing>
          <wp:anchor distT="0" distB="0" distL="114300" distR="114300" simplePos="0" relativeHeight="251714560" behindDoc="0" locked="0" layoutInCell="1" allowOverlap="1" wp14:anchorId="4EFECAA8" wp14:editId="5352D8AB">
            <wp:simplePos x="0" y="0"/>
            <wp:positionH relativeFrom="margin">
              <wp:posOffset>528541</wp:posOffset>
            </wp:positionH>
            <wp:positionV relativeFrom="paragraph">
              <wp:posOffset>5080</wp:posOffset>
            </wp:positionV>
            <wp:extent cx="2870173" cy="2202069"/>
            <wp:effectExtent l="0" t="0" r="6985" b="8255"/>
            <wp:wrapNone/>
            <wp:docPr id="22" name="Picture 22" descr="A diagram of a lam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diagram of a lamp&#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2870173" cy="2202069"/>
                    </a:xfrm>
                    <a:prstGeom prst="rect">
                      <a:avLst/>
                    </a:prstGeom>
                  </pic:spPr>
                </pic:pic>
              </a:graphicData>
            </a:graphic>
            <wp14:sizeRelH relativeFrom="margin">
              <wp14:pctWidth>0</wp14:pctWidth>
            </wp14:sizeRelH>
            <wp14:sizeRelV relativeFrom="margin">
              <wp14:pctHeight>0</wp14:pctHeight>
            </wp14:sizeRelV>
          </wp:anchor>
        </w:drawing>
      </w:r>
    </w:p>
    <w:p w14:paraId="71DF1ED8" w14:textId="3223EA8D" w:rsidR="003C563C" w:rsidRPr="006E48F2" w:rsidRDefault="003C563C" w:rsidP="003C563C">
      <w:pPr>
        <w:ind w:left="0" w:firstLine="0"/>
      </w:pPr>
    </w:p>
    <w:p w14:paraId="17AF2BF3" w14:textId="77777777" w:rsidR="003C563C" w:rsidRPr="006E48F2" w:rsidRDefault="003C563C" w:rsidP="003C563C">
      <w:pPr>
        <w:ind w:left="0" w:firstLine="0"/>
      </w:pPr>
    </w:p>
    <w:p w14:paraId="3635B6E9" w14:textId="77777777" w:rsidR="003C563C" w:rsidRPr="006E48F2" w:rsidRDefault="003C563C" w:rsidP="003C563C">
      <w:pPr>
        <w:ind w:left="0" w:firstLine="0"/>
      </w:pPr>
    </w:p>
    <w:p w14:paraId="45B6D3DF" w14:textId="77777777" w:rsidR="003C563C" w:rsidRPr="006E48F2" w:rsidRDefault="003C563C" w:rsidP="003C563C">
      <w:pPr>
        <w:ind w:left="0" w:firstLine="0"/>
      </w:pPr>
    </w:p>
    <w:p w14:paraId="11EAF9F1" w14:textId="77777777" w:rsidR="003C563C" w:rsidRPr="006E48F2" w:rsidRDefault="003C563C" w:rsidP="003C563C">
      <w:pPr>
        <w:ind w:left="0" w:firstLine="0"/>
      </w:pPr>
    </w:p>
    <w:p w14:paraId="7E83438D" w14:textId="77777777" w:rsidR="003C563C" w:rsidRPr="006E48F2" w:rsidRDefault="003C563C" w:rsidP="003C563C">
      <w:pPr>
        <w:ind w:left="0" w:firstLine="0"/>
      </w:pPr>
    </w:p>
    <w:p w14:paraId="0CC3707C" w14:textId="77777777" w:rsidR="003C563C" w:rsidRPr="006E48F2" w:rsidRDefault="003C563C" w:rsidP="003C563C">
      <w:pPr>
        <w:spacing w:after="0" w:line="259" w:lineRule="auto"/>
        <w:ind w:left="0" w:firstLine="0"/>
      </w:pPr>
      <w:r w:rsidRPr="006E48F2">
        <w:t xml:space="preserve"> </w:t>
      </w:r>
    </w:p>
    <w:p w14:paraId="40BF0D0E" w14:textId="77777777" w:rsidR="003C563C" w:rsidRPr="006E48F2" w:rsidRDefault="003C563C" w:rsidP="003C563C">
      <w:pPr>
        <w:spacing w:after="0" w:line="259" w:lineRule="auto"/>
        <w:ind w:left="0" w:firstLine="0"/>
      </w:pPr>
    </w:p>
    <w:p w14:paraId="7C649AEA" w14:textId="77777777" w:rsidR="003C563C" w:rsidRPr="006E48F2" w:rsidRDefault="003C563C" w:rsidP="003C563C">
      <w:pPr>
        <w:spacing w:after="0" w:line="259" w:lineRule="auto"/>
        <w:ind w:left="0" w:firstLine="0"/>
      </w:pPr>
    </w:p>
    <w:p w14:paraId="3A97F221" w14:textId="77777777" w:rsidR="003C563C" w:rsidRDefault="003C563C" w:rsidP="003C563C">
      <w:pPr>
        <w:spacing w:after="0" w:line="259" w:lineRule="auto"/>
        <w:ind w:left="0" w:firstLine="0"/>
      </w:pPr>
    </w:p>
    <w:p w14:paraId="72309DD9" w14:textId="77777777" w:rsidR="003C563C" w:rsidRDefault="003C563C" w:rsidP="003C563C">
      <w:pPr>
        <w:spacing w:after="0" w:line="259" w:lineRule="auto"/>
        <w:ind w:left="0" w:firstLine="0"/>
      </w:pPr>
    </w:p>
    <w:p w14:paraId="4E248112" w14:textId="77777777" w:rsidR="003C563C" w:rsidRPr="006E48F2" w:rsidRDefault="003C563C" w:rsidP="003C563C">
      <w:pPr>
        <w:pBdr>
          <w:top w:val="single" w:sz="18" w:space="1" w:color="auto"/>
        </w:pBdr>
        <w:spacing w:after="0" w:line="259" w:lineRule="auto"/>
        <w:ind w:left="0" w:firstLine="0"/>
      </w:pPr>
    </w:p>
    <w:p w14:paraId="1ECC40E1" w14:textId="77777777" w:rsidR="003C563C" w:rsidRDefault="003C563C" w:rsidP="003C563C">
      <w:pPr>
        <w:pStyle w:val="ListParagraph"/>
        <w:numPr>
          <w:ilvl w:val="0"/>
          <w:numId w:val="36"/>
        </w:numPr>
      </w:pPr>
      <w:r w:rsidRPr="003C563C">
        <w:t xml:space="preserve">Insert pressure gage into LAMPS test port if needed. </w:t>
      </w:r>
    </w:p>
    <w:p w14:paraId="1B04710A" w14:textId="77777777" w:rsidR="003C563C" w:rsidRDefault="003C563C" w:rsidP="003C563C">
      <w:pPr>
        <w:pStyle w:val="ListParagraph"/>
        <w:numPr>
          <w:ilvl w:val="0"/>
          <w:numId w:val="36"/>
        </w:numPr>
      </w:pPr>
      <w:r w:rsidRPr="003C563C">
        <w:t xml:space="preserve">Start Boiler. Record the atomizing media pressure at LAMPS switch during Purge and Low Fire. With boiler firing, isolate lockable only open isolation valve. </w:t>
      </w:r>
    </w:p>
    <w:p w14:paraId="7B75415D" w14:textId="1CE1BC60" w:rsidR="003C563C" w:rsidRDefault="003C563C" w:rsidP="003C563C">
      <w:pPr>
        <w:pStyle w:val="ListParagraph"/>
        <w:numPr>
          <w:ilvl w:val="0"/>
          <w:numId w:val="36"/>
        </w:numPr>
      </w:pPr>
      <w:r w:rsidRPr="003C563C">
        <w:t>Slowly bleed pressure until the LAMPS trips offline. Record activation pressure.</w:t>
      </w:r>
      <w:r>
        <w:br w:type="page"/>
      </w: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3C563C" w14:paraId="3C3EBB70" w14:textId="77777777" w:rsidTr="005459B4">
        <w:tc>
          <w:tcPr>
            <w:tcW w:w="5035" w:type="dxa"/>
            <w:shd w:val="clear" w:color="auto" w:fill="E7E6E6" w:themeFill="background2"/>
          </w:tcPr>
          <w:p w14:paraId="5C599467" w14:textId="77777777" w:rsidR="003C563C" w:rsidRDefault="003C563C" w:rsidP="005459B4">
            <w:r w:rsidRPr="00A14397">
              <w:rPr>
                <w:szCs w:val="24"/>
              </w:rPr>
              <w:lastRenderedPageBreak/>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739F2AED" w14:textId="77777777" w:rsidR="003C563C" w:rsidRDefault="003C563C" w:rsidP="005459B4">
            <w:pPr>
              <w:jc w:val="right"/>
            </w:pPr>
            <w:r w:rsidRPr="00A14397">
              <w:rPr>
                <w:szCs w:val="24"/>
              </w:rPr>
              <w:t>Boiler $</w:t>
            </w:r>
            <w:proofErr w:type="spellStart"/>
            <w:r w:rsidRPr="00A14397">
              <w:rPr>
                <w:szCs w:val="24"/>
              </w:rPr>
              <w:t>boiler_num</w:t>
            </w:r>
            <w:proofErr w:type="spellEnd"/>
            <w:r w:rsidRPr="00A14397">
              <w:rPr>
                <w:szCs w:val="24"/>
              </w:rPr>
              <w:t>$</w:t>
            </w:r>
          </w:p>
        </w:tc>
      </w:tr>
    </w:tbl>
    <w:p w14:paraId="4DA97C8C" w14:textId="77777777" w:rsidR="003C563C" w:rsidRPr="006E48F2" w:rsidRDefault="003C563C" w:rsidP="003C563C">
      <w:pPr>
        <w:spacing w:after="0" w:line="259" w:lineRule="auto"/>
        <w:ind w:left="0" w:firstLine="0"/>
      </w:pPr>
    </w:p>
    <w:tbl>
      <w:tblPr>
        <w:tblStyle w:val="TableGrid"/>
        <w:tblW w:w="9558" w:type="dxa"/>
        <w:jc w:val="center"/>
        <w:tblInd w:w="0" w:type="dxa"/>
        <w:tblCellMar>
          <w:top w:w="5" w:type="dxa"/>
          <w:left w:w="7" w:type="dxa"/>
          <w:right w:w="5" w:type="dxa"/>
        </w:tblCellMar>
        <w:tblLook w:val="04A0" w:firstRow="1" w:lastRow="0" w:firstColumn="1" w:lastColumn="0" w:noHBand="0" w:noVBand="1"/>
      </w:tblPr>
      <w:tblGrid>
        <w:gridCol w:w="4874"/>
        <w:gridCol w:w="2239"/>
        <w:gridCol w:w="2445"/>
      </w:tblGrid>
      <w:tr w:rsidR="003C563C" w:rsidRPr="006E48F2" w14:paraId="39660F13" w14:textId="77777777" w:rsidTr="003C563C">
        <w:trPr>
          <w:trHeight w:val="288"/>
          <w:jc w:val="center"/>
        </w:trPr>
        <w:tc>
          <w:tcPr>
            <w:tcW w:w="5367" w:type="dxa"/>
            <w:tcBorders>
              <w:top w:val="single" w:sz="4" w:space="0" w:color="000000"/>
              <w:left w:val="single" w:sz="4" w:space="0" w:color="000000"/>
              <w:bottom w:val="single" w:sz="4" w:space="0" w:color="000000"/>
              <w:right w:val="single" w:sz="4" w:space="0" w:color="000000"/>
            </w:tcBorders>
          </w:tcPr>
          <w:p w14:paraId="1A1DA97D" w14:textId="77777777" w:rsidR="003C563C" w:rsidRPr="006E48F2" w:rsidRDefault="003C563C" w:rsidP="005459B4">
            <w:pPr>
              <w:spacing w:after="0" w:line="259" w:lineRule="auto"/>
              <w:ind w:left="0" w:firstLine="0"/>
              <w:jc w:val="center"/>
            </w:pPr>
            <w:r w:rsidRPr="006E48F2">
              <w:rPr>
                <w:b/>
              </w:rPr>
              <w:t xml:space="preserve">Result </w:t>
            </w:r>
          </w:p>
        </w:tc>
        <w:tc>
          <w:tcPr>
            <w:tcW w:w="1719" w:type="dxa"/>
            <w:tcBorders>
              <w:top w:val="single" w:sz="4" w:space="0" w:color="000000"/>
              <w:left w:val="single" w:sz="4" w:space="0" w:color="000000"/>
              <w:bottom w:val="single" w:sz="4" w:space="0" w:color="000000"/>
              <w:right w:val="single" w:sz="4" w:space="0" w:color="000000"/>
            </w:tcBorders>
          </w:tcPr>
          <w:p w14:paraId="7EFBD289" w14:textId="77777777" w:rsidR="003C563C" w:rsidRPr="006E48F2" w:rsidRDefault="003C563C" w:rsidP="005459B4">
            <w:pPr>
              <w:spacing w:after="0" w:line="259" w:lineRule="auto"/>
              <w:ind w:left="0" w:firstLine="0"/>
              <w:jc w:val="center"/>
            </w:pPr>
            <w:r w:rsidRPr="006E48F2">
              <w:rPr>
                <w:b/>
              </w:rPr>
              <w:t xml:space="preserve">Y/N </w:t>
            </w:r>
          </w:p>
        </w:tc>
        <w:tc>
          <w:tcPr>
            <w:tcW w:w="2472" w:type="dxa"/>
            <w:tcBorders>
              <w:top w:val="single" w:sz="4" w:space="0" w:color="000000"/>
              <w:left w:val="single" w:sz="4" w:space="0" w:color="000000"/>
              <w:bottom w:val="single" w:sz="4" w:space="0" w:color="000000"/>
              <w:right w:val="single" w:sz="4" w:space="0" w:color="000000"/>
            </w:tcBorders>
          </w:tcPr>
          <w:p w14:paraId="1DC8BF78" w14:textId="77777777" w:rsidR="003C563C" w:rsidRPr="006E48F2" w:rsidRDefault="003C563C" w:rsidP="005459B4">
            <w:pPr>
              <w:spacing w:after="0" w:line="259" w:lineRule="auto"/>
              <w:ind w:left="0" w:firstLine="0"/>
              <w:jc w:val="center"/>
            </w:pPr>
            <w:r w:rsidRPr="006E48F2">
              <w:rPr>
                <w:b/>
              </w:rPr>
              <w:t xml:space="preserve">Switch Trip Point </w:t>
            </w:r>
          </w:p>
        </w:tc>
      </w:tr>
      <w:tr w:rsidR="003C563C" w:rsidRPr="006E48F2" w14:paraId="000CA6A3" w14:textId="77777777" w:rsidTr="003C563C">
        <w:trPr>
          <w:trHeight w:val="286"/>
          <w:jc w:val="center"/>
        </w:trPr>
        <w:tc>
          <w:tcPr>
            <w:tcW w:w="5367" w:type="dxa"/>
            <w:tcBorders>
              <w:top w:val="single" w:sz="4" w:space="0" w:color="000000"/>
              <w:left w:val="single" w:sz="4" w:space="0" w:color="000000"/>
              <w:bottom w:val="single" w:sz="4" w:space="0" w:color="000000"/>
              <w:right w:val="single" w:sz="4" w:space="0" w:color="000000"/>
            </w:tcBorders>
          </w:tcPr>
          <w:p w14:paraId="1B5D1363" w14:textId="2CE76AE9" w:rsidR="003C563C" w:rsidRPr="006E48F2" w:rsidRDefault="003C563C" w:rsidP="005459B4">
            <w:pPr>
              <w:spacing w:after="0" w:line="259" w:lineRule="auto"/>
              <w:ind w:left="0" w:firstLine="0"/>
            </w:pPr>
            <w:r w:rsidRPr="003C563C">
              <w:t>Correct switch location? Is LOOP Valve in place?</w:t>
            </w:r>
          </w:p>
        </w:tc>
        <w:tc>
          <w:tcPr>
            <w:tcW w:w="1719" w:type="dxa"/>
            <w:tcBorders>
              <w:top w:val="single" w:sz="4" w:space="0" w:color="000000"/>
              <w:left w:val="single" w:sz="4" w:space="0" w:color="000000"/>
              <w:bottom w:val="single" w:sz="4" w:space="0" w:color="000000"/>
              <w:right w:val="single" w:sz="4" w:space="0" w:color="000000"/>
            </w:tcBorders>
          </w:tcPr>
          <w:p w14:paraId="5CBD7B61" w14:textId="435C9758" w:rsidR="003C563C" w:rsidRPr="006E48F2" w:rsidRDefault="003C563C" w:rsidP="005459B4">
            <w:pPr>
              <w:spacing w:after="0" w:line="259" w:lineRule="auto"/>
              <w:ind w:left="0" w:firstLine="0"/>
              <w:jc w:val="center"/>
            </w:pPr>
            <w:r w:rsidRPr="00AD7F7B">
              <w:t>$lamps</w:t>
            </w:r>
            <w:r>
              <w:t>_amc</w:t>
            </w:r>
            <w:r w:rsidRPr="00AD7F7B">
              <w:t>_result_1$</w:t>
            </w:r>
          </w:p>
        </w:tc>
        <w:tc>
          <w:tcPr>
            <w:tcW w:w="2472"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6C331DD7" w14:textId="77777777" w:rsidR="003C563C" w:rsidRPr="006E48F2" w:rsidRDefault="003C563C" w:rsidP="005459B4">
            <w:pPr>
              <w:spacing w:after="0" w:line="259" w:lineRule="auto"/>
              <w:ind w:left="0" w:firstLine="0"/>
              <w:jc w:val="center"/>
            </w:pPr>
          </w:p>
        </w:tc>
      </w:tr>
      <w:tr w:rsidR="003C563C" w:rsidRPr="006E48F2" w14:paraId="53919799" w14:textId="77777777" w:rsidTr="003C563C">
        <w:trPr>
          <w:trHeight w:val="286"/>
          <w:jc w:val="center"/>
        </w:trPr>
        <w:tc>
          <w:tcPr>
            <w:tcW w:w="5367" w:type="dxa"/>
            <w:tcBorders>
              <w:top w:val="single" w:sz="4" w:space="0" w:color="000000"/>
              <w:left w:val="single" w:sz="4" w:space="0" w:color="000000"/>
              <w:bottom w:val="single" w:sz="4" w:space="0" w:color="000000"/>
              <w:right w:val="single" w:sz="4" w:space="0" w:color="000000"/>
            </w:tcBorders>
          </w:tcPr>
          <w:p w14:paraId="0061737D" w14:textId="1F8F1F9A" w:rsidR="003C563C" w:rsidRPr="006E48F2" w:rsidRDefault="003C563C" w:rsidP="005459B4">
            <w:pPr>
              <w:spacing w:after="0" w:line="259" w:lineRule="auto"/>
              <w:ind w:left="0" w:firstLine="0"/>
            </w:pPr>
            <w:r w:rsidRPr="003C563C">
              <w:t>Did the switch work correctly? Record trip point pressure.</w:t>
            </w:r>
          </w:p>
        </w:tc>
        <w:tc>
          <w:tcPr>
            <w:tcW w:w="1719" w:type="dxa"/>
            <w:tcBorders>
              <w:top w:val="single" w:sz="4" w:space="0" w:color="000000"/>
              <w:left w:val="single" w:sz="4" w:space="0" w:color="000000"/>
              <w:bottom w:val="single" w:sz="4" w:space="0" w:color="000000"/>
              <w:right w:val="single" w:sz="4" w:space="0" w:color="000000"/>
            </w:tcBorders>
          </w:tcPr>
          <w:p w14:paraId="359845B3" w14:textId="26277BDE" w:rsidR="003C563C" w:rsidRPr="006E48F2" w:rsidRDefault="003C563C" w:rsidP="005459B4">
            <w:pPr>
              <w:spacing w:after="0" w:line="259" w:lineRule="auto"/>
              <w:ind w:left="0" w:firstLine="0"/>
              <w:jc w:val="center"/>
            </w:pPr>
            <w:r w:rsidRPr="00AD7F7B">
              <w:t>$lamps</w:t>
            </w:r>
            <w:r>
              <w:t>_amc</w:t>
            </w:r>
            <w:r w:rsidRPr="00AD7F7B">
              <w:t>_result_</w:t>
            </w:r>
            <w:r>
              <w:t>2</w:t>
            </w:r>
            <w:r w:rsidRPr="00AD7F7B">
              <w:t>$</w:t>
            </w:r>
          </w:p>
        </w:tc>
        <w:tc>
          <w:tcPr>
            <w:tcW w:w="2472" w:type="dxa"/>
            <w:tcBorders>
              <w:top w:val="single" w:sz="4" w:space="0" w:color="000000"/>
              <w:left w:val="single" w:sz="4" w:space="0" w:color="000000"/>
              <w:bottom w:val="single" w:sz="4" w:space="0" w:color="000000"/>
              <w:right w:val="single" w:sz="4" w:space="0" w:color="000000"/>
            </w:tcBorders>
          </w:tcPr>
          <w:p w14:paraId="2DB6A981" w14:textId="1B22DD3D" w:rsidR="003C563C" w:rsidRPr="006E48F2" w:rsidRDefault="003C563C" w:rsidP="005459B4">
            <w:pPr>
              <w:spacing w:after="0" w:line="259" w:lineRule="auto"/>
              <w:ind w:left="0" w:firstLine="0"/>
              <w:jc w:val="center"/>
            </w:pPr>
            <w:r w:rsidRPr="00AD7F7B">
              <w:t>$lamps</w:t>
            </w:r>
            <w:r>
              <w:t>_amc</w:t>
            </w:r>
            <w:r w:rsidRPr="00AD7F7B">
              <w:t>_result_</w:t>
            </w:r>
            <w:r>
              <w:t>3</w:t>
            </w:r>
            <w:r w:rsidRPr="00AD7F7B">
              <w:t>$</w:t>
            </w:r>
          </w:p>
        </w:tc>
      </w:tr>
      <w:tr w:rsidR="003C563C" w:rsidRPr="006E48F2" w14:paraId="75C70FD6" w14:textId="77777777" w:rsidTr="003C563C">
        <w:trPr>
          <w:trHeight w:val="286"/>
          <w:jc w:val="center"/>
        </w:trPr>
        <w:tc>
          <w:tcPr>
            <w:tcW w:w="5367" w:type="dxa"/>
            <w:tcBorders>
              <w:top w:val="single" w:sz="4" w:space="0" w:color="000000"/>
              <w:left w:val="single" w:sz="4" w:space="0" w:color="000000"/>
              <w:bottom w:val="single" w:sz="4" w:space="0" w:color="000000"/>
              <w:right w:val="single" w:sz="4" w:space="0" w:color="000000"/>
            </w:tcBorders>
          </w:tcPr>
          <w:p w14:paraId="1371AB57" w14:textId="6537EE7E" w:rsidR="003C563C" w:rsidRPr="006E48F2" w:rsidRDefault="003C563C" w:rsidP="005459B4">
            <w:pPr>
              <w:spacing w:after="0" w:line="259" w:lineRule="auto"/>
              <w:ind w:left="0" w:firstLine="0"/>
            </w:pPr>
            <w:r w:rsidRPr="003C563C">
              <w:t>Is switch setpoint 80% or more of lowest recorded regulated pressure?</w:t>
            </w:r>
          </w:p>
        </w:tc>
        <w:tc>
          <w:tcPr>
            <w:tcW w:w="1719" w:type="dxa"/>
            <w:tcBorders>
              <w:top w:val="single" w:sz="4" w:space="0" w:color="000000"/>
              <w:left w:val="single" w:sz="4" w:space="0" w:color="000000"/>
              <w:bottom w:val="single" w:sz="4" w:space="0" w:color="000000"/>
              <w:right w:val="single" w:sz="4" w:space="0" w:color="000000"/>
            </w:tcBorders>
          </w:tcPr>
          <w:p w14:paraId="0AC6EB85" w14:textId="6AF3BBA6" w:rsidR="003C563C" w:rsidRPr="00AD7F7B" w:rsidRDefault="003C563C" w:rsidP="005459B4">
            <w:pPr>
              <w:spacing w:after="0" w:line="259" w:lineRule="auto"/>
              <w:ind w:left="0" w:firstLine="0"/>
              <w:jc w:val="center"/>
            </w:pPr>
            <w:r w:rsidRPr="00AD7F7B">
              <w:t>$lamps</w:t>
            </w:r>
            <w:r>
              <w:t>_amc</w:t>
            </w:r>
            <w:r w:rsidRPr="00AD7F7B">
              <w:t>_result_</w:t>
            </w:r>
            <w:r>
              <w:t>4</w:t>
            </w:r>
            <w:r w:rsidRPr="00AD7F7B">
              <w:t>$</w:t>
            </w:r>
          </w:p>
        </w:tc>
        <w:tc>
          <w:tcPr>
            <w:tcW w:w="2472"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0C4608AA" w14:textId="77777777" w:rsidR="003C563C" w:rsidRPr="00AD7F7B" w:rsidRDefault="003C563C" w:rsidP="005459B4">
            <w:pPr>
              <w:spacing w:after="0" w:line="259" w:lineRule="auto"/>
              <w:ind w:left="0" w:firstLine="0"/>
              <w:jc w:val="center"/>
            </w:pPr>
          </w:p>
        </w:tc>
      </w:tr>
      <w:tr w:rsidR="003C563C" w:rsidRPr="006E48F2" w14:paraId="463AE9C4" w14:textId="77777777" w:rsidTr="003C563C">
        <w:trPr>
          <w:trHeight w:val="286"/>
          <w:jc w:val="center"/>
        </w:trPr>
        <w:tc>
          <w:tcPr>
            <w:tcW w:w="5367" w:type="dxa"/>
            <w:tcBorders>
              <w:top w:val="single" w:sz="4" w:space="0" w:color="000000"/>
              <w:left w:val="single" w:sz="4" w:space="0" w:color="000000"/>
              <w:bottom w:val="single" w:sz="4" w:space="0" w:color="000000"/>
              <w:right w:val="single" w:sz="4" w:space="0" w:color="000000"/>
            </w:tcBorders>
          </w:tcPr>
          <w:p w14:paraId="70B779C7" w14:textId="40364EBB" w:rsidR="003C563C" w:rsidRPr="006E48F2" w:rsidRDefault="003C563C" w:rsidP="005459B4">
            <w:pPr>
              <w:spacing w:after="0" w:line="259" w:lineRule="auto"/>
              <w:ind w:left="0" w:firstLine="0"/>
            </w:pPr>
            <w:r w:rsidRPr="003C563C">
              <w:t>Did boiler shutdown, lockout, and properly annunciate?</w:t>
            </w:r>
          </w:p>
        </w:tc>
        <w:tc>
          <w:tcPr>
            <w:tcW w:w="1719" w:type="dxa"/>
            <w:tcBorders>
              <w:top w:val="single" w:sz="4" w:space="0" w:color="000000"/>
              <w:left w:val="single" w:sz="4" w:space="0" w:color="000000"/>
              <w:bottom w:val="single" w:sz="4" w:space="0" w:color="000000"/>
              <w:right w:val="single" w:sz="4" w:space="0" w:color="000000"/>
            </w:tcBorders>
          </w:tcPr>
          <w:p w14:paraId="49C7BD01" w14:textId="04E9C7D4" w:rsidR="003C563C" w:rsidRPr="00AD7F7B" w:rsidRDefault="003C563C" w:rsidP="005459B4">
            <w:pPr>
              <w:spacing w:after="0" w:line="259" w:lineRule="auto"/>
              <w:ind w:left="0" w:firstLine="0"/>
              <w:jc w:val="center"/>
            </w:pPr>
            <w:r w:rsidRPr="00AD7F7B">
              <w:t>$lamps</w:t>
            </w:r>
            <w:r>
              <w:t>_amc</w:t>
            </w:r>
            <w:r w:rsidRPr="00AD7F7B">
              <w:t>_result_</w:t>
            </w:r>
            <w:r>
              <w:t>5</w:t>
            </w:r>
            <w:r w:rsidRPr="00AD7F7B">
              <w:t>$</w:t>
            </w:r>
          </w:p>
        </w:tc>
        <w:tc>
          <w:tcPr>
            <w:tcW w:w="2472"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0EAAB6FE" w14:textId="77777777" w:rsidR="003C563C" w:rsidRPr="00AD7F7B" w:rsidRDefault="003C563C" w:rsidP="005459B4">
            <w:pPr>
              <w:spacing w:after="0" w:line="259" w:lineRule="auto"/>
              <w:ind w:left="0" w:firstLine="0"/>
              <w:jc w:val="center"/>
            </w:pPr>
          </w:p>
        </w:tc>
      </w:tr>
    </w:tbl>
    <w:p w14:paraId="5D26E695" w14:textId="77777777" w:rsidR="003C563C" w:rsidRPr="006E48F2" w:rsidRDefault="003C563C" w:rsidP="003C563C">
      <w:pPr>
        <w:spacing w:after="0" w:line="259" w:lineRule="auto"/>
        <w:ind w:left="0" w:firstLine="0"/>
      </w:pPr>
    </w:p>
    <w:p w14:paraId="3868CEED" w14:textId="77777777" w:rsidR="003C563C" w:rsidRPr="006E48F2" w:rsidRDefault="003C563C" w:rsidP="003C563C">
      <w:pPr>
        <w:pBdr>
          <w:top w:val="single" w:sz="18" w:space="1" w:color="auto"/>
        </w:pBdr>
        <w:spacing w:after="0" w:line="259" w:lineRule="auto"/>
        <w:ind w:left="0" w:firstLine="0"/>
      </w:pPr>
      <w:r w:rsidRPr="006E48F2">
        <w:t xml:space="preserve"> </w:t>
      </w:r>
    </w:p>
    <w:p w14:paraId="27D72A0C" w14:textId="1ABD3E7E" w:rsidR="003C563C" w:rsidRPr="006E48F2" w:rsidRDefault="003C563C" w:rsidP="003C563C">
      <w:pPr>
        <w:ind w:left="0" w:firstLine="0"/>
        <w:rPr>
          <w:b/>
        </w:rPr>
      </w:pPr>
      <w:r w:rsidRPr="006E48F2">
        <w:rPr>
          <w:b/>
        </w:rPr>
        <w:t>Did the device fail or pass the 3 Question Criteria (section 1.3.1)?</w:t>
      </w:r>
      <w:r>
        <w:rPr>
          <w:b/>
        </w:rPr>
        <w:t xml:space="preserve">  [</w:t>
      </w:r>
      <w:r w:rsidRPr="00F91486">
        <w:rPr>
          <w:b/>
        </w:rPr>
        <w:t>$</w:t>
      </w:r>
      <w:proofErr w:type="spellStart"/>
      <w:r w:rsidRPr="00F91486">
        <w:rPr>
          <w:b/>
        </w:rPr>
        <w:t>lamps</w:t>
      </w:r>
      <w:r w:rsidR="009B53AB">
        <w:rPr>
          <w:b/>
        </w:rPr>
        <w:t>_amc</w:t>
      </w:r>
      <w:r w:rsidRPr="00F91486">
        <w:rPr>
          <w:b/>
        </w:rPr>
        <w:t>_result_status</w:t>
      </w:r>
      <w:proofErr w:type="spellEnd"/>
      <w:r w:rsidRPr="00F91486">
        <w:rPr>
          <w:b/>
        </w:rPr>
        <w:t>$</w:t>
      </w:r>
      <w:r>
        <w:rPr>
          <w:b/>
        </w:rPr>
        <w:t>]</w:t>
      </w:r>
    </w:p>
    <w:p w14:paraId="0474E0EF" w14:textId="77777777" w:rsidR="003C563C" w:rsidRPr="00B25CE3" w:rsidRDefault="003C563C" w:rsidP="003C563C">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35D78F45" w14:textId="47FC38ED" w:rsidR="003C563C" w:rsidRDefault="003C563C">
      <w:pPr>
        <w:spacing w:after="160" w:line="259" w:lineRule="auto"/>
        <w:ind w:left="0" w:firstLine="0"/>
        <w:rPr>
          <w:b/>
          <w:sz w:val="28"/>
        </w:rPr>
      </w:pPr>
      <w:r>
        <w:rPr>
          <w:b/>
          <w:sz w:val="28"/>
        </w:rPr>
        <w:br w:type="page"/>
      </w: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3E7CCD" w14:paraId="5C96F87F" w14:textId="77777777" w:rsidTr="000772E7">
        <w:tc>
          <w:tcPr>
            <w:tcW w:w="5035" w:type="dxa"/>
            <w:shd w:val="clear" w:color="auto" w:fill="E7E6E6" w:themeFill="background2"/>
          </w:tcPr>
          <w:p w14:paraId="50EBA633" w14:textId="77777777" w:rsidR="003E7CCD" w:rsidRDefault="003E7CCD" w:rsidP="000772E7">
            <w:r w:rsidRPr="00A14397">
              <w:rPr>
                <w:szCs w:val="24"/>
              </w:rPr>
              <w:lastRenderedPageBreak/>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7B53E577" w14:textId="77777777" w:rsidR="003E7CCD" w:rsidRDefault="003E7CCD"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50098E2A" w14:textId="77777777" w:rsidR="00A14397" w:rsidRDefault="00A14397" w:rsidP="00FE1814">
      <w:pPr>
        <w:pStyle w:val="Heading1"/>
      </w:pPr>
    </w:p>
    <w:p w14:paraId="3571E5E4" w14:textId="215EDBC9" w:rsidR="00186D16" w:rsidRPr="006E48F2" w:rsidRDefault="00F24664" w:rsidP="00FE1814">
      <w:pPr>
        <w:pStyle w:val="Heading1"/>
      </w:pPr>
      <w:bookmarkStart w:id="37" w:name="_Toc164750235"/>
      <w:r>
        <w:t>3</w:t>
      </w:r>
      <w:r w:rsidR="00133854">
        <w:t>3</w:t>
      </w:r>
      <w:r w:rsidR="00186D16" w:rsidRPr="006E48F2">
        <w:t xml:space="preserve">. </w:t>
      </w:r>
      <w:r w:rsidR="000501D5" w:rsidRPr="006E48F2">
        <w:t xml:space="preserve">Low Atomizing Media Differential Pressure Switch </w:t>
      </w:r>
      <w:r w:rsidR="007908AC" w:rsidRPr="006E48F2">
        <w:t>[</w:t>
      </w:r>
      <w:r w:rsidR="0096112F" w:rsidRPr="0096112F">
        <w:t>$</w:t>
      </w:r>
      <w:proofErr w:type="spellStart"/>
      <w:r w:rsidR="0096112F" w:rsidRPr="0096112F">
        <w:t>lamdps_result_status</w:t>
      </w:r>
      <w:proofErr w:type="spellEnd"/>
      <w:r w:rsidR="0096112F" w:rsidRPr="0096112F">
        <w:t>$</w:t>
      </w:r>
      <w:r w:rsidR="00523F79" w:rsidRPr="006E48F2">
        <w:t>]</w:t>
      </w:r>
      <w:bookmarkEnd w:id="37"/>
    </w:p>
    <w:p w14:paraId="558564F1" w14:textId="6D8D3DC2" w:rsidR="00E1055A" w:rsidRPr="006E48F2" w:rsidRDefault="000501D5" w:rsidP="00FE1814">
      <w:r w:rsidRPr="006E48F2">
        <w:t xml:space="preserve">(LAMDPS) </w:t>
      </w:r>
    </w:p>
    <w:p w14:paraId="5E8724D3" w14:textId="77777777" w:rsidR="00186D16" w:rsidRPr="006E48F2" w:rsidRDefault="00186D16" w:rsidP="00186D16"/>
    <w:tbl>
      <w:tblPr>
        <w:tblStyle w:val="TableGrid"/>
        <w:tblW w:w="10184" w:type="dxa"/>
        <w:jc w:val="center"/>
        <w:tblInd w:w="0" w:type="dxa"/>
        <w:tblLayout w:type="fixed"/>
        <w:tblCellMar>
          <w:top w:w="5" w:type="dxa"/>
          <w:left w:w="5" w:type="dxa"/>
          <w:right w:w="5" w:type="dxa"/>
        </w:tblCellMar>
        <w:tblLook w:val="04A0" w:firstRow="1" w:lastRow="0" w:firstColumn="1" w:lastColumn="0" w:noHBand="0" w:noVBand="1"/>
      </w:tblPr>
      <w:tblGrid>
        <w:gridCol w:w="2425"/>
        <w:gridCol w:w="2250"/>
        <w:gridCol w:w="1888"/>
        <w:gridCol w:w="1277"/>
        <w:gridCol w:w="2344"/>
      </w:tblGrid>
      <w:tr w:rsidR="00E1055A" w:rsidRPr="006E48F2" w14:paraId="5A7D38BE" w14:textId="77777777" w:rsidTr="001F1E4A">
        <w:trPr>
          <w:trHeight w:val="562"/>
          <w:jc w:val="center"/>
        </w:trPr>
        <w:tc>
          <w:tcPr>
            <w:tcW w:w="2425" w:type="dxa"/>
            <w:tcBorders>
              <w:top w:val="single" w:sz="4" w:space="0" w:color="000000"/>
              <w:left w:val="single" w:sz="4" w:space="0" w:color="000000"/>
              <w:bottom w:val="single" w:sz="4" w:space="0" w:color="000000"/>
              <w:right w:val="single" w:sz="4" w:space="0" w:color="000000"/>
            </w:tcBorders>
          </w:tcPr>
          <w:p w14:paraId="797E58F3" w14:textId="77777777" w:rsidR="00E1055A" w:rsidRPr="006E48F2" w:rsidRDefault="000501D5" w:rsidP="00157461">
            <w:pPr>
              <w:spacing w:after="0" w:line="259" w:lineRule="auto"/>
              <w:ind w:left="0" w:firstLine="0"/>
              <w:jc w:val="center"/>
            </w:pPr>
            <w:r w:rsidRPr="006E48F2">
              <w:rPr>
                <w:b/>
              </w:rPr>
              <w:t xml:space="preserve">Item </w:t>
            </w:r>
          </w:p>
        </w:tc>
        <w:tc>
          <w:tcPr>
            <w:tcW w:w="2250" w:type="dxa"/>
            <w:tcBorders>
              <w:top w:val="single" w:sz="4" w:space="0" w:color="000000"/>
              <w:left w:val="single" w:sz="4" w:space="0" w:color="000000"/>
              <w:bottom w:val="single" w:sz="4" w:space="0" w:color="000000"/>
              <w:right w:val="single" w:sz="4" w:space="0" w:color="000000"/>
            </w:tcBorders>
          </w:tcPr>
          <w:p w14:paraId="7F275597" w14:textId="1F859D83" w:rsidR="00E1055A" w:rsidRPr="006E48F2" w:rsidRDefault="000501D5" w:rsidP="0096112F">
            <w:pPr>
              <w:spacing w:after="0" w:line="259" w:lineRule="auto"/>
              <w:ind w:left="0" w:firstLine="0"/>
              <w:jc w:val="center"/>
            </w:pPr>
            <w:r w:rsidRPr="006E48F2">
              <w:rPr>
                <w:b/>
              </w:rPr>
              <w:t>Make</w:t>
            </w:r>
          </w:p>
        </w:tc>
        <w:tc>
          <w:tcPr>
            <w:tcW w:w="1888" w:type="dxa"/>
            <w:tcBorders>
              <w:top w:val="single" w:sz="4" w:space="0" w:color="000000"/>
              <w:left w:val="single" w:sz="4" w:space="0" w:color="000000"/>
              <w:bottom w:val="single" w:sz="4" w:space="0" w:color="000000"/>
              <w:right w:val="single" w:sz="4" w:space="0" w:color="000000"/>
            </w:tcBorders>
          </w:tcPr>
          <w:p w14:paraId="230B70AD" w14:textId="0AE8F2BE" w:rsidR="00E1055A" w:rsidRPr="006E48F2" w:rsidRDefault="000501D5" w:rsidP="00157461">
            <w:pPr>
              <w:spacing w:after="0" w:line="259" w:lineRule="auto"/>
              <w:ind w:left="0" w:firstLine="0"/>
              <w:jc w:val="center"/>
            </w:pPr>
            <w:r w:rsidRPr="006E48F2">
              <w:rPr>
                <w:b/>
              </w:rPr>
              <w:t>Range</w:t>
            </w:r>
          </w:p>
        </w:tc>
        <w:tc>
          <w:tcPr>
            <w:tcW w:w="1277" w:type="dxa"/>
            <w:tcBorders>
              <w:top w:val="single" w:sz="4" w:space="0" w:color="000000"/>
              <w:left w:val="single" w:sz="4" w:space="0" w:color="000000"/>
              <w:bottom w:val="single" w:sz="4" w:space="0" w:color="000000"/>
              <w:right w:val="single" w:sz="4" w:space="0" w:color="000000"/>
            </w:tcBorders>
          </w:tcPr>
          <w:p w14:paraId="08EE6934" w14:textId="77777777" w:rsidR="00E1055A" w:rsidRPr="006E48F2" w:rsidRDefault="000501D5" w:rsidP="00157461">
            <w:pPr>
              <w:spacing w:after="0" w:line="259" w:lineRule="auto"/>
              <w:ind w:left="0" w:firstLine="0"/>
              <w:jc w:val="center"/>
            </w:pPr>
            <w:r w:rsidRPr="006E48F2">
              <w:rPr>
                <w:b/>
              </w:rPr>
              <w:t xml:space="preserve">Switch Setpoint </w:t>
            </w:r>
          </w:p>
        </w:tc>
        <w:tc>
          <w:tcPr>
            <w:tcW w:w="2344" w:type="dxa"/>
            <w:tcBorders>
              <w:top w:val="single" w:sz="4" w:space="0" w:color="000000"/>
              <w:left w:val="single" w:sz="4" w:space="0" w:color="000000"/>
              <w:bottom w:val="single" w:sz="4" w:space="0" w:color="000000"/>
              <w:right w:val="single" w:sz="4" w:space="0" w:color="000000"/>
            </w:tcBorders>
          </w:tcPr>
          <w:p w14:paraId="3D46A6E3" w14:textId="77777777" w:rsidR="00E1055A" w:rsidRPr="006E48F2" w:rsidRDefault="000501D5" w:rsidP="00157461">
            <w:pPr>
              <w:spacing w:after="0" w:line="259" w:lineRule="auto"/>
              <w:ind w:left="0" w:firstLine="0"/>
              <w:jc w:val="center"/>
            </w:pPr>
            <w:r w:rsidRPr="006E48F2">
              <w:rPr>
                <w:b/>
              </w:rPr>
              <w:t xml:space="preserve">Minimum Diff Pressure </w:t>
            </w:r>
          </w:p>
        </w:tc>
      </w:tr>
      <w:tr w:rsidR="00E1055A" w:rsidRPr="006E48F2" w14:paraId="32065581" w14:textId="77777777" w:rsidTr="001F1E4A">
        <w:trPr>
          <w:trHeight w:val="286"/>
          <w:jc w:val="center"/>
        </w:trPr>
        <w:tc>
          <w:tcPr>
            <w:tcW w:w="2425" w:type="dxa"/>
            <w:tcBorders>
              <w:top w:val="single" w:sz="4" w:space="0" w:color="000000"/>
              <w:left w:val="single" w:sz="4" w:space="0" w:color="000000"/>
              <w:bottom w:val="single" w:sz="4" w:space="0" w:color="000000"/>
              <w:right w:val="single" w:sz="4" w:space="0" w:color="000000"/>
            </w:tcBorders>
          </w:tcPr>
          <w:p w14:paraId="10F6A88B" w14:textId="77777777" w:rsidR="00E1055A" w:rsidRPr="006E48F2" w:rsidRDefault="000501D5" w:rsidP="00157461">
            <w:pPr>
              <w:spacing w:after="0" w:line="259" w:lineRule="auto"/>
              <w:ind w:left="0" w:firstLine="0"/>
            </w:pPr>
            <w:r w:rsidRPr="006E48F2">
              <w:t xml:space="preserve">LAMDPS  </w:t>
            </w:r>
          </w:p>
        </w:tc>
        <w:tc>
          <w:tcPr>
            <w:tcW w:w="2250" w:type="dxa"/>
            <w:tcBorders>
              <w:top w:val="single" w:sz="4" w:space="0" w:color="000000"/>
              <w:left w:val="single" w:sz="4" w:space="0" w:color="000000"/>
              <w:bottom w:val="single" w:sz="4" w:space="0" w:color="000000"/>
              <w:right w:val="single" w:sz="4" w:space="0" w:color="000000"/>
            </w:tcBorders>
          </w:tcPr>
          <w:p w14:paraId="61AC95F7" w14:textId="1781CF1A" w:rsidR="00E1055A" w:rsidRPr="006E48F2" w:rsidRDefault="0096112F" w:rsidP="00157461">
            <w:pPr>
              <w:spacing w:after="0" w:line="259" w:lineRule="auto"/>
              <w:ind w:left="0" w:firstLine="0"/>
              <w:jc w:val="center"/>
            </w:pPr>
            <w:r w:rsidRPr="0096112F">
              <w:t>$</w:t>
            </w:r>
            <w:proofErr w:type="spellStart"/>
            <w:r w:rsidRPr="0096112F">
              <w:t>lamdps_make</w:t>
            </w:r>
            <w:proofErr w:type="spellEnd"/>
            <w:r w:rsidRPr="0096112F">
              <w:t>$</w:t>
            </w:r>
          </w:p>
        </w:tc>
        <w:tc>
          <w:tcPr>
            <w:tcW w:w="1888" w:type="dxa"/>
            <w:tcBorders>
              <w:top w:val="single" w:sz="4" w:space="0" w:color="000000"/>
              <w:left w:val="single" w:sz="4" w:space="0" w:color="000000"/>
              <w:bottom w:val="single" w:sz="4" w:space="0" w:color="000000"/>
              <w:right w:val="single" w:sz="4" w:space="0" w:color="000000"/>
            </w:tcBorders>
          </w:tcPr>
          <w:p w14:paraId="35020AC9" w14:textId="17957917" w:rsidR="00E1055A" w:rsidRPr="006E48F2" w:rsidRDefault="0096112F" w:rsidP="00157461">
            <w:pPr>
              <w:spacing w:after="0" w:line="259" w:lineRule="auto"/>
              <w:ind w:left="0" w:firstLine="0"/>
              <w:jc w:val="center"/>
            </w:pPr>
            <w:r w:rsidRPr="0096112F">
              <w:t>$</w:t>
            </w:r>
            <w:proofErr w:type="spellStart"/>
            <w:r w:rsidRPr="0096112F">
              <w:t>lamdps_range</w:t>
            </w:r>
            <w:proofErr w:type="spellEnd"/>
            <w:r w:rsidRPr="0096112F">
              <w:t>$</w:t>
            </w:r>
          </w:p>
        </w:tc>
        <w:tc>
          <w:tcPr>
            <w:tcW w:w="1277" w:type="dxa"/>
            <w:tcBorders>
              <w:top w:val="single" w:sz="4" w:space="0" w:color="000000"/>
              <w:left w:val="single" w:sz="4" w:space="0" w:color="000000"/>
              <w:bottom w:val="single" w:sz="4" w:space="0" w:color="000000"/>
              <w:right w:val="single" w:sz="4" w:space="0" w:color="000000"/>
            </w:tcBorders>
          </w:tcPr>
          <w:p w14:paraId="2A6483A2" w14:textId="0128EF66" w:rsidR="00E1055A" w:rsidRPr="006E48F2" w:rsidRDefault="0096112F" w:rsidP="00157461">
            <w:pPr>
              <w:spacing w:after="0" w:line="259" w:lineRule="auto"/>
              <w:ind w:left="0" w:firstLine="0"/>
              <w:jc w:val="center"/>
            </w:pPr>
            <w:r w:rsidRPr="0096112F">
              <w:t>$</w:t>
            </w:r>
            <w:proofErr w:type="spellStart"/>
            <w:r w:rsidRPr="0096112F">
              <w:t>lamdps_sp</w:t>
            </w:r>
            <w:proofErr w:type="spellEnd"/>
            <w:r w:rsidRPr="0096112F">
              <w:t>$</w:t>
            </w:r>
          </w:p>
        </w:tc>
        <w:tc>
          <w:tcPr>
            <w:tcW w:w="2344" w:type="dxa"/>
            <w:vMerge w:val="restart"/>
            <w:tcBorders>
              <w:top w:val="single" w:sz="4" w:space="0" w:color="000000"/>
              <w:left w:val="single" w:sz="4" w:space="0" w:color="000000"/>
              <w:bottom w:val="single" w:sz="4" w:space="0" w:color="000000"/>
              <w:right w:val="single" w:sz="4" w:space="0" w:color="000000"/>
            </w:tcBorders>
          </w:tcPr>
          <w:p w14:paraId="6D1AA3AF" w14:textId="01B216F6" w:rsidR="00E1055A" w:rsidRPr="006E48F2" w:rsidRDefault="0096112F" w:rsidP="00157461">
            <w:pPr>
              <w:spacing w:after="0" w:line="259" w:lineRule="auto"/>
              <w:ind w:left="0" w:firstLine="0"/>
              <w:jc w:val="center"/>
            </w:pPr>
            <w:r w:rsidRPr="0096112F">
              <w:t>$</w:t>
            </w:r>
            <w:proofErr w:type="spellStart"/>
            <w:r w:rsidRPr="0096112F">
              <w:t>lamdps_min_dif_pres</w:t>
            </w:r>
            <w:proofErr w:type="spellEnd"/>
            <w:r w:rsidRPr="0096112F">
              <w:t>$</w:t>
            </w:r>
          </w:p>
        </w:tc>
      </w:tr>
      <w:tr w:rsidR="00E1055A" w:rsidRPr="006E48F2" w14:paraId="3C5DC65D" w14:textId="77777777" w:rsidTr="001F1E4A">
        <w:trPr>
          <w:trHeight w:val="288"/>
          <w:jc w:val="center"/>
        </w:trPr>
        <w:tc>
          <w:tcPr>
            <w:tcW w:w="2425" w:type="dxa"/>
            <w:tcBorders>
              <w:top w:val="single" w:sz="4" w:space="0" w:color="000000"/>
              <w:left w:val="single" w:sz="4" w:space="0" w:color="000000"/>
              <w:bottom w:val="single" w:sz="4" w:space="0" w:color="000000"/>
              <w:right w:val="single" w:sz="4" w:space="0" w:color="000000"/>
            </w:tcBorders>
          </w:tcPr>
          <w:p w14:paraId="380B031D" w14:textId="4F679946" w:rsidR="00E1055A" w:rsidRPr="006E48F2" w:rsidRDefault="000501D5" w:rsidP="00157461">
            <w:pPr>
              <w:spacing w:after="0" w:line="259" w:lineRule="auto"/>
              <w:ind w:left="0" w:firstLine="0"/>
            </w:pPr>
            <w:r w:rsidRPr="006E48F2">
              <w:t xml:space="preserve">Pressure </w:t>
            </w:r>
            <w:r w:rsidR="00B11F60" w:rsidRPr="006E48F2">
              <w:t>Gauge</w:t>
            </w:r>
            <w:r w:rsidRPr="006E48F2">
              <w:t xml:space="preserve"> Fuel Oil Burner </w:t>
            </w:r>
          </w:p>
        </w:tc>
        <w:tc>
          <w:tcPr>
            <w:tcW w:w="2250" w:type="dxa"/>
            <w:tcBorders>
              <w:top w:val="single" w:sz="4" w:space="0" w:color="000000"/>
              <w:left w:val="single" w:sz="4" w:space="0" w:color="000000"/>
              <w:bottom w:val="single" w:sz="4" w:space="0" w:color="000000"/>
              <w:right w:val="single" w:sz="4" w:space="0" w:color="000000"/>
            </w:tcBorders>
          </w:tcPr>
          <w:p w14:paraId="198353CB" w14:textId="3BA19068" w:rsidR="00E1055A" w:rsidRPr="006E48F2" w:rsidRDefault="0096112F" w:rsidP="00157461">
            <w:pPr>
              <w:spacing w:after="0" w:line="259" w:lineRule="auto"/>
              <w:ind w:left="0" w:firstLine="0"/>
              <w:jc w:val="center"/>
            </w:pPr>
            <w:r w:rsidRPr="0096112F">
              <w:t>$</w:t>
            </w:r>
            <w:proofErr w:type="spellStart"/>
            <w:r w:rsidRPr="0096112F">
              <w:t>lamdps_oil_gauge_make</w:t>
            </w:r>
            <w:proofErr w:type="spellEnd"/>
            <w:r w:rsidRPr="0096112F">
              <w:t>$</w:t>
            </w:r>
          </w:p>
        </w:tc>
        <w:tc>
          <w:tcPr>
            <w:tcW w:w="1888" w:type="dxa"/>
            <w:tcBorders>
              <w:top w:val="single" w:sz="4" w:space="0" w:color="000000"/>
              <w:left w:val="single" w:sz="4" w:space="0" w:color="000000"/>
              <w:bottom w:val="single" w:sz="4" w:space="0" w:color="000000"/>
              <w:right w:val="single" w:sz="4" w:space="0" w:color="000000"/>
            </w:tcBorders>
          </w:tcPr>
          <w:p w14:paraId="5E324792" w14:textId="7AFCCB9A" w:rsidR="00E1055A" w:rsidRPr="006E48F2" w:rsidRDefault="0096112F" w:rsidP="00157461">
            <w:pPr>
              <w:spacing w:after="0" w:line="259" w:lineRule="auto"/>
              <w:ind w:left="0" w:firstLine="0"/>
              <w:jc w:val="center"/>
            </w:pPr>
            <w:r w:rsidRPr="0096112F">
              <w:t>$</w:t>
            </w:r>
            <w:proofErr w:type="spellStart"/>
            <w:r w:rsidRPr="0096112F">
              <w:t>lamdps_oil_gauge_range</w:t>
            </w:r>
            <w:proofErr w:type="spellEnd"/>
            <w:r w:rsidRPr="0096112F">
              <w:t>$</w:t>
            </w:r>
          </w:p>
        </w:tc>
        <w:tc>
          <w:tcPr>
            <w:tcW w:w="127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49F0880D" w14:textId="19301D4C" w:rsidR="00E1055A" w:rsidRPr="006E48F2" w:rsidRDefault="00E1055A" w:rsidP="00157461">
            <w:pPr>
              <w:spacing w:after="0" w:line="259" w:lineRule="auto"/>
              <w:ind w:left="0" w:firstLine="0"/>
              <w:jc w:val="center"/>
            </w:pPr>
          </w:p>
        </w:tc>
        <w:tc>
          <w:tcPr>
            <w:tcW w:w="2344" w:type="dxa"/>
            <w:vMerge/>
            <w:tcBorders>
              <w:top w:val="nil"/>
              <w:left w:val="single" w:sz="4" w:space="0" w:color="000000"/>
              <w:bottom w:val="nil"/>
              <w:right w:val="single" w:sz="4" w:space="0" w:color="000000"/>
            </w:tcBorders>
          </w:tcPr>
          <w:p w14:paraId="2BA036A9" w14:textId="77777777" w:rsidR="00E1055A" w:rsidRPr="006E48F2" w:rsidRDefault="00E1055A" w:rsidP="00157461">
            <w:pPr>
              <w:spacing w:after="160" w:line="259" w:lineRule="auto"/>
              <w:ind w:left="0" w:firstLine="0"/>
            </w:pPr>
          </w:p>
        </w:tc>
      </w:tr>
      <w:tr w:rsidR="00E1055A" w:rsidRPr="006E48F2" w14:paraId="6A5E7553" w14:textId="77777777" w:rsidTr="001F1E4A">
        <w:trPr>
          <w:trHeight w:val="228"/>
          <w:jc w:val="center"/>
        </w:trPr>
        <w:tc>
          <w:tcPr>
            <w:tcW w:w="2425" w:type="dxa"/>
            <w:tcBorders>
              <w:top w:val="single" w:sz="4" w:space="0" w:color="000000"/>
              <w:left w:val="single" w:sz="4" w:space="0" w:color="000000"/>
              <w:bottom w:val="single" w:sz="4" w:space="0" w:color="000000"/>
              <w:right w:val="single" w:sz="4" w:space="0" w:color="000000"/>
            </w:tcBorders>
          </w:tcPr>
          <w:p w14:paraId="48678817" w14:textId="672C2931" w:rsidR="00E1055A" w:rsidRPr="006E48F2" w:rsidRDefault="000501D5" w:rsidP="00FE1814">
            <w:pPr>
              <w:spacing w:after="0" w:line="259" w:lineRule="auto"/>
              <w:ind w:left="0" w:firstLine="0"/>
            </w:pPr>
            <w:r w:rsidRPr="006E48F2">
              <w:t xml:space="preserve">Pressure </w:t>
            </w:r>
            <w:r w:rsidR="00B11F60" w:rsidRPr="006E48F2">
              <w:t>Gauge</w:t>
            </w:r>
            <w:r w:rsidRPr="006E48F2">
              <w:t xml:space="preserve"> Atomizing media  </w:t>
            </w:r>
          </w:p>
        </w:tc>
        <w:tc>
          <w:tcPr>
            <w:tcW w:w="2250" w:type="dxa"/>
            <w:tcBorders>
              <w:top w:val="single" w:sz="4" w:space="0" w:color="000000"/>
              <w:left w:val="single" w:sz="4" w:space="0" w:color="000000"/>
              <w:bottom w:val="single" w:sz="4" w:space="0" w:color="000000"/>
              <w:right w:val="single" w:sz="4" w:space="0" w:color="000000"/>
            </w:tcBorders>
          </w:tcPr>
          <w:p w14:paraId="46DCB698" w14:textId="0E58F17D" w:rsidR="00E1055A" w:rsidRPr="006E48F2" w:rsidRDefault="0096112F" w:rsidP="00157461">
            <w:pPr>
              <w:spacing w:after="0" w:line="259" w:lineRule="auto"/>
              <w:ind w:left="0" w:firstLine="0"/>
              <w:jc w:val="center"/>
            </w:pPr>
            <w:r w:rsidRPr="0096112F">
              <w:t>$</w:t>
            </w:r>
            <w:proofErr w:type="spellStart"/>
            <w:r w:rsidRPr="0096112F">
              <w:t>lamdps_atm_gauge_make</w:t>
            </w:r>
            <w:proofErr w:type="spellEnd"/>
            <w:r w:rsidRPr="0096112F">
              <w:t>$</w:t>
            </w:r>
          </w:p>
        </w:tc>
        <w:tc>
          <w:tcPr>
            <w:tcW w:w="1888" w:type="dxa"/>
            <w:tcBorders>
              <w:top w:val="single" w:sz="4" w:space="0" w:color="000000"/>
              <w:left w:val="single" w:sz="4" w:space="0" w:color="000000"/>
              <w:bottom w:val="single" w:sz="4" w:space="0" w:color="000000"/>
              <w:right w:val="single" w:sz="4" w:space="0" w:color="000000"/>
            </w:tcBorders>
          </w:tcPr>
          <w:p w14:paraId="1C55AFB3" w14:textId="3FC6461E" w:rsidR="00E1055A" w:rsidRPr="006E48F2" w:rsidRDefault="0096112F" w:rsidP="00157461">
            <w:pPr>
              <w:spacing w:after="0" w:line="259" w:lineRule="auto"/>
              <w:ind w:left="0" w:firstLine="0"/>
              <w:jc w:val="center"/>
            </w:pPr>
            <w:r w:rsidRPr="0096112F">
              <w:t>$</w:t>
            </w:r>
            <w:proofErr w:type="spellStart"/>
            <w:r w:rsidRPr="0096112F">
              <w:t>lamdps_atm_gauge_range</w:t>
            </w:r>
            <w:proofErr w:type="spellEnd"/>
            <w:r w:rsidRPr="0096112F">
              <w:t>$</w:t>
            </w:r>
          </w:p>
        </w:tc>
        <w:tc>
          <w:tcPr>
            <w:tcW w:w="127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1E422EA3" w14:textId="08BB65FE" w:rsidR="00E1055A" w:rsidRPr="006E48F2" w:rsidRDefault="00E1055A" w:rsidP="00157461">
            <w:pPr>
              <w:spacing w:after="0" w:line="259" w:lineRule="auto"/>
              <w:ind w:left="0" w:firstLine="0"/>
              <w:jc w:val="center"/>
            </w:pPr>
          </w:p>
        </w:tc>
        <w:tc>
          <w:tcPr>
            <w:tcW w:w="2344" w:type="dxa"/>
            <w:vMerge/>
            <w:tcBorders>
              <w:top w:val="nil"/>
              <w:left w:val="single" w:sz="4" w:space="0" w:color="000000"/>
              <w:bottom w:val="single" w:sz="4" w:space="0" w:color="000000"/>
              <w:right w:val="single" w:sz="4" w:space="0" w:color="000000"/>
            </w:tcBorders>
          </w:tcPr>
          <w:p w14:paraId="6C03D710" w14:textId="77777777" w:rsidR="00E1055A" w:rsidRPr="006E48F2" w:rsidRDefault="00E1055A" w:rsidP="00157461">
            <w:pPr>
              <w:spacing w:after="160" w:line="259" w:lineRule="auto"/>
              <w:ind w:left="0" w:firstLine="0"/>
            </w:pPr>
          </w:p>
        </w:tc>
      </w:tr>
    </w:tbl>
    <w:p w14:paraId="70057594" w14:textId="77777777" w:rsidR="00186D16" w:rsidRPr="006E48F2" w:rsidRDefault="00186D16" w:rsidP="00157461">
      <w:pPr>
        <w:ind w:left="0" w:firstLine="0"/>
      </w:pPr>
    </w:p>
    <w:p w14:paraId="425E25F1" w14:textId="344E9993" w:rsidR="00E1055A" w:rsidRPr="006E48F2" w:rsidRDefault="00BD3F42" w:rsidP="009C0CB1">
      <w:pPr>
        <w:pStyle w:val="ListParagraph"/>
        <w:numPr>
          <w:ilvl w:val="0"/>
          <w:numId w:val="36"/>
        </w:numPr>
      </w:pPr>
      <w:r w:rsidRPr="00BD3F42">
        <w:t xml:space="preserve">The VA does not require a LAMPDS if, at some firing rates, the oil pressure is higher than the atomizing pressure (crossover). For crossover, a second atomizing media switch is required. If crossover does not occur, the VA required LAMDPS is a differential pressure switch that has the </w:t>
      </w:r>
      <w:proofErr w:type="gramStart"/>
      <w:r w:rsidRPr="00BD3F42">
        <w:t>high pressure</w:t>
      </w:r>
      <w:proofErr w:type="gramEnd"/>
      <w:r w:rsidRPr="00BD3F42">
        <w:t xml:space="preserve"> leg connected downstream of the differential pressure regulator and its low pressure leg in the oil supply line after the fuel flow control valve. Setpoint should be 80% or more of minimum differential pressure between oil and atomizing media</w:t>
      </w:r>
      <w:r w:rsidR="000501D5" w:rsidRPr="006E48F2">
        <w:t xml:space="preserve">. </w:t>
      </w:r>
    </w:p>
    <w:p w14:paraId="73771E3A" w14:textId="46666DC6" w:rsidR="00186D16" w:rsidRPr="006E48F2" w:rsidRDefault="00BD3F42" w:rsidP="00157461">
      <w:pPr>
        <w:ind w:left="0" w:firstLine="0"/>
      </w:pPr>
      <w:r>
        <w:rPr>
          <w:noProof/>
        </w:rPr>
        <w:drawing>
          <wp:anchor distT="0" distB="0" distL="114300" distR="114300" simplePos="0" relativeHeight="251704320" behindDoc="1" locked="0" layoutInCell="1" allowOverlap="1" wp14:anchorId="05B0A149" wp14:editId="2AF893E6">
            <wp:simplePos x="0" y="0"/>
            <wp:positionH relativeFrom="margin">
              <wp:align>center</wp:align>
            </wp:positionH>
            <wp:positionV relativeFrom="paragraph">
              <wp:posOffset>-635</wp:posOffset>
            </wp:positionV>
            <wp:extent cx="6343650" cy="2790825"/>
            <wp:effectExtent l="0" t="0" r="0" b="9525"/>
            <wp:wrapNone/>
            <wp:docPr id="90887" name="Picture 9088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7" name="Picture 90887" descr="Diagram&#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6343650" cy="2790825"/>
                    </a:xfrm>
                    <a:prstGeom prst="rect">
                      <a:avLst/>
                    </a:prstGeom>
                  </pic:spPr>
                </pic:pic>
              </a:graphicData>
            </a:graphic>
          </wp:anchor>
        </w:drawing>
      </w:r>
    </w:p>
    <w:p w14:paraId="22A0F025" w14:textId="5063DB08" w:rsidR="00186D16" w:rsidRPr="006E48F2" w:rsidRDefault="00186D16" w:rsidP="00157461">
      <w:pPr>
        <w:ind w:left="0" w:firstLine="0"/>
      </w:pPr>
    </w:p>
    <w:p w14:paraId="3C50E857" w14:textId="06EE1A24" w:rsidR="00186D16" w:rsidRPr="006E48F2" w:rsidRDefault="00186D16" w:rsidP="00157461">
      <w:pPr>
        <w:ind w:left="0" w:firstLine="0"/>
      </w:pPr>
    </w:p>
    <w:p w14:paraId="776D83F5" w14:textId="21E63A56" w:rsidR="00186D16" w:rsidRPr="006E48F2" w:rsidRDefault="00186D16" w:rsidP="00157461">
      <w:pPr>
        <w:ind w:left="0" w:firstLine="0"/>
      </w:pPr>
    </w:p>
    <w:p w14:paraId="37DEC623" w14:textId="78640E45" w:rsidR="00186D16" w:rsidRPr="006E48F2" w:rsidRDefault="00186D16" w:rsidP="00157461">
      <w:pPr>
        <w:ind w:left="0" w:firstLine="0"/>
      </w:pPr>
    </w:p>
    <w:p w14:paraId="318459F0" w14:textId="6A96C292" w:rsidR="00186D16" w:rsidRPr="006E48F2" w:rsidRDefault="00186D16" w:rsidP="00157461">
      <w:pPr>
        <w:ind w:left="0" w:firstLine="0"/>
      </w:pPr>
    </w:p>
    <w:p w14:paraId="30E26AF0" w14:textId="12984DC5" w:rsidR="00E1055A" w:rsidRPr="006E48F2" w:rsidRDefault="00E1055A" w:rsidP="00157461">
      <w:pPr>
        <w:spacing w:after="0" w:line="259" w:lineRule="auto"/>
        <w:ind w:left="0" w:firstLine="0"/>
      </w:pPr>
    </w:p>
    <w:p w14:paraId="77EC3543" w14:textId="6A762D6F" w:rsidR="00186D16" w:rsidRPr="006E48F2" w:rsidRDefault="00186D16" w:rsidP="00157461">
      <w:pPr>
        <w:spacing w:after="0" w:line="259" w:lineRule="auto"/>
        <w:ind w:left="0" w:firstLine="0"/>
      </w:pPr>
    </w:p>
    <w:p w14:paraId="52B9EA5E" w14:textId="4160F955" w:rsidR="00186D16" w:rsidRPr="006E48F2" w:rsidRDefault="00186D16" w:rsidP="00157461">
      <w:pPr>
        <w:spacing w:after="0" w:line="259" w:lineRule="auto"/>
        <w:ind w:left="0" w:firstLine="0"/>
      </w:pPr>
    </w:p>
    <w:p w14:paraId="4049FBE9" w14:textId="7151DECD" w:rsidR="00186D16" w:rsidRPr="006E48F2" w:rsidRDefault="00186D16" w:rsidP="00157461">
      <w:pPr>
        <w:spacing w:after="0" w:line="259" w:lineRule="auto"/>
        <w:ind w:left="0" w:firstLine="0"/>
      </w:pPr>
    </w:p>
    <w:p w14:paraId="6CDD5169" w14:textId="01891B90" w:rsidR="00186D16" w:rsidRPr="006E48F2" w:rsidRDefault="00186D16" w:rsidP="00157461">
      <w:pPr>
        <w:spacing w:after="0" w:line="259" w:lineRule="auto"/>
        <w:ind w:left="0" w:firstLine="0"/>
      </w:pPr>
    </w:p>
    <w:p w14:paraId="03F324E1" w14:textId="21DA7CBF" w:rsidR="00186D16" w:rsidRPr="006E48F2" w:rsidRDefault="00186D16" w:rsidP="00157461">
      <w:pPr>
        <w:spacing w:after="0" w:line="259" w:lineRule="auto"/>
        <w:ind w:left="0" w:firstLine="0"/>
      </w:pPr>
    </w:p>
    <w:p w14:paraId="55F0626A" w14:textId="01FC71D0" w:rsidR="00186D16" w:rsidRPr="006E48F2" w:rsidRDefault="00186D16" w:rsidP="00157461">
      <w:pPr>
        <w:spacing w:after="0" w:line="259" w:lineRule="auto"/>
        <w:ind w:left="0" w:firstLine="0"/>
      </w:pPr>
    </w:p>
    <w:p w14:paraId="4CA6E691" w14:textId="39E836C0" w:rsidR="00186D16" w:rsidRPr="006E48F2" w:rsidRDefault="00186D16" w:rsidP="00157461">
      <w:pPr>
        <w:spacing w:after="0" w:line="259" w:lineRule="auto"/>
        <w:ind w:left="0" w:firstLine="0"/>
      </w:pPr>
    </w:p>
    <w:p w14:paraId="1C8927B6" w14:textId="54C5414A" w:rsidR="00186D16" w:rsidRPr="006E48F2" w:rsidRDefault="00186D16" w:rsidP="00157461">
      <w:pPr>
        <w:spacing w:after="0" w:line="259" w:lineRule="auto"/>
        <w:ind w:left="0" w:firstLine="0"/>
      </w:pPr>
    </w:p>
    <w:p w14:paraId="2E669B5C" w14:textId="77777777" w:rsidR="00186D16" w:rsidRPr="006E48F2" w:rsidRDefault="00186D16" w:rsidP="00186D16">
      <w:pPr>
        <w:pBdr>
          <w:top w:val="single" w:sz="18" w:space="1" w:color="auto"/>
        </w:pBdr>
        <w:spacing w:after="0" w:line="259" w:lineRule="auto"/>
        <w:ind w:left="0" w:firstLine="0"/>
      </w:pPr>
    </w:p>
    <w:p w14:paraId="792D519A" w14:textId="77777777" w:rsidR="00E1055A" w:rsidRPr="006E48F2" w:rsidRDefault="000501D5" w:rsidP="009C0CB1">
      <w:pPr>
        <w:pStyle w:val="ListParagraph"/>
        <w:numPr>
          <w:ilvl w:val="0"/>
          <w:numId w:val="36"/>
        </w:numPr>
      </w:pPr>
      <w:r w:rsidRPr="006E48F2">
        <w:t xml:space="preserve">Determine the minimum differential pressure from data table in LAMPS checklist and record in above table. </w:t>
      </w:r>
    </w:p>
    <w:p w14:paraId="5AA067AC" w14:textId="199FC9C9" w:rsidR="00E1055A" w:rsidRDefault="000501D5" w:rsidP="009C0CB1">
      <w:pPr>
        <w:pStyle w:val="ListParagraph"/>
        <w:numPr>
          <w:ilvl w:val="0"/>
          <w:numId w:val="36"/>
        </w:numPr>
        <w:spacing w:after="41"/>
      </w:pPr>
      <w:r w:rsidRPr="006E48F2">
        <w:t xml:space="preserve">In low fire throttle manual valve in atomizing media line before the LAMDPS slowly until switch trips the boiler offline due to low differential pressure but NO LOWER THAN 80% OF MINIMUM DIFFERENTIAL PRESSURE between oil and atomizing media. </w:t>
      </w:r>
    </w:p>
    <w:p w14:paraId="220CE668" w14:textId="6A4F1510" w:rsidR="00A14397" w:rsidRDefault="00A14397" w:rsidP="00A14397">
      <w:pPr>
        <w:spacing w:after="41"/>
      </w:pP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3E7CCD" w14:paraId="2C7837F2" w14:textId="77777777" w:rsidTr="000772E7">
        <w:tc>
          <w:tcPr>
            <w:tcW w:w="5035" w:type="dxa"/>
            <w:shd w:val="clear" w:color="auto" w:fill="E7E6E6" w:themeFill="background2"/>
          </w:tcPr>
          <w:p w14:paraId="26C7FA21" w14:textId="77777777" w:rsidR="003E7CCD" w:rsidRDefault="003E7CCD" w:rsidP="000772E7">
            <w:r w:rsidRPr="00A14397">
              <w:rPr>
                <w:szCs w:val="24"/>
              </w:rPr>
              <w:lastRenderedPageBreak/>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60D37D3B" w14:textId="77777777" w:rsidR="003E7CCD" w:rsidRDefault="003E7CCD"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2498522D" w14:textId="77777777" w:rsidR="00E1055A" w:rsidRPr="006E48F2" w:rsidRDefault="00E1055A" w:rsidP="001F1E4A">
      <w:pPr>
        <w:spacing w:after="160" w:line="259" w:lineRule="auto"/>
        <w:ind w:left="0" w:firstLine="0"/>
      </w:pPr>
    </w:p>
    <w:tbl>
      <w:tblPr>
        <w:tblStyle w:val="TableGrid"/>
        <w:tblW w:w="9290" w:type="dxa"/>
        <w:jc w:val="center"/>
        <w:tblInd w:w="0" w:type="dxa"/>
        <w:tblCellMar>
          <w:top w:w="5" w:type="dxa"/>
          <w:left w:w="5" w:type="dxa"/>
          <w:right w:w="5" w:type="dxa"/>
        </w:tblCellMar>
        <w:tblLook w:val="04A0" w:firstRow="1" w:lastRow="0" w:firstColumn="1" w:lastColumn="0" w:noHBand="0" w:noVBand="1"/>
      </w:tblPr>
      <w:tblGrid>
        <w:gridCol w:w="4816"/>
        <w:gridCol w:w="1837"/>
        <w:gridCol w:w="2637"/>
      </w:tblGrid>
      <w:tr w:rsidR="00E1055A" w:rsidRPr="006E48F2" w14:paraId="6F6F685C" w14:textId="77777777" w:rsidTr="0096112F">
        <w:trPr>
          <w:trHeight w:val="286"/>
          <w:jc w:val="center"/>
        </w:trPr>
        <w:tc>
          <w:tcPr>
            <w:tcW w:w="5665" w:type="dxa"/>
            <w:tcBorders>
              <w:top w:val="single" w:sz="4" w:space="0" w:color="000000"/>
              <w:left w:val="single" w:sz="4" w:space="0" w:color="000000"/>
              <w:bottom w:val="single" w:sz="4" w:space="0" w:color="000000"/>
              <w:right w:val="single" w:sz="4" w:space="0" w:color="000000"/>
            </w:tcBorders>
          </w:tcPr>
          <w:p w14:paraId="210B3EC2" w14:textId="77777777" w:rsidR="00E1055A" w:rsidRPr="006E48F2" w:rsidRDefault="000501D5" w:rsidP="00157461">
            <w:pPr>
              <w:spacing w:after="0" w:line="259" w:lineRule="auto"/>
              <w:ind w:left="0" w:firstLine="0"/>
              <w:jc w:val="center"/>
            </w:pPr>
            <w:r w:rsidRPr="006E48F2">
              <w:rPr>
                <w:b/>
              </w:rPr>
              <w:t xml:space="preserve">Result </w:t>
            </w:r>
          </w:p>
        </w:tc>
        <w:tc>
          <w:tcPr>
            <w:tcW w:w="744" w:type="dxa"/>
            <w:tcBorders>
              <w:top w:val="single" w:sz="4" w:space="0" w:color="000000"/>
              <w:left w:val="single" w:sz="4" w:space="0" w:color="000000"/>
              <w:bottom w:val="single" w:sz="4" w:space="0" w:color="000000"/>
              <w:right w:val="single" w:sz="4" w:space="0" w:color="000000"/>
            </w:tcBorders>
          </w:tcPr>
          <w:p w14:paraId="4773564B" w14:textId="558742D7" w:rsidR="00E1055A" w:rsidRPr="006E48F2" w:rsidRDefault="000501D5" w:rsidP="0096112F">
            <w:pPr>
              <w:spacing w:after="0" w:line="259" w:lineRule="auto"/>
              <w:ind w:left="0" w:firstLine="0"/>
              <w:jc w:val="center"/>
            </w:pPr>
            <w:r w:rsidRPr="006E48F2">
              <w:rPr>
                <w:b/>
              </w:rPr>
              <w:t>Y/N</w:t>
            </w:r>
          </w:p>
        </w:tc>
        <w:tc>
          <w:tcPr>
            <w:tcW w:w="2881" w:type="dxa"/>
            <w:tcBorders>
              <w:top w:val="single" w:sz="4" w:space="0" w:color="000000"/>
              <w:left w:val="single" w:sz="4" w:space="0" w:color="000000"/>
              <w:bottom w:val="single" w:sz="4" w:space="0" w:color="000000"/>
              <w:right w:val="single" w:sz="4" w:space="0" w:color="000000"/>
            </w:tcBorders>
          </w:tcPr>
          <w:p w14:paraId="2EC24F78" w14:textId="77777777" w:rsidR="00E1055A" w:rsidRPr="006E48F2" w:rsidRDefault="000501D5" w:rsidP="00157461">
            <w:pPr>
              <w:spacing w:after="0" w:line="259" w:lineRule="auto"/>
              <w:ind w:left="0" w:firstLine="0"/>
              <w:jc w:val="center"/>
            </w:pPr>
            <w:r w:rsidRPr="006E48F2">
              <w:rPr>
                <w:b/>
              </w:rPr>
              <w:t xml:space="preserve">Switch Trip point </w:t>
            </w:r>
          </w:p>
        </w:tc>
      </w:tr>
      <w:tr w:rsidR="00E1055A" w:rsidRPr="006E48F2" w14:paraId="6F4C1C2B" w14:textId="77777777" w:rsidTr="00FE1814">
        <w:trPr>
          <w:trHeight w:val="286"/>
          <w:jc w:val="center"/>
        </w:trPr>
        <w:tc>
          <w:tcPr>
            <w:tcW w:w="5665" w:type="dxa"/>
            <w:tcBorders>
              <w:top w:val="single" w:sz="4" w:space="0" w:color="000000"/>
              <w:left w:val="single" w:sz="4" w:space="0" w:color="000000"/>
              <w:bottom w:val="single" w:sz="4" w:space="0" w:color="000000"/>
              <w:right w:val="single" w:sz="4" w:space="0" w:color="000000"/>
            </w:tcBorders>
          </w:tcPr>
          <w:p w14:paraId="2003935A" w14:textId="77777777" w:rsidR="00E1055A" w:rsidRPr="006E48F2" w:rsidRDefault="000501D5" w:rsidP="00157461">
            <w:pPr>
              <w:spacing w:after="0" w:line="259" w:lineRule="auto"/>
              <w:ind w:left="0" w:firstLine="0"/>
            </w:pPr>
            <w:r w:rsidRPr="006E48F2">
              <w:t xml:space="preserve">Correct location/installation? </w:t>
            </w:r>
          </w:p>
        </w:tc>
        <w:tc>
          <w:tcPr>
            <w:tcW w:w="744" w:type="dxa"/>
            <w:tcBorders>
              <w:top w:val="single" w:sz="4" w:space="0" w:color="000000"/>
              <w:left w:val="single" w:sz="4" w:space="0" w:color="000000"/>
              <w:bottom w:val="single" w:sz="4" w:space="0" w:color="000000"/>
              <w:right w:val="single" w:sz="4" w:space="0" w:color="000000"/>
            </w:tcBorders>
          </w:tcPr>
          <w:p w14:paraId="443895F9" w14:textId="6F817C37" w:rsidR="00E1055A" w:rsidRPr="006E48F2" w:rsidRDefault="0096112F" w:rsidP="00157461">
            <w:pPr>
              <w:spacing w:after="0" w:line="259" w:lineRule="auto"/>
              <w:ind w:left="0" w:firstLine="0"/>
              <w:jc w:val="center"/>
            </w:pPr>
            <w:r w:rsidRPr="0096112F">
              <w:t>$lamdps_result_1$</w:t>
            </w:r>
          </w:p>
        </w:tc>
        <w:tc>
          <w:tcPr>
            <w:tcW w:w="2881"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49DE46BA" w14:textId="0AEDDD8B" w:rsidR="00E1055A" w:rsidRPr="006E48F2" w:rsidRDefault="00E1055A" w:rsidP="00157461">
            <w:pPr>
              <w:spacing w:after="0" w:line="259" w:lineRule="auto"/>
              <w:ind w:left="0" w:firstLine="0"/>
            </w:pPr>
          </w:p>
        </w:tc>
      </w:tr>
      <w:tr w:rsidR="00E1055A" w:rsidRPr="006E48F2" w14:paraId="38BD8912" w14:textId="77777777" w:rsidTr="00FE1814">
        <w:trPr>
          <w:trHeight w:val="562"/>
          <w:jc w:val="center"/>
        </w:trPr>
        <w:tc>
          <w:tcPr>
            <w:tcW w:w="5665" w:type="dxa"/>
            <w:tcBorders>
              <w:top w:val="single" w:sz="4" w:space="0" w:color="000000"/>
              <w:left w:val="single" w:sz="4" w:space="0" w:color="000000"/>
              <w:bottom w:val="single" w:sz="4" w:space="0" w:color="000000"/>
              <w:right w:val="single" w:sz="4" w:space="0" w:color="000000"/>
            </w:tcBorders>
          </w:tcPr>
          <w:p w14:paraId="55E18C37" w14:textId="77777777" w:rsidR="00E1055A" w:rsidRPr="006E48F2" w:rsidRDefault="000501D5" w:rsidP="00157461">
            <w:pPr>
              <w:spacing w:after="0" w:line="259" w:lineRule="auto"/>
              <w:ind w:left="0" w:firstLine="0"/>
            </w:pPr>
            <w:r w:rsidRPr="006E48F2">
              <w:t xml:space="preserve">Did the switch work correctly?  Record Trip Point differential pressure </w:t>
            </w:r>
          </w:p>
        </w:tc>
        <w:tc>
          <w:tcPr>
            <w:tcW w:w="744" w:type="dxa"/>
            <w:tcBorders>
              <w:top w:val="single" w:sz="4" w:space="0" w:color="000000"/>
              <w:left w:val="single" w:sz="4" w:space="0" w:color="000000"/>
              <w:bottom w:val="single" w:sz="4" w:space="0" w:color="000000"/>
              <w:right w:val="single" w:sz="4" w:space="0" w:color="000000"/>
            </w:tcBorders>
          </w:tcPr>
          <w:p w14:paraId="48CCF7B7" w14:textId="108640EE" w:rsidR="00E1055A" w:rsidRPr="006E48F2" w:rsidRDefault="0096112F" w:rsidP="00157461">
            <w:pPr>
              <w:spacing w:after="0" w:line="259" w:lineRule="auto"/>
              <w:ind w:left="0" w:firstLine="0"/>
              <w:jc w:val="center"/>
            </w:pPr>
            <w:r w:rsidRPr="0096112F">
              <w:t>$lamdps_result_</w:t>
            </w:r>
            <w:r>
              <w:t>2</w:t>
            </w:r>
            <w:r w:rsidRPr="0096112F">
              <w:t>$</w:t>
            </w:r>
          </w:p>
        </w:tc>
        <w:tc>
          <w:tcPr>
            <w:tcW w:w="2881" w:type="dxa"/>
            <w:tcBorders>
              <w:top w:val="single" w:sz="4" w:space="0" w:color="000000"/>
              <w:left w:val="single" w:sz="4" w:space="0" w:color="000000"/>
              <w:bottom w:val="single" w:sz="4" w:space="0" w:color="000000"/>
              <w:right w:val="single" w:sz="4" w:space="0" w:color="000000"/>
            </w:tcBorders>
          </w:tcPr>
          <w:p w14:paraId="7A480A3C" w14:textId="1EBEAF04" w:rsidR="00E1055A" w:rsidRPr="006E48F2" w:rsidRDefault="0096112F" w:rsidP="00157461">
            <w:pPr>
              <w:spacing w:after="0" w:line="259" w:lineRule="auto"/>
              <w:ind w:left="0" w:firstLine="0"/>
              <w:jc w:val="center"/>
            </w:pPr>
            <w:r w:rsidRPr="0096112F">
              <w:t>$lamdps_result_</w:t>
            </w:r>
            <w:r>
              <w:t>3</w:t>
            </w:r>
            <w:r w:rsidRPr="0096112F">
              <w:t>$</w:t>
            </w:r>
          </w:p>
        </w:tc>
      </w:tr>
      <w:tr w:rsidR="00BD3F42" w:rsidRPr="006E48F2" w14:paraId="0DFAE721" w14:textId="77777777" w:rsidTr="00BD3F42">
        <w:trPr>
          <w:trHeight w:val="562"/>
          <w:jc w:val="center"/>
        </w:trPr>
        <w:tc>
          <w:tcPr>
            <w:tcW w:w="5665" w:type="dxa"/>
            <w:tcBorders>
              <w:top w:val="single" w:sz="4" w:space="0" w:color="000000"/>
              <w:left w:val="single" w:sz="4" w:space="0" w:color="000000"/>
              <w:bottom w:val="single" w:sz="4" w:space="0" w:color="000000"/>
              <w:right w:val="single" w:sz="4" w:space="0" w:color="000000"/>
            </w:tcBorders>
          </w:tcPr>
          <w:p w14:paraId="685AAAB0" w14:textId="6BE6162B" w:rsidR="00BD3F42" w:rsidRPr="006E48F2" w:rsidRDefault="00BD3F42" w:rsidP="00157461">
            <w:pPr>
              <w:spacing w:after="0" w:line="259" w:lineRule="auto"/>
              <w:ind w:left="0" w:firstLine="0"/>
            </w:pPr>
            <w:r w:rsidRPr="00BD3F42">
              <w:t>Did boiler shutdown, lockout, and properly annunciate?</w:t>
            </w:r>
          </w:p>
        </w:tc>
        <w:tc>
          <w:tcPr>
            <w:tcW w:w="744" w:type="dxa"/>
            <w:tcBorders>
              <w:top w:val="single" w:sz="4" w:space="0" w:color="000000"/>
              <w:left w:val="single" w:sz="4" w:space="0" w:color="000000"/>
              <w:bottom w:val="single" w:sz="4" w:space="0" w:color="000000"/>
              <w:right w:val="single" w:sz="4" w:space="0" w:color="000000"/>
            </w:tcBorders>
          </w:tcPr>
          <w:p w14:paraId="79531061" w14:textId="673F4485" w:rsidR="00BD3F42" w:rsidRPr="0096112F" w:rsidRDefault="00BD3F42" w:rsidP="00157461">
            <w:pPr>
              <w:spacing w:after="0" w:line="259" w:lineRule="auto"/>
              <w:ind w:left="0" w:firstLine="0"/>
              <w:jc w:val="center"/>
            </w:pPr>
            <w:r w:rsidRPr="0096112F">
              <w:t>$lamdps_result_</w:t>
            </w:r>
            <w:r>
              <w:t>4</w:t>
            </w:r>
            <w:r w:rsidRPr="0096112F">
              <w:t>$</w:t>
            </w:r>
          </w:p>
        </w:tc>
        <w:tc>
          <w:tcPr>
            <w:tcW w:w="2881"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02A84F67" w14:textId="77777777" w:rsidR="00BD3F42" w:rsidRPr="0096112F" w:rsidRDefault="00BD3F42" w:rsidP="00157461">
            <w:pPr>
              <w:spacing w:after="0" w:line="259" w:lineRule="auto"/>
              <w:ind w:left="0" w:firstLine="0"/>
              <w:jc w:val="center"/>
            </w:pPr>
          </w:p>
        </w:tc>
      </w:tr>
    </w:tbl>
    <w:p w14:paraId="49FD1A9C" w14:textId="77777777" w:rsidR="00186D16" w:rsidRPr="006E48F2" w:rsidRDefault="00186D16" w:rsidP="00186D16">
      <w:pPr>
        <w:spacing w:after="0" w:line="259" w:lineRule="auto"/>
        <w:ind w:left="0" w:firstLine="0"/>
      </w:pPr>
    </w:p>
    <w:p w14:paraId="5A405952" w14:textId="297A0ACD" w:rsidR="00E1055A" w:rsidRPr="006E48F2" w:rsidRDefault="000501D5" w:rsidP="00186D16">
      <w:pPr>
        <w:pBdr>
          <w:top w:val="single" w:sz="18" w:space="1" w:color="auto"/>
        </w:pBdr>
        <w:spacing w:after="0" w:line="259" w:lineRule="auto"/>
        <w:ind w:left="0" w:firstLine="0"/>
      </w:pPr>
      <w:r w:rsidRPr="006E48F2">
        <w:t xml:space="preserve"> </w:t>
      </w:r>
    </w:p>
    <w:p w14:paraId="71AF7A33" w14:textId="1E07C275" w:rsidR="0053381F" w:rsidRPr="006E48F2" w:rsidRDefault="0053381F" w:rsidP="00157461">
      <w:pPr>
        <w:ind w:left="0" w:firstLine="0"/>
        <w:rPr>
          <w:b/>
        </w:rPr>
      </w:pPr>
      <w:r w:rsidRPr="006E48F2">
        <w:rPr>
          <w:b/>
        </w:rPr>
        <w:t>Did the device fail or pass the 3 Question Criteria (section 1.3.1)?</w:t>
      </w:r>
      <w:r w:rsidR="0096112F">
        <w:rPr>
          <w:b/>
        </w:rPr>
        <w:t xml:space="preserve">  </w:t>
      </w:r>
      <w:r w:rsidR="007F4B3E">
        <w:rPr>
          <w:b/>
        </w:rPr>
        <w:t>[</w:t>
      </w:r>
      <w:r w:rsidR="0096112F" w:rsidRPr="0096112F">
        <w:rPr>
          <w:b/>
        </w:rPr>
        <w:t>$</w:t>
      </w:r>
      <w:proofErr w:type="spellStart"/>
      <w:r w:rsidR="0096112F" w:rsidRPr="0096112F">
        <w:rPr>
          <w:b/>
        </w:rPr>
        <w:t>lamdps_result_status</w:t>
      </w:r>
      <w:proofErr w:type="spellEnd"/>
      <w:r w:rsidR="0096112F" w:rsidRPr="0096112F">
        <w:rPr>
          <w:b/>
        </w:rPr>
        <w:t>$</w:t>
      </w:r>
      <w:r w:rsidR="007F4B3E">
        <w:rPr>
          <w:b/>
        </w:rPr>
        <w:t>]</w:t>
      </w:r>
    </w:p>
    <w:p w14:paraId="3C4F2FD3" w14:textId="77777777" w:rsidR="000772E7" w:rsidRPr="00B25CE3" w:rsidRDefault="000772E7" w:rsidP="000772E7">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558ED010" w14:textId="77777777" w:rsidR="0053381F" w:rsidRPr="006E48F2" w:rsidRDefault="0053381F" w:rsidP="00157461">
      <w:pPr>
        <w:pStyle w:val="Heading3"/>
        <w:spacing w:after="0" w:line="259" w:lineRule="auto"/>
        <w:ind w:left="0" w:firstLine="0"/>
        <w:jc w:val="left"/>
      </w:pPr>
    </w:p>
    <w:p w14:paraId="62D0D2F2" w14:textId="77777777" w:rsidR="0053381F" w:rsidRPr="006E48F2" w:rsidRDefault="0053381F" w:rsidP="00157461">
      <w:pPr>
        <w:pStyle w:val="Heading3"/>
        <w:spacing w:after="0" w:line="259" w:lineRule="auto"/>
        <w:ind w:left="0" w:firstLine="0"/>
        <w:jc w:val="left"/>
      </w:pPr>
    </w:p>
    <w:p w14:paraId="3499CF31" w14:textId="77777777" w:rsidR="00186D16" w:rsidRPr="006E48F2" w:rsidRDefault="00186D16">
      <w:pPr>
        <w:spacing w:after="160" w:line="259" w:lineRule="auto"/>
        <w:ind w:left="0" w:firstLine="0"/>
        <w:rPr>
          <w:b/>
          <w:sz w:val="28"/>
        </w:rPr>
      </w:pPr>
      <w:r w:rsidRPr="006E48F2">
        <w:br w:type="page"/>
      </w: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3E7CCD" w14:paraId="12CA7F44" w14:textId="77777777" w:rsidTr="000772E7">
        <w:tc>
          <w:tcPr>
            <w:tcW w:w="5035" w:type="dxa"/>
            <w:shd w:val="clear" w:color="auto" w:fill="E7E6E6" w:themeFill="background2"/>
          </w:tcPr>
          <w:p w14:paraId="1B070DE4" w14:textId="77777777" w:rsidR="003E7CCD" w:rsidRDefault="003E7CCD" w:rsidP="000772E7">
            <w:r w:rsidRPr="00A14397">
              <w:rPr>
                <w:szCs w:val="24"/>
              </w:rPr>
              <w:lastRenderedPageBreak/>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78ACA889" w14:textId="77777777" w:rsidR="003E7CCD" w:rsidRDefault="003E7CCD"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637E84D4" w14:textId="77777777" w:rsidR="00A14397" w:rsidRDefault="00A14397" w:rsidP="00FE1814">
      <w:pPr>
        <w:pStyle w:val="Heading1"/>
      </w:pPr>
    </w:p>
    <w:p w14:paraId="55C44615" w14:textId="79FF5D62" w:rsidR="00186D16" w:rsidRPr="006E48F2" w:rsidRDefault="00C35729" w:rsidP="00FE1814">
      <w:pPr>
        <w:pStyle w:val="Heading1"/>
      </w:pPr>
      <w:bookmarkStart w:id="38" w:name="_Toc164750236"/>
      <w:r w:rsidRPr="006E48F2">
        <w:t>3</w:t>
      </w:r>
      <w:r w:rsidR="00133854">
        <w:t>4</w:t>
      </w:r>
      <w:r w:rsidR="00186D16" w:rsidRPr="006E48F2">
        <w:t xml:space="preserve">. </w:t>
      </w:r>
      <w:r w:rsidR="00BD3F42">
        <w:t xml:space="preserve">Secondary </w:t>
      </w:r>
      <w:r w:rsidR="000501D5" w:rsidRPr="006E48F2">
        <w:t xml:space="preserve">Low Atomizing Media </w:t>
      </w:r>
      <w:r w:rsidR="00BD3F42">
        <w:t>Pressure</w:t>
      </w:r>
      <w:r w:rsidR="000501D5" w:rsidRPr="006E48F2">
        <w:t xml:space="preserve"> Switch </w:t>
      </w:r>
      <w:r w:rsidR="00523F79" w:rsidRPr="006E48F2">
        <w:t>[</w:t>
      </w:r>
      <w:r w:rsidR="00C027D9" w:rsidRPr="00C027D9">
        <w:t>$</w:t>
      </w:r>
      <w:proofErr w:type="spellStart"/>
      <w:r w:rsidR="00BD3F42">
        <w:t>s</w:t>
      </w:r>
      <w:r w:rsidR="00C027D9" w:rsidRPr="00C027D9">
        <w:t>lam</w:t>
      </w:r>
      <w:r w:rsidR="00BD3F42">
        <w:t>p</w:t>
      </w:r>
      <w:r w:rsidR="00C027D9" w:rsidRPr="00C027D9">
        <w:t>s_result_status</w:t>
      </w:r>
      <w:proofErr w:type="spellEnd"/>
      <w:r w:rsidR="00C027D9" w:rsidRPr="00C027D9">
        <w:t>$</w:t>
      </w:r>
      <w:r w:rsidR="00523F79" w:rsidRPr="006E48F2">
        <w:t>]</w:t>
      </w:r>
      <w:bookmarkEnd w:id="38"/>
    </w:p>
    <w:p w14:paraId="003985A7" w14:textId="62E0A08A" w:rsidR="00E1055A" w:rsidRPr="006E48F2" w:rsidRDefault="000501D5" w:rsidP="00FE1814">
      <w:r w:rsidRPr="006E48F2">
        <w:t>(</w:t>
      </w:r>
      <w:r w:rsidR="00F22291" w:rsidRPr="00F22291">
        <w:t>SLAMPS</w:t>
      </w:r>
      <w:r w:rsidRPr="006E48F2">
        <w:t xml:space="preserve">) </w:t>
      </w:r>
      <w:r w:rsidR="00F22291">
        <w:t xml:space="preserve">- </w:t>
      </w:r>
      <w:r w:rsidR="00F22291" w:rsidRPr="00F22291">
        <w:t>Applications with Differential Pressure Regulation and Crossover</w:t>
      </w:r>
    </w:p>
    <w:p w14:paraId="39C9152F" w14:textId="77777777" w:rsidR="00E1055A" w:rsidRPr="006E48F2" w:rsidRDefault="000501D5" w:rsidP="00157461">
      <w:pPr>
        <w:spacing w:after="0" w:line="259" w:lineRule="auto"/>
        <w:ind w:left="0" w:firstLine="0"/>
      </w:pPr>
      <w:r w:rsidRPr="006E48F2">
        <w:t xml:space="preserve">   </w:t>
      </w:r>
    </w:p>
    <w:tbl>
      <w:tblPr>
        <w:tblStyle w:val="TableGrid"/>
        <w:tblW w:w="9476" w:type="dxa"/>
        <w:jc w:val="center"/>
        <w:tblInd w:w="0" w:type="dxa"/>
        <w:tblCellMar>
          <w:top w:w="14" w:type="dxa"/>
          <w:left w:w="106" w:type="dxa"/>
          <w:right w:w="78" w:type="dxa"/>
        </w:tblCellMar>
        <w:tblLook w:val="04A0" w:firstRow="1" w:lastRow="0" w:firstColumn="1" w:lastColumn="0" w:noHBand="0" w:noVBand="1"/>
      </w:tblPr>
      <w:tblGrid>
        <w:gridCol w:w="1637"/>
        <w:gridCol w:w="2174"/>
        <w:gridCol w:w="1749"/>
        <w:gridCol w:w="1425"/>
        <w:gridCol w:w="2491"/>
      </w:tblGrid>
      <w:tr w:rsidR="00E1055A" w:rsidRPr="006E48F2" w14:paraId="58869A9B" w14:textId="77777777" w:rsidTr="0034086A">
        <w:trPr>
          <w:trHeight w:val="562"/>
          <w:jc w:val="center"/>
        </w:trPr>
        <w:tc>
          <w:tcPr>
            <w:tcW w:w="2065" w:type="dxa"/>
            <w:tcBorders>
              <w:top w:val="single" w:sz="4" w:space="0" w:color="000000"/>
              <w:left w:val="single" w:sz="4" w:space="0" w:color="000000"/>
              <w:bottom w:val="single" w:sz="4" w:space="0" w:color="000000"/>
              <w:right w:val="single" w:sz="4" w:space="0" w:color="000000"/>
            </w:tcBorders>
          </w:tcPr>
          <w:p w14:paraId="723E8AC8" w14:textId="77777777" w:rsidR="00E1055A" w:rsidRPr="006E48F2" w:rsidRDefault="000501D5" w:rsidP="00157461">
            <w:pPr>
              <w:spacing w:after="0" w:line="259" w:lineRule="auto"/>
              <w:ind w:left="0" w:firstLine="0"/>
              <w:jc w:val="center"/>
            </w:pPr>
            <w:r w:rsidRPr="006E48F2">
              <w:rPr>
                <w:b/>
              </w:rPr>
              <w:t xml:space="preserve">Item </w:t>
            </w:r>
          </w:p>
        </w:tc>
        <w:tc>
          <w:tcPr>
            <w:tcW w:w="2539" w:type="dxa"/>
            <w:tcBorders>
              <w:top w:val="single" w:sz="4" w:space="0" w:color="000000"/>
              <w:left w:val="single" w:sz="4" w:space="0" w:color="000000"/>
              <w:bottom w:val="single" w:sz="4" w:space="0" w:color="000000"/>
              <w:right w:val="single" w:sz="4" w:space="0" w:color="000000"/>
            </w:tcBorders>
          </w:tcPr>
          <w:p w14:paraId="645F19A8" w14:textId="77777777" w:rsidR="00E1055A" w:rsidRPr="006E48F2" w:rsidRDefault="000501D5" w:rsidP="00157461">
            <w:pPr>
              <w:spacing w:after="0" w:line="259" w:lineRule="auto"/>
              <w:ind w:left="0" w:firstLine="0"/>
              <w:jc w:val="center"/>
            </w:pPr>
            <w:r w:rsidRPr="006E48F2">
              <w:rPr>
                <w:b/>
              </w:rPr>
              <w:t xml:space="preserve">Make </w:t>
            </w:r>
          </w:p>
        </w:tc>
        <w:tc>
          <w:tcPr>
            <w:tcW w:w="1754" w:type="dxa"/>
            <w:tcBorders>
              <w:top w:val="single" w:sz="4" w:space="0" w:color="000000"/>
              <w:left w:val="single" w:sz="4" w:space="0" w:color="000000"/>
              <w:bottom w:val="single" w:sz="4" w:space="0" w:color="000000"/>
              <w:right w:val="single" w:sz="4" w:space="0" w:color="000000"/>
            </w:tcBorders>
          </w:tcPr>
          <w:p w14:paraId="2F683DBD" w14:textId="727B2768" w:rsidR="00E1055A" w:rsidRPr="006E48F2" w:rsidRDefault="000501D5" w:rsidP="00157461">
            <w:pPr>
              <w:spacing w:after="0" w:line="259" w:lineRule="auto"/>
              <w:ind w:left="0" w:firstLine="0"/>
              <w:jc w:val="center"/>
            </w:pPr>
            <w:r w:rsidRPr="006E48F2">
              <w:rPr>
                <w:b/>
              </w:rPr>
              <w:t>Range (</w:t>
            </w:r>
            <w:proofErr w:type="spellStart"/>
            <w:r w:rsidRPr="006E48F2">
              <w:rPr>
                <w:b/>
              </w:rPr>
              <w:t>inwc</w:t>
            </w:r>
            <w:proofErr w:type="spellEnd"/>
            <w:r w:rsidRPr="006E48F2">
              <w:rPr>
                <w:b/>
              </w:rPr>
              <w:t>/</w:t>
            </w:r>
            <w:r w:rsidR="00477029" w:rsidRPr="006E48F2">
              <w:rPr>
                <w:b/>
              </w:rPr>
              <w:t>PSI</w:t>
            </w:r>
            <w:r w:rsidRPr="006E48F2">
              <w:rPr>
                <w:b/>
              </w:rPr>
              <w:t xml:space="preserve">) </w:t>
            </w:r>
          </w:p>
        </w:tc>
        <w:tc>
          <w:tcPr>
            <w:tcW w:w="1359" w:type="dxa"/>
            <w:tcBorders>
              <w:top w:val="single" w:sz="4" w:space="0" w:color="000000"/>
              <w:left w:val="single" w:sz="4" w:space="0" w:color="000000"/>
              <w:bottom w:val="single" w:sz="4" w:space="0" w:color="000000"/>
              <w:right w:val="single" w:sz="4" w:space="0" w:color="000000"/>
            </w:tcBorders>
          </w:tcPr>
          <w:p w14:paraId="4D15513A" w14:textId="77777777" w:rsidR="00E1055A" w:rsidRPr="006E48F2" w:rsidRDefault="000501D5" w:rsidP="00157461">
            <w:pPr>
              <w:spacing w:after="0" w:line="259" w:lineRule="auto"/>
              <w:ind w:left="0" w:firstLine="0"/>
              <w:jc w:val="center"/>
            </w:pPr>
            <w:r w:rsidRPr="006E48F2">
              <w:rPr>
                <w:b/>
              </w:rPr>
              <w:t xml:space="preserve">Switch Setpoint </w:t>
            </w:r>
          </w:p>
        </w:tc>
        <w:tc>
          <w:tcPr>
            <w:tcW w:w="1759" w:type="dxa"/>
            <w:tcBorders>
              <w:top w:val="single" w:sz="4" w:space="0" w:color="000000"/>
              <w:left w:val="single" w:sz="4" w:space="0" w:color="000000"/>
              <w:bottom w:val="single" w:sz="4" w:space="0" w:color="000000"/>
              <w:right w:val="single" w:sz="4" w:space="0" w:color="000000"/>
            </w:tcBorders>
          </w:tcPr>
          <w:p w14:paraId="45DA088B" w14:textId="77777777" w:rsidR="00E1055A" w:rsidRPr="006E48F2" w:rsidRDefault="000501D5" w:rsidP="00157461">
            <w:pPr>
              <w:spacing w:after="0" w:line="259" w:lineRule="auto"/>
              <w:ind w:left="0" w:firstLine="0"/>
              <w:jc w:val="center"/>
            </w:pPr>
            <w:r w:rsidRPr="006E48F2">
              <w:rPr>
                <w:b/>
              </w:rPr>
              <w:t xml:space="preserve">Minimum Diff Pressure </w:t>
            </w:r>
          </w:p>
        </w:tc>
      </w:tr>
      <w:tr w:rsidR="00E1055A" w:rsidRPr="006E48F2" w14:paraId="356A5F73" w14:textId="77777777" w:rsidTr="00C027D9">
        <w:trPr>
          <w:trHeight w:val="288"/>
          <w:jc w:val="center"/>
        </w:trPr>
        <w:tc>
          <w:tcPr>
            <w:tcW w:w="2065" w:type="dxa"/>
            <w:tcBorders>
              <w:top w:val="single" w:sz="4" w:space="0" w:color="000000"/>
              <w:left w:val="single" w:sz="4" w:space="0" w:color="000000"/>
              <w:bottom w:val="single" w:sz="4" w:space="0" w:color="000000"/>
              <w:right w:val="single" w:sz="4" w:space="0" w:color="000000"/>
            </w:tcBorders>
          </w:tcPr>
          <w:p w14:paraId="3EE60B8B" w14:textId="4711E970" w:rsidR="00E1055A" w:rsidRPr="006E48F2" w:rsidRDefault="00F22291" w:rsidP="00C027D9">
            <w:pPr>
              <w:spacing w:after="0" w:line="259" w:lineRule="auto"/>
              <w:ind w:left="0" w:firstLine="0"/>
              <w:jc w:val="center"/>
            </w:pPr>
            <w:r w:rsidRPr="00F22291">
              <w:t>SLAMPS</w:t>
            </w:r>
          </w:p>
        </w:tc>
        <w:tc>
          <w:tcPr>
            <w:tcW w:w="2539" w:type="dxa"/>
            <w:tcBorders>
              <w:top w:val="single" w:sz="4" w:space="0" w:color="000000"/>
              <w:left w:val="single" w:sz="4" w:space="0" w:color="000000"/>
              <w:bottom w:val="single" w:sz="4" w:space="0" w:color="000000"/>
              <w:right w:val="single" w:sz="4" w:space="0" w:color="000000"/>
            </w:tcBorders>
          </w:tcPr>
          <w:p w14:paraId="1A55A82B" w14:textId="408A4A15" w:rsidR="00E1055A" w:rsidRPr="006E48F2" w:rsidRDefault="00C027D9" w:rsidP="00C027D9">
            <w:pPr>
              <w:spacing w:after="0" w:line="259" w:lineRule="auto"/>
              <w:ind w:left="0" w:firstLine="0"/>
              <w:jc w:val="center"/>
            </w:pPr>
            <w:r w:rsidRPr="00C027D9">
              <w:t>$</w:t>
            </w:r>
            <w:proofErr w:type="spellStart"/>
            <w:r w:rsidR="00BD3F42">
              <w:t>s</w:t>
            </w:r>
            <w:r w:rsidRPr="00C027D9">
              <w:t>lam</w:t>
            </w:r>
            <w:r w:rsidR="00BD3F42">
              <w:t>p</w:t>
            </w:r>
            <w:r w:rsidRPr="00C027D9">
              <w:t>s_make</w:t>
            </w:r>
            <w:proofErr w:type="spellEnd"/>
            <w:r w:rsidRPr="00C027D9">
              <w:t>$</w:t>
            </w:r>
          </w:p>
        </w:tc>
        <w:tc>
          <w:tcPr>
            <w:tcW w:w="1754" w:type="dxa"/>
            <w:tcBorders>
              <w:top w:val="single" w:sz="4" w:space="0" w:color="000000"/>
              <w:left w:val="single" w:sz="4" w:space="0" w:color="000000"/>
              <w:bottom w:val="single" w:sz="4" w:space="0" w:color="000000"/>
              <w:right w:val="single" w:sz="4" w:space="0" w:color="000000"/>
            </w:tcBorders>
          </w:tcPr>
          <w:p w14:paraId="632136D6" w14:textId="60AC2ED8" w:rsidR="00E1055A" w:rsidRPr="006E48F2" w:rsidRDefault="00C027D9" w:rsidP="00C027D9">
            <w:pPr>
              <w:spacing w:after="0" w:line="259" w:lineRule="auto"/>
              <w:ind w:left="0" w:firstLine="0"/>
              <w:jc w:val="center"/>
            </w:pPr>
            <w:r w:rsidRPr="00C027D9">
              <w:t>$</w:t>
            </w:r>
            <w:proofErr w:type="spellStart"/>
            <w:r w:rsidR="00BD3F42">
              <w:t>s</w:t>
            </w:r>
            <w:r w:rsidR="00BD3F42" w:rsidRPr="00C027D9">
              <w:t>lam</w:t>
            </w:r>
            <w:r w:rsidR="00BD3F42">
              <w:t>p</w:t>
            </w:r>
            <w:r w:rsidR="00BD3F42" w:rsidRPr="00C027D9">
              <w:t>s</w:t>
            </w:r>
            <w:r w:rsidRPr="00C027D9">
              <w:t>_range</w:t>
            </w:r>
            <w:proofErr w:type="spellEnd"/>
            <w:r w:rsidRPr="00C027D9">
              <w:t>$</w:t>
            </w:r>
          </w:p>
        </w:tc>
        <w:tc>
          <w:tcPr>
            <w:tcW w:w="1359" w:type="dxa"/>
            <w:tcBorders>
              <w:top w:val="single" w:sz="4" w:space="0" w:color="000000"/>
              <w:left w:val="single" w:sz="4" w:space="0" w:color="000000"/>
              <w:bottom w:val="single" w:sz="4" w:space="0" w:color="000000"/>
              <w:right w:val="single" w:sz="4" w:space="0" w:color="000000"/>
            </w:tcBorders>
          </w:tcPr>
          <w:p w14:paraId="0C4198F2" w14:textId="0D4EEB91" w:rsidR="00E1055A" w:rsidRPr="006E48F2" w:rsidRDefault="00C027D9" w:rsidP="00C027D9">
            <w:pPr>
              <w:spacing w:after="0" w:line="259" w:lineRule="auto"/>
              <w:ind w:left="0" w:firstLine="0"/>
              <w:jc w:val="center"/>
            </w:pPr>
            <w:r w:rsidRPr="00C027D9">
              <w:t>$</w:t>
            </w:r>
            <w:proofErr w:type="spellStart"/>
            <w:r w:rsidR="00BD3F42">
              <w:t>s</w:t>
            </w:r>
            <w:r w:rsidRPr="00C027D9">
              <w:t>lam</w:t>
            </w:r>
            <w:r w:rsidR="00BD3F42">
              <w:t>p</w:t>
            </w:r>
            <w:r w:rsidRPr="00C027D9">
              <w:t>s_sp</w:t>
            </w:r>
            <w:proofErr w:type="spellEnd"/>
            <w:r w:rsidRPr="00C027D9">
              <w:t>$</w:t>
            </w:r>
          </w:p>
        </w:tc>
        <w:tc>
          <w:tcPr>
            <w:tcW w:w="1759" w:type="dxa"/>
            <w:tcBorders>
              <w:top w:val="single" w:sz="4" w:space="0" w:color="000000"/>
              <w:left w:val="single" w:sz="4" w:space="0" w:color="000000"/>
              <w:bottom w:val="single" w:sz="4" w:space="0" w:color="000000"/>
              <w:right w:val="single" w:sz="4" w:space="0" w:color="000000"/>
            </w:tcBorders>
          </w:tcPr>
          <w:p w14:paraId="4B95304A" w14:textId="66C234BD" w:rsidR="00E1055A" w:rsidRPr="006E48F2" w:rsidRDefault="00C027D9" w:rsidP="00C027D9">
            <w:pPr>
              <w:spacing w:after="0" w:line="259" w:lineRule="auto"/>
              <w:ind w:left="0" w:firstLine="0"/>
              <w:jc w:val="center"/>
            </w:pPr>
            <w:r w:rsidRPr="00C027D9">
              <w:t>$</w:t>
            </w:r>
            <w:proofErr w:type="spellStart"/>
            <w:r w:rsidR="00BD3F42">
              <w:t>s</w:t>
            </w:r>
            <w:r w:rsidRPr="00C027D9">
              <w:t>lam</w:t>
            </w:r>
            <w:r w:rsidR="00BD3F42">
              <w:t>p</w:t>
            </w:r>
            <w:r w:rsidRPr="00C027D9">
              <w:t>s_min_dif_pres</w:t>
            </w:r>
            <w:proofErr w:type="spellEnd"/>
            <w:r w:rsidRPr="00C027D9">
              <w:t>$</w:t>
            </w:r>
          </w:p>
        </w:tc>
      </w:tr>
    </w:tbl>
    <w:p w14:paraId="4CDC8D14" w14:textId="77777777" w:rsidR="00E1055A" w:rsidRPr="006E48F2" w:rsidRDefault="000501D5" w:rsidP="00157461">
      <w:pPr>
        <w:spacing w:after="0" w:line="259" w:lineRule="auto"/>
        <w:ind w:left="0" w:firstLine="0"/>
        <w:jc w:val="right"/>
      </w:pPr>
      <w:r w:rsidRPr="006E48F2">
        <w:rPr>
          <w:b/>
        </w:rPr>
        <w:t xml:space="preserve"> </w:t>
      </w:r>
      <w:r w:rsidRPr="006E48F2">
        <w:rPr>
          <w:b/>
        </w:rPr>
        <w:tab/>
        <w:t xml:space="preserve"> </w:t>
      </w:r>
      <w:r w:rsidRPr="006E48F2">
        <w:rPr>
          <w:b/>
        </w:rPr>
        <w:tab/>
        <w:t xml:space="preserve"> </w:t>
      </w:r>
      <w:r w:rsidRPr="006E48F2">
        <w:rPr>
          <w:b/>
        </w:rPr>
        <w:tab/>
        <w:t xml:space="preserve"> </w:t>
      </w:r>
      <w:r w:rsidRPr="006E48F2">
        <w:rPr>
          <w:b/>
        </w:rPr>
        <w:tab/>
        <w:t xml:space="preserve"> </w:t>
      </w:r>
      <w:r w:rsidRPr="006E48F2">
        <w:rPr>
          <w:b/>
        </w:rPr>
        <w:tab/>
        <w:t xml:space="preserve"> </w:t>
      </w:r>
    </w:p>
    <w:p w14:paraId="64096775" w14:textId="79183480" w:rsidR="00E1055A" w:rsidRPr="006E48F2" w:rsidRDefault="00F22291" w:rsidP="00F22291">
      <w:pPr>
        <w:spacing w:after="0" w:line="259" w:lineRule="auto"/>
      </w:pPr>
      <w:r w:rsidRPr="00F22291">
        <w:t xml:space="preserve">In all applications at which oil pressure exceeds atomizing pressure (crossover) or atomizing media flow control is utilized, the VA requires a SLAMPS located in the atomizing media line downstream of any valves near the burner inlet. If the primary LAMPS switch is located near the burner downstream of any </w:t>
      </w:r>
      <w:proofErr w:type="gramStart"/>
      <w:r w:rsidRPr="00F22291">
        <w:t>valves</w:t>
      </w:r>
      <w:proofErr w:type="gramEnd"/>
      <w:r w:rsidRPr="00F22291">
        <w:t xml:space="preserve"> then the SLAMPS must be located near the atomizing media source. Setpoint should be no less than 80% of the minimum pressure measured at the switch in all modes of operation.</w:t>
      </w:r>
      <w:r w:rsidR="000501D5" w:rsidRPr="006E48F2">
        <w:t xml:space="preserve"> </w:t>
      </w:r>
    </w:p>
    <w:p w14:paraId="47D96E8B" w14:textId="528B74A5" w:rsidR="00186D16" w:rsidRPr="006E48F2" w:rsidRDefault="00186D16" w:rsidP="00157461">
      <w:pPr>
        <w:ind w:left="0" w:firstLine="0"/>
      </w:pPr>
    </w:p>
    <w:p w14:paraId="774E11F7" w14:textId="29051EE4" w:rsidR="00186D16" w:rsidRPr="006E48F2" w:rsidRDefault="00FF7C6F" w:rsidP="00157461">
      <w:pPr>
        <w:ind w:left="0" w:firstLine="0"/>
      </w:pPr>
      <w:r>
        <w:rPr>
          <w:noProof/>
        </w:rPr>
        <w:drawing>
          <wp:anchor distT="0" distB="0" distL="114300" distR="114300" simplePos="0" relativeHeight="251705344" behindDoc="1" locked="0" layoutInCell="1" allowOverlap="1" wp14:anchorId="447EC8BA" wp14:editId="1F1C3FD6">
            <wp:simplePos x="0" y="0"/>
            <wp:positionH relativeFrom="column">
              <wp:posOffset>0</wp:posOffset>
            </wp:positionH>
            <wp:positionV relativeFrom="paragraph">
              <wp:posOffset>1270</wp:posOffset>
            </wp:positionV>
            <wp:extent cx="6858000" cy="2684780"/>
            <wp:effectExtent l="0" t="0" r="0" b="1270"/>
            <wp:wrapNone/>
            <wp:docPr id="90888" name="Picture 9088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8" name="Picture 90888" descr="Diagram&#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6858000" cy="2684780"/>
                    </a:xfrm>
                    <a:prstGeom prst="rect">
                      <a:avLst/>
                    </a:prstGeom>
                  </pic:spPr>
                </pic:pic>
              </a:graphicData>
            </a:graphic>
          </wp:anchor>
        </w:drawing>
      </w:r>
    </w:p>
    <w:p w14:paraId="63D1B329" w14:textId="7ED30EF2" w:rsidR="00186D16" w:rsidRPr="006E48F2" w:rsidRDefault="00186D16" w:rsidP="00157461">
      <w:pPr>
        <w:ind w:left="0" w:firstLine="0"/>
      </w:pPr>
    </w:p>
    <w:p w14:paraId="01F15F11" w14:textId="1F4D9F08" w:rsidR="00186D16" w:rsidRPr="006E48F2" w:rsidRDefault="00186D16" w:rsidP="00157461">
      <w:pPr>
        <w:ind w:left="0" w:firstLine="0"/>
      </w:pPr>
    </w:p>
    <w:p w14:paraId="4C68A116" w14:textId="64F89C76" w:rsidR="00186D16" w:rsidRPr="006E48F2" w:rsidRDefault="00186D16" w:rsidP="00157461">
      <w:pPr>
        <w:ind w:left="0" w:firstLine="0"/>
      </w:pPr>
    </w:p>
    <w:p w14:paraId="3097420B" w14:textId="3AF81E4C" w:rsidR="00186D16" w:rsidRPr="006E48F2" w:rsidRDefault="00186D16" w:rsidP="00157461">
      <w:pPr>
        <w:ind w:left="0" w:firstLine="0"/>
      </w:pPr>
    </w:p>
    <w:p w14:paraId="27773087" w14:textId="228D6F3B" w:rsidR="00186D16" w:rsidRPr="006E48F2" w:rsidRDefault="00186D16" w:rsidP="00157461">
      <w:pPr>
        <w:ind w:left="0" w:firstLine="0"/>
      </w:pPr>
    </w:p>
    <w:p w14:paraId="26F0E927" w14:textId="00CB9735" w:rsidR="00186D16" w:rsidRPr="006E48F2" w:rsidRDefault="00186D16" w:rsidP="00157461">
      <w:pPr>
        <w:ind w:left="0" w:firstLine="0"/>
      </w:pPr>
    </w:p>
    <w:p w14:paraId="1D746BCD" w14:textId="24CD8965" w:rsidR="00186D16" w:rsidRPr="006E48F2" w:rsidRDefault="00186D16" w:rsidP="00157461">
      <w:pPr>
        <w:ind w:left="0" w:firstLine="0"/>
      </w:pPr>
    </w:p>
    <w:p w14:paraId="7C1CAB33" w14:textId="72E0B69D" w:rsidR="00186D16" w:rsidRPr="006E48F2" w:rsidRDefault="00186D16" w:rsidP="00157461">
      <w:pPr>
        <w:ind w:left="0" w:firstLine="0"/>
      </w:pPr>
    </w:p>
    <w:p w14:paraId="31CAA53D" w14:textId="4631E6E8" w:rsidR="00186D16" w:rsidRPr="006E48F2" w:rsidRDefault="00186D16" w:rsidP="00157461">
      <w:pPr>
        <w:ind w:left="0" w:firstLine="0"/>
      </w:pPr>
    </w:p>
    <w:p w14:paraId="037432A5" w14:textId="6E9E1560" w:rsidR="00186D16" w:rsidRPr="006E48F2" w:rsidRDefault="00186D16" w:rsidP="00157461">
      <w:pPr>
        <w:ind w:left="0" w:firstLine="0"/>
      </w:pPr>
    </w:p>
    <w:p w14:paraId="41A6E79B" w14:textId="77777777" w:rsidR="00186D16" w:rsidRPr="006E48F2" w:rsidRDefault="00186D16" w:rsidP="00157461">
      <w:pPr>
        <w:ind w:left="0" w:firstLine="0"/>
      </w:pPr>
    </w:p>
    <w:p w14:paraId="50AD10B3" w14:textId="1A6691D9" w:rsidR="00186D16" w:rsidRPr="006E48F2" w:rsidRDefault="00186D16" w:rsidP="00157461">
      <w:pPr>
        <w:ind w:left="0" w:firstLine="0"/>
      </w:pPr>
    </w:p>
    <w:p w14:paraId="6BF5FE1B" w14:textId="77777777" w:rsidR="00186D16" w:rsidRPr="006E48F2" w:rsidRDefault="00186D16" w:rsidP="00157461">
      <w:pPr>
        <w:ind w:left="0" w:firstLine="0"/>
      </w:pPr>
    </w:p>
    <w:p w14:paraId="57D2EADD" w14:textId="57224E90" w:rsidR="00E1055A" w:rsidRPr="006E48F2" w:rsidRDefault="00E1055A" w:rsidP="00157461">
      <w:pPr>
        <w:spacing w:after="0" w:line="259" w:lineRule="auto"/>
        <w:ind w:left="0" w:firstLine="0"/>
      </w:pPr>
    </w:p>
    <w:p w14:paraId="5A2CD4C9" w14:textId="04EC0122" w:rsidR="00186D16" w:rsidRPr="006E48F2" w:rsidRDefault="00186D16" w:rsidP="00157461">
      <w:pPr>
        <w:spacing w:after="0" w:line="259" w:lineRule="auto"/>
        <w:ind w:left="0" w:firstLine="0"/>
      </w:pPr>
    </w:p>
    <w:p w14:paraId="6CF42E38" w14:textId="77777777" w:rsidR="00186D16" w:rsidRPr="006E48F2" w:rsidRDefault="00186D16" w:rsidP="00186D16">
      <w:pPr>
        <w:pBdr>
          <w:top w:val="single" w:sz="18" w:space="1" w:color="auto"/>
        </w:pBdr>
        <w:spacing w:after="0" w:line="259" w:lineRule="auto"/>
        <w:ind w:left="0" w:firstLine="0"/>
      </w:pPr>
    </w:p>
    <w:p w14:paraId="30B36E36" w14:textId="4A0881EA" w:rsidR="00E1055A" w:rsidRPr="006E48F2" w:rsidRDefault="00FF7C6F" w:rsidP="009C0CB1">
      <w:pPr>
        <w:pStyle w:val="ListParagraph"/>
        <w:numPr>
          <w:ilvl w:val="0"/>
          <w:numId w:val="43"/>
        </w:numPr>
      </w:pPr>
      <w:r w:rsidRPr="00FF7C6F">
        <w:t>In purge throttle manual valve in atomizing media line or bleed pressure before the SLAMPS slowly until switch trips the boiler offline due to low atomizing pressure. It may be necessary to place electrical jumper across other atomizing media switch to make sure the switch being tested is causing the shutdown</w:t>
      </w:r>
      <w:r w:rsidR="000501D5" w:rsidRPr="006E48F2">
        <w:t xml:space="preserve">. </w:t>
      </w:r>
    </w:p>
    <w:p w14:paraId="724AF64F" w14:textId="77777777" w:rsidR="00186D16" w:rsidRPr="006E48F2" w:rsidRDefault="00186D16" w:rsidP="00186D16">
      <w:pPr>
        <w:spacing w:after="0" w:line="259" w:lineRule="auto"/>
        <w:ind w:left="0" w:firstLine="0"/>
      </w:pPr>
    </w:p>
    <w:p w14:paraId="41CB6FBB" w14:textId="77777777" w:rsidR="00186D16" w:rsidRPr="006E48F2" w:rsidRDefault="00186D16" w:rsidP="00186D16">
      <w:pPr>
        <w:pBdr>
          <w:top w:val="single" w:sz="18" w:space="1" w:color="auto"/>
        </w:pBdr>
        <w:spacing w:after="0" w:line="259" w:lineRule="auto"/>
        <w:ind w:left="0" w:firstLine="0"/>
      </w:pPr>
    </w:p>
    <w:p w14:paraId="34EA462E" w14:textId="77777777" w:rsidR="00186D16" w:rsidRPr="006E48F2" w:rsidRDefault="00186D16" w:rsidP="00186D16">
      <w:pPr>
        <w:pBdr>
          <w:top w:val="single" w:sz="18" w:space="1" w:color="auto"/>
        </w:pBdr>
        <w:spacing w:after="0" w:line="259" w:lineRule="auto"/>
        <w:ind w:left="0" w:firstLine="0"/>
      </w:pPr>
    </w:p>
    <w:p w14:paraId="1A045BB3" w14:textId="29FFDB0B" w:rsidR="00F22291" w:rsidRDefault="00F22291">
      <w:pPr>
        <w:spacing w:after="160" w:line="259" w:lineRule="auto"/>
        <w:ind w:left="0" w:firstLine="0"/>
      </w:pPr>
      <w:r>
        <w:br w:type="page"/>
      </w:r>
    </w:p>
    <w:p w14:paraId="5782FB6D" w14:textId="77777777" w:rsidR="00186D16" w:rsidRPr="006E48F2" w:rsidRDefault="00186D16" w:rsidP="00186D16">
      <w:pPr>
        <w:pBdr>
          <w:top w:val="single" w:sz="18" w:space="1" w:color="auto"/>
        </w:pBdr>
        <w:spacing w:after="0" w:line="259" w:lineRule="auto"/>
        <w:ind w:left="0" w:firstLine="0"/>
      </w:pP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3E7CCD" w14:paraId="6B5DB665" w14:textId="77777777" w:rsidTr="000772E7">
        <w:tc>
          <w:tcPr>
            <w:tcW w:w="5035" w:type="dxa"/>
            <w:shd w:val="clear" w:color="auto" w:fill="E7E6E6" w:themeFill="background2"/>
          </w:tcPr>
          <w:p w14:paraId="7D8111F7" w14:textId="77777777" w:rsidR="003E7CCD" w:rsidRDefault="003E7CCD" w:rsidP="000772E7">
            <w:r w:rsidRPr="00A14397">
              <w:rPr>
                <w:szCs w:val="24"/>
              </w:rPr>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5B9B2EC2" w14:textId="77777777" w:rsidR="003E7CCD" w:rsidRDefault="003E7CCD"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6E97D2EC" w14:textId="409FA2B9" w:rsidR="0053381F" w:rsidRPr="006E48F2" w:rsidRDefault="000501D5" w:rsidP="003E7CCD">
      <w:pPr>
        <w:spacing w:after="0" w:line="259" w:lineRule="auto"/>
        <w:ind w:left="0" w:firstLine="0"/>
      </w:pPr>
      <w:r w:rsidRPr="006E48F2">
        <w:t xml:space="preserve"> </w:t>
      </w:r>
    </w:p>
    <w:tbl>
      <w:tblPr>
        <w:tblStyle w:val="TableGrid"/>
        <w:tblW w:w="9290" w:type="dxa"/>
        <w:jc w:val="center"/>
        <w:tblInd w:w="0" w:type="dxa"/>
        <w:tblCellMar>
          <w:top w:w="5" w:type="dxa"/>
          <w:left w:w="5" w:type="dxa"/>
          <w:right w:w="5" w:type="dxa"/>
        </w:tblCellMar>
        <w:tblLook w:val="04A0" w:firstRow="1" w:lastRow="0" w:firstColumn="1" w:lastColumn="0" w:noHBand="0" w:noVBand="1"/>
      </w:tblPr>
      <w:tblGrid>
        <w:gridCol w:w="5233"/>
        <w:gridCol w:w="1810"/>
        <w:gridCol w:w="2247"/>
      </w:tblGrid>
      <w:tr w:rsidR="00E1055A" w:rsidRPr="006E48F2" w14:paraId="1171D51E" w14:textId="77777777" w:rsidTr="007456BB">
        <w:trPr>
          <w:trHeight w:val="562"/>
          <w:jc w:val="center"/>
        </w:trPr>
        <w:tc>
          <w:tcPr>
            <w:tcW w:w="6025" w:type="dxa"/>
            <w:tcBorders>
              <w:top w:val="single" w:sz="4" w:space="0" w:color="000000"/>
              <w:left w:val="single" w:sz="4" w:space="0" w:color="000000"/>
              <w:bottom w:val="single" w:sz="4" w:space="0" w:color="000000"/>
              <w:right w:val="single" w:sz="4" w:space="0" w:color="000000"/>
            </w:tcBorders>
          </w:tcPr>
          <w:p w14:paraId="5183A89C" w14:textId="77777777" w:rsidR="00E1055A" w:rsidRPr="006E48F2" w:rsidRDefault="000501D5" w:rsidP="00157461">
            <w:pPr>
              <w:spacing w:after="0" w:line="259" w:lineRule="auto"/>
              <w:ind w:left="0" w:firstLine="0"/>
              <w:jc w:val="center"/>
            </w:pPr>
            <w:r w:rsidRPr="006E48F2">
              <w:rPr>
                <w:b/>
              </w:rPr>
              <w:t xml:space="preserve">Result </w:t>
            </w:r>
          </w:p>
        </w:tc>
        <w:tc>
          <w:tcPr>
            <w:tcW w:w="908" w:type="dxa"/>
            <w:tcBorders>
              <w:top w:val="single" w:sz="4" w:space="0" w:color="000000"/>
              <w:left w:val="single" w:sz="4" w:space="0" w:color="000000"/>
              <w:bottom w:val="single" w:sz="4" w:space="0" w:color="000000"/>
              <w:right w:val="single" w:sz="4" w:space="0" w:color="000000"/>
            </w:tcBorders>
          </w:tcPr>
          <w:p w14:paraId="42E852B2" w14:textId="17C4C38F" w:rsidR="00E1055A" w:rsidRPr="006E48F2" w:rsidRDefault="000501D5" w:rsidP="00FE1814">
            <w:pPr>
              <w:spacing w:after="0" w:line="259" w:lineRule="auto"/>
              <w:ind w:left="0" w:firstLine="0"/>
              <w:jc w:val="center"/>
            </w:pPr>
            <w:r w:rsidRPr="006E48F2">
              <w:rPr>
                <w:b/>
              </w:rPr>
              <w:t>Y/N</w:t>
            </w:r>
          </w:p>
        </w:tc>
        <w:tc>
          <w:tcPr>
            <w:tcW w:w="2357" w:type="dxa"/>
            <w:tcBorders>
              <w:top w:val="single" w:sz="4" w:space="0" w:color="000000"/>
              <w:left w:val="single" w:sz="4" w:space="0" w:color="000000"/>
              <w:bottom w:val="single" w:sz="4" w:space="0" w:color="000000"/>
              <w:right w:val="single" w:sz="4" w:space="0" w:color="000000"/>
            </w:tcBorders>
          </w:tcPr>
          <w:p w14:paraId="65B95153" w14:textId="77777777" w:rsidR="00E1055A" w:rsidRPr="006E48F2" w:rsidRDefault="000501D5" w:rsidP="00157461">
            <w:pPr>
              <w:spacing w:after="0" w:line="259" w:lineRule="auto"/>
              <w:ind w:left="0" w:firstLine="0"/>
              <w:jc w:val="center"/>
            </w:pPr>
            <w:r w:rsidRPr="006E48F2">
              <w:rPr>
                <w:b/>
              </w:rPr>
              <w:t xml:space="preserve">Switch Trip Point Pressure </w:t>
            </w:r>
          </w:p>
        </w:tc>
      </w:tr>
      <w:tr w:rsidR="00E1055A" w:rsidRPr="006E48F2" w14:paraId="361D1867" w14:textId="77777777" w:rsidTr="007456BB">
        <w:trPr>
          <w:trHeight w:val="286"/>
          <w:jc w:val="center"/>
        </w:trPr>
        <w:tc>
          <w:tcPr>
            <w:tcW w:w="6025" w:type="dxa"/>
            <w:tcBorders>
              <w:top w:val="single" w:sz="4" w:space="0" w:color="000000"/>
              <w:left w:val="single" w:sz="4" w:space="0" w:color="000000"/>
              <w:bottom w:val="single" w:sz="4" w:space="0" w:color="000000"/>
              <w:right w:val="single" w:sz="4" w:space="0" w:color="000000"/>
            </w:tcBorders>
          </w:tcPr>
          <w:p w14:paraId="57098BF5" w14:textId="77777777" w:rsidR="00E1055A" w:rsidRPr="006E48F2" w:rsidRDefault="000501D5" w:rsidP="00157461">
            <w:pPr>
              <w:spacing w:after="0" w:line="259" w:lineRule="auto"/>
              <w:ind w:left="0" w:firstLine="0"/>
            </w:pPr>
            <w:r w:rsidRPr="006E48F2">
              <w:t xml:space="preserve">Correct Location/installation? </w:t>
            </w:r>
          </w:p>
        </w:tc>
        <w:tc>
          <w:tcPr>
            <w:tcW w:w="908" w:type="dxa"/>
            <w:tcBorders>
              <w:top w:val="single" w:sz="4" w:space="0" w:color="000000"/>
              <w:left w:val="single" w:sz="4" w:space="0" w:color="000000"/>
              <w:bottom w:val="single" w:sz="4" w:space="0" w:color="000000"/>
              <w:right w:val="single" w:sz="4" w:space="0" w:color="000000"/>
            </w:tcBorders>
          </w:tcPr>
          <w:p w14:paraId="244B085A" w14:textId="0F41ABBC" w:rsidR="00E1055A" w:rsidRPr="006E48F2" w:rsidRDefault="00C027D9" w:rsidP="00157461">
            <w:pPr>
              <w:spacing w:after="0" w:line="259" w:lineRule="auto"/>
              <w:ind w:left="0" w:firstLine="0"/>
              <w:jc w:val="center"/>
            </w:pPr>
            <w:r w:rsidRPr="00C027D9">
              <w:t>$</w:t>
            </w:r>
            <w:r w:rsidR="00FF7C6F">
              <w:t>s</w:t>
            </w:r>
            <w:r w:rsidRPr="00C027D9">
              <w:t>lam</w:t>
            </w:r>
            <w:r w:rsidR="00FF7C6F">
              <w:t>p</w:t>
            </w:r>
            <w:r w:rsidRPr="00C027D9">
              <w:t>s_result_1$</w:t>
            </w:r>
          </w:p>
        </w:tc>
        <w:tc>
          <w:tcPr>
            <w:tcW w:w="235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6D8C3012" w14:textId="6258D098" w:rsidR="00E1055A" w:rsidRPr="006E48F2" w:rsidRDefault="00E1055A" w:rsidP="00157461">
            <w:pPr>
              <w:spacing w:after="0" w:line="259" w:lineRule="auto"/>
              <w:ind w:left="0" w:firstLine="0"/>
            </w:pPr>
          </w:p>
        </w:tc>
      </w:tr>
      <w:tr w:rsidR="00E1055A" w:rsidRPr="006E48F2" w14:paraId="7E705518" w14:textId="77777777" w:rsidTr="007456BB">
        <w:trPr>
          <w:trHeight w:val="288"/>
          <w:jc w:val="center"/>
        </w:trPr>
        <w:tc>
          <w:tcPr>
            <w:tcW w:w="6025" w:type="dxa"/>
            <w:tcBorders>
              <w:top w:val="single" w:sz="4" w:space="0" w:color="000000"/>
              <w:left w:val="single" w:sz="4" w:space="0" w:color="000000"/>
              <w:bottom w:val="single" w:sz="4" w:space="0" w:color="000000"/>
              <w:right w:val="single" w:sz="4" w:space="0" w:color="000000"/>
            </w:tcBorders>
          </w:tcPr>
          <w:p w14:paraId="153DF69F" w14:textId="77777777" w:rsidR="00E1055A" w:rsidRPr="006E48F2" w:rsidRDefault="000501D5" w:rsidP="00157461">
            <w:pPr>
              <w:spacing w:after="0" w:line="259" w:lineRule="auto"/>
              <w:ind w:left="0" w:firstLine="0"/>
            </w:pPr>
            <w:r w:rsidRPr="006E48F2">
              <w:t xml:space="preserve">Did the switch work correctly?  Record trip point pressure. </w:t>
            </w:r>
          </w:p>
        </w:tc>
        <w:tc>
          <w:tcPr>
            <w:tcW w:w="908" w:type="dxa"/>
            <w:tcBorders>
              <w:top w:val="single" w:sz="4" w:space="0" w:color="000000"/>
              <w:left w:val="single" w:sz="4" w:space="0" w:color="000000"/>
              <w:bottom w:val="single" w:sz="4" w:space="0" w:color="000000"/>
              <w:right w:val="single" w:sz="4" w:space="0" w:color="000000"/>
            </w:tcBorders>
          </w:tcPr>
          <w:p w14:paraId="052AE504" w14:textId="72A93531" w:rsidR="00E1055A" w:rsidRPr="006E48F2" w:rsidRDefault="00C027D9" w:rsidP="00157461">
            <w:pPr>
              <w:spacing w:after="0" w:line="259" w:lineRule="auto"/>
              <w:ind w:left="0" w:firstLine="0"/>
              <w:jc w:val="center"/>
            </w:pPr>
            <w:r w:rsidRPr="00C027D9">
              <w:t>$</w:t>
            </w:r>
            <w:r w:rsidR="00FF7C6F">
              <w:t>s</w:t>
            </w:r>
            <w:r w:rsidRPr="00C027D9">
              <w:t>lam</w:t>
            </w:r>
            <w:r w:rsidR="00FF7C6F">
              <w:t>p</w:t>
            </w:r>
            <w:r w:rsidRPr="00C027D9">
              <w:t>s_result_</w:t>
            </w:r>
            <w:r>
              <w:t>2</w:t>
            </w:r>
            <w:r w:rsidRPr="00C027D9">
              <w:t>$</w:t>
            </w:r>
          </w:p>
        </w:tc>
        <w:tc>
          <w:tcPr>
            <w:tcW w:w="2357" w:type="dxa"/>
            <w:tcBorders>
              <w:top w:val="single" w:sz="4" w:space="0" w:color="000000"/>
              <w:left w:val="single" w:sz="4" w:space="0" w:color="000000"/>
              <w:bottom w:val="single" w:sz="4" w:space="0" w:color="000000"/>
              <w:right w:val="single" w:sz="4" w:space="0" w:color="000000"/>
            </w:tcBorders>
          </w:tcPr>
          <w:p w14:paraId="59A08738" w14:textId="5F3F62C8" w:rsidR="00E1055A" w:rsidRPr="006E48F2" w:rsidRDefault="00C027D9" w:rsidP="00157461">
            <w:pPr>
              <w:spacing w:after="0" w:line="259" w:lineRule="auto"/>
              <w:ind w:left="0" w:firstLine="0"/>
              <w:jc w:val="center"/>
            </w:pPr>
            <w:r w:rsidRPr="00C027D9">
              <w:t>$</w:t>
            </w:r>
            <w:r w:rsidR="00FF7C6F">
              <w:t>s</w:t>
            </w:r>
            <w:r w:rsidRPr="00C027D9">
              <w:t>lam</w:t>
            </w:r>
            <w:r w:rsidR="00FF7C6F">
              <w:t>p</w:t>
            </w:r>
            <w:r w:rsidRPr="00C027D9">
              <w:t>s_result_</w:t>
            </w:r>
            <w:r>
              <w:t>3</w:t>
            </w:r>
            <w:r w:rsidRPr="00C027D9">
              <w:t>$</w:t>
            </w:r>
          </w:p>
        </w:tc>
      </w:tr>
      <w:tr w:rsidR="00FF7C6F" w:rsidRPr="006E48F2" w14:paraId="19E2A2C6" w14:textId="77777777" w:rsidTr="00FF7C6F">
        <w:trPr>
          <w:trHeight w:val="288"/>
          <w:jc w:val="center"/>
        </w:trPr>
        <w:tc>
          <w:tcPr>
            <w:tcW w:w="6025" w:type="dxa"/>
            <w:tcBorders>
              <w:top w:val="single" w:sz="4" w:space="0" w:color="000000"/>
              <w:left w:val="single" w:sz="4" w:space="0" w:color="000000"/>
              <w:bottom w:val="single" w:sz="4" w:space="0" w:color="000000"/>
              <w:right w:val="single" w:sz="4" w:space="0" w:color="000000"/>
            </w:tcBorders>
          </w:tcPr>
          <w:p w14:paraId="0E828328" w14:textId="783C191A" w:rsidR="00FF7C6F" w:rsidRPr="006E48F2" w:rsidRDefault="00FF7C6F" w:rsidP="00157461">
            <w:pPr>
              <w:spacing w:after="0" w:line="259" w:lineRule="auto"/>
              <w:ind w:left="0" w:firstLine="0"/>
            </w:pPr>
            <w:r w:rsidRPr="00FF7C6F">
              <w:t>Is switch setpoint 80% or more of lowest recorded regulated pressure at switch?</w:t>
            </w:r>
          </w:p>
        </w:tc>
        <w:tc>
          <w:tcPr>
            <w:tcW w:w="908" w:type="dxa"/>
            <w:tcBorders>
              <w:top w:val="single" w:sz="4" w:space="0" w:color="000000"/>
              <w:left w:val="single" w:sz="4" w:space="0" w:color="000000"/>
              <w:bottom w:val="single" w:sz="4" w:space="0" w:color="000000"/>
              <w:right w:val="single" w:sz="4" w:space="0" w:color="000000"/>
            </w:tcBorders>
          </w:tcPr>
          <w:p w14:paraId="3FEE43FD" w14:textId="4EA2823A" w:rsidR="00FF7C6F" w:rsidRPr="00C027D9" w:rsidRDefault="00FF7C6F" w:rsidP="00157461">
            <w:pPr>
              <w:spacing w:after="0" w:line="259" w:lineRule="auto"/>
              <w:ind w:left="0" w:firstLine="0"/>
              <w:jc w:val="center"/>
            </w:pPr>
            <w:r w:rsidRPr="00C027D9">
              <w:t>$</w:t>
            </w:r>
            <w:r>
              <w:t>s</w:t>
            </w:r>
            <w:r w:rsidRPr="00C027D9">
              <w:t>lam</w:t>
            </w:r>
            <w:r>
              <w:t>p</w:t>
            </w:r>
            <w:r w:rsidRPr="00C027D9">
              <w:t>s_result_</w:t>
            </w:r>
            <w:r>
              <w:t>4</w:t>
            </w:r>
            <w:r w:rsidRPr="00C027D9">
              <w:t>$</w:t>
            </w:r>
          </w:p>
        </w:tc>
        <w:tc>
          <w:tcPr>
            <w:tcW w:w="235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32B30C10" w14:textId="77777777" w:rsidR="00FF7C6F" w:rsidRPr="00C027D9" w:rsidRDefault="00FF7C6F" w:rsidP="00157461">
            <w:pPr>
              <w:spacing w:after="0" w:line="259" w:lineRule="auto"/>
              <w:ind w:left="0" w:firstLine="0"/>
              <w:jc w:val="center"/>
            </w:pPr>
          </w:p>
        </w:tc>
      </w:tr>
      <w:tr w:rsidR="00FF7C6F" w:rsidRPr="006E48F2" w14:paraId="54E0A6CD" w14:textId="77777777" w:rsidTr="00FF7C6F">
        <w:trPr>
          <w:trHeight w:val="288"/>
          <w:jc w:val="center"/>
        </w:trPr>
        <w:tc>
          <w:tcPr>
            <w:tcW w:w="6025" w:type="dxa"/>
            <w:tcBorders>
              <w:top w:val="single" w:sz="4" w:space="0" w:color="000000"/>
              <w:left w:val="single" w:sz="4" w:space="0" w:color="000000"/>
              <w:bottom w:val="single" w:sz="4" w:space="0" w:color="000000"/>
              <w:right w:val="single" w:sz="4" w:space="0" w:color="000000"/>
            </w:tcBorders>
          </w:tcPr>
          <w:p w14:paraId="55057F17" w14:textId="25C647CA" w:rsidR="00FF7C6F" w:rsidRPr="006E48F2" w:rsidRDefault="00FF7C6F" w:rsidP="00157461">
            <w:pPr>
              <w:spacing w:after="0" w:line="259" w:lineRule="auto"/>
              <w:ind w:left="0" w:firstLine="0"/>
            </w:pPr>
            <w:r w:rsidRPr="00FF7C6F">
              <w:t>Did boiler shutdown, lockout, and properly annunciate?</w:t>
            </w:r>
          </w:p>
        </w:tc>
        <w:tc>
          <w:tcPr>
            <w:tcW w:w="908" w:type="dxa"/>
            <w:tcBorders>
              <w:top w:val="single" w:sz="4" w:space="0" w:color="000000"/>
              <w:left w:val="single" w:sz="4" w:space="0" w:color="000000"/>
              <w:bottom w:val="single" w:sz="4" w:space="0" w:color="000000"/>
              <w:right w:val="single" w:sz="4" w:space="0" w:color="000000"/>
            </w:tcBorders>
          </w:tcPr>
          <w:p w14:paraId="4EE986B9" w14:textId="2136F610" w:rsidR="00FF7C6F" w:rsidRPr="00C027D9" w:rsidRDefault="00FF7C6F" w:rsidP="00157461">
            <w:pPr>
              <w:spacing w:after="0" w:line="259" w:lineRule="auto"/>
              <w:ind w:left="0" w:firstLine="0"/>
              <w:jc w:val="center"/>
            </w:pPr>
            <w:r w:rsidRPr="00C027D9">
              <w:t>$</w:t>
            </w:r>
            <w:r>
              <w:t>s</w:t>
            </w:r>
            <w:r w:rsidRPr="00C027D9">
              <w:t>lam</w:t>
            </w:r>
            <w:r>
              <w:t>p</w:t>
            </w:r>
            <w:r w:rsidRPr="00C027D9">
              <w:t>s_result_</w:t>
            </w:r>
            <w:r>
              <w:t>5</w:t>
            </w:r>
            <w:r w:rsidRPr="00C027D9">
              <w:t>$</w:t>
            </w:r>
          </w:p>
        </w:tc>
        <w:tc>
          <w:tcPr>
            <w:tcW w:w="235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6FE23A3A" w14:textId="77777777" w:rsidR="00FF7C6F" w:rsidRPr="00C027D9" w:rsidRDefault="00FF7C6F" w:rsidP="00157461">
            <w:pPr>
              <w:spacing w:after="0" w:line="259" w:lineRule="auto"/>
              <w:ind w:left="0" w:firstLine="0"/>
              <w:jc w:val="center"/>
            </w:pPr>
          </w:p>
        </w:tc>
      </w:tr>
    </w:tbl>
    <w:p w14:paraId="0C26FC24" w14:textId="77777777" w:rsidR="00186D16" w:rsidRPr="006E48F2" w:rsidRDefault="00186D16" w:rsidP="00186D16">
      <w:pPr>
        <w:spacing w:after="0" w:line="259" w:lineRule="auto"/>
        <w:ind w:left="0" w:firstLine="0"/>
      </w:pPr>
    </w:p>
    <w:p w14:paraId="367D6D2F" w14:textId="653DBA75" w:rsidR="00E1055A" w:rsidRPr="006E48F2" w:rsidRDefault="000501D5" w:rsidP="00186D16">
      <w:pPr>
        <w:pBdr>
          <w:top w:val="single" w:sz="18" w:space="1" w:color="auto"/>
        </w:pBdr>
        <w:spacing w:after="0" w:line="259" w:lineRule="auto"/>
        <w:ind w:left="0" w:firstLine="0"/>
      </w:pPr>
      <w:r w:rsidRPr="006E48F2">
        <w:t xml:space="preserve"> </w:t>
      </w:r>
    </w:p>
    <w:p w14:paraId="04D27A78" w14:textId="4DDA4E78" w:rsidR="0053381F" w:rsidRPr="006E48F2" w:rsidRDefault="0053381F" w:rsidP="00157461">
      <w:pPr>
        <w:ind w:left="0" w:firstLine="0"/>
        <w:rPr>
          <w:b/>
        </w:rPr>
      </w:pPr>
      <w:r w:rsidRPr="006E48F2">
        <w:rPr>
          <w:b/>
        </w:rPr>
        <w:t>Did the device fail or pass the 3 Question Criteria (section 1.3.1)?</w:t>
      </w:r>
      <w:r w:rsidR="00C027D9">
        <w:rPr>
          <w:b/>
        </w:rPr>
        <w:t xml:space="preserve">  </w:t>
      </w:r>
      <w:r w:rsidR="007F4B3E">
        <w:rPr>
          <w:b/>
        </w:rPr>
        <w:t>[</w:t>
      </w:r>
      <w:r w:rsidR="00C027D9" w:rsidRPr="00C027D9">
        <w:rPr>
          <w:b/>
        </w:rPr>
        <w:t>$</w:t>
      </w:r>
      <w:proofErr w:type="spellStart"/>
      <w:r w:rsidR="00FF7C6F">
        <w:rPr>
          <w:b/>
        </w:rPr>
        <w:t>s</w:t>
      </w:r>
      <w:r w:rsidR="00C027D9" w:rsidRPr="00C027D9">
        <w:rPr>
          <w:b/>
        </w:rPr>
        <w:t>lam</w:t>
      </w:r>
      <w:r w:rsidR="00FF7C6F">
        <w:rPr>
          <w:b/>
        </w:rPr>
        <w:t>p</w:t>
      </w:r>
      <w:r w:rsidR="00C027D9" w:rsidRPr="00C027D9">
        <w:rPr>
          <w:b/>
        </w:rPr>
        <w:t>s_result_status</w:t>
      </w:r>
      <w:proofErr w:type="spellEnd"/>
      <w:r w:rsidR="00C027D9" w:rsidRPr="00C027D9">
        <w:rPr>
          <w:b/>
        </w:rPr>
        <w:t>$</w:t>
      </w:r>
      <w:r w:rsidR="007F4B3E">
        <w:rPr>
          <w:b/>
        </w:rPr>
        <w:t>]</w:t>
      </w:r>
    </w:p>
    <w:p w14:paraId="6F0B90B0" w14:textId="02F532B6" w:rsidR="000772E7" w:rsidRDefault="000772E7" w:rsidP="000772E7">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13A72612" w14:textId="0E6C2BA1" w:rsidR="005459B4" w:rsidRDefault="005459B4" w:rsidP="000772E7">
      <w:pPr>
        <w:ind w:left="0" w:firstLine="0"/>
      </w:pPr>
    </w:p>
    <w:p w14:paraId="66D2749C" w14:textId="32D07C8F" w:rsidR="005459B4" w:rsidRDefault="005459B4">
      <w:pPr>
        <w:spacing w:after="160" w:line="259" w:lineRule="auto"/>
        <w:ind w:left="0" w:firstLine="0"/>
      </w:pPr>
      <w:r>
        <w:br w:type="page"/>
      </w: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5459B4" w14:paraId="2E499E9E" w14:textId="77777777" w:rsidTr="005459B4">
        <w:tc>
          <w:tcPr>
            <w:tcW w:w="5035" w:type="dxa"/>
            <w:shd w:val="clear" w:color="auto" w:fill="E7E6E6" w:themeFill="background2"/>
          </w:tcPr>
          <w:p w14:paraId="603E56E2" w14:textId="77777777" w:rsidR="005459B4" w:rsidRDefault="005459B4" w:rsidP="005459B4">
            <w:r w:rsidRPr="00A14397">
              <w:rPr>
                <w:szCs w:val="24"/>
              </w:rPr>
              <w:lastRenderedPageBreak/>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52980D78" w14:textId="77777777" w:rsidR="005459B4" w:rsidRDefault="005459B4" w:rsidP="005459B4">
            <w:pPr>
              <w:jc w:val="right"/>
            </w:pPr>
            <w:r w:rsidRPr="00A14397">
              <w:rPr>
                <w:szCs w:val="24"/>
              </w:rPr>
              <w:t>Boiler $</w:t>
            </w:r>
            <w:proofErr w:type="spellStart"/>
            <w:r w:rsidRPr="00A14397">
              <w:rPr>
                <w:szCs w:val="24"/>
              </w:rPr>
              <w:t>boiler_num</w:t>
            </w:r>
            <w:proofErr w:type="spellEnd"/>
            <w:r w:rsidRPr="00A14397">
              <w:rPr>
                <w:szCs w:val="24"/>
              </w:rPr>
              <w:t>$</w:t>
            </w:r>
          </w:p>
        </w:tc>
      </w:tr>
    </w:tbl>
    <w:p w14:paraId="5956EE0F" w14:textId="77777777" w:rsidR="005459B4" w:rsidRDefault="005459B4" w:rsidP="005459B4">
      <w:pPr>
        <w:pStyle w:val="Heading1"/>
      </w:pPr>
    </w:p>
    <w:p w14:paraId="76F7AD68" w14:textId="460C752F" w:rsidR="005459B4" w:rsidRPr="006E48F2" w:rsidRDefault="005459B4" w:rsidP="005459B4">
      <w:pPr>
        <w:pStyle w:val="Heading1"/>
      </w:pPr>
      <w:bookmarkStart w:id="39" w:name="_Toc164750237"/>
      <w:r w:rsidRPr="006E48F2">
        <w:t>3</w:t>
      </w:r>
      <w:r w:rsidR="00133854">
        <w:t>5</w:t>
      </w:r>
      <w:r w:rsidRPr="006E48F2">
        <w:t xml:space="preserve">. </w:t>
      </w:r>
      <w:r>
        <w:t xml:space="preserve">Secondary </w:t>
      </w:r>
      <w:r w:rsidRPr="006E48F2">
        <w:t xml:space="preserve">Low Atomizing Media </w:t>
      </w:r>
      <w:r>
        <w:t>Pressure</w:t>
      </w:r>
      <w:r w:rsidRPr="006E48F2">
        <w:t xml:space="preserve"> Switch [</w:t>
      </w:r>
      <w:r w:rsidRPr="00C027D9">
        <w:t>$</w:t>
      </w:r>
      <w:proofErr w:type="spellStart"/>
      <w:r>
        <w:t>s</w:t>
      </w:r>
      <w:r w:rsidRPr="00C027D9">
        <w:t>lam</w:t>
      </w:r>
      <w:r>
        <w:t>p</w:t>
      </w:r>
      <w:r w:rsidRPr="00C027D9">
        <w:t>s</w:t>
      </w:r>
      <w:r>
        <w:t>_amc</w:t>
      </w:r>
      <w:r w:rsidRPr="00C027D9">
        <w:t>_result_status</w:t>
      </w:r>
      <w:proofErr w:type="spellEnd"/>
      <w:r w:rsidRPr="00C027D9">
        <w:t>$</w:t>
      </w:r>
      <w:r w:rsidRPr="006E48F2">
        <w:t>]</w:t>
      </w:r>
      <w:bookmarkEnd w:id="39"/>
    </w:p>
    <w:p w14:paraId="16C46792" w14:textId="568C0981" w:rsidR="005459B4" w:rsidRPr="006E48F2" w:rsidRDefault="005459B4" w:rsidP="005459B4">
      <w:r w:rsidRPr="006E48F2">
        <w:t>(</w:t>
      </w:r>
      <w:r w:rsidRPr="00F22291">
        <w:t>SLAMPS</w:t>
      </w:r>
      <w:r w:rsidRPr="006E48F2">
        <w:t xml:space="preserve">) </w:t>
      </w:r>
      <w:r>
        <w:t xml:space="preserve">- </w:t>
      </w:r>
      <w:r w:rsidRPr="005459B4">
        <w:t>Dedicated Onboard Atomizing Compressor</w:t>
      </w:r>
    </w:p>
    <w:p w14:paraId="07C5F807" w14:textId="77777777" w:rsidR="005459B4" w:rsidRPr="006E48F2" w:rsidRDefault="005459B4" w:rsidP="005459B4">
      <w:pPr>
        <w:spacing w:after="0" w:line="259" w:lineRule="auto"/>
        <w:ind w:left="0" w:firstLine="0"/>
      </w:pPr>
      <w:r w:rsidRPr="006E48F2">
        <w:t xml:space="preserve">   </w:t>
      </w:r>
    </w:p>
    <w:tbl>
      <w:tblPr>
        <w:tblStyle w:val="TableGrid"/>
        <w:tblW w:w="9476" w:type="dxa"/>
        <w:jc w:val="center"/>
        <w:tblInd w:w="0" w:type="dxa"/>
        <w:tblCellMar>
          <w:top w:w="14" w:type="dxa"/>
          <w:left w:w="106" w:type="dxa"/>
          <w:right w:w="78" w:type="dxa"/>
        </w:tblCellMar>
        <w:tblLook w:val="04A0" w:firstRow="1" w:lastRow="0" w:firstColumn="1" w:lastColumn="0" w:noHBand="0" w:noVBand="1"/>
      </w:tblPr>
      <w:tblGrid>
        <w:gridCol w:w="1118"/>
        <w:gridCol w:w="2251"/>
        <w:gridCol w:w="2264"/>
        <w:gridCol w:w="1944"/>
        <w:gridCol w:w="3011"/>
      </w:tblGrid>
      <w:tr w:rsidR="005459B4" w:rsidRPr="006E48F2" w14:paraId="293D2CB1" w14:textId="77777777" w:rsidTr="005459B4">
        <w:trPr>
          <w:trHeight w:val="562"/>
          <w:jc w:val="center"/>
        </w:trPr>
        <w:tc>
          <w:tcPr>
            <w:tcW w:w="2065" w:type="dxa"/>
            <w:tcBorders>
              <w:top w:val="single" w:sz="4" w:space="0" w:color="000000"/>
              <w:left w:val="single" w:sz="4" w:space="0" w:color="000000"/>
              <w:bottom w:val="single" w:sz="4" w:space="0" w:color="000000"/>
              <w:right w:val="single" w:sz="4" w:space="0" w:color="000000"/>
            </w:tcBorders>
          </w:tcPr>
          <w:p w14:paraId="50C8C98F" w14:textId="77777777" w:rsidR="005459B4" w:rsidRPr="006E48F2" w:rsidRDefault="005459B4" w:rsidP="005459B4">
            <w:pPr>
              <w:spacing w:after="0" w:line="259" w:lineRule="auto"/>
              <w:ind w:left="0" w:firstLine="0"/>
              <w:jc w:val="center"/>
            </w:pPr>
            <w:r w:rsidRPr="006E48F2">
              <w:rPr>
                <w:b/>
              </w:rPr>
              <w:t xml:space="preserve">Item </w:t>
            </w:r>
          </w:p>
        </w:tc>
        <w:tc>
          <w:tcPr>
            <w:tcW w:w="2539" w:type="dxa"/>
            <w:tcBorders>
              <w:top w:val="single" w:sz="4" w:space="0" w:color="000000"/>
              <w:left w:val="single" w:sz="4" w:space="0" w:color="000000"/>
              <w:bottom w:val="single" w:sz="4" w:space="0" w:color="000000"/>
              <w:right w:val="single" w:sz="4" w:space="0" w:color="000000"/>
            </w:tcBorders>
          </w:tcPr>
          <w:p w14:paraId="41E94273" w14:textId="77777777" w:rsidR="005459B4" w:rsidRPr="006E48F2" w:rsidRDefault="005459B4" w:rsidP="005459B4">
            <w:pPr>
              <w:spacing w:after="0" w:line="259" w:lineRule="auto"/>
              <w:ind w:left="0" w:firstLine="0"/>
              <w:jc w:val="center"/>
            </w:pPr>
            <w:r w:rsidRPr="006E48F2">
              <w:rPr>
                <w:b/>
              </w:rPr>
              <w:t xml:space="preserve">Make </w:t>
            </w:r>
          </w:p>
        </w:tc>
        <w:tc>
          <w:tcPr>
            <w:tcW w:w="1754" w:type="dxa"/>
            <w:tcBorders>
              <w:top w:val="single" w:sz="4" w:space="0" w:color="000000"/>
              <w:left w:val="single" w:sz="4" w:space="0" w:color="000000"/>
              <w:bottom w:val="single" w:sz="4" w:space="0" w:color="000000"/>
              <w:right w:val="single" w:sz="4" w:space="0" w:color="000000"/>
            </w:tcBorders>
          </w:tcPr>
          <w:p w14:paraId="2CA704E7" w14:textId="77777777" w:rsidR="005459B4" w:rsidRPr="006E48F2" w:rsidRDefault="005459B4" w:rsidP="005459B4">
            <w:pPr>
              <w:spacing w:after="0" w:line="259" w:lineRule="auto"/>
              <w:ind w:left="0" w:firstLine="0"/>
              <w:jc w:val="center"/>
            </w:pPr>
            <w:r w:rsidRPr="006E48F2">
              <w:rPr>
                <w:b/>
              </w:rPr>
              <w:t>Range (</w:t>
            </w:r>
            <w:proofErr w:type="spellStart"/>
            <w:r w:rsidRPr="006E48F2">
              <w:rPr>
                <w:b/>
              </w:rPr>
              <w:t>inwc</w:t>
            </w:r>
            <w:proofErr w:type="spellEnd"/>
            <w:r w:rsidRPr="006E48F2">
              <w:rPr>
                <w:b/>
              </w:rPr>
              <w:t xml:space="preserve">/PSI) </w:t>
            </w:r>
          </w:p>
        </w:tc>
        <w:tc>
          <w:tcPr>
            <w:tcW w:w="1359" w:type="dxa"/>
            <w:tcBorders>
              <w:top w:val="single" w:sz="4" w:space="0" w:color="000000"/>
              <w:left w:val="single" w:sz="4" w:space="0" w:color="000000"/>
              <w:bottom w:val="single" w:sz="4" w:space="0" w:color="000000"/>
              <w:right w:val="single" w:sz="4" w:space="0" w:color="000000"/>
            </w:tcBorders>
          </w:tcPr>
          <w:p w14:paraId="1E73E491" w14:textId="77777777" w:rsidR="005459B4" w:rsidRPr="006E48F2" w:rsidRDefault="005459B4" w:rsidP="005459B4">
            <w:pPr>
              <w:spacing w:after="0" w:line="259" w:lineRule="auto"/>
              <w:ind w:left="0" w:firstLine="0"/>
              <w:jc w:val="center"/>
            </w:pPr>
            <w:r w:rsidRPr="006E48F2">
              <w:rPr>
                <w:b/>
              </w:rPr>
              <w:t xml:space="preserve">Switch Setpoint </w:t>
            </w:r>
          </w:p>
        </w:tc>
        <w:tc>
          <w:tcPr>
            <w:tcW w:w="1759" w:type="dxa"/>
            <w:tcBorders>
              <w:top w:val="single" w:sz="4" w:space="0" w:color="000000"/>
              <w:left w:val="single" w:sz="4" w:space="0" w:color="000000"/>
              <w:bottom w:val="single" w:sz="4" w:space="0" w:color="000000"/>
              <w:right w:val="single" w:sz="4" w:space="0" w:color="000000"/>
            </w:tcBorders>
          </w:tcPr>
          <w:p w14:paraId="5F144F90" w14:textId="77777777" w:rsidR="005459B4" w:rsidRPr="006E48F2" w:rsidRDefault="005459B4" w:rsidP="005459B4">
            <w:pPr>
              <w:spacing w:after="0" w:line="259" w:lineRule="auto"/>
              <w:ind w:left="0" w:firstLine="0"/>
              <w:jc w:val="center"/>
            </w:pPr>
            <w:r w:rsidRPr="006E48F2">
              <w:rPr>
                <w:b/>
              </w:rPr>
              <w:t xml:space="preserve">Minimum Diff Pressure </w:t>
            </w:r>
          </w:p>
        </w:tc>
      </w:tr>
      <w:tr w:rsidR="005459B4" w:rsidRPr="006E48F2" w14:paraId="35798CD7" w14:textId="77777777" w:rsidTr="005459B4">
        <w:trPr>
          <w:trHeight w:val="288"/>
          <w:jc w:val="center"/>
        </w:trPr>
        <w:tc>
          <w:tcPr>
            <w:tcW w:w="2065" w:type="dxa"/>
            <w:tcBorders>
              <w:top w:val="single" w:sz="4" w:space="0" w:color="000000"/>
              <w:left w:val="single" w:sz="4" w:space="0" w:color="000000"/>
              <w:bottom w:val="single" w:sz="4" w:space="0" w:color="000000"/>
              <w:right w:val="single" w:sz="4" w:space="0" w:color="000000"/>
            </w:tcBorders>
          </w:tcPr>
          <w:p w14:paraId="2AE852ED" w14:textId="77777777" w:rsidR="005459B4" w:rsidRPr="006E48F2" w:rsidRDefault="005459B4" w:rsidP="005459B4">
            <w:pPr>
              <w:spacing w:after="0" w:line="259" w:lineRule="auto"/>
              <w:ind w:left="0" w:firstLine="0"/>
              <w:jc w:val="center"/>
            </w:pPr>
            <w:r w:rsidRPr="00F22291">
              <w:t>SLAMPS</w:t>
            </w:r>
          </w:p>
        </w:tc>
        <w:tc>
          <w:tcPr>
            <w:tcW w:w="2539" w:type="dxa"/>
            <w:tcBorders>
              <w:top w:val="single" w:sz="4" w:space="0" w:color="000000"/>
              <w:left w:val="single" w:sz="4" w:space="0" w:color="000000"/>
              <w:bottom w:val="single" w:sz="4" w:space="0" w:color="000000"/>
              <w:right w:val="single" w:sz="4" w:space="0" w:color="000000"/>
            </w:tcBorders>
          </w:tcPr>
          <w:p w14:paraId="2DC212A9" w14:textId="078A2FD5" w:rsidR="005459B4" w:rsidRPr="006E48F2" w:rsidRDefault="005459B4" w:rsidP="005459B4">
            <w:pPr>
              <w:spacing w:after="0" w:line="259" w:lineRule="auto"/>
              <w:ind w:left="0" w:firstLine="0"/>
              <w:jc w:val="center"/>
            </w:pPr>
            <w:r w:rsidRPr="00C027D9">
              <w:t>$</w:t>
            </w:r>
            <w:proofErr w:type="spellStart"/>
            <w:r>
              <w:t>s</w:t>
            </w:r>
            <w:r w:rsidRPr="00C027D9">
              <w:t>lam</w:t>
            </w:r>
            <w:r>
              <w:t>p</w:t>
            </w:r>
            <w:r w:rsidRPr="00C027D9">
              <w:t>s</w:t>
            </w:r>
            <w:r>
              <w:t>_amc</w:t>
            </w:r>
            <w:r w:rsidRPr="00C027D9">
              <w:t>_make</w:t>
            </w:r>
            <w:proofErr w:type="spellEnd"/>
            <w:r w:rsidRPr="00C027D9">
              <w:t>$</w:t>
            </w:r>
          </w:p>
        </w:tc>
        <w:tc>
          <w:tcPr>
            <w:tcW w:w="1754" w:type="dxa"/>
            <w:tcBorders>
              <w:top w:val="single" w:sz="4" w:space="0" w:color="000000"/>
              <w:left w:val="single" w:sz="4" w:space="0" w:color="000000"/>
              <w:bottom w:val="single" w:sz="4" w:space="0" w:color="000000"/>
              <w:right w:val="single" w:sz="4" w:space="0" w:color="000000"/>
            </w:tcBorders>
          </w:tcPr>
          <w:p w14:paraId="09529897" w14:textId="0F42749B" w:rsidR="005459B4" w:rsidRPr="006E48F2" w:rsidRDefault="005459B4" w:rsidP="005459B4">
            <w:pPr>
              <w:spacing w:after="0" w:line="259" w:lineRule="auto"/>
              <w:ind w:left="0" w:firstLine="0"/>
              <w:jc w:val="center"/>
            </w:pPr>
            <w:r w:rsidRPr="00C027D9">
              <w:t>$</w:t>
            </w:r>
            <w:proofErr w:type="spellStart"/>
            <w:r>
              <w:t>s</w:t>
            </w:r>
            <w:r w:rsidRPr="00C027D9">
              <w:t>lam</w:t>
            </w:r>
            <w:r>
              <w:t>p</w:t>
            </w:r>
            <w:r w:rsidRPr="00C027D9">
              <w:t>s</w:t>
            </w:r>
            <w:r>
              <w:t>_amc</w:t>
            </w:r>
            <w:r w:rsidRPr="00C027D9">
              <w:t>_range</w:t>
            </w:r>
            <w:proofErr w:type="spellEnd"/>
            <w:r w:rsidRPr="00C027D9">
              <w:t>$</w:t>
            </w:r>
          </w:p>
        </w:tc>
        <w:tc>
          <w:tcPr>
            <w:tcW w:w="1359" w:type="dxa"/>
            <w:tcBorders>
              <w:top w:val="single" w:sz="4" w:space="0" w:color="000000"/>
              <w:left w:val="single" w:sz="4" w:space="0" w:color="000000"/>
              <w:bottom w:val="single" w:sz="4" w:space="0" w:color="000000"/>
              <w:right w:val="single" w:sz="4" w:space="0" w:color="000000"/>
            </w:tcBorders>
          </w:tcPr>
          <w:p w14:paraId="40B49F5D" w14:textId="54D8615F" w:rsidR="005459B4" w:rsidRPr="006E48F2" w:rsidRDefault="005459B4" w:rsidP="005459B4">
            <w:pPr>
              <w:spacing w:after="0" w:line="259" w:lineRule="auto"/>
              <w:ind w:left="0" w:firstLine="0"/>
              <w:jc w:val="center"/>
            </w:pPr>
            <w:r w:rsidRPr="00C027D9">
              <w:t>$</w:t>
            </w:r>
            <w:proofErr w:type="spellStart"/>
            <w:r>
              <w:t>s</w:t>
            </w:r>
            <w:r w:rsidRPr="00C027D9">
              <w:t>lam</w:t>
            </w:r>
            <w:r>
              <w:t>p</w:t>
            </w:r>
            <w:r w:rsidRPr="00C027D9">
              <w:t>s</w:t>
            </w:r>
            <w:r>
              <w:t>_amc</w:t>
            </w:r>
            <w:r w:rsidRPr="00C027D9">
              <w:t>_sp</w:t>
            </w:r>
            <w:proofErr w:type="spellEnd"/>
            <w:r w:rsidRPr="00C027D9">
              <w:t>$</w:t>
            </w:r>
          </w:p>
        </w:tc>
        <w:tc>
          <w:tcPr>
            <w:tcW w:w="1759" w:type="dxa"/>
            <w:tcBorders>
              <w:top w:val="single" w:sz="4" w:space="0" w:color="000000"/>
              <w:left w:val="single" w:sz="4" w:space="0" w:color="000000"/>
              <w:bottom w:val="single" w:sz="4" w:space="0" w:color="000000"/>
              <w:right w:val="single" w:sz="4" w:space="0" w:color="000000"/>
            </w:tcBorders>
          </w:tcPr>
          <w:p w14:paraId="6C5289B3" w14:textId="1E108320" w:rsidR="005459B4" w:rsidRPr="006E48F2" w:rsidRDefault="005459B4" w:rsidP="005459B4">
            <w:pPr>
              <w:spacing w:after="0" w:line="259" w:lineRule="auto"/>
              <w:ind w:left="0" w:firstLine="0"/>
              <w:jc w:val="center"/>
            </w:pPr>
            <w:r w:rsidRPr="00C027D9">
              <w:t>$</w:t>
            </w:r>
            <w:proofErr w:type="spellStart"/>
            <w:r>
              <w:t>s</w:t>
            </w:r>
            <w:r w:rsidRPr="00C027D9">
              <w:t>lam</w:t>
            </w:r>
            <w:r>
              <w:t>p</w:t>
            </w:r>
            <w:r w:rsidRPr="00C027D9">
              <w:t>s</w:t>
            </w:r>
            <w:r>
              <w:t>_amc</w:t>
            </w:r>
            <w:r w:rsidRPr="00C027D9">
              <w:t>_min_dif_pres</w:t>
            </w:r>
            <w:proofErr w:type="spellEnd"/>
            <w:r w:rsidRPr="00C027D9">
              <w:t>$</w:t>
            </w:r>
          </w:p>
        </w:tc>
      </w:tr>
    </w:tbl>
    <w:p w14:paraId="131CF4D7" w14:textId="77777777" w:rsidR="005459B4" w:rsidRPr="006E48F2" w:rsidRDefault="005459B4" w:rsidP="005459B4">
      <w:pPr>
        <w:spacing w:after="0" w:line="259" w:lineRule="auto"/>
        <w:ind w:left="0" w:firstLine="0"/>
        <w:jc w:val="right"/>
      </w:pPr>
      <w:r w:rsidRPr="006E48F2">
        <w:rPr>
          <w:b/>
        </w:rPr>
        <w:t xml:space="preserve"> </w:t>
      </w:r>
      <w:r w:rsidRPr="006E48F2">
        <w:rPr>
          <w:b/>
        </w:rPr>
        <w:tab/>
        <w:t xml:space="preserve"> </w:t>
      </w:r>
      <w:r w:rsidRPr="006E48F2">
        <w:rPr>
          <w:b/>
        </w:rPr>
        <w:tab/>
        <w:t xml:space="preserve"> </w:t>
      </w:r>
      <w:r w:rsidRPr="006E48F2">
        <w:rPr>
          <w:b/>
        </w:rPr>
        <w:tab/>
        <w:t xml:space="preserve"> </w:t>
      </w:r>
      <w:r w:rsidRPr="006E48F2">
        <w:rPr>
          <w:b/>
        </w:rPr>
        <w:tab/>
        <w:t xml:space="preserve"> </w:t>
      </w:r>
      <w:r w:rsidRPr="006E48F2">
        <w:rPr>
          <w:b/>
        </w:rPr>
        <w:tab/>
        <w:t xml:space="preserve"> </w:t>
      </w:r>
    </w:p>
    <w:p w14:paraId="58E9A2B0" w14:textId="77777777" w:rsidR="005459B4" w:rsidRPr="006E48F2" w:rsidRDefault="005459B4" w:rsidP="005459B4">
      <w:pPr>
        <w:spacing w:after="0" w:line="259" w:lineRule="auto"/>
      </w:pPr>
      <w:r w:rsidRPr="00F22291">
        <w:t xml:space="preserve">In all applications at which oil pressure exceeds atomizing pressure (crossover) or atomizing media flow control is utilized, the VA requires a SLAMPS located in the atomizing media line downstream of any valves near the burner inlet. If the primary LAMPS switch is located near the burner downstream of any </w:t>
      </w:r>
      <w:proofErr w:type="gramStart"/>
      <w:r w:rsidRPr="00F22291">
        <w:t>valves</w:t>
      </w:r>
      <w:proofErr w:type="gramEnd"/>
      <w:r w:rsidRPr="00F22291">
        <w:t xml:space="preserve"> then the SLAMPS must be located near the atomizing media source. Setpoint should be no less than 80% of the minimum pressure measured at the switch in all modes of operation.</w:t>
      </w:r>
      <w:r w:rsidRPr="006E48F2">
        <w:t xml:space="preserve"> </w:t>
      </w:r>
    </w:p>
    <w:p w14:paraId="161317D3" w14:textId="55104743" w:rsidR="005459B4" w:rsidRPr="006E48F2" w:rsidRDefault="005459B4" w:rsidP="005459B4">
      <w:pPr>
        <w:ind w:left="0" w:firstLine="0"/>
      </w:pPr>
      <w:r w:rsidRPr="005459B4">
        <w:rPr>
          <w:noProof/>
        </w:rPr>
        <w:drawing>
          <wp:anchor distT="0" distB="0" distL="114300" distR="114300" simplePos="0" relativeHeight="251716608" behindDoc="0" locked="0" layoutInCell="1" allowOverlap="1" wp14:anchorId="246ADEDD" wp14:editId="0E8AA22E">
            <wp:simplePos x="0" y="0"/>
            <wp:positionH relativeFrom="margin">
              <wp:posOffset>1061140</wp:posOffset>
            </wp:positionH>
            <wp:positionV relativeFrom="paragraph">
              <wp:posOffset>9525</wp:posOffset>
            </wp:positionV>
            <wp:extent cx="4838532" cy="3132814"/>
            <wp:effectExtent l="0" t="0" r="635" b="0"/>
            <wp:wrapNone/>
            <wp:docPr id="24" name="Picture 24" descr="Diagram of a gas tank with a sign and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Diagram of a gas tank with a sign and words&#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4838532" cy="3132814"/>
                    </a:xfrm>
                    <a:prstGeom prst="rect">
                      <a:avLst/>
                    </a:prstGeom>
                  </pic:spPr>
                </pic:pic>
              </a:graphicData>
            </a:graphic>
            <wp14:sizeRelH relativeFrom="margin">
              <wp14:pctWidth>0</wp14:pctWidth>
            </wp14:sizeRelH>
            <wp14:sizeRelV relativeFrom="margin">
              <wp14:pctHeight>0</wp14:pctHeight>
            </wp14:sizeRelV>
          </wp:anchor>
        </w:drawing>
      </w:r>
    </w:p>
    <w:p w14:paraId="7585C3FA" w14:textId="7BF127E4" w:rsidR="005459B4" w:rsidRPr="006E48F2" w:rsidRDefault="005459B4" w:rsidP="005459B4">
      <w:pPr>
        <w:ind w:left="0" w:firstLine="0"/>
      </w:pPr>
    </w:p>
    <w:p w14:paraId="27BC5538" w14:textId="42926380" w:rsidR="005459B4" w:rsidRPr="006E48F2" w:rsidRDefault="005459B4" w:rsidP="005459B4">
      <w:pPr>
        <w:ind w:left="0" w:firstLine="0"/>
      </w:pPr>
    </w:p>
    <w:p w14:paraId="7F1E0182" w14:textId="5FFF0283" w:rsidR="005459B4" w:rsidRPr="006E48F2" w:rsidRDefault="005459B4" w:rsidP="005459B4">
      <w:pPr>
        <w:ind w:left="0" w:firstLine="0"/>
      </w:pPr>
    </w:p>
    <w:p w14:paraId="3D2CD2F6" w14:textId="77777777" w:rsidR="005459B4" w:rsidRPr="006E48F2" w:rsidRDefault="005459B4" w:rsidP="005459B4">
      <w:pPr>
        <w:ind w:left="0" w:firstLine="0"/>
      </w:pPr>
    </w:p>
    <w:p w14:paraId="7BA5EF38" w14:textId="77777777" w:rsidR="005459B4" w:rsidRPr="006E48F2" w:rsidRDefault="005459B4" w:rsidP="005459B4">
      <w:pPr>
        <w:ind w:left="0" w:firstLine="0"/>
      </w:pPr>
    </w:p>
    <w:p w14:paraId="27D73EF7" w14:textId="77777777" w:rsidR="005459B4" w:rsidRPr="006E48F2" w:rsidRDefault="005459B4" w:rsidP="005459B4">
      <w:pPr>
        <w:ind w:left="0" w:firstLine="0"/>
      </w:pPr>
    </w:p>
    <w:p w14:paraId="07975AE2" w14:textId="77777777" w:rsidR="005459B4" w:rsidRPr="006E48F2" w:rsidRDefault="005459B4" w:rsidP="005459B4">
      <w:pPr>
        <w:ind w:left="0" w:firstLine="0"/>
      </w:pPr>
    </w:p>
    <w:p w14:paraId="548638B6" w14:textId="77777777" w:rsidR="005459B4" w:rsidRPr="006E48F2" w:rsidRDefault="005459B4" w:rsidP="005459B4">
      <w:pPr>
        <w:ind w:left="0" w:firstLine="0"/>
      </w:pPr>
    </w:p>
    <w:p w14:paraId="3C3A8931" w14:textId="77777777" w:rsidR="005459B4" w:rsidRPr="006E48F2" w:rsidRDefault="005459B4" w:rsidP="005459B4">
      <w:pPr>
        <w:ind w:left="0" w:firstLine="0"/>
      </w:pPr>
    </w:p>
    <w:p w14:paraId="2CADE5EF" w14:textId="77777777" w:rsidR="005459B4" w:rsidRPr="006E48F2" w:rsidRDefault="005459B4" w:rsidP="005459B4">
      <w:pPr>
        <w:ind w:left="0" w:firstLine="0"/>
      </w:pPr>
    </w:p>
    <w:p w14:paraId="265AC017" w14:textId="77777777" w:rsidR="005459B4" w:rsidRPr="006E48F2" w:rsidRDefault="005459B4" w:rsidP="005459B4">
      <w:pPr>
        <w:ind w:left="0" w:firstLine="0"/>
      </w:pPr>
    </w:p>
    <w:p w14:paraId="02880A07" w14:textId="77777777" w:rsidR="005459B4" w:rsidRPr="006E48F2" w:rsidRDefault="005459B4" w:rsidP="005459B4">
      <w:pPr>
        <w:ind w:left="0" w:firstLine="0"/>
      </w:pPr>
    </w:p>
    <w:p w14:paraId="37F54F96" w14:textId="77777777" w:rsidR="005459B4" w:rsidRPr="006E48F2" w:rsidRDefault="005459B4" w:rsidP="005459B4">
      <w:pPr>
        <w:ind w:left="0" w:firstLine="0"/>
      </w:pPr>
    </w:p>
    <w:p w14:paraId="58FB0B4E" w14:textId="77777777" w:rsidR="005459B4" w:rsidRPr="006E48F2" w:rsidRDefault="005459B4" w:rsidP="005459B4">
      <w:pPr>
        <w:ind w:left="0" w:firstLine="0"/>
      </w:pPr>
    </w:p>
    <w:p w14:paraId="31ED89B3" w14:textId="77777777" w:rsidR="005459B4" w:rsidRPr="006E48F2" w:rsidRDefault="005459B4" w:rsidP="005459B4">
      <w:pPr>
        <w:spacing w:after="0" w:line="259" w:lineRule="auto"/>
        <w:ind w:left="0" w:firstLine="0"/>
      </w:pPr>
    </w:p>
    <w:p w14:paraId="00C8741E" w14:textId="77777777" w:rsidR="005459B4" w:rsidRPr="006E48F2" w:rsidRDefault="005459B4" w:rsidP="005459B4">
      <w:pPr>
        <w:spacing w:after="0" w:line="259" w:lineRule="auto"/>
        <w:ind w:left="0" w:firstLine="0"/>
      </w:pPr>
    </w:p>
    <w:p w14:paraId="251B5F71" w14:textId="77777777" w:rsidR="005459B4" w:rsidRPr="006E48F2" w:rsidRDefault="005459B4" w:rsidP="005459B4">
      <w:pPr>
        <w:pBdr>
          <w:top w:val="single" w:sz="18" w:space="1" w:color="auto"/>
        </w:pBdr>
        <w:spacing w:after="0" w:line="259" w:lineRule="auto"/>
        <w:ind w:left="0" w:firstLine="0"/>
      </w:pPr>
    </w:p>
    <w:p w14:paraId="262942E7" w14:textId="77777777" w:rsidR="005459B4" w:rsidRPr="006E48F2" w:rsidRDefault="005459B4" w:rsidP="005459B4">
      <w:pPr>
        <w:pStyle w:val="ListParagraph"/>
        <w:numPr>
          <w:ilvl w:val="0"/>
          <w:numId w:val="43"/>
        </w:numPr>
      </w:pPr>
      <w:r w:rsidRPr="00FF7C6F">
        <w:t>In purge throttle manual valve in atomizing media line or bleed pressure before the SLAMPS slowly until switch trips the boiler offline due to low atomizing pressure. It may be necessary to place electrical jumper across other atomizing media switch to make sure the switch being tested is causing the shutdown</w:t>
      </w:r>
      <w:r w:rsidRPr="006E48F2">
        <w:t xml:space="preserve">. </w:t>
      </w:r>
    </w:p>
    <w:p w14:paraId="17F85686" w14:textId="77777777" w:rsidR="005459B4" w:rsidRPr="006E48F2" w:rsidRDefault="005459B4" w:rsidP="005459B4">
      <w:pPr>
        <w:spacing w:after="0" w:line="259" w:lineRule="auto"/>
        <w:ind w:left="0" w:firstLine="0"/>
      </w:pPr>
    </w:p>
    <w:p w14:paraId="2D1C1029" w14:textId="77777777" w:rsidR="005459B4" w:rsidRPr="006E48F2" w:rsidRDefault="005459B4" w:rsidP="005459B4">
      <w:pPr>
        <w:pBdr>
          <w:top w:val="single" w:sz="18" w:space="1" w:color="auto"/>
        </w:pBdr>
        <w:spacing w:after="0" w:line="259" w:lineRule="auto"/>
        <w:ind w:left="0" w:firstLine="0"/>
      </w:pPr>
    </w:p>
    <w:p w14:paraId="28A4BCF1" w14:textId="77777777" w:rsidR="005459B4" w:rsidRPr="006E48F2" w:rsidRDefault="005459B4" w:rsidP="005459B4">
      <w:pPr>
        <w:pBdr>
          <w:top w:val="single" w:sz="18" w:space="1" w:color="auto"/>
        </w:pBdr>
        <w:spacing w:after="0" w:line="259" w:lineRule="auto"/>
        <w:ind w:left="0" w:firstLine="0"/>
      </w:pPr>
    </w:p>
    <w:p w14:paraId="52F122AF" w14:textId="77777777" w:rsidR="005459B4" w:rsidRDefault="005459B4" w:rsidP="005459B4">
      <w:pPr>
        <w:spacing w:after="160" w:line="259" w:lineRule="auto"/>
        <w:ind w:left="0" w:firstLine="0"/>
      </w:pPr>
      <w:r>
        <w:br w:type="page"/>
      </w:r>
    </w:p>
    <w:p w14:paraId="07CC6D74" w14:textId="77777777" w:rsidR="005459B4" w:rsidRPr="006E48F2" w:rsidRDefault="005459B4" w:rsidP="005459B4">
      <w:pPr>
        <w:pBdr>
          <w:top w:val="single" w:sz="18" w:space="1" w:color="auto"/>
        </w:pBdr>
        <w:spacing w:after="0" w:line="259" w:lineRule="auto"/>
        <w:ind w:left="0" w:firstLine="0"/>
      </w:pP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5459B4" w14:paraId="638721D3" w14:textId="77777777" w:rsidTr="005459B4">
        <w:tc>
          <w:tcPr>
            <w:tcW w:w="5035" w:type="dxa"/>
            <w:shd w:val="clear" w:color="auto" w:fill="E7E6E6" w:themeFill="background2"/>
          </w:tcPr>
          <w:p w14:paraId="488FBD14" w14:textId="77777777" w:rsidR="005459B4" w:rsidRDefault="005459B4" w:rsidP="005459B4">
            <w:r w:rsidRPr="00A14397">
              <w:rPr>
                <w:szCs w:val="24"/>
              </w:rPr>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4D557C1C" w14:textId="77777777" w:rsidR="005459B4" w:rsidRDefault="005459B4" w:rsidP="005459B4">
            <w:pPr>
              <w:jc w:val="right"/>
            </w:pPr>
            <w:r w:rsidRPr="00A14397">
              <w:rPr>
                <w:szCs w:val="24"/>
              </w:rPr>
              <w:t>Boiler $</w:t>
            </w:r>
            <w:proofErr w:type="spellStart"/>
            <w:r w:rsidRPr="00A14397">
              <w:rPr>
                <w:szCs w:val="24"/>
              </w:rPr>
              <w:t>boiler_num</w:t>
            </w:r>
            <w:proofErr w:type="spellEnd"/>
            <w:r w:rsidRPr="00A14397">
              <w:rPr>
                <w:szCs w:val="24"/>
              </w:rPr>
              <w:t>$</w:t>
            </w:r>
          </w:p>
        </w:tc>
      </w:tr>
    </w:tbl>
    <w:p w14:paraId="52298BD2" w14:textId="77777777" w:rsidR="005459B4" w:rsidRPr="006E48F2" w:rsidRDefault="005459B4" w:rsidP="005459B4">
      <w:pPr>
        <w:spacing w:after="0" w:line="259" w:lineRule="auto"/>
        <w:ind w:left="0" w:firstLine="0"/>
      </w:pPr>
      <w:r w:rsidRPr="006E48F2">
        <w:t xml:space="preserve"> </w:t>
      </w:r>
    </w:p>
    <w:tbl>
      <w:tblPr>
        <w:tblStyle w:val="TableGrid"/>
        <w:tblW w:w="9290" w:type="dxa"/>
        <w:jc w:val="center"/>
        <w:tblInd w:w="0" w:type="dxa"/>
        <w:tblCellMar>
          <w:top w:w="5" w:type="dxa"/>
          <w:left w:w="5" w:type="dxa"/>
          <w:right w:w="5" w:type="dxa"/>
        </w:tblCellMar>
        <w:tblLook w:val="04A0" w:firstRow="1" w:lastRow="0" w:firstColumn="1" w:lastColumn="0" w:noHBand="0" w:noVBand="1"/>
      </w:tblPr>
      <w:tblGrid>
        <w:gridCol w:w="4613"/>
        <w:gridCol w:w="2330"/>
        <w:gridCol w:w="2347"/>
      </w:tblGrid>
      <w:tr w:rsidR="005459B4" w:rsidRPr="006E48F2" w14:paraId="586DA0AD" w14:textId="77777777" w:rsidTr="005459B4">
        <w:trPr>
          <w:trHeight w:val="562"/>
          <w:jc w:val="center"/>
        </w:trPr>
        <w:tc>
          <w:tcPr>
            <w:tcW w:w="6025" w:type="dxa"/>
            <w:tcBorders>
              <w:top w:val="single" w:sz="4" w:space="0" w:color="000000"/>
              <w:left w:val="single" w:sz="4" w:space="0" w:color="000000"/>
              <w:bottom w:val="single" w:sz="4" w:space="0" w:color="000000"/>
              <w:right w:val="single" w:sz="4" w:space="0" w:color="000000"/>
            </w:tcBorders>
          </w:tcPr>
          <w:p w14:paraId="1EE5CDE9" w14:textId="77777777" w:rsidR="005459B4" w:rsidRPr="006E48F2" w:rsidRDefault="005459B4" w:rsidP="005459B4">
            <w:pPr>
              <w:spacing w:after="0" w:line="259" w:lineRule="auto"/>
              <w:ind w:left="0" w:firstLine="0"/>
              <w:jc w:val="center"/>
            </w:pPr>
            <w:r w:rsidRPr="006E48F2">
              <w:rPr>
                <w:b/>
              </w:rPr>
              <w:t xml:space="preserve">Result </w:t>
            </w:r>
          </w:p>
        </w:tc>
        <w:tc>
          <w:tcPr>
            <w:tcW w:w="908" w:type="dxa"/>
            <w:tcBorders>
              <w:top w:val="single" w:sz="4" w:space="0" w:color="000000"/>
              <w:left w:val="single" w:sz="4" w:space="0" w:color="000000"/>
              <w:bottom w:val="single" w:sz="4" w:space="0" w:color="000000"/>
              <w:right w:val="single" w:sz="4" w:space="0" w:color="000000"/>
            </w:tcBorders>
          </w:tcPr>
          <w:p w14:paraId="71191638" w14:textId="77777777" w:rsidR="005459B4" w:rsidRPr="006E48F2" w:rsidRDefault="005459B4" w:rsidP="005459B4">
            <w:pPr>
              <w:spacing w:after="0" w:line="259" w:lineRule="auto"/>
              <w:ind w:left="0" w:firstLine="0"/>
              <w:jc w:val="center"/>
            </w:pPr>
            <w:r w:rsidRPr="006E48F2">
              <w:rPr>
                <w:b/>
              </w:rPr>
              <w:t>Y/N</w:t>
            </w:r>
          </w:p>
        </w:tc>
        <w:tc>
          <w:tcPr>
            <w:tcW w:w="2357" w:type="dxa"/>
            <w:tcBorders>
              <w:top w:val="single" w:sz="4" w:space="0" w:color="000000"/>
              <w:left w:val="single" w:sz="4" w:space="0" w:color="000000"/>
              <w:bottom w:val="single" w:sz="4" w:space="0" w:color="000000"/>
              <w:right w:val="single" w:sz="4" w:space="0" w:color="000000"/>
            </w:tcBorders>
          </w:tcPr>
          <w:p w14:paraId="6A76537C" w14:textId="77777777" w:rsidR="005459B4" w:rsidRPr="006E48F2" w:rsidRDefault="005459B4" w:rsidP="005459B4">
            <w:pPr>
              <w:spacing w:after="0" w:line="259" w:lineRule="auto"/>
              <w:ind w:left="0" w:firstLine="0"/>
              <w:jc w:val="center"/>
            </w:pPr>
            <w:r w:rsidRPr="006E48F2">
              <w:rPr>
                <w:b/>
              </w:rPr>
              <w:t xml:space="preserve">Switch Trip Point Pressure </w:t>
            </w:r>
          </w:p>
        </w:tc>
      </w:tr>
      <w:tr w:rsidR="005459B4" w:rsidRPr="006E48F2" w14:paraId="197332B3" w14:textId="77777777" w:rsidTr="005459B4">
        <w:trPr>
          <w:trHeight w:val="286"/>
          <w:jc w:val="center"/>
        </w:trPr>
        <w:tc>
          <w:tcPr>
            <w:tcW w:w="6025" w:type="dxa"/>
            <w:tcBorders>
              <w:top w:val="single" w:sz="4" w:space="0" w:color="000000"/>
              <w:left w:val="single" w:sz="4" w:space="0" w:color="000000"/>
              <w:bottom w:val="single" w:sz="4" w:space="0" w:color="000000"/>
              <w:right w:val="single" w:sz="4" w:space="0" w:color="000000"/>
            </w:tcBorders>
          </w:tcPr>
          <w:p w14:paraId="00B9E485" w14:textId="77777777" w:rsidR="005459B4" w:rsidRPr="006E48F2" w:rsidRDefault="005459B4" w:rsidP="005459B4">
            <w:pPr>
              <w:spacing w:after="0" w:line="259" w:lineRule="auto"/>
              <w:ind w:left="0" w:firstLine="0"/>
            </w:pPr>
            <w:r w:rsidRPr="006E48F2">
              <w:t xml:space="preserve">Correct Location/installation? </w:t>
            </w:r>
          </w:p>
        </w:tc>
        <w:tc>
          <w:tcPr>
            <w:tcW w:w="908" w:type="dxa"/>
            <w:tcBorders>
              <w:top w:val="single" w:sz="4" w:space="0" w:color="000000"/>
              <w:left w:val="single" w:sz="4" w:space="0" w:color="000000"/>
              <w:bottom w:val="single" w:sz="4" w:space="0" w:color="000000"/>
              <w:right w:val="single" w:sz="4" w:space="0" w:color="000000"/>
            </w:tcBorders>
          </w:tcPr>
          <w:p w14:paraId="7680635B" w14:textId="015D67D4" w:rsidR="005459B4" w:rsidRPr="006E48F2" w:rsidRDefault="005459B4" w:rsidP="005459B4">
            <w:pPr>
              <w:spacing w:after="0" w:line="259" w:lineRule="auto"/>
              <w:ind w:left="0" w:firstLine="0"/>
              <w:jc w:val="center"/>
            </w:pPr>
            <w:r w:rsidRPr="00C027D9">
              <w:t>$</w:t>
            </w:r>
            <w:r>
              <w:t>s</w:t>
            </w:r>
            <w:r w:rsidRPr="00C027D9">
              <w:t>lam</w:t>
            </w:r>
            <w:r>
              <w:t>p</w:t>
            </w:r>
            <w:r w:rsidRPr="00C027D9">
              <w:t>s</w:t>
            </w:r>
            <w:r>
              <w:t>_amc</w:t>
            </w:r>
            <w:r w:rsidRPr="00C027D9">
              <w:t>_result_1$</w:t>
            </w:r>
          </w:p>
        </w:tc>
        <w:tc>
          <w:tcPr>
            <w:tcW w:w="235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36709E3C" w14:textId="77777777" w:rsidR="005459B4" w:rsidRPr="006E48F2" w:rsidRDefault="005459B4" w:rsidP="005459B4">
            <w:pPr>
              <w:spacing w:after="0" w:line="259" w:lineRule="auto"/>
              <w:ind w:left="0" w:firstLine="0"/>
            </w:pPr>
          </w:p>
        </w:tc>
      </w:tr>
      <w:tr w:rsidR="005459B4" w:rsidRPr="006E48F2" w14:paraId="4B5E41C5" w14:textId="77777777" w:rsidTr="005459B4">
        <w:trPr>
          <w:trHeight w:val="288"/>
          <w:jc w:val="center"/>
        </w:trPr>
        <w:tc>
          <w:tcPr>
            <w:tcW w:w="6025" w:type="dxa"/>
            <w:tcBorders>
              <w:top w:val="single" w:sz="4" w:space="0" w:color="000000"/>
              <w:left w:val="single" w:sz="4" w:space="0" w:color="000000"/>
              <w:bottom w:val="single" w:sz="4" w:space="0" w:color="000000"/>
              <w:right w:val="single" w:sz="4" w:space="0" w:color="000000"/>
            </w:tcBorders>
          </w:tcPr>
          <w:p w14:paraId="736CBAC4" w14:textId="77777777" w:rsidR="005459B4" w:rsidRPr="006E48F2" w:rsidRDefault="005459B4" w:rsidP="005459B4">
            <w:pPr>
              <w:spacing w:after="0" w:line="259" w:lineRule="auto"/>
              <w:ind w:left="0" w:firstLine="0"/>
            </w:pPr>
            <w:r w:rsidRPr="006E48F2">
              <w:t xml:space="preserve">Did the switch work correctly?  Record trip point pressure. </w:t>
            </w:r>
          </w:p>
        </w:tc>
        <w:tc>
          <w:tcPr>
            <w:tcW w:w="908" w:type="dxa"/>
            <w:tcBorders>
              <w:top w:val="single" w:sz="4" w:space="0" w:color="000000"/>
              <w:left w:val="single" w:sz="4" w:space="0" w:color="000000"/>
              <w:bottom w:val="single" w:sz="4" w:space="0" w:color="000000"/>
              <w:right w:val="single" w:sz="4" w:space="0" w:color="000000"/>
            </w:tcBorders>
          </w:tcPr>
          <w:p w14:paraId="2D45E4D2" w14:textId="4950F826" w:rsidR="005459B4" w:rsidRPr="006E48F2" w:rsidRDefault="005459B4" w:rsidP="005459B4">
            <w:pPr>
              <w:spacing w:after="0" w:line="259" w:lineRule="auto"/>
              <w:ind w:left="0" w:firstLine="0"/>
              <w:jc w:val="center"/>
            </w:pPr>
            <w:r w:rsidRPr="00C027D9">
              <w:t>$</w:t>
            </w:r>
            <w:r>
              <w:t>s</w:t>
            </w:r>
            <w:r w:rsidRPr="00C027D9">
              <w:t>lam</w:t>
            </w:r>
            <w:r>
              <w:t>p</w:t>
            </w:r>
            <w:r w:rsidRPr="00C027D9">
              <w:t>s</w:t>
            </w:r>
            <w:r>
              <w:t>_amc</w:t>
            </w:r>
            <w:r w:rsidRPr="00C027D9">
              <w:t>_result_</w:t>
            </w:r>
            <w:r>
              <w:t>2</w:t>
            </w:r>
            <w:r w:rsidRPr="00C027D9">
              <w:t>$</w:t>
            </w:r>
          </w:p>
        </w:tc>
        <w:tc>
          <w:tcPr>
            <w:tcW w:w="2357" w:type="dxa"/>
            <w:tcBorders>
              <w:top w:val="single" w:sz="4" w:space="0" w:color="000000"/>
              <w:left w:val="single" w:sz="4" w:space="0" w:color="000000"/>
              <w:bottom w:val="single" w:sz="4" w:space="0" w:color="000000"/>
              <w:right w:val="single" w:sz="4" w:space="0" w:color="000000"/>
            </w:tcBorders>
          </w:tcPr>
          <w:p w14:paraId="6D680A41" w14:textId="4C5B2636" w:rsidR="005459B4" w:rsidRPr="006E48F2" w:rsidRDefault="005459B4" w:rsidP="005459B4">
            <w:pPr>
              <w:spacing w:after="0" w:line="259" w:lineRule="auto"/>
              <w:ind w:left="0" w:firstLine="0"/>
              <w:jc w:val="center"/>
            </w:pPr>
            <w:r w:rsidRPr="00C027D9">
              <w:t>$</w:t>
            </w:r>
            <w:r>
              <w:t>s</w:t>
            </w:r>
            <w:r w:rsidRPr="00C027D9">
              <w:t>lam</w:t>
            </w:r>
            <w:r>
              <w:t>p</w:t>
            </w:r>
            <w:r w:rsidRPr="00C027D9">
              <w:t>s</w:t>
            </w:r>
            <w:r>
              <w:t>_amc</w:t>
            </w:r>
            <w:r w:rsidRPr="00C027D9">
              <w:t>_result_</w:t>
            </w:r>
            <w:r>
              <w:t>3</w:t>
            </w:r>
            <w:r w:rsidRPr="00C027D9">
              <w:t>$</w:t>
            </w:r>
          </w:p>
        </w:tc>
      </w:tr>
      <w:tr w:rsidR="005459B4" w:rsidRPr="006E48F2" w14:paraId="403AA482" w14:textId="77777777" w:rsidTr="005459B4">
        <w:trPr>
          <w:trHeight w:val="288"/>
          <w:jc w:val="center"/>
        </w:trPr>
        <w:tc>
          <w:tcPr>
            <w:tcW w:w="6025" w:type="dxa"/>
            <w:tcBorders>
              <w:top w:val="single" w:sz="4" w:space="0" w:color="000000"/>
              <w:left w:val="single" w:sz="4" w:space="0" w:color="000000"/>
              <w:bottom w:val="single" w:sz="4" w:space="0" w:color="000000"/>
              <w:right w:val="single" w:sz="4" w:space="0" w:color="000000"/>
            </w:tcBorders>
          </w:tcPr>
          <w:p w14:paraId="7A0DFA9B" w14:textId="77777777" w:rsidR="005459B4" w:rsidRPr="006E48F2" w:rsidRDefault="005459B4" w:rsidP="005459B4">
            <w:pPr>
              <w:spacing w:after="0" w:line="259" w:lineRule="auto"/>
              <w:ind w:left="0" w:firstLine="0"/>
            </w:pPr>
            <w:r w:rsidRPr="00FF7C6F">
              <w:t>Is switch setpoint 80% or more of lowest recorded regulated pressure at switch?</w:t>
            </w:r>
          </w:p>
        </w:tc>
        <w:tc>
          <w:tcPr>
            <w:tcW w:w="908" w:type="dxa"/>
            <w:tcBorders>
              <w:top w:val="single" w:sz="4" w:space="0" w:color="000000"/>
              <w:left w:val="single" w:sz="4" w:space="0" w:color="000000"/>
              <w:bottom w:val="single" w:sz="4" w:space="0" w:color="000000"/>
              <w:right w:val="single" w:sz="4" w:space="0" w:color="000000"/>
            </w:tcBorders>
          </w:tcPr>
          <w:p w14:paraId="0553F690" w14:textId="122F54C0" w:rsidR="005459B4" w:rsidRPr="00C027D9" w:rsidRDefault="005459B4" w:rsidP="005459B4">
            <w:pPr>
              <w:spacing w:after="0" w:line="259" w:lineRule="auto"/>
              <w:ind w:left="0" w:firstLine="0"/>
              <w:jc w:val="center"/>
            </w:pPr>
            <w:r w:rsidRPr="00C027D9">
              <w:t>$</w:t>
            </w:r>
            <w:r>
              <w:t>s</w:t>
            </w:r>
            <w:r w:rsidRPr="00C027D9">
              <w:t>lam</w:t>
            </w:r>
            <w:r>
              <w:t>p</w:t>
            </w:r>
            <w:r w:rsidRPr="00C027D9">
              <w:t>s</w:t>
            </w:r>
            <w:r>
              <w:t>_amc</w:t>
            </w:r>
            <w:r w:rsidRPr="00C027D9">
              <w:t>_result_</w:t>
            </w:r>
            <w:r>
              <w:t>4</w:t>
            </w:r>
            <w:r w:rsidRPr="00C027D9">
              <w:t>$</w:t>
            </w:r>
          </w:p>
        </w:tc>
        <w:tc>
          <w:tcPr>
            <w:tcW w:w="235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0126954F" w14:textId="77777777" w:rsidR="005459B4" w:rsidRPr="00C027D9" w:rsidRDefault="005459B4" w:rsidP="005459B4">
            <w:pPr>
              <w:spacing w:after="0" w:line="259" w:lineRule="auto"/>
              <w:ind w:left="0" w:firstLine="0"/>
              <w:jc w:val="center"/>
            </w:pPr>
          </w:p>
        </w:tc>
      </w:tr>
      <w:tr w:rsidR="005459B4" w:rsidRPr="006E48F2" w14:paraId="796392DD" w14:textId="77777777" w:rsidTr="005459B4">
        <w:trPr>
          <w:trHeight w:val="288"/>
          <w:jc w:val="center"/>
        </w:trPr>
        <w:tc>
          <w:tcPr>
            <w:tcW w:w="6025" w:type="dxa"/>
            <w:tcBorders>
              <w:top w:val="single" w:sz="4" w:space="0" w:color="000000"/>
              <w:left w:val="single" w:sz="4" w:space="0" w:color="000000"/>
              <w:bottom w:val="single" w:sz="4" w:space="0" w:color="000000"/>
              <w:right w:val="single" w:sz="4" w:space="0" w:color="000000"/>
            </w:tcBorders>
          </w:tcPr>
          <w:p w14:paraId="24C5DA88" w14:textId="77777777" w:rsidR="005459B4" w:rsidRPr="006E48F2" w:rsidRDefault="005459B4" w:rsidP="005459B4">
            <w:pPr>
              <w:spacing w:after="0" w:line="259" w:lineRule="auto"/>
              <w:ind w:left="0" w:firstLine="0"/>
            </w:pPr>
            <w:r w:rsidRPr="00FF7C6F">
              <w:t>Did boiler shutdown, lockout, and properly annunciate?</w:t>
            </w:r>
          </w:p>
        </w:tc>
        <w:tc>
          <w:tcPr>
            <w:tcW w:w="908" w:type="dxa"/>
            <w:tcBorders>
              <w:top w:val="single" w:sz="4" w:space="0" w:color="000000"/>
              <w:left w:val="single" w:sz="4" w:space="0" w:color="000000"/>
              <w:bottom w:val="single" w:sz="4" w:space="0" w:color="000000"/>
              <w:right w:val="single" w:sz="4" w:space="0" w:color="000000"/>
            </w:tcBorders>
          </w:tcPr>
          <w:p w14:paraId="555D6766" w14:textId="57497E15" w:rsidR="005459B4" w:rsidRPr="00C027D9" w:rsidRDefault="005459B4" w:rsidP="005459B4">
            <w:pPr>
              <w:spacing w:after="0" w:line="259" w:lineRule="auto"/>
              <w:ind w:left="0" w:firstLine="0"/>
              <w:jc w:val="center"/>
            </w:pPr>
            <w:r w:rsidRPr="00C027D9">
              <w:t>$</w:t>
            </w:r>
            <w:r>
              <w:t>s</w:t>
            </w:r>
            <w:r w:rsidRPr="00C027D9">
              <w:t>lam</w:t>
            </w:r>
            <w:r>
              <w:t>p</w:t>
            </w:r>
            <w:r w:rsidRPr="00C027D9">
              <w:t>s</w:t>
            </w:r>
            <w:r>
              <w:t>_amc</w:t>
            </w:r>
            <w:r w:rsidRPr="00C027D9">
              <w:t>_result_</w:t>
            </w:r>
            <w:r>
              <w:t>5</w:t>
            </w:r>
            <w:r w:rsidRPr="00C027D9">
              <w:t>$</w:t>
            </w:r>
          </w:p>
        </w:tc>
        <w:tc>
          <w:tcPr>
            <w:tcW w:w="235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7B54A5A5" w14:textId="77777777" w:rsidR="005459B4" w:rsidRPr="00C027D9" w:rsidRDefault="005459B4" w:rsidP="005459B4">
            <w:pPr>
              <w:spacing w:after="0" w:line="259" w:lineRule="auto"/>
              <w:ind w:left="0" w:firstLine="0"/>
              <w:jc w:val="center"/>
            </w:pPr>
          </w:p>
        </w:tc>
      </w:tr>
    </w:tbl>
    <w:p w14:paraId="7C062616" w14:textId="77777777" w:rsidR="005459B4" w:rsidRPr="006E48F2" w:rsidRDefault="005459B4" w:rsidP="005459B4">
      <w:pPr>
        <w:spacing w:after="0" w:line="259" w:lineRule="auto"/>
        <w:ind w:left="0" w:firstLine="0"/>
      </w:pPr>
    </w:p>
    <w:p w14:paraId="12F0194C" w14:textId="77777777" w:rsidR="005459B4" w:rsidRPr="006E48F2" w:rsidRDefault="005459B4" w:rsidP="005459B4">
      <w:pPr>
        <w:pBdr>
          <w:top w:val="single" w:sz="18" w:space="1" w:color="auto"/>
        </w:pBdr>
        <w:spacing w:after="0" w:line="259" w:lineRule="auto"/>
        <w:ind w:left="0" w:firstLine="0"/>
      </w:pPr>
      <w:r w:rsidRPr="006E48F2">
        <w:t xml:space="preserve"> </w:t>
      </w:r>
    </w:p>
    <w:p w14:paraId="20074377" w14:textId="5CDF41EE" w:rsidR="005459B4" w:rsidRPr="006E48F2" w:rsidRDefault="005459B4" w:rsidP="005459B4">
      <w:pPr>
        <w:ind w:left="0" w:firstLine="0"/>
        <w:rPr>
          <w:b/>
        </w:rPr>
      </w:pPr>
      <w:r w:rsidRPr="006E48F2">
        <w:rPr>
          <w:b/>
        </w:rPr>
        <w:t>Did the device fail or pass the 3 Question Criteria (section 1.3.1)?</w:t>
      </w:r>
      <w:r>
        <w:rPr>
          <w:b/>
        </w:rPr>
        <w:t xml:space="preserve">  [</w:t>
      </w:r>
      <w:r w:rsidRPr="00C027D9">
        <w:rPr>
          <w:b/>
        </w:rPr>
        <w:t>$</w:t>
      </w:r>
      <w:proofErr w:type="spellStart"/>
      <w:r>
        <w:rPr>
          <w:b/>
        </w:rPr>
        <w:t>s</w:t>
      </w:r>
      <w:r w:rsidRPr="00C027D9">
        <w:rPr>
          <w:b/>
        </w:rPr>
        <w:t>lam</w:t>
      </w:r>
      <w:r>
        <w:rPr>
          <w:b/>
        </w:rPr>
        <w:t>p</w:t>
      </w:r>
      <w:r w:rsidRPr="00C027D9">
        <w:rPr>
          <w:b/>
        </w:rPr>
        <w:t>s</w:t>
      </w:r>
      <w:r>
        <w:rPr>
          <w:b/>
        </w:rPr>
        <w:t>_amc</w:t>
      </w:r>
      <w:r w:rsidRPr="00C027D9">
        <w:rPr>
          <w:b/>
        </w:rPr>
        <w:t>_result_status</w:t>
      </w:r>
      <w:proofErr w:type="spellEnd"/>
      <w:r w:rsidRPr="00C027D9">
        <w:rPr>
          <w:b/>
        </w:rPr>
        <w:t>$</w:t>
      </w:r>
      <w:r>
        <w:rPr>
          <w:b/>
        </w:rPr>
        <w:t>]</w:t>
      </w:r>
    </w:p>
    <w:p w14:paraId="51B3F150" w14:textId="77777777" w:rsidR="005459B4" w:rsidRPr="00B25CE3" w:rsidRDefault="005459B4" w:rsidP="005459B4">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03474568" w14:textId="77777777" w:rsidR="005459B4" w:rsidRPr="00B25CE3" w:rsidRDefault="005459B4" w:rsidP="000772E7">
      <w:pPr>
        <w:ind w:left="0" w:firstLine="0"/>
      </w:pPr>
    </w:p>
    <w:p w14:paraId="38FE24A1" w14:textId="77777777" w:rsidR="00E1055A" w:rsidRPr="006E48F2" w:rsidRDefault="000501D5" w:rsidP="00157461">
      <w:pPr>
        <w:spacing w:after="0" w:line="259" w:lineRule="auto"/>
        <w:ind w:left="0" w:firstLine="0"/>
      </w:pPr>
      <w:r w:rsidRPr="006E48F2">
        <w:t xml:space="preserve"> </w:t>
      </w:r>
    </w:p>
    <w:p w14:paraId="75126298" w14:textId="77777777" w:rsidR="00186D16" w:rsidRPr="006E48F2" w:rsidRDefault="00186D16">
      <w:pPr>
        <w:spacing w:after="160" w:line="259" w:lineRule="auto"/>
        <w:ind w:left="0" w:firstLine="0"/>
        <w:rPr>
          <w:b/>
          <w:sz w:val="28"/>
        </w:rPr>
      </w:pPr>
      <w:r w:rsidRPr="006E48F2">
        <w:br w:type="page"/>
      </w: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3E7CCD" w14:paraId="1E7D6544" w14:textId="77777777" w:rsidTr="000772E7">
        <w:tc>
          <w:tcPr>
            <w:tcW w:w="5035" w:type="dxa"/>
            <w:shd w:val="clear" w:color="auto" w:fill="E7E6E6" w:themeFill="background2"/>
          </w:tcPr>
          <w:p w14:paraId="052B2C71" w14:textId="77777777" w:rsidR="003E7CCD" w:rsidRDefault="003E7CCD" w:rsidP="000772E7">
            <w:r w:rsidRPr="00A14397">
              <w:rPr>
                <w:szCs w:val="24"/>
              </w:rPr>
              <w:lastRenderedPageBreak/>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6454A651" w14:textId="77777777" w:rsidR="003E7CCD" w:rsidRDefault="003E7CCD"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780D379C" w14:textId="77777777" w:rsidR="00A14397" w:rsidRDefault="00A14397" w:rsidP="00C546DC">
      <w:pPr>
        <w:pStyle w:val="Heading1"/>
      </w:pPr>
    </w:p>
    <w:p w14:paraId="710A0ABD" w14:textId="62BDEFED" w:rsidR="00186D16" w:rsidRPr="006E48F2" w:rsidRDefault="00605CE4" w:rsidP="00C546DC">
      <w:pPr>
        <w:pStyle w:val="Heading1"/>
      </w:pPr>
      <w:bookmarkStart w:id="40" w:name="_Toc164750238"/>
      <w:r w:rsidRPr="006E48F2">
        <w:t>3</w:t>
      </w:r>
      <w:r w:rsidR="00133854">
        <w:t>6</w:t>
      </w:r>
      <w:r w:rsidR="00186D16" w:rsidRPr="006E48F2">
        <w:t xml:space="preserve">. </w:t>
      </w:r>
      <w:r w:rsidR="000501D5" w:rsidRPr="006E48F2">
        <w:t>Automatic Fuel Oil Shutoff Valves</w:t>
      </w:r>
      <w:r w:rsidR="00523F79" w:rsidRPr="006E48F2">
        <w:t xml:space="preserve"> [</w:t>
      </w:r>
      <w:r w:rsidR="00CF4E3B" w:rsidRPr="00CF4E3B">
        <w:t>$</w:t>
      </w:r>
      <w:proofErr w:type="spellStart"/>
      <w:r w:rsidR="00CF4E3B" w:rsidRPr="00CF4E3B">
        <w:t>afosov_result_status</w:t>
      </w:r>
      <w:proofErr w:type="spellEnd"/>
      <w:r w:rsidR="00CF4E3B" w:rsidRPr="00CF4E3B">
        <w:t>$</w:t>
      </w:r>
      <w:r w:rsidR="00523F79" w:rsidRPr="006E48F2">
        <w:t>]</w:t>
      </w:r>
      <w:bookmarkEnd w:id="40"/>
    </w:p>
    <w:p w14:paraId="08D017D9" w14:textId="294AF517" w:rsidR="00E1055A" w:rsidRPr="006E48F2" w:rsidRDefault="000501D5" w:rsidP="00C546DC">
      <w:r w:rsidRPr="006E48F2">
        <w:t xml:space="preserve">(AFOSV) - for Seat Leakage </w:t>
      </w:r>
    </w:p>
    <w:p w14:paraId="3BA933B8" w14:textId="77777777" w:rsidR="00186D16" w:rsidRPr="006E48F2" w:rsidRDefault="00186D16" w:rsidP="00186D16"/>
    <w:tbl>
      <w:tblPr>
        <w:tblStyle w:val="TableGrid"/>
        <w:tblW w:w="6793" w:type="dxa"/>
        <w:jc w:val="center"/>
        <w:tblInd w:w="0" w:type="dxa"/>
        <w:tblCellMar>
          <w:top w:w="5" w:type="dxa"/>
          <w:left w:w="5" w:type="dxa"/>
          <w:right w:w="5" w:type="dxa"/>
        </w:tblCellMar>
        <w:tblLook w:val="04A0" w:firstRow="1" w:lastRow="0" w:firstColumn="1" w:lastColumn="0" w:noHBand="0" w:noVBand="1"/>
      </w:tblPr>
      <w:tblGrid>
        <w:gridCol w:w="1734"/>
        <w:gridCol w:w="2823"/>
        <w:gridCol w:w="2236"/>
      </w:tblGrid>
      <w:tr w:rsidR="00E1055A" w:rsidRPr="006E48F2" w14:paraId="4C521A0A" w14:textId="77777777" w:rsidTr="00447B37">
        <w:trPr>
          <w:trHeight w:val="562"/>
          <w:jc w:val="center"/>
        </w:trPr>
        <w:tc>
          <w:tcPr>
            <w:tcW w:w="1734" w:type="dxa"/>
            <w:tcBorders>
              <w:top w:val="single" w:sz="4" w:space="0" w:color="000000"/>
              <w:left w:val="single" w:sz="4" w:space="0" w:color="000000"/>
              <w:bottom w:val="single" w:sz="4" w:space="0" w:color="000000"/>
              <w:right w:val="single" w:sz="4" w:space="0" w:color="000000"/>
            </w:tcBorders>
          </w:tcPr>
          <w:p w14:paraId="322F8DC4" w14:textId="77777777" w:rsidR="00E1055A" w:rsidRPr="006E48F2" w:rsidRDefault="000501D5" w:rsidP="00157461">
            <w:pPr>
              <w:spacing w:after="0" w:line="259" w:lineRule="auto"/>
              <w:ind w:left="0" w:firstLine="0"/>
              <w:jc w:val="center"/>
            </w:pPr>
            <w:r w:rsidRPr="006E48F2">
              <w:rPr>
                <w:b/>
              </w:rPr>
              <w:t xml:space="preserve">Item </w:t>
            </w:r>
          </w:p>
        </w:tc>
        <w:tc>
          <w:tcPr>
            <w:tcW w:w="2823" w:type="dxa"/>
            <w:tcBorders>
              <w:top w:val="single" w:sz="4" w:space="0" w:color="000000"/>
              <w:left w:val="single" w:sz="4" w:space="0" w:color="000000"/>
              <w:bottom w:val="single" w:sz="4" w:space="0" w:color="000000"/>
              <w:right w:val="single" w:sz="4" w:space="0" w:color="000000"/>
            </w:tcBorders>
          </w:tcPr>
          <w:p w14:paraId="655E58F0" w14:textId="77777777" w:rsidR="00E1055A" w:rsidRPr="006E48F2" w:rsidRDefault="000501D5" w:rsidP="00157461">
            <w:pPr>
              <w:spacing w:after="0" w:line="259" w:lineRule="auto"/>
              <w:ind w:left="0" w:firstLine="0"/>
              <w:jc w:val="center"/>
            </w:pPr>
            <w:r w:rsidRPr="006E48F2">
              <w:rPr>
                <w:b/>
              </w:rPr>
              <w:t xml:space="preserve">Make </w:t>
            </w:r>
          </w:p>
        </w:tc>
        <w:tc>
          <w:tcPr>
            <w:tcW w:w="2236" w:type="dxa"/>
            <w:tcBorders>
              <w:top w:val="single" w:sz="4" w:space="0" w:color="000000"/>
              <w:left w:val="single" w:sz="4" w:space="0" w:color="000000"/>
              <w:bottom w:val="single" w:sz="4" w:space="0" w:color="000000"/>
              <w:right w:val="single" w:sz="4" w:space="0" w:color="000000"/>
            </w:tcBorders>
          </w:tcPr>
          <w:p w14:paraId="263EA524" w14:textId="30E8B2C0" w:rsidR="00E1055A" w:rsidRPr="006E48F2" w:rsidRDefault="000501D5" w:rsidP="00CF4E3B">
            <w:pPr>
              <w:spacing w:after="0" w:line="259" w:lineRule="auto"/>
              <w:ind w:left="0" w:firstLine="0"/>
              <w:jc w:val="center"/>
            </w:pPr>
            <w:r w:rsidRPr="006E48F2">
              <w:rPr>
                <w:b/>
              </w:rPr>
              <w:t xml:space="preserve">Range </w:t>
            </w:r>
          </w:p>
        </w:tc>
      </w:tr>
      <w:tr w:rsidR="00E1055A" w:rsidRPr="006E48F2" w14:paraId="6C1F52CE" w14:textId="77777777" w:rsidTr="00447B37">
        <w:trPr>
          <w:trHeight w:val="286"/>
          <w:jc w:val="center"/>
        </w:trPr>
        <w:tc>
          <w:tcPr>
            <w:tcW w:w="1734" w:type="dxa"/>
            <w:tcBorders>
              <w:top w:val="single" w:sz="4" w:space="0" w:color="000000"/>
              <w:left w:val="single" w:sz="4" w:space="0" w:color="000000"/>
              <w:bottom w:val="single" w:sz="4" w:space="0" w:color="000000"/>
              <w:right w:val="single" w:sz="4" w:space="0" w:color="000000"/>
            </w:tcBorders>
          </w:tcPr>
          <w:p w14:paraId="04BDC1CF" w14:textId="7FF5DA0C" w:rsidR="00E1055A" w:rsidRPr="006E48F2" w:rsidRDefault="000501D5" w:rsidP="00CF4E3B">
            <w:pPr>
              <w:spacing w:after="0" w:line="259" w:lineRule="auto"/>
              <w:ind w:left="0" w:firstLine="0"/>
              <w:jc w:val="center"/>
            </w:pPr>
            <w:r w:rsidRPr="006E48F2">
              <w:t>AFOSV</w:t>
            </w:r>
          </w:p>
        </w:tc>
        <w:tc>
          <w:tcPr>
            <w:tcW w:w="2823" w:type="dxa"/>
            <w:tcBorders>
              <w:top w:val="single" w:sz="4" w:space="0" w:color="000000"/>
              <w:left w:val="single" w:sz="4" w:space="0" w:color="000000"/>
              <w:bottom w:val="single" w:sz="4" w:space="0" w:color="000000"/>
              <w:right w:val="single" w:sz="4" w:space="0" w:color="000000"/>
            </w:tcBorders>
          </w:tcPr>
          <w:p w14:paraId="7EC0E34F" w14:textId="058C9DEF" w:rsidR="00E1055A" w:rsidRPr="006E48F2" w:rsidRDefault="00CF4E3B" w:rsidP="00157461">
            <w:pPr>
              <w:spacing w:after="0" w:line="259" w:lineRule="auto"/>
              <w:ind w:left="0" w:firstLine="0"/>
              <w:jc w:val="center"/>
            </w:pPr>
            <w:r w:rsidRPr="00CF4E3B">
              <w:t>$</w:t>
            </w:r>
            <w:proofErr w:type="spellStart"/>
            <w:r w:rsidRPr="00CF4E3B">
              <w:t>afosov_upstream_make</w:t>
            </w:r>
            <w:proofErr w:type="spellEnd"/>
            <w:r w:rsidRPr="00CF4E3B">
              <w:t>$</w:t>
            </w:r>
          </w:p>
        </w:tc>
        <w:tc>
          <w:tcPr>
            <w:tcW w:w="2236"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48DD47FB" w14:textId="5554CCEE" w:rsidR="00E1055A" w:rsidRPr="006E48F2" w:rsidRDefault="00E1055A" w:rsidP="00157461">
            <w:pPr>
              <w:spacing w:after="0" w:line="259" w:lineRule="auto"/>
              <w:ind w:left="0" w:firstLine="0"/>
              <w:jc w:val="center"/>
            </w:pPr>
          </w:p>
        </w:tc>
      </w:tr>
      <w:tr w:rsidR="00BD72E6" w:rsidRPr="006E48F2" w14:paraId="759E4F4A" w14:textId="77777777" w:rsidTr="00447B37">
        <w:trPr>
          <w:trHeight w:val="286"/>
          <w:jc w:val="center"/>
        </w:trPr>
        <w:tc>
          <w:tcPr>
            <w:tcW w:w="1734" w:type="dxa"/>
            <w:tcBorders>
              <w:top w:val="single" w:sz="4" w:space="0" w:color="000000"/>
              <w:left w:val="single" w:sz="4" w:space="0" w:color="000000"/>
              <w:bottom w:val="single" w:sz="4" w:space="0" w:color="000000"/>
              <w:right w:val="single" w:sz="4" w:space="0" w:color="000000"/>
            </w:tcBorders>
          </w:tcPr>
          <w:p w14:paraId="08CA509C" w14:textId="6FFC2485" w:rsidR="00BD72E6" w:rsidRPr="006E48F2" w:rsidRDefault="00BD72E6" w:rsidP="00CF4E3B">
            <w:pPr>
              <w:spacing w:after="0" w:line="259" w:lineRule="auto"/>
              <w:ind w:left="0" w:firstLine="0"/>
              <w:jc w:val="center"/>
            </w:pPr>
            <w:r w:rsidRPr="006E48F2">
              <w:t>AFOSV</w:t>
            </w:r>
          </w:p>
        </w:tc>
        <w:tc>
          <w:tcPr>
            <w:tcW w:w="2823" w:type="dxa"/>
            <w:tcBorders>
              <w:top w:val="single" w:sz="4" w:space="0" w:color="000000"/>
              <w:left w:val="single" w:sz="4" w:space="0" w:color="000000"/>
              <w:bottom w:val="single" w:sz="4" w:space="0" w:color="000000"/>
              <w:right w:val="single" w:sz="4" w:space="0" w:color="000000"/>
            </w:tcBorders>
          </w:tcPr>
          <w:p w14:paraId="54832EB6" w14:textId="48ACBB1B" w:rsidR="00BD72E6" w:rsidRPr="006E48F2" w:rsidRDefault="00CF4E3B" w:rsidP="00157461">
            <w:pPr>
              <w:spacing w:after="0" w:line="259" w:lineRule="auto"/>
              <w:ind w:left="0" w:firstLine="0"/>
              <w:jc w:val="center"/>
            </w:pPr>
            <w:r w:rsidRPr="00CF4E3B">
              <w:t>$</w:t>
            </w:r>
            <w:proofErr w:type="spellStart"/>
            <w:r w:rsidRPr="00CF4E3B">
              <w:t>afosov_downstream_make</w:t>
            </w:r>
            <w:proofErr w:type="spellEnd"/>
            <w:r w:rsidRPr="00CF4E3B">
              <w:t>$</w:t>
            </w:r>
          </w:p>
        </w:tc>
        <w:tc>
          <w:tcPr>
            <w:tcW w:w="2236"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47A3E53E" w14:textId="77777777" w:rsidR="00BD72E6" w:rsidRPr="006E48F2" w:rsidRDefault="00BD72E6" w:rsidP="00157461">
            <w:pPr>
              <w:spacing w:after="0" w:line="259" w:lineRule="auto"/>
              <w:ind w:left="0" w:firstLine="0"/>
              <w:jc w:val="center"/>
              <w:rPr>
                <w:rFonts w:eastAsia="Calibri"/>
                <w:noProof/>
                <w:sz w:val="22"/>
              </w:rPr>
            </w:pPr>
          </w:p>
        </w:tc>
      </w:tr>
      <w:tr w:rsidR="00E1055A" w:rsidRPr="006E48F2" w14:paraId="7672E608" w14:textId="77777777" w:rsidTr="00447B37">
        <w:trPr>
          <w:trHeight w:val="288"/>
          <w:jc w:val="center"/>
        </w:trPr>
        <w:tc>
          <w:tcPr>
            <w:tcW w:w="1734" w:type="dxa"/>
            <w:tcBorders>
              <w:top w:val="single" w:sz="4" w:space="0" w:color="000000"/>
              <w:left w:val="single" w:sz="4" w:space="0" w:color="000000"/>
              <w:bottom w:val="single" w:sz="4" w:space="0" w:color="000000"/>
              <w:right w:val="single" w:sz="4" w:space="0" w:color="000000"/>
            </w:tcBorders>
          </w:tcPr>
          <w:p w14:paraId="08B894E3" w14:textId="15BAF101" w:rsidR="00E1055A" w:rsidRPr="006E48F2" w:rsidRDefault="000501D5" w:rsidP="00CF4E3B">
            <w:pPr>
              <w:spacing w:after="0" w:line="259" w:lineRule="auto"/>
              <w:ind w:left="0" w:firstLine="0"/>
              <w:jc w:val="center"/>
            </w:pPr>
            <w:r w:rsidRPr="006E48F2">
              <w:t xml:space="preserve">Pressure </w:t>
            </w:r>
            <w:r w:rsidR="00B11F60" w:rsidRPr="006E48F2">
              <w:t>Gauge</w:t>
            </w:r>
          </w:p>
        </w:tc>
        <w:tc>
          <w:tcPr>
            <w:tcW w:w="2823" w:type="dxa"/>
            <w:tcBorders>
              <w:top w:val="single" w:sz="4" w:space="0" w:color="000000"/>
              <w:left w:val="single" w:sz="4" w:space="0" w:color="000000"/>
              <w:bottom w:val="single" w:sz="4" w:space="0" w:color="000000"/>
              <w:right w:val="single" w:sz="4" w:space="0" w:color="000000"/>
            </w:tcBorders>
          </w:tcPr>
          <w:p w14:paraId="2C34793F" w14:textId="54669243" w:rsidR="00E1055A" w:rsidRPr="006E48F2" w:rsidRDefault="00CF4E3B" w:rsidP="00157461">
            <w:pPr>
              <w:spacing w:after="0" w:line="259" w:lineRule="auto"/>
              <w:ind w:left="0" w:firstLine="0"/>
              <w:jc w:val="center"/>
            </w:pPr>
            <w:r w:rsidRPr="00CF4E3B">
              <w:t>$</w:t>
            </w:r>
            <w:proofErr w:type="spellStart"/>
            <w:r w:rsidRPr="00CF4E3B">
              <w:t>afosov_gauge_make</w:t>
            </w:r>
            <w:proofErr w:type="spellEnd"/>
            <w:r w:rsidRPr="00CF4E3B">
              <w:t>$</w:t>
            </w:r>
          </w:p>
        </w:tc>
        <w:tc>
          <w:tcPr>
            <w:tcW w:w="2236" w:type="dxa"/>
            <w:tcBorders>
              <w:top w:val="single" w:sz="4" w:space="0" w:color="000000"/>
              <w:left w:val="single" w:sz="4" w:space="0" w:color="000000"/>
              <w:bottom w:val="single" w:sz="4" w:space="0" w:color="000000"/>
              <w:right w:val="single" w:sz="4" w:space="0" w:color="000000"/>
            </w:tcBorders>
          </w:tcPr>
          <w:p w14:paraId="741C22E0" w14:textId="0DD3CA13" w:rsidR="00E1055A" w:rsidRPr="006E48F2" w:rsidRDefault="00CF4E3B" w:rsidP="00157461">
            <w:pPr>
              <w:spacing w:after="0" w:line="259" w:lineRule="auto"/>
              <w:ind w:left="0" w:firstLine="0"/>
              <w:jc w:val="center"/>
            </w:pPr>
            <w:r w:rsidRPr="00CF4E3B">
              <w:t>$</w:t>
            </w:r>
            <w:proofErr w:type="spellStart"/>
            <w:r w:rsidRPr="00CF4E3B">
              <w:t>afosov_gauge_range</w:t>
            </w:r>
            <w:proofErr w:type="spellEnd"/>
            <w:r w:rsidRPr="00CF4E3B">
              <w:t>$</w:t>
            </w:r>
          </w:p>
        </w:tc>
      </w:tr>
    </w:tbl>
    <w:p w14:paraId="4889704E" w14:textId="77777777" w:rsidR="00186D16" w:rsidRPr="006E48F2" w:rsidRDefault="00186D16" w:rsidP="00157461">
      <w:pPr>
        <w:ind w:left="0" w:firstLine="0"/>
      </w:pPr>
    </w:p>
    <w:p w14:paraId="153D6910" w14:textId="20C77BA3" w:rsidR="00186D16" w:rsidRPr="006E48F2" w:rsidRDefault="000501D5" w:rsidP="009C0CB1">
      <w:pPr>
        <w:pStyle w:val="ListParagraph"/>
        <w:numPr>
          <w:ilvl w:val="0"/>
          <w:numId w:val="44"/>
        </w:numPr>
      </w:pPr>
      <w:r w:rsidRPr="006E48F2">
        <w:t>After drip rate is steady, leak rate is required to be less than one drop in 10 seconds.</w:t>
      </w:r>
    </w:p>
    <w:p w14:paraId="097EFD9E" w14:textId="1FDEDC5B" w:rsidR="00186D16" w:rsidRPr="006E48F2" w:rsidRDefault="00FF7C6F" w:rsidP="00157461">
      <w:pPr>
        <w:ind w:left="0" w:firstLine="0"/>
      </w:pPr>
      <w:r>
        <w:rPr>
          <w:noProof/>
        </w:rPr>
        <w:drawing>
          <wp:anchor distT="0" distB="0" distL="114300" distR="114300" simplePos="0" relativeHeight="251706368" behindDoc="1" locked="0" layoutInCell="1" allowOverlap="1" wp14:anchorId="5013C6EC" wp14:editId="43B8551E">
            <wp:simplePos x="0" y="0"/>
            <wp:positionH relativeFrom="margin">
              <wp:align>center</wp:align>
            </wp:positionH>
            <wp:positionV relativeFrom="paragraph">
              <wp:posOffset>6350</wp:posOffset>
            </wp:positionV>
            <wp:extent cx="6562725" cy="2797058"/>
            <wp:effectExtent l="0" t="0" r="0" b="3810"/>
            <wp:wrapNone/>
            <wp:docPr id="90890" name="Picture 90890"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0" name="Picture 90890" descr="Diagram, engineering drawing&#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6562725" cy="2797058"/>
                    </a:xfrm>
                    <a:prstGeom prst="rect">
                      <a:avLst/>
                    </a:prstGeom>
                  </pic:spPr>
                </pic:pic>
              </a:graphicData>
            </a:graphic>
            <wp14:sizeRelH relativeFrom="margin">
              <wp14:pctWidth>0</wp14:pctWidth>
            </wp14:sizeRelH>
            <wp14:sizeRelV relativeFrom="margin">
              <wp14:pctHeight>0</wp14:pctHeight>
            </wp14:sizeRelV>
          </wp:anchor>
        </w:drawing>
      </w:r>
    </w:p>
    <w:p w14:paraId="55AA2D7A" w14:textId="72068CCF" w:rsidR="00186D16" w:rsidRPr="006E48F2" w:rsidRDefault="00186D16" w:rsidP="00157461">
      <w:pPr>
        <w:ind w:left="0" w:firstLine="0"/>
      </w:pPr>
    </w:p>
    <w:p w14:paraId="10248476" w14:textId="77777777" w:rsidR="00186D16" w:rsidRPr="006E48F2" w:rsidRDefault="00186D16" w:rsidP="00157461">
      <w:pPr>
        <w:ind w:left="0" w:firstLine="0"/>
      </w:pPr>
    </w:p>
    <w:p w14:paraId="18A39F0E" w14:textId="46F634AE" w:rsidR="00186D16" w:rsidRPr="006E48F2" w:rsidRDefault="00186D16" w:rsidP="00157461">
      <w:pPr>
        <w:ind w:left="0" w:firstLine="0"/>
      </w:pPr>
    </w:p>
    <w:p w14:paraId="672C9E6A" w14:textId="77777777" w:rsidR="00186D16" w:rsidRPr="006E48F2" w:rsidRDefault="00186D16" w:rsidP="00157461">
      <w:pPr>
        <w:ind w:left="0" w:firstLine="0"/>
      </w:pPr>
    </w:p>
    <w:p w14:paraId="100060E6" w14:textId="048D3306" w:rsidR="00186D16" w:rsidRPr="006E48F2" w:rsidRDefault="00186D16" w:rsidP="00157461">
      <w:pPr>
        <w:ind w:left="0" w:firstLine="0"/>
      </w:pPr>
    </w:p>
    <w:p w14:paraId="758CA33E" w14:textId="77777777" w:rsidR="00186D16" w:rsidRPr="006E48F2" w:rsidRDefault="00186D16" w:rsidP="00157461">
      <w:pPr>
        <w:ind w:left="0" w:firstLine="0"/>
      </w:pPr>
    </w:p>
    <w:p w14:paraId="30EFA815" w14:textId="05CCA5B2" w:rsidR="00E1055A" w:rsidRPr="006E48F2" w:rsidRDefault="000501D5" w:rsidP="00157461">
      <w:pPr>
        <w:ind w:left="0" w:firstLine="0"/>
      </w:pPr>
      <w:r w:rsidRPr="006E48F2">
        <w:t xml:space="preserve"> </w:t>
      </w:r>
    </w:p>
    <w:p w14:paraId="75100C1C" w14:textId="5F61BCBB" w:rsidR="00E1055A" w:rsidRPr="006E48F2" w:rsidRDefault="00E1055A" w:rsidP="00157461">
      <w:pPr>
        <w:spacing w:after="0" w:line="259" w:lineRule="auto"/>
        <w:ind w:left="0" w:firstLine="0"/>
      </w:pPr>
    </w:p>
    <w:p w14:paraId="43922B19" w14:textId="4A5F231A" w:rsidR="00186D16" w:rsidRPr="006E48F2" w:rsidRDefault="00186D16" w:rsidP="00157461">
      <w:pPr>
        <w:spacing w:after="0" w:line="259" w:lineRule="auto"/>
        <w:ind w:left="0" w:firstLine="0"/>
      </w:pPr>
    </w:p>
    <w:p w14:paraId="3ED26906" w14:textId="2913D715" w:rsidR="00186D16" w:rsidRPr="006E48F2" w:rsidRDefault="00186D16" w:rsidP="00157461">
      <w:pPr>
        <w:spacing w:after="0" w:line="259" w:lineRule="auto"/>
        <w:ind w:left="0" w:firstLine="0"/>
      </w:pPr>
    </w:p>
    <w:p w14:paraId="792F1A8A" w14:textId="1F1A1F23" w:rsidR="00186D16" w:rsidRPr="006E48F2" w:rsidRDefault="00186D16" w:rsidP="00157461">
      <w:pPr>
        <w:spacing w:after="0" w:line="259" w:lineRule="auto"/>
        <w:ind w:left="0" w:firstLine="0"/>
      </w:pPr>
    </w:p>
    <w:p w14:paraId="4829570F" w14:textId="74FDB004" w:rsidR="00186D16" w:rsidRPr="006E48F2" w:rsidRDefault="00186D16" w:rsidP="00157461">
      <w:pPr>
        <w:spacing w:after="0" w:line="259" w:lineRule="auto"/>
        <w:ind w:left="0" w:firstLine="0"/>
      </w:pPr>
    </w:p>
    <w:p w14:paraId="435673ED" w14:textId="66AA2948" w:rsidR="00186D16" w:rsidRPr="006E48F2" w:rsidRDefault="00186D16" w:rsidP="00157461">
      <w:pPr>
        <w:spacing w:after="0" w:line="259" w:lineRule="auto"/>
        <w:ind w:left="0" w:firstLine="0"/>
      </w:pPr>
    </w:p>
    <w:p w14:paraId="28FE955C" w14:textId="49B4BAF8" w:rsidR="00186D16" w:rsidRPr="006E48F2" w:rsidRDefault="00186D16" w:rsidP="00157461">
      <w:pPr>
        <w:spacing w:after="0" w:line="259" w:lineRule="auto"/>
        <w:ind w:left="0" w:firstLine="0"/>
      </w:pPr>
    </w:p>
    <w:p w14:paraId="3575A00D" w14:textId="77777777" w:rsidR="00186D16" w:rsidRPr="006E48F2" w:rsidRDefault="00186D16" w:rsidP="00186D16">
      <w:pPr>
        <w:pBdr>
          <w:top w:val="single" w:sz="18" w:space="1" w:color="auto"/>
        </w:pBdr>
        <w:spacing w:after="0" w:line="259" w:lineRule="auto"/>
        <w:ind w:left="0" w:firstLine="0"/>
      </w:pPr>
    </w:p>
    <w:p w14:paraId="03AD9040" w14:textId="77777777" w:rsidR="00E1055A" w:rsidRPr="006E48F2" w:rsidRDefault="000501D5" w:rsidP="009C0CB1">
      <w:pPr>
        <w:pStyle w:val="ListParagraph"/>
        <w:numPr>
          <w:ilvl w:val="0"/>
          <w:numId w:val="44"/>
        </w:numPr>
      </w:pPr>
      <w:r w:rsidRPr="006E48F2">
        <w:t xml:space="preserve">While the boiler is firing quickly close the manual valve in oil line located after the automatic shut off valves. </w:t>
      </w:r>
    </w:p>
    <w:p w14:paraId="3483A751" w14:textId="7492BAAF" w:rsidR="00E1055A" w:rsidRPr="006E48F2" w:rsidRDefault="000501D5" w:rsidP="009C0CB1">
      <w:pPr>
        <w:pStyle w:val="ListParagraph"/>
        <w:numPr>
          <w:ilvl w:val="0"/>
          <w:numId w:val="44"/>
        </w:numPr>
      </w:pPr>
      <w:r w:rsidRPr="006E48F2">
        <w:t xml:space="preserve">Place a container under the test port downstream of both automatic shut off valves.  Open the test port valve and observe oil flow.  </w:t>
      </w:r>
      <w:proofErr w:type="gramStart"/>
      <w:r w:rsidRPr="006E48F2">
        <w:t>In order to</w:t>
      </w:r>
      <w:proofErr w:type="gramEnd"/>
      <w:r w:rsidRPr="006E48F2">
        <w:t xml:space="preserve"> consider the valve as not leaking, oil flow should be less than 1 drop in 10 seconds.  Some time is needed to establish a steady drip rate. Make sure that the pressure </w:t>
      </w:r>
      <w:r w:rsidR="00B11F60" w:rsidRPr="006E48F2">
        <w:t>Gauge</w:t>
      </w:r>
      <w:r w:rsidRPr="006E48F2">
        <w:t xml:space="preserve"> between the 2 auto shut off valves indicates pressure approximately equal to regulated pressure or higher.   </w:t>
      </w:r>
    </w:p>
    <w:p w14:paraId="39B68D84" w14:textId="77777777" w:rsidR="00E1055A" w:rsidRPr="006E48F2" w:rsidRDefault="000501D5" w:rsidP="009C0CB1">
      <w:pPr>
        <w:pStyle w:val="ListParagraph"/>
        <w:numPr>
          <w:ilvl w:val="0"/>
          <w:numId w:val="44"/>
        </w:numPr>
        <w:spacing w:after="56"/>
      </w:pPr>
      <w:r w:rsidRPr="006E48F2">
        <w:t xml:space="preserve">Place a container under the test port between the automatic shut off valves.  Open the downstream test port valve between the automatic shut off valves and observe oil flow.  </w:t>
      </w:r>
      <w:proofErr w:type="gramStart"/>
      <w:r w:rsidRPr="006E48F2">
        <w:t>In order to</w:t>
      </w:r>
      <w:proofErr w:type="gramEnd"/>
      <w:r w:rsidRPr="006E48F2">
        <w:t xml:space="preserve"> consider the valve as not leaking, oil flow should be less than 1 drop in 10 seconds.  Some time is needed to establish a steady drip rate. </w:t>
      </w:r>
    </w:p>
    <w:p w14:paraId="2B5FD88C" w14:textId="77777777" w:rsidR="00E1055A" w:rsidRPr="006E48F2" w:rsidRDefault="000501D5" w:rsidP="009C0CB1">
      <w:pPr>
        <w:pStyle w:val="ListParagraph"/>
        <w:numPr>
          <w:ilvl w:val="0"/>
          <w:numId w:val="44"/>
        </w:numPr>
        <w:spacing w:after="40"/>
      </w:pPr>
      <w:r w:rsidRPr="006E48F2">
        <w:t xml:space="preserve">Some manufacturers use a vent line between the two AFOSOV’s (not required and not shown).  If the valve in this vent line is leaking and the two AFOSOV’s are not leaking, the pressure between the two AFOSOV’s will fall. </w:t>
      </w: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3E7CCD" w14:paraId="2975437F" w14:textId="77777777" w:rsidTr="000772E7">
        <w:tc>
          <w:tcPr>
            <w:tcW w:w="5035" w:type="dxa"/>
            <w:shd w:val="clear" w:color="auto" w:fill="E7E6E6" w:themeFill="background2"/>
          </w:tcPr>
          <w:p w14:paraId="02E98A4B" w14:textId="77777777" w:rsidR="003E7CCD" w:rsidRDefault="003E7CCD" w:rsidP="000772E7">
            <w:r w:rsidRPr="00A14397">
              <w:rPr>
                <w:szCs w:val="24"/>
              </w:rPr>
              <w:lastRenderedPageBreak/>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546B0A41" w14:textId="77777777" w:rsidR="003E7CCD" w:rsidRDefault="003E7CCD"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3BF36153" w14:textId="77777777" w:rsidR="003E7CCD" w:rsidRPr="006E48F2" w:rsidRDefault="003E7CCD" w:rsidP="003E7CCD">
      <w:pPr>
        <w:spacing w:after="0" w:line="259" w:lineRule="auto"/>
        <w:ind w:left="0" w:firstLine="0"/>
      </w:pPr>
    </w:p>
    <w:tbl>
      <w:tblPr>
        <w:tblStyle w:val="TableGrid"/>
        <w:tblW w:w="5581" w:type="dxa"/>
        <w:jc w:val="center"/>
        <w:tblInd w:w="0" w:type="dxa"/>
        <w:tblCellMar>
          <w:top w:w="14" w:type="dxa"/>
          <w:left w:w="108" w:type="dxa"/>
          <w:right w:w="115" w:type="dxa"/>
        </w:tblCellMar>
        <w:tblLook w:val="04A0" w:firstRow="1" w:lastRow="0" w:firstColumn="1" w:lastColumn="0" w:noHBand="0" w:noVBand="1"/>
      </w:tblPr>
      <w:tblGrid>
        <w:gridCol w:w="3584"/>
        <w:gridCol w:w="1997"/>
      </w:tblGrid>
      <w:tr w:rsidR="00E1055A" w:rsidRPr="006E48F2" w14:paraId="1AA45E83" w14:textId="77777777" w:rsidTr="00C546DC">
        <w:trPr>
          <w:trHeight w:val="286"/>
          <w:jc w:val="center"/>
        </w:trPr>
        <w:tc>
          <w:tcPr>
            <w:tcW w:w="4230" w:type="dxa"/>
            <w:tcBorders>
              <w:top w:val="single" w:sz="4" w:space="0" w:color="000000"/>
              <w:left w:val="single" w:sz="4" w:space="0" w:color="000000"/>
              <w:bottom w:val="single" w:sz="4" w:space="0" w:color="000000"/>
              <w:right w:val="single" w:sz="4" w:space="0" w:color="000000"/>
            </w:tcBorders>
          </w:tcPr>
          <w:p w14:paraId="70D3CC8A" w14:textId="77777777" w:rsidR="00E1055A" w:rsidRPr="006E48F2" w:rsidRDefault="000501D5" w:rsidP="00157461">
            <w:pPr>
              <w:spacing w:after="0" w:line="259" w:lineRule="auto"/>
              <w:ind w:left="0" w:firstLine="0"/>
              <w:jc w:val="center"/>
            </w:pPr>
            <w:r w:rsidRPr="006E48F2">
              <w:rPr>
                <w:b/>
              </w:rPr>
              <w:t xml:space="preserve">Result </w:t>
            </w:r>
          </w:p>
        </w:tc>
        <w:tc>
          <w:tcPr>
            <w:tcW w:w="1351" w:type="dxa"/>
            <w:tcBorders>
              <w:top w:val="single" w:sz="4" w:space="0" w:color="000000"/>
              <w:left w:val="single" w:sz="4" w:space="0" w:color="000000"/>
              <w:bottom w:val="single" w:sz="4" w:space="0" w:color="000000"/>
              <w:right w:val="single" w:sz="4" w:space="0" w:color="000000"/>
            </w:tcBorders>
          </w:tcPr>
          <w:p w14:paraId="085AB37C" w14:textId="77777777" w:rsidR="00E1055A" w:rsidRPr="006E48F2" w:rsidRDefault="000501D5" w:rsidP="00157461">
            <w:pPr>
              <w:spacing w:after="0" w:line="259" w:lineRule="auto"/>
              <w:ind w:left="0" w:firstLine="0"/>
              <w:jc w:val="center"/>
            </w:pPr>
            <w:r w:rsidRPr="006E48F2">
              <w:rPr>
                <w:b/>
              </w:rPr>
              <w:t xml:space="preserve">Y/N </w:t>
            </w:r>
          </w:p>
        </w:tc>
      </w:tr>
      <w:tr w:rsidR="00E1055A" w:rsidRPr="006E48F2" w14:paraId="209421C6" w14:textId="77777777" w:rsidTr="00C546DC">
        <w:trPr>
          <w:trHeight w:val="286"/>
          <w:jc w:val="center"/>
        </w:trPr>
        <w:tc>
          <w:tcPr>
            <w:tcW w:w="4230" w:type="dxa"/>
            <w:tcBorders>
              <w:top w:val="single" w:sz="4" w:space="0" w:color="000000"/>
              <w:left w:val="single" w:sz="4" w:space="0" w:color="000000"/>
              <w:bottom w:val="single" w:sz="4" w:space="0" w:color="000000"/>
              <w:right w:val="single" w:sz="4" w:space="0" w:color="000000"/>
            </w:tcBorders>
          </w:tcPr>
          <w:p w14:paraId="2ECA7F7D" w14:textId="77777777" w:rsidR="00E1055A" w:rsidRPr="006E48F2" w:rsidRDefault="000501D5" w:rsidP="00157461">
            <w:pPr>
              <w:spacing w:after="0" w:line="259" w:lineRule="auto"/>
              <w:ind w:left="0" w:firstLine="0"/>
            </w:pPr>
            <w:r w:rsidRPr="006E48F2">
              <w:t xml:space="preserve">Did upstream AFOSV leak? </w:t>
            </w:r>
          </w:p>
        </w:tc>
        <w:tc>
          <w:tcPr>
            <w:tcW w:w="1351" w:type="dxa"/>
            <w:tcBorders>
              <w:top w:val="single" w:sz="4" w:space="0" w:color="000000"/>
              <w:left w:val="single" w:sz="4" w:space="0" w:color="000000"/>
              <w:bottom w:val="single" w:sz="4" w:space="0" w:color="000000"/>
              <w:right w:val="single" w:sz="4" w:space="0" w:color="000000"/>
            </w:tcBorders>
          </w:tcPr>
          <w:p w14:paraId="2989A538" w14:textId="74E21F81" w:rsidR="00E1055A" w:rsidRPr="006E48F2" w:rsidRDefault="00CF4E3B" w:rsidP="00157461">
            <w:pPr>
              <w:spacing w:after="0" w:line="259" w:lineRule="auto"/>
              <w:ind w:left="0" w:firstLine="0"/>
              <w:jc w:val="center"/>
            </w:pPr>
            <w:r w:rsidRPr="00CF4E3B">
              <w:t>$afosov_result_1$</w:t>
            </w:r>
          </w:p>
        </w:tc>
      </w:tr>
      <w:tr w:rsidR="00E1055A" w:rsidRPr="006E48F2" w14:paraId="074FCB60" w14:textId="77777777" w:rsidTr="00C546DC">
        <w:trPr>
          <w:trHeight w:val="286"/>
          <w:jc w:val="center"/>
        </w:trPr>
        <w:tc>
          <w:tcPr>
            <w:tcW w:w="4230" w:type="dxa"/>
            <w:tcBorders>
              <w:top w:val="single" w:sz="4" w:space="0" w:color="000000"/>
              <w:left w:val="single" w:sz="4" w:space="0" w:color="000000"/>
              <w:bottom w:val="single" w:sz="4" w:space="0" w:color="000000"/>
              <w:right w:val="single" w:sz="4" w:space="0" w:color="000000"/>
            </w:tcBorders>
          </w:tcPr>
          <w:p w14:paraId="6DE066E5" w14:textId="77777777" w:rsidR="00E1055A" w:rsidRPr="006E48F2" w:rsidRDefault="000501D5" w:rsidP="00157461">
            <w:pPr>
              <w:spacing w:after="0" w:line="259" w:lineRule="auto"/>
              <w:ind w:left="0" w:firstLine="0"/>
            </w:pPr>
            <w:r w:rsidRPr="006E48F2">
              <w:t xml:space="preserve">Did downstream AFOSF leak? </w:t>
            </w:r>
          </w:p>
        </w:tc>
        <w:tc>
          <w:tcPr>
            <w:tcW w:w="1351" w:type="dxa"/>
            <w:tcBorders>
              <w:top w:val="single" w:sz="4" w:space="0" w:color="000000"/>
              <w:left w:val="single" w:sz="4" w:space="0" w:color="000000"/>
              <w:bottom w:val="single" w:sz="4" w:space="0" w:color="000000"/>
              <w:right w:val="single" w:sz="4" w:space="0" w:color="000000"/>
            </w:tcBorders>
          </w:tcPr>
          <w:p w14:paraId="54D84159" w14:textId="09E66466" w:rsidR="00E1055A" w:rsidRPr="006E48F2" w:rsidRDefault="00CF4E3B" w:rsidP="00157461">
            <w:pPr>
              <w:spacing w:after="0" w:line="259" w:lineRule="auto"/>
              <w:ind w:left="0" w:firstLine="0"/>
              <w:jc w:val="center"/>
            </w:pPr>
            <w:r w:rsidRPr="00CF4E3B">
              <w:t>$afosov_result_</w:t>
            </w:r>
            <w:r>
              <w:t>2</w:t>
            </w:r>
            <w:r w:rsidRPr="00CF4E3B">
              <w:t>$</w:t>
            </w:r>
          </w:p>
        </w:tc>
      </w:tr>
    </w:tbl>
    <w:p w14:paraId="0D9C5CCC" w14:textId="77777777" w:rsidR="00186D16" w:rsidRPr="006E48F2" w:rsidRDefault="00186D16" w:rsidP="00186D16">
      <w:pPr>
        <w:spacing w:after="0" w:line="259" w:lineRule="auto"/>
        <w:ind w:left="0" w:firstLine="0"/>
      </w:pPr>
    </w:p>
    <w:p w14:paraId="1B39E5C3" w14:textId="3FBB403E" w:rsidR="00E1055A" w:rsidRPr="006E48F2" w:rsidRDefault="000501D5" w:rsidP="00186D16">
      <w:pPr>
        <w:pBdr>
          <w:top w:val="single" w:sz="18" w:space="1" w:color="auto"/>
        </w:pBdr>
        <w:spacing w:after="0" w:line="259" w:lineRule="auto"/>
        <w:ind w:left="0" w:firstLine="0"/>
      </w:pPr>
      <w:r w:rsidRPr="006E48F2">
        <w:t xml:space="preserve"> </w:t>
      </w:r>
    </w:p>
    <w:p w14:paraId="1730330C" w14:textId="6C9AE5A7" w:rsidR="0053381F" w:rsidRPr="006E48F2" w:rsidRDefault="0053381F" w:rsidP="00157461">
      <w:pPr>
        <w:ind w:left="0" w:firstLine="0"/>
        <w:rPr>
          <w:b/>
        </w:rPr>
      </w:pPr>
      <w:r w:rsidRPr="006E48F2">
        <w:rPr>
          <w:b/>
        </w:rPr>
        <w:t>Did the device fail or pass the 3 Question Criteria (section 1.3.1)?</w:t>
      </w:r>
      <w:r w:rsidR="00CF4E3B">
        <w:rPr>
          <w:b/>
        </w:rPr>
        <w:t xml:space="preserve">  </w:t>
      </w:r>
      <w:r w:rsidR="007F4B3E">
        <w:rPr>
          <w:b/>
        </w:rPr>
        <w:t>[</w:t>
      </w:r>
      <w:r w:rsidR="00CF4E3B" w:rsidRPr="00CF4E3B">
        <w:rPr>
          <w:b/>
        </w:rPr>
        <w:t>$</w:t>
      </w:r>
      <w:proofErr w:type="spellStart"/>
      <w:r w:rsidR="00CF4E3B" w:rsidRPr="00CF4E3B">
        <w:rPr>
          <w:b/>
        </w:rPr>
        <w:t>afosov_result_status</w:t>
      </w:r>
      <w:proofErr w:type="spellEnd"/>
      <w:r w:rsidR="00CF4E3B" w:rsidRPr="00CF4E3B">
        <w:rPr>
          <w:b/>
        </w:rPr>
        <w:t>$</w:t>
      </w:r>
      <w:r w:rsidR="007F4B3E">
        <w:rPr>
          <w:b/>
        </w:rPr>
        <w:t>]</w:t>
      </w:r>
    </w:p>
    <w:p w14:paraId="28682330" w14:textId="77777777" w:rsidR="000772E7" w:rsidRPr="00B25CE3" w:rsidRDefault="000772E7" w:rsidP="000772E7">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707352C3" w14:textId="77777777" w:rsidR="0053381F" w:rsidRPr="006E48F2" w:rsidRDefault="0053381F" w:rsidP="00157461">
      <w:pPr>
        <w:spacing w:after="0" w:line="259" w:lineRule="auto"/>
        <w:ind w:left="0" w:firstLine="0"/>
        <w:jc w:val="right"/>
      </w:pPr>
    </w:p>
    <w:p w14:paraId="2C533BF0" w14:textId="77777777" w:rsidR="00186D16" w:rsidRPr="006E48F2" w:rsidRDefault="00186D16">
      <w:pPr>
        <w:spacing w:after="160" w:line="259" w:lineRule="auto"/>
        <w:ind w:left="0" w:firstLine="0"/>
        <w:rPr>
          <w:b/>
          <w:sz w:val="28"/>
        </w:rPr>
      </w:pPr>
      <w:r w:rsidRPr="006E48F2">
        <w:br w:type="page"/>
      </w: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3E7CCD" w14:paraId="7D58F277" w14:textId="77777777" w:rsidTr="000772E7">
        <w:tc>
          <w:tcPr>
            <w:tcW w:w="5035" w:type="dxa"/>
            <w:shd w:val="clear" w:color="auto" w:fill="E7E6E6" w:themeFill="background2"/>
          </w:tcPr>
          <w:p w14:paraId="12AB2E7D" w14:textId="77777777" w:rsidR="003E7CCD" w:rsidRDefault="003E7CCD" w:rsidP="000772E7">
            <w:r w:rsidRPr="00A14397">
              <w:rPr>
                <w:szCs w:val="24"/>
              </w:rPr>
              <w:lastRenderedPageBreak/>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4C233299" w14:textId="77777777" w:rsidR="003E7CCD" w:rsidRDefault="003E7CCD"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784750BE" w14:textId="77777777" w:rsidR="00C7715F" w:rsidRDefault="00C7715F" w:rsidP="00C546DC">
      <w:pPr>
        <w:pStyle w:val="Heading1"/>
      </w:pPr>
    </w:p>
    <w:p w14:paraId="06A375E2" w14:textId="40291F0D" w:rsidR="00186D16" w:rsidRPr="006E48F2" w:rsidRDefault="00186D16" w:rsidP="00C546DC">
      <w:pPr>
        <w:pStyle w:val="Heading1"/>
      </w:pPr>
      <w:bookmarkStart w:id="41" w:name="_Toc164750239"/>
      <w:r w:rsidRPr="006E48F2">
        <w:t>3</w:t>
      </w:r>
      <w:r w:rsidR="00133854">
        <w:t>7</w:t>
      </w:r>
      <w:r w:rsidRPr="006E48F2">
        <w:t xml:space="preserve">. </w:t>
      </w:r>
      <w:r w:rsidR="000501D5" w:rsidRPr="006E48F2">
        <w:t>Proof of Closure on Automatic Fuel Oil Shutoff Valve</w:t>
      </w:r>
      <w:r w:rsidR="00523F79" w:rsidRPr="006E48F2">
        <w:t>s [</w:t>
      </w:r>
      <w:r w:rsidR="00225544" w:rsidRPr="00225544">
        <w:t>$</w:t>
      </w:r>
      <w:proofErr w:type="spellStart"/>
      <w:r w:rsidR="00225544" w:rsidRPr="00225544">
        <w:t>pocafosov_result_status</w:t>
      </w:r>
      <w:proofErr w:type="spellEnd"/>
      <w:r w:rsidR="00225544" w:rsidRPr="00225544">
        <w:t>$</w:t>
      </w:r>
      <w:r w:rsidR="00523F79" w:rsidRPr="006E48F2">
        <w:t>]</w:t>
      </w:r>
      <w:bookmarkEnd w:id="41"/>
    </w:p>
    <w:p w14:paraId="133AF0FD" w14:textId="47EE1965" w:rsidR="00E1055A" w:rsidRPr="006E48F2" w:rsidRDefault="000501D5" w:rsidP="00C546DC">
      <w:r w:rsidRPr="006E48F2">
        <w:t xml:space="preserve">(POCAFOSV) – Oil </w:t>
      </w:r>
    </w:p>
    <w:p w14:paraId="14511DAC" w14:textId="77777777" w:rsidR="00186D16" w:rsidRPr="006E48F2" w:rsidRDefault="00186D16" w:rsidP="00186D16"/>
    <w:tbl>
      <w:tblPr>
        <w:tblStyle w:val="TableGrid"/>
        <w:tblW w:w="6762" w:type="dxa"/>
        <w:jc w:val="center"/>
        <w:tblInd w:w="0" w:type="dxa"/>
        <w:tblCellMar>
          <w:top w:w="14" w:type="dxa"/>
          <w:left w:w="108" w:type="dxa"/>
          <w:right w:w="115" w:type="dxa"/>
        </w:tblCellMar>
        <w:tblLook w:val="04A0" w:firstRow="1" w:lastRow="0" w:firstColumn="1" w:lastColumn="0" w:noHBand="0" w:noVBand="1"/>
      </w:tblPr>
      <w:tblGrid>
        <w:gridCol w:w="3037"/>
        <w:gridCol w:w="3725"/>
      </w:tblGrid>
      <w:tr w:rsidR="00E1055A" w:rsidRPr="006E48F2" w14:paraId="187B35BB" w14:textId="77777777" w:rsidTr="00C546DC">
        <w:trPr>
          <w:trHeight w:val="286"/>
          <w:jc w:val="center"/>
        </w:trPr>
        <w:tc>
          <w:tcPr>
            <w:tcW w:w="3037" w:type="dxa"/>
            <w:tcBorders>
              <w:top w:val="single" w:sz="4" w:space="0" w:color="000000"/>
              <w:left w:val="single" w:sz="4" w:space="0" w:color="000000"/>
              <w:bottom w:val="single" w:sz="4" w:space="0" w:color="000000"/>
              <w:right w:val="single" w:sz="4" w:space="0" w:color="000000"/>
            </w:tcBorders>
          </w:tcPr>
          <w:p w14:paraId="573BCDFC" w14:textId="77777777" w:rsidR="00E1055A" w:rsidRPr="006E48F2" w:rsidRDefault="000501D5" w:rsidP="00157461">
            <w:pPr>
              <w:spacing w:after="0" w:line="259" w:lineRule="auto"/>
              <w:ind w:left="0" w:firstLine="0"/>
              <w:jc w:val="center"/>
            </w:pPr>
            <w:r w:rsidRPr="006E48F2">
              <w:rPr>
                <w:b/>
              </w:rPr>
              <w:t xml:space="preserve">Item </w:t>
            </w:r>
          </w:p>
        </w:tc>
        <w:tc>
          <w:tcPr>
            <w:tcW w:w="3725" w:type="dxa"/>
            <w:tcBorders>
              <w:top w:val="single" w:sz="4" w:space="0" w:color="000000"/>
              <w:left w:val="single" w:sz="4" w:space="0" w:color="000000"/>
              <w:bottom w:val="single" w:sz="4" w:space="0" w:color="000000"/>
              <w:right w:val="single" w:sz="4" w:space="0" w:color="000000"/>
            </w:tcBorders>
          </w:tcPr>
          <w:p w14:paraId="2C5A1F9B" w14:textId="77777777" w:rsidR="00E1055A" w:rsidRPr="006E48F2" w:rsidRDefault="000501D5" w:rsidP="00157461">
            <w:pPr>
              <w:spacing w:after="0" w:line="259" w:lineRule="auto"/>
              <w:ind w:left="0" w:firstLine="0"/>
              <w:jc w:val="center"/>
            </w:pPr>
            <w:r w:rsidRPr="006E48F2">
              <w:rPr>
                <w:b/>
              </w:rPr>
              <w:t xml:space="preserve">Make </w:t>
            </w:r>
          </w:p>
        </w:tc>
      </w:tr>
      <w:tr w:rsidR="00E1055A" w:rsidRPr="006E48F2" w14:paraId="0A09E4EA" w14:textId="77777777" w:rsidTr="00C546DC">
        <w:trPr>
          <w:trHeight w:val="288"/>
          <w:jc w:val="center"/>
        </w:trPr>
        <w:tc>
          <w:tcPr>
            <w:tcW w:w="3037" w:type="dxa"/>
            <w:tcBorders>
              <w:top w:val="single" w:sz="4" w:space="0" w:color="000000"/>
              <w:left w:val="single" w:sz="4" w:space="0" w:color="000000"/>
              <w:bottom w:val="single" w:sz="4" w:space="0" w:color="000000"/>
              <w:right w:val="single" w:sz="4" w:space="0" w:color="000000"/>
            </w:tcBorders>
          </w:tcPr>
          <w:p w14:paraId="49C91828" w14:textId="744B0891" w:rsidR="00E1055A" w:rsidRPr="006E48F2" w:rsidRDefault="000501D5" w:rsidP="00C546DC">
            <w:pPr>
              <w:spacing w:after="0" w:line="259" w:lineRule="auto"/>
              <w:ind w:left="0" w:firstLine="0"/>
              <w:jc w:val="center"/>
            </w:pPr>
            <w:r w:rsidRPr="006E48F2">
              <w:t>POC-AFOSV</w:t>
            </w:r>
          </w:p>
        </w:tc>
        <w:tc>
          <w:tcPr>
            <w:tcW w:w="3725" w:type="dxa"/>
            <w:tcBorders>
              <w:top w:val="single" w:sz="4" w:space="0" w:color="000000"/>
              <w:left w:val="single" w:sz="4" w:space="0" w:color="000000"/>
              <w:bottom w:val="single" w:sz="4" w:space="0" w:color="000000"/>
              <w:right w:val="single" w:sz="4" w:space="0" w:color="000000"/>
            </w:tcBorders>
          </w:tcPr>
          <w:p w14:paraId="42B08C79" w14:textId="4FB7DC84" w:rsidR="00E1055A" w:rsidRPr="006E48F2" w:rsidRDefault="00225544" w:rsidP="00C546DC">
            <w:pPr>
              <w:spacing w:after="0" w:line="259" w:lineRule="auto"/>
              <w:ind w:left="0" w:firstLine="0"/>
              <w:jc w:val="center"/>
            </w:pPr>
            <w:r w:rsidRPr="00225544">
              <w:t>$</w:t>
            </w:r>
            <w:proofErr w:type="spellStart"/>
            <w:r w:rsidRPr="00225544">
              <w:t>pocafosov_make</w:t>
            </w:r>
            <w:proofErr w:type="spellEnd"/>
            <w:r w:rsidRPr="00225544">
              <w:t>$</w:t>
            </w:r>
          </w:p>
        </w:tc>
      </w:tr>
    </w:tbl>
    <w:p w14:paraId="2873BAF2" w14:textId="77777777" w:rsidR="00186D16" w:rsidRPr="006E48F2" w:rsidRDefault="00186D16" w:rsidP="00157461">
      <w:pPr>
        <w:spacing w:after="41"/>
        <w:ind w:left="0" w:firstLine="0"/>
      </w:pPr>
    </w:p>
    <w:p w14:paraId="7F87BEA3" w14:textId="77777777" w:rsidR="00C546DC" w:rsidRPr="006E48F2" w:rsidRDefault="000501D5" w:rsidP="009C0CB1">
      <w:pPr>
        <w:pStyle w:val="ListParagraph"/>
        <w:numPr>
          <w:ilvl w:val="0"/>
          <w:numId w:val="45"/>
        </w:numPr>
        <w:spacing w:after="41"/>
      </w:pPr>
      <w:r w:rsidRPr="006E48F2">
        <w:t xml:space="preserve">Switch should open with a very slight opening of the valve. </w:t>
      </w:r>
    </w:p>
    <w:p w14:paraId="389F8826" w14:textId="6B10D351" w:rsidR="00E1055A" w:rsidRPr="006E48F2" w:rsidRDefault="000501D5" w:rsidP="009C0CB1">
      <w:pPr>
        <w:pStyle w:val="ListParagraph"/>
        <w:numPr>
          <w:ilvl w:val="0"/>
          <w:numId w:val="45"/>
        </w:numPr>
        <w:spacing w:after="41"/>
      </w:pPr>
      <w:r w:rsidRPr="006E48F2">
        <w:t xml:space="preserve">Switches on the two valves must be wired in series. </w:t>
      </w:r>
    </w:p>
    <w:p w14:paraId="786F66D3" w14:textId="77777777" w:rsidR="00186D16" w:rsidRPr="006E48F2" w:rsidRDefault="00186D16" w:rsidP="00186D16">
      <w:pPr>
        <w:spacing w:after="0" w:line="259" w:lineRule="auto"/>
        <w:ind w:left="0" w:firstLine="0"/>
      </w:pPr>
    </w:p>
    <w:p w14:paraId="5B36FAE9" w14:textId="3B59A082" w:rsidR="00E1055A" w:rsidRPr="006E48F2" w:rsidRDefault="000501D5" w:rsidP="00186D16">
      <w:pPr>
        <w:pBdr>
          <w:top w:val="single" w:sz="18" w:space="1" w:color="auto"/>
        </w:pBdr>
        <w:spacing w:after="0" w:line="259" w:lineRule="auto"/>
        <w:ind w:left="0" w:firstLine="0"/>
      </w:pPr>
      <w:r w:rsidRPr="006E48F2">
        <w:t xml:space="preserve"> </w:t>
      </w:r>
    </w:p>
    <w:p w14:paraId="6744A611" w14:textId="65F8630E" w:rsidR="00E1055A" w:rsidRPr="006E48F2" w:rsidRDefault="00FF7C6F" w:rsidP="009C0CB1">
      <w:pPr>
        <w:pStyle w:val="ListParagraph"/>
        <w:numPr>
          <w:ilvl w:val="0"/>
          <w:numId w:val="45"/>
        </w:numPr>
      </w:pPr>
      <w:r w:rsidRPr="00FF7C6F">
        <w:t>Close manual fuel valve downstream of both AFOSOV. Perform the following test on each AFOSOV separately</w:t>
      </w:r>
      <w:r w:rsidR="000501D5" w:rsidRPr="006E48F2">
        <w:t xml:space="preserve">. </w:t>
      </w:r>
    </w:p>
    <w:p w14:paraId="4FA3C9D1" w14:textId="4FAFD272" w:rsidR="00E1055A" w:rsidRPr="006E48F2" w:rsidRDefault="00FF7C6F" w:rsidP="009C0CB1">
      <w:pPr>
        <w:pStyle w:val="ListParagraph"/>
        <w:numPr>
          <w:ilvl w:val="0"/>
          <w:numId w:val="45"/>
        </w:numPr>
      </w:pPr>
      <w:r w:rsidRPr="00FF7C6F">
        <w:t>Disconnect power and remove cover on both automatic shut off valves to provide access to two wires connected across proof of closure switch. Can also access wires in appropriate junction box. Disconnect both leads from switch going to control circuit</w:t>
      </w:r>
      <w:r w:rsidR="000501D5" w:rsidRPr="006E48F2">
        <w:t xml:space="preserve">. </w:t>
      </w:r>
    </w:p>
    <w:p w14:paraId="5982497D" w14:textId="6A6BECC1" w:rsidR="00E1055A" w:rsidRPr="006E48F2" w:rsidRDefault="00BB24A8" w:rsidP="009C0CB1">
      <w:pPr>
        <w:pStyle w:val="ListParagraph"/>
        <w:numPr>
          <w:ilvl w:val="0"/>
          <w:numId w:val="45"/>
        </w:numPr>
      </w:pPr>
      <w:r w:rsidRPr="00BB24A8">
        <w:t>Connect the two wires that were disconnected from the POC switch to toggle switch jumper, Set toggle switch to ON / closed position. Connect multimeter to switch terminals and set to continuity. Restore power</w:t>
      </w:r>
      <w:r w:rsidR="000501D5" w:rsidRPr="006E48F2">
        <w:t xml:space="preserve">. </w:t>
      </w:r>
    </w:p>
    <w:p w14:paraId="764A3632" w14:textId="4D8E326C" w:rsidR="00E1055A" w:rsidRPr="006E48F2" w:rsidRDefault="00BB24A8" w:rsidP="009C0CB1">
      <w:pPr>
        <w:pStyle w:val="ListParagraph"/>
        <w:numPr>
          <w:ilvl w:val="0"/>
          <w:numId w:val="45"/>
        </w:numPr>
      </w:pPr>
      <w:r w:rsidRPr="00BB24A8">
        <w:t>Start boiler and verify that switch opens before the AFOSOV opens to the point of allowing flow by measuring continuity across switch. Verifying that switch opens before the AFOSOV opens can be done by measuring pressure downstream of switch. Infinite (OL) resistance across the switch should occur before pressure or flow is measured</w:t>
      </w:r>
      <w:r w:rsidR="000501D5" w:rsidRPr="006E48F2">
        <w:t xml:space="preserve">. </w:t>
      </w:r>
    </w:p>
    <w:p w14:paraId="180E0AB0" w14:textId="37E00AF9" w:rsidR="00E1055A" w:rsidRPr="006E48F2" w:rsidRDefault="00BB24A8" w:rsidP="009C0CB1">
      <w:pPr>
        <w:pStyle w:val="ListParagraph"/>
        <w:numPr>
          <w:ilvl w:val="0"/>
          <w:numId w:val="45"/>
        </w:numPr>
      </w:pPr>
      <w:r w:rsidRPr="00BB24A8">
        <w:t>Shut boiler down and set toggle switch to OFF / open position. Try to start boiler and verify that the boiler does not allow ignition sequence to begin</w:t>
      </w:r>
      <w:r w:rsidR="000501D5" w:rsidRPr="006E48F2">
        <w:t xml:space="preserve">.  </w:t>
      </w:r>
    </w:p>
    <w:p w14:paraId="6DBCB26A" w14:textId="77777777" w:rsidR="00E1055A" w:rsidRPr="006E48F2" w:rsidRDefault="000501D5" w:rsidP="009C0CB1">
      <w:pPr>
        <w:pStyle w:val="ListParagraph"/>
        <w:numPr>
          <w:ilvl w:val="0"/>
          <w:numId w:val="45"/>
        </w:numPr>
        <w:spacing w:after="26"/>
      </w:pPr>
      <w:r w:rsidRPr="006E48F2">
        <w:t xml:space="preserve">Repeat procedure for switch on 2nd valve. </w:t>
      </w:r>
    </w:p>
    <w:p w14:paraId="7B157A59" w14:textId="126F52A7" w:rsidR="00E1055A" w:rsidRPr="006E48F2" w:rsidRDefault="00E1055A" w:rsidP="00157461">
      <w:pPr>
        <w:tabs>
          <w:tab w:val="center" w:pos="507"/>
          <w:tab w:val="center" w:pos="5311"/>
        </w:tabs>
        <w:spacing w:after="0" w:line="259" w:lineRule="auto"/>
        <w:ind w:left="0" w:firstLine="0"/>
        <w:rPr>
          <w:rFonts w:eastAsia="Calibri"/>
          <w:sz w:val="22"/>
        </w:rPr>
      </w:pPr>
    </w:p>
    <w:p w14:paraId="630ECE60" w14:textId="53051FC5" w:rsidR="00E1055A" w:rsidRPr="006E48F2" w:rsidRDefault="000501D5" w:rsidP="00186D16">
      <w:pPr>
        <w:pBdr>
          <w:top w:val="single" w:sz="18" w:space="1" w:color="auto"/>
        </w:pBdr>
        <w:spacing w:after="38"/>
        <w:ind w:left="0" w:firstLine="0"/>
      </w:pPr>
      <w:r w:rsidRPr="006E48F2">
        <w:t xml:space="preserve"> </w:t>
      </w:r>
    </w:p>
    <w:tbl>
      <w:tblPr>
        <w:tblStyle w:val="TableGrid"/>
        <w:tblW w:w="9072" w:type="dxa"/>
        <w:jc w:val="center"/>
        <w:tblInd w:w="0" w:type="dxa"/>
        <w:tblCellMar>
          <w:top w:w="14" w:type="dxa"/>
          <w:left w:w="108" w:type="dxa"/>
          <w:right w:w="115" w:type="dxa"/>
        </w:tblCellMar>
        <w:tblLook w:val="04A0" w:firstRow="1" w:lastRow="0" w:firstColumn="1" w:lastColumn="0" w:noHBand="0" w:noVBand="1"/>
      </w:tblPr>
      <w:tblGrid>
        <w:gridCol w:w="6729"/>
        <w:gridCol w:w="2343"/>
      </w:tblGrid>
      <w:tr w:rsidR="00E1055A" w:rsidRPr="006E48F2" w14:paraId="477B50A8" w14:textId="77777777" w:rsidTr="00C546DC">
        <w:trPr>
          <w:trHeight w:val="286"/>
          <w:jc w:val="center"/>
        </w:trPr>
        <w:tc>
          <w:tcPr>
            <w:tcW w:w="7752" w:type="dxa"/>
            <w:tcBorders>
              <w:top w:val="single" w:sz="4" w:space="0" w:color="000000"/>
              <w:left w:val="single" w:sz="4" w:space="0" w:color="000000"/>
              <w:bottom w:val="single" w:sz="4" w:space="0" w:color="000000"/>
              <w:right w:val="single" w:sz="4" w:space="0" w:color="000000"/>
            </w:tcBorders>
          </w:tcPr>
          <w:p w14:paraId="4A101D22" w14:textId="77777777" w:rsidR="00E1055A" w:rsidRPr="006E48F2" w:rsidRDefault="000501D5" w:rsidP="00157461">
            <w:pPr>
              <w:spacing w:after="0" w:line="259" w:lineRule="auto"/>
              <w:ind w:left="0" w:firstLine="0"/>
              <w:jc w:val="center"/>
            </w:pPr>
            <w:r w:rsidRPr="006E48F2">
              <w:rPr>
                <w:b/>
              </w:rPr>
              <w:t xml:space="preserve">Result </w:t>
            </w:r>
          </w:p>
        </w:tc>
        <w:tc>
          <w:tcPr>
            <w:tcW w:w="1320" w:type="dxa"/>
            <w:tcBorders>
              <w:top w:val="single" w:sz="4" w:space="0" w:color="000000"/>
              <w:left w:val="single" w:sz="4" w:space="0" w:color="000000"/>
              <w:bottom w:val="single" w:sz="4" w:space="0" w:color="000000"/>
              <w:right w:val="single" w:sz="4" w:space="0" w:color="000000"/>
            </w:tcBorders>
          </w:tcPr>
          <w:p w14:paraId="673A6D2D" w14:textId="77777777" w:rsidR="00E1055A" w:rsidRPr="006E48F2" w:rsidRDefault="000501D5" w:rsidP="00157461">
            <w:pPr>
              <w:spacing w:after="0" w:line="259" w:lineRule="auto"/>
              <w:ind w:left="0" w:firstLine="0"/>
              <w:jc w:val="center"/>
            </w:pPr>
            <w:r w:rsidRPr="006E48F2">
              <w:rPr>
                <w:b/>
              </w:rPr>
              <w:t xml:space="preserve">Y/N </w:t>
            </w:r>
          </w:p>
        </w:tc>
      </w:tr>
      <w:tr w:rsidR="00E1055A" w:rsidRPr="006E48F2" w14:paraId="2DC646B3" w14:textId="77777777" w:rsidTr="00C546DC">
        <w:trPr>
          <w:trHeight w:val="286"/>
          <w:jc w:val="center"/>
        </w:trPr>
        <w:tc>
          <w:tcPr>
            <w:tcW w:w="7752" w:type="dxa"/>
            <w:tcBorders>
              <w:top w:val="single" w:sz="4" w:space="0" w:color="000000"/>
              <w:left w:val="single" w:sz="4" w:space="0" w:color="000000"/>
              <w:bottom w:val="single" w:sz="4" w:space="0" w:color="000000"/>
              <w:right w:val="single" w:sz="4" w:space="0" w:color="000000"/>
            </w:tcBorders>
          </w:tcPr>
          <w:p w14:paraId="60D219CA" w14:textId="77777777" w:rsidR="00E1055A" w:rsidRPr="006E48F2" w:rsidRDefault="000501D5" w:rsidP="00157461">
            <w:pPr>
              <w:spacing w:after="0" w:line="259" w:lineRule="auto"/>
              <w:ind w:left="0" w:firstLine="0"/>
            </w:pPr>
            <w:r w:rsidRPr="006E48F2">
              <w:t xml:space="preserve">Is proof of closure present in both valves wired in series? </w:t>
            </w:r>
          </w:p>
        </w:tc>
        <w:tc>
          <w:tcPr>
            <w:tcW w:w="1320" w:type="dxa"/>
            <w:tcBorders>
              <w:top w:val="single" w:sz="4" w:space="0" w:color="000000"/>
              <w:left w:val="single" w:sz="4" w:space="0" w:color="000000"/>
              <w:bottom w:val="single" w:sz="4" w:space="0" w:color="000000"/>
              <w:right w:val="single" w:sz="4" w:space="0" w:color="000000"/>
            </w:tcBorders>
          </w:tcPr>
          <w:p w14:paraId="773455A3" w14:textId="22C6A698" w:rsidR="00E1055A" w:rsidRPr="006E48F2" w:rsidRDefault="00225544" w:rsidP="00157461">
            <w:pPr>
              <w:spacing w:after="0" w:line="259" w:lineRule="auto"/>
              <w:ind w:left="0" w:firstLine="0"/>
              <w:jc w:val="center"/>
            </w:pPr>
            <w:r w:rsidRPr="00225544">
              <w:t>$pocafosov_result_1$</w:t>
            </w:r>
          </w:p>
        </w:tc>
      </w:tr>
      <w:tr w:rsidR="00E1055A" w:rsidRPr="006E48F2" w14:paraId="7ACD16CD" w14:textId="77777777" w:rsidTr="00C546DC">
        <w:trPr>
          <w:trHeight w:val="286"/>
          <w:jc w:val="center"/>
        </w:trPr>
        <w:tc>
          <w:tcPr>
            <w:tcW w:w="7752" w:type="dxa"/>
            <w:tcBorders>
              <w:top w:val="single" w:sz="4" w:space="0" w:color="000000"/>
              <w:left w:val="single" w:sz="4" w:space="0" w:color="000000"/>
              <w:bottom w:val="single" w:sz="4" w:space="0" w:color="000000"/>
              <w:right w:val="single" w:sz="4" w:space="0" w:color="000000"/>
            </w:tcBorders>
          </w:tcPr>
          <w:p w14:paraId="2A931DDD" w14:textId="77777777" w:rsidR="00E1055A" w:rsidRPr="006E48F2" w:rsidRDefault="000501D5" w:rsidP="00157461">
            <w:pPr>
              <w:spacing w:after="0" w:line="259" w:lineRule="auto"/>
              <w:ind w:left="0" w:firstLine="0"/>
            </w:pPr>
            <w:r w:rsidRPr="006E48F2">
              <w:t xml:space="preserve">Did either valve being open allow the boiler to fire? </w:t>
            </w:r>
          </w:p>
        </w:tc>
        <w:tc>
          <w:tcPr>
            <w:tcW w:w="1320" w:type="dxa"/>
            <w:tcBorders>
              <w:top w:val="single" w:sz="4" w:space="0" w:color="000000"/>
              <w:left w:val="single" w:sz="4" w:space="0" w:color="000000"/>
              <w:bottom w:val="single" w:sz="4" w:space="0" w:color="000000"/>
              <w:right w:val="single" w:sz="4" w:space="0" w:color="000000"/>
            </w:tcBorders>
          </w:tcPr>
          <w:p w14:paraId="68ED8325" w14:textId="74CCF6DF" w:rsidR="00E1055A" w:rsidRPr="006E48F2" w:rsidRDefault="00225544" w:rsidP="00157461">
            <w:pPr>
              <w:spacing w:after="0" w:line="259" w:lineRule="auto"/>
              <w:ind w:left="0" w:firstLine="0"/>
              <w:jc w:val="center"/>
            </w:pPr>
            <w:r w:rsidRPr="00225544">
              <w:t>$pocafosov_result_</w:t>
            </w:r>
            <w:r>
              <w:t>2</w:t>
            </w:r>
            <w:r w:rsidRPr="00225544">
              <w:t>$</w:t>
            </w:r>
          </w:p>
        </w:tc>
      </w:tr>
      <w:tr w:rsidR="00E1055A" w:rsidRPr="006E48F2" w14:paraId="72990E1A" w14:textId="77777777" w:rsidTr="00C546DC">
        <w:trPr>
          <w:trHeight w:val="381"/>
          <w:jc w:val="center"/>
        </w:trPr>
        <w:tc>
          <w:tcPr>
            <w:tcW w:w="7752" w:type="dxa"/>
            <w:tcBorders>
              <w:top w:val="single" w:sz="4" w:space="0" w:color="000000"/>
              <w:left w:val="single" w:sz="4" w:space="0" w:color="000000"/>
              <w:bottom w:val="single" w:sz="4" w:space="0" w:color="000000"/>
              <w:right w:val="single" w:sz="4" w:space="0" w:color="000000"/>
            </w:tcBorders>
          </w:tcPr>
          <w:p w14:paraId="361E36B3" w14:textId="55DBCD6A" w:rsidR="00E1055A" w:rsidRPr="006E48F2" w:rsidRDefault="000501D5" w:rsidP="00C546DC">
            <w:pPr>
              <w:spacing w:after="0" w:line="259" w:lineRule="auto"/>
              <w:ind w:left="0" w:firstLine="0"/>
            </w:pPr>
            <w:r w:rsidRPr="006E48F2">
              <w:t xml:space="preserve">Did switch on each AFOSOV open with a very slight opening of AFOSOV? </w:t>
            </w:r>
          </w:p>
        </w:tc>
        <w:tc>
          <w:tcPr>
            <w:tcW w:w="1320" w:type="dxa"/>
            <w:tcBorders>
              <w:top w:val="single" w:sz="4" w:space="0" w:color="000000"/>
              <w:left w:val="single" w:sz="4" w:space="0" w:color="000000"/>
              <w:bottom w:val="single" w:sz="4" w:space="0" w:color="000000"/>
              <w:right w:val="single" w:sz="4" w:space="0" w:color="000000"/>
            </w:tcBorders>
          </w:tcPr>
          <w:p w14:paraId="402550C9" w14:textId="244EA056" w:rsidR="00E1055A" w:rsidRPr="006E48F2" w:rsidRDefault="00225544" w:rsidP="00157461">
            <w:pPr>
              <w:spacing w:after="0" w:line="259" w:lineRule="auto"/>
              <w:ind w:left="0" w:firstLine="0"/>
              <w:jc w:val="center"/>
            </w:pPr>
            <w:r w:rsidRPr="00225544">
              <w:t>$pocafosov_result_</w:t>
            </w:r>
            <w:r>
              <w:t>3</w:t>
            </w:r>
            <w:r w:rsidRPr="00225544">
              <w:t>$</w:t>
            </w:r>
          </w:p>
        </w:tc>
      </w:tr>
    </w:tbl>
    <w:p w14:paraId="41B34140" w14:textId="77777777" w:rsidR="00186D16" w:rsidRPr="006E48F2" w:rsidRDefault="00186D16" w:rsidP="00186D16">
      <w:pPr>
        <w:spacing w:after="0" w:line="259" w:lineRule="auto"/>
        <w:ind w:left="0" w:firstLine="0"/>
      </w:pPr>
    </w:p>
    <w:p w14:paraId="74BEE88A" w14:textId="5BD97D92" w:rsidR="00E1055A" w:rsidRPr="006E48F2" w:rsidRDefault="000501D5" w:rsidP="00186D16">
      <w:pPr>
        <w:pBdr>
          <w:top w:val="single" w:sz="18" w:space="1" w:color="auto"/>
        </w:pBdr>
        <w:spacing w:after="0" w:line="259" w:lineRule="auto"/>
        <w:ind w:left="0" w:firstLine="0"/>
      </w:pPr>
      <w:r w:rsidRPr="006E48F2">
        <w:t xml:space="preserve"> </w:t>
      </w:r>
    </w:p>
    <w:p w14:paraId="5AEBE1F4" w14:textId="139AB0EC" w:rsidR="0053381F" w:rsidRPr="006E48F2" w:rsidRDefault="0053381F" w:rsidP="00157461">
      <w:pPr>
        <w:ind w:left="0" w:firstLine="0"/>
        <w:rPr>
          <w:b/>
        </w:rPr>
      </w:pPr>
      <w:r w:rsidRPr="006E48F2">
        <w:rPr>
          <w:b/>
        </w:rPr>
        <w:t xml:space="preserve">Did the device fail or pass the 3 Question Criteria (section 1.3.1)?  </w:t>
      </w:r>
      <w:r w:rsidR="007F4B3E">
        <w:rPr>
          <w:b/>
        </w:rPr>
        <w:t>[</w:t>
      </w:r>
      <w:r w:rsidR="00225544" w:rsidRPr="00225544">
        <w:rPr>
          <w:b/>
        </w:rPr>
        <w:t>$</w:t>
      </w:r>
      <w:proofErr w:type="spellStart"/>
      <w:r w:rsidR="00225544" w:rsidRPr="00225544">
        <w:rPr>
          <w:b/>
        </w:rPr>
        <w:t>pocafosov_result_status</w:t>
      </w:r>
      <w:proofErr w:type="spellEnd"/>
      <w:r w:rsidR="00225544" w:rsidRPr="00225544">
        <w:rPr>
          <w:b/>
        </w:rPr>
        <w:t>$</w:t>
      </w:r>
      <w:r w:rsidR="007F4B3E">
        <w:rPr>
          <w:b/>
        </w:rPr>
        <w:t>]</w:t>
      </w:r>
    </w:p>
    <w:p w14:paraId="734F6E04" w14:textId="2911CBA0" w:rsidR="00A76927" w:rsidRPr="006E48F2" w:rsidRDefault="000772E7" w:rsidP="00BB24A8">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32A9FAAD" w14:textId="77777777" w:rsidR="00186D16" w:rsidRPr="006E48F2" w:rsidRDefault="00186D16">
      <w:pPr>
        <w:spacing w:after="160" w:line="259" w:lineRule="auto"/>
        <w:ind w:left="0" w:firstLine="0"/>
        <w:rPr>
          <w:b/>
          <w:sz w:val="28"/>
        </w:rPr>
      </w:pPr>
      <w:r w:rsidRPr="006E48F2">
        <w:br w:type="page"/>
      </w: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3E7CCD" w14:paraId="7FB6B58B" w14:textId="77777777" w:rsidTr="000772E7">
        <w:tc>
          <w:tcPr>
            <w:tcW w:w="5035" w:type="dxa"/>
            <w:shd w:val="clear" w:color="auto" w:fill="E7E6E6" w:themeFill="background2"/>
          </w:tcPr>
          <w:p w14:paraId="585ACC18" w14:textId="77777777" w:rsidR="003E7CCD" w:rsidRDefault="003E7CCD" w:rsidP="000772E7">
            <w:r w:rsidRPr="00A14397">
              <w:rPr>
                <w:szCs w:val="24"/>
              </w:rPr>
              <w:lastRenderedPageBreak/>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2E54A124" w14:textId="77777777" w:rsidR="003E7CCD" w:rsidRDefault="003E7CCD"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211171A9" w14:textId="77777777" w:rsidR="00C7715F" w:rsidRDefault="00C7715F" w:rsidP="00C546DC">
      <w:pPr>
        <w:pStyle w:val="Heading1"/>
      </w:pPr>
    </w:p>
    <w:p w14:paraId="6FE585F9" w14:textId="638A5685" w:rsidR="00186D16" w:rsidRPr="006E48F2" w:rsidRDefault="00133854" w:rsidP="00C546DC">
      <w:pPr>
        <w:pStyle w:val="Heading1"/>
      </w:pPr>
      <w:bookmarkStart w:id="42" w:name="_Toc164750240"/>
      <w:r>
        <w:t>38</w:t>
      </w:r>
      <w:r w:rsidR="00186D16" w:rsidRPr="006E48F2">
        <w:t xml:space="preserve">. </w:t>
      </w:r>
      <w:r w:rsidR="000501D5" w:rsidRPr="006E48F2">
        <w:t>Oil Burner Position Switch</w:t>
      </w:r>
      <w:r w:rsidR="00523F79" w:rsidRPr="006E48F2">
        <w:t xml:space="preserve"> [</w:t>
      </w:r>
      <w:r w:rsidR="005A5BF0" w:rsidRPr="005A5BF0">
        <w:t>$</w:t>
      </w:r>
      <w:proofErr w:type="spellStart"/>
      <w:r w:rsidR="005A5BF0" w:rsidRPr="005A5BF0">
        <w:t>obps_result_status</w:t>
      </w:r>
      <w:proofErr w:type="spellEnd"/>
      <w:r w:rsidR="005A5BF0" w:rsidRPr="005A5BF0">
        <w:t>$</w:t>
      </w:r>
      <w:r w:rsidR="00523F79" w:rsidRPr="006E48F2">
        <w:t>]</w:t>
      </w:r>
      <w:bookmarkEnd w:id="42"/>
    </w:p>
    <w:p w14:paraId="58584719" w14:textId="6F356EB8" w:rsidR="00E1055A" w:rsidRPr="006E48F2" w:rsidRDefault="000501D5" w:rsidP="00C546DC">
      <w:r w:rsidRPr="006E48F2">
        <w:t xml:space="preserve">(OBPS) </w:t>
      </w:r>
    </w:p>
    <w:p w14:paraId="4DAC7E98" w14:textId="77777777" w:rsidR="00E1055A" w:rsidRPr="006E48F2" w:rsidRDefault="000501D5" w:rsidP="00157461">
      <w:pPr>
        <w:spacing w:after="0" w:line="259" w:lineRule="auto"/>
        <w:ind w:left="0" w:firstLine="0"/>
      </w:pPr>
      <w:r w:rsidRPr="006E48F2">
        <w:t xml:space="preserve"> </w:t>
      </w:r>
    </w:p>
    <w:tbl>
      <w:tblPr>
        <w:tblStyle w:val="TableGrid"/>
        <w:tblW w:w="6582" w:type="dxa"/>
        <w:jc w:val="center"/>
        <w:tblInd w:w="0" w:type="dxa"/>
        <w:tblCellMar>
          <w:top w:w="14" w:type="dxa"/>
          <w:left w:w="108" w:type="dxa"/>
          <w:right w:w="115" w:type="dxa"/>
        </w:tblCellMar>
        <w:tblLook w:val="04A0" w:firstRow="1" w:lastRow="0" w:firstColumn="1" w:lastColumn="0" w:noHBand="0" w:noVBand="1"/>
      </w:tblPr>
      <w:tblGrid>
        <w:gridCol w:w="3037"/>
        <w:gridCol w:w="3545"/>
      </w:tblGrid>
      <w:tr w:rsidR="00E1055A" w:rsidRPr="006E48F2" w14:paraId="0A3F1779" w14:textId="77777777" w:rsidTr="00C546DC">
        <w:trPr>
          <w:trHeight w:val="286"/>
          <w:jc w:val="center"/>
        </w:trPr>
        <w:tc>
          <w:tcPr>
            <w:tcW w:w="3037" w:type="dxa"/>
            <w:tcBorders>
              <w:top w:val="single" w:sz="4" w:space="0" w:color="000000"/>
              <w:left w:val="single" w:sz="4" w:space="0" w:color="000000"/>
              <w:bottom w:val="single" w:sz="4" w:space="0" w:color="000000"/>
              <w:right w:val="single" w:sz="4" w:space="0" w:color="000000"/>
            </w:tcBorders>
          </w:tcPr>
          <w:p w14:paraId="6D81785D" w14:textId="77777777" w:rsidR="00E1055A" w:rsidRPr="006E48F2" w:rsidRDefault="000501D5" w:rsidP="00157461">
            <w:pPr>
              <w:spacing w:after="0" w:line="259" w:lineRule="auto"/>
              <w:ind w:left="0" w:firstLine="0"/>
              <w:jc w:val="center"/>
            </w:pPr>
            <w:r w:rsidRPr="006E48F2">
              <w:rPr>
                <w:b/>
              </w:rPr>
              <w:t xml:space="preserve">Item </w:t>
            </w:r>
          </w:p>
        </w:tc>
        <w:tc>
          <w:tcPr>
            <w:tcW w:w="3545" w:type="dxa"/>
            <w:tcBorders>
              <w:top w:val="single" w:sz="4" w:space="0" w:color="000000"/>
              <w:left w:val="single" w:sz="4" w:space="0" w:color="000000"/>
              <w:bottom w:val="single" w:sz="4" w:space="0" w:color="000000"/>
              <w:right w:val="single" w:sz="4" w:space="0" w:color="000000"/>
            </w:tcBorders>
          </w:tcPr>
          <w:p w14:paraId="1AF37E40" w14:textId="77777777" w:rsidR="00E1055A" w:rsidRPr="006E48F2" w:rsidRDefault="000501D5" w:rsidP="00157461">
            <w:pPr>
              <w:spacing w:after="0" w:line="259" w:lineRule="auto"/>
              <w:ind w:left="0" w:firstLine="0"/>
              <w:jc w:val="center"/>
            </w:pPr>
            <w:r w:rsidRPr="006E48F2">
              <w:rPr>
                <w:b/>
              </w:rPr>
              <w:t xml:space="preserve">Make </w:t>
            </w:r>
          </w:p>
        </w:tc>
      </w:tr>
      <w:tr w:rsidR="00E1055A" w:rsidRPr="006E48F2" w14:paraId="789C117B" w14:textId="77777777" w:rsidTr="00C546DC">
        <w:trPr>
          <w:trHeight w:val="343"/>
          <w:jc w:val="center"/>
        </w:trPr>
        <w:tc>
          <w:tcPr>
            <w:tcW w:w="3037" w:type="dxa"/>
            <w:tcBorders>
              <w:top w:val="single" w:sz="4" w:space="0" w:color="000000"/>
              <w:left w:val="single" w:sz="4" w:space="0" w:color="000000"/>
              <w:bottom w:val="single" w:sz="4" w:space="0" w:color="000000"/>
              <w:right w:val="single" w:sz="4" w:space="0" w:color="000000"/>
            </w:tcBorders>
          </w:tcPr>
          <w:p w14:paraId="3174359B" w14:textId="5A08670A" w:rsidR="00E1055A" w:rsidRPr="006E48F2" w:rsidRDefault="000501D5" w:rsidP="00C546DC">
            <w:pPr>
              <w:spacing w:after="0" w:line="259" w:lineRule="auto"/>
              <w:ind w:left="0" w:firstLine="0"/>
              <w:jc w:val="center"/>
            </w:pPr>
            <w:r w:rsidRPr="006E48F2">
              <w:t>OBPS</w:t>
            </w:r>
          </w:p>
        </w:tc>
        <w:tc>
          <w:tcPr>
            <w:tcW w:w="3545" w:type="dxa"/>
            <w:tcBorders>
              <w:top w:val="single" w:sz="4" w:space="0" w:color="000000"/>
              <w:left w:val="single" w:sz="4" w:space="0" w:color="000000"/>
              <w:bottom w:val="single" w:sz="4" w:space="0" w:color="000000"/>
              <w:right w:val="single" w:sz="4" w:space="0" w:color="000000"/>
            </w:tcBorders>
          </w:tcPr>
          <w:p w14:paraId="52393B12" w14:textId="0D8279F6" w:rsidR="00E1055A" w:rsidRPr="006E48F2" w:rsidRDefault="005A5BF0" w:rsidP="00C546DC">
            <w:pPr>
              <w:spacing w:after="0" w:line="259" w:lineRule="auto"/>
              <w:ind w:left="0" w:firstLine="0"/>
              <w:jc w:val="center"/>
            </w:pPr>
            <w:r w:rsidRPr="005A5BF0">
              <w:t>$</w:t>
            </w:r>
            <w:proofErr w:type="spellStart"/>
            <w:r w:rsidRPr="005A5BF0">
              <w:t>obps_make</w:t>
            </w:r>
            <w:proofErr w:type="spellEnd"/>
            <w:r w:rsidRPr="005A5BF0">
              <w:t>$</w:t>
            </w:r>
          </w:p>
        </w:tc>
      </w:tr>
    </w:tbl>
    <w:p w14:paraId="332FE539" w14:textId="77777777" w:rsidR="004D270C" w:rsidRPr="006E48F2" w:rsidRDefault="004D270C" w:rsidP="00157461">
      <w:pPr>
        <w:spacing w:after="38"/>
        <w:ind w:left="0" w:firstLine="0"/>
      </w:pPr>
    </w:p>
    <w:p w14:paraId="165783C3" w14:textId="4E88439F" w:rsidR="00E1055A" w:rsidRPr="006E48F2" w:rsidRDefault="000501D5" w:rsidP="009C0CB1">
      <w:pPr>
        <w:pStyle w:val="ListParagraph"/>
        <w:numPr>
          <w:ilvl w:val="0"/>
          <w:numId w:val="46"/>
        </w:numPr>
        <w:spacing w:after="38"/>
      </w:pPr>
      <w:r w:rsidRPr="006E48F2">
        <w:t xml:space="preserve">If no switch is present this test is not required and test is complete. </w:t>
      </w:r>
    </w:p>
    <w:p w14:paraId="303C9E59" w14:textId="77777777" w:rsidR="004D270C" w:rsidRPr="006E48F2" w:rsidRDefault="004D270C" w:rsidP="004D270C">
      <w:pPr>
        <w:spacing w:after="0" w:line="259" w:lineRule="auto"/>
        <w:ind w:left="0" w:firstLine="0"/>
      </w:pPr>
    </w:p>
    <w:p w14:paraId="36668EDB" w14:textId="02DE9667" w:rsidR="00E1055A" w:rsidRPr="006E48F2" w:rsidRDefault="000501D5" w:rsidP="004D270C">
      <w:pPr>
        <w:pBdr>
          <w:top w:val="single" w:sz="18" w:space="1" w:color="auto"/>
        </w:pBdr>
        <w:spacing w:after="0" w:line="259" w:lineRule="auto"/>
        <w:ind w:left="0" w:firstLine="0"/>
      </w:pPr>
      <w:r w:rsidRPr="006E48F2">
        <w:t xml:space="preserve"> </w:t>
      </w:r>
    </w:p>
    <w:p w14:paraId="1783382F" w14:textId="244EB210" w:rsidR="00E1055A" w:rsidRPr="006E48F2" w:rsidRDefault="000501D5" w:rsidP="009C0CB1">
      <w:pPr>
        <w:pStyle w:val="ListParagraph"/>
        <w:numPr>
          <w:ilvl w:val="0"/>
          <w:numId w:val="46"/>
        </w:numPr>
        <w:spacing w:after="42"/>
      </w:pPr>
      <w:r w:rsidRPr="006E48F2">
        <w:t xml:space="preserve">Retract the gun enough to </w:t>
      </w:r>
      <w:r w:rsidR="007B7C5A" w:rsidRPr="006E48F2">
        <w:t>disengage</w:t>
      </w:r>
      <w:r w:rsidRPr="006E48F2">
        <w:t xml:space="preserve"> the switch.  Attempt to start the boiler.  The boiler controls should not allow the purge process to begin.  IF BOILER BEGINS TO MOVE TO THE PURGE POSTION, SHUT THE BOILER DOWN IMMEDIATELY.  IN THIS CASE THE OBPS SWITCH IS DEFECTIVE. </w:t>
      </w:r>
    </w:p>
    <w:p w14:paraId="111E197B" w14:textId="77777777" w:rsidR="004D270C" w:rsidRPr="006E48F2" w:rsidRDefault="004D270C" w:rsidP="004D270C">
      <w:pPr>
        <w:spacing w:after="0" w:line="259" w:lineRule="auto"/>
        <w:ind w:left="0" w:firstLine="0"/>
      </w:pPr>
    </w:p>
    <w:p w14:paraId="200F27A3" w14:textId="56B8F865" w:rsidR="00E1055A" w:rsidRPr="006E48F2" w:rsidRDefault="000501D5" w:rsidP="004D270C">
      <w:pPr>
        <w:pBdr>
          <w:top w:val="single" w:sz="18" w:space="1" w:color="auto"/>
        </w:pBdr>
        <w:spacing w:after="0" w:line="259" w:lineRule="auto"/>
        <w:ind w:left="0" w:firstLine="0"/>
      </w:pPr>
      <w:r w:rsidRPr="006E48F2">
        <w:t xml:space="preserve"> </w:t>
      </w:r>
    </w:p>
    <w:tbl>
      <w:tblPr>
        <w:tblStyle w:val="TableGrid"/>
        <w:tblW w:w="6407" w:type="dxa"/>
        <w:jc w:val="center"/>
        <w:tblInd w:w="0" w:type="dxa"/>
        <w:tblCellMar>
          <w:top w:w="14" w:type="dxa"/>
          <w:left w:w="108" w:type="dxa"/>
          <w:right w:w="115" w:type="dxa"/>
        </w:tblCellMar>
        <w:tblLook w:val="04A0" w:firstRow="1" w:lastRow="0" w:firstColumn="1" w:lastColumn="0" w:noHBand="0" w:noVBand="1"/>
      </w:tblPr>
      <w:tblGrid>
        <w:gridCol w:w="3623"/>
        <w:gridCol w:w="2784"/>
      </w:tblGrid>
      <w:tr w:rsidR="00E1055A" w:rsidRPr="006E48F2" w14:paraId="62454296" w14:textId="77777777" w:rsidTr="008E427C">
        <w:trPr>
          <w:trHeight w:val="286"/>
          <w:jc w:val="center"/>
        </w:trPr>
        <w:tc>
          <w:tcPr>
            <w:tcW w:w="3623" w:type="dxa"/>
            <w:tcBorders>
              <w:top w:val="single" w:sz="4" w:space="0" w:color="000000"/>
              <w:left w:val="single" w:sz="4" w:space="0" w:color="000000"/>
              <w:bottom w:val="single" w:sz="4" w:space="0" w:color="000000"/>
              <w:right w:val="single" w:sz="4" w:space="0" w:color="000000"/>
            </w:tcBorders>
          </w:tcPr>
          <w:p w14:paraId="0070536A" w14:textId="77777777" w:rsidR="00E1055A" w:rsidRPr="006E48F2" w:rsidRDefault="000501D5" w:rsidP="00157461">
            <w:pPr>
              <w:spacing w:after="0" w:line="259" w:lineRule="auto"/>
              <w:ind w:left="0" w:firstLine="0"/>
              <w:jc w:val="center"/>
            </w:pPr>
            <w:r w:rsidRPr="006E48F2">
              <w:rPr>
                <w:b/>
              </w:rPr>
              <w:t xml:space="preserve">Result </w:t>
            </w:r>
          </w:p>
        </w:tc>
        <w:tc>
          <w:tcPr>
            <w:tcW w:w="2784" w:type="dxa"/>
            <w:tcBorders>
              <w:top w:val="single" w:sz="4" w:space="0" w:color="000000"/>
              <w:left w:val="single" w:sz="4" w:space="0" w:color="000000"/>
              <w:bottom w:val="single" w:sz="4" w:space="0" w:color="000000"/>
              <w:right w:val="single" w:sz="4" w:space="0" w:color="000000"/>
            </w:tcBorders>
          </w:tcPr>
          <w:p w14:paraId="703CA9A6" w14:textId="77777777" w:rsidR="00E1055A" w:rsidRPr="006E48F2" w:rsidRDefault="000501D5" w:rsidP="00157461">
            <w:pPr>
              <w:spacing w:after="0" w:line="259" w:lineRule="auto"/>
              <w:ind w:left="0" w:firstLine="0"/>
              <w:jc w:val="center"/>
            </w:pPr>
            <w:r w:rsidRPr="006E48F2">
              <w:rPr>
                <w:b/>
              </w:rPr>
              <w:t xml:space="preserve">Y/N </w:t>
            </w:r>
          </w:p>
        </w:tc>
      </w:tr>
      <w:tr w:rsidR="00E1055A" w:rsidRPr="006E48F2" w14:paraId="17B6A265" w14:textId="77777777" w:rsidTr="008E427C">
        <w:trPr>
          <w:trHeight w:val="288"/>
          <w:jc w:val="center"/>
        </w:trPr>
        <w:tc>
          <w:tcPr>
            <w:tcW w:w="3623" w:type="dxa"/>
            <w:tcBorders>
              <w:top w:val="single" w:sz="4" w:space="0" w:color="000000"/>
              <w:left w:val="single" w:sz="4" w:space="0" w:color="000000"/>
              <w:bottom w:val="single" w:sz="4" w:space="0" w:color="000000"/>
              <w:right w:val="single" w:sz="4" w:space="0" w:color="000000"/>
            </w:tcBorders>
          </w:tcPr>
          <w:p w14:paraId="16184E7C" w14:textId="77777777" w:rsidR="00E1055A" w:rsidRPr="006E48F2" w:rsidRDefault="000501D5" w:rsidP="00157461">
            <w:pPr>
              <w:spacing w:after="0" w:line="259" w:lineRule="auto"/>
              <w:ind w:left="0" w:firstLine="0"/>
            </w:pPr>
            <w:r w:rsidRPr="006E48F2">
              <w:t xml:space="preserve">Did the switch work correctly? </w:t>
            </w:r>
          </w:p>
        </w:tc>
        <w:tc>
          <w:tcPr>
            <w:tcW w:w="2784" w:type="dxa"/>
            <w:tcBorders>
              <w:top w:val="single" w:sz="4" w:space="0" w:color="000000"/>
              <w:left w:val="single" w:sz="4" w:space="0" w:color="000000"/>
              <w:bottom w:val="single" w:sz="4" w:space="0" w:color="000000"/>
              <w:right w:val="single" w:sz="4" w:space="0" w:color="000000"/>
            </w:tcBorders>
          </w:tcPr>
          <w:p w14:paraId="3D87A44B" w14:textId="4B029486" w:rsidR="00E1055A" w:rsidRPr="006E48F2" w:rsidRDefault="005A5BF0" w:rsidP="00157461">
            <w:pPr>
              <w:spacing w:after="0" w:line="259" w:lineRule="auto"/>
              <w:ind w:left="0" w:firstLine="0"/>
              <w:jc w:val="center"/>
            </w:pPr>
            <w:r w:rsidRPr="005A5BF0">
              <w:t>$obps_result_1$</w:t>
            </w:r>
          </w:p>
        </w:tc>
      </w:tr>
    </w:tbl>
    <w:p w14:paraId="741616BC" w14:textId="77777777" w:rsidR="004D270C" w:rsidRPr="006E48F2" w:rsidRDefault="004D270C" w:rsidP="004D270C">
      <w:pPr>
        <w:spacing w:after="0" w:line="259" w:lineRule="auto"/>
        <w:ind w:left="0" w:firstLine="0"/>
      </w:pPr>
    </w:p>
    <w:p w14:paraId="5480CBAA" w14:textId="7E9D5014" w:rsidR="00E1055A" w:rsidRPr="006E48F2" w:rsidRDefault="000501D5" w:rsidP="004D270C">
      <w:pPr>
        <w:pBdr>
          <w:top w:val="single" w:sz="18" w:space="1" w:color="auto"/>
        </w:pBdr>
        <w:spacing w:after="0" w:line="259" w:lineRule="auto"/>
        <w:ind w:left="0" w:firstLine="0"/>
      </w:pPr>
      <w:r w:rsidRPr="006E48F2">
        <w:t xml:space="preserve"> </w:t>
      </w:r>
    </w:p>
    <w:p w14:paraId="6C1223D4" w14:textId="0A327B3A" w:rsidR="0053381F" w:rsidRPr="006E48F2" w:rsidRDefault="0053381F" w:rsidP="00157461">
      <w:pPr>
        <w:ind w:left="0" w:firstLine="0"/>
        <w:rPr>
          <w:b/>
        </w:rPr>
      </w:pPr>
      <w:r w:rsidRPr="006E48F2">
        <w:rPr>
          <w:b/>
        </w:rPr>
        <w:t>Did the device fail or pass the 3 Question Criteria (section 1.3.1)</w:t>
      </w:r>
      <w:r w:rsidR="005A5BF0">
        <w:rPr>
          <w:b/>
        </w:rPr>
        <w:t xml:space="preserve">?  </w:t>
      </w:r>
      <w:r w:rsidR="007F4B3E">
        <w:rPr>
          <w:b/>
        </w:rPr>
        <w:t>[</w:t>
      </w:r>
      <w:r w:rsidR="005A5BF0" w:rsidRPr="005A5BF0">
        <w:rPr>
          <w:b/>
        </w:rPr>
        <w:t>$</w:t>
      </w:r>
      <w:proofErr w:type="spellStart"/>
      <w:r w:rsidR="005A5BF0" w:rsidRPr="005A5BF0">
        <w:rPr>
          <w:b/>
        </w:rPr>
        <w:t>obps_result_status</w:t>
      </w:r>
      <w:proofErr w:type="spellEnd"/>
      <w:r w:rsidR="005A5BF0" w:rsidRPr="005A5BF0">
        <w:rPr>
          <w:b/>
        </w:rPr>
        <w:t>$</w:t>
      </w:r>
      <w:r w:rsidR="007F4B3E">
        <w:rPr>
          <w:b/>
        </w:rPr>
        <w:t>]</w:t>
      </w:r>
    </w:p>
    <w:p w14:paraId="7CF5A925" w14:textId="77777777" w:rsidR="000772E7" w:rsidRPr="00B25CE3" w:rsidRDefault="000772E7" w:rsidP="000772E7">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3A1AEDD4" w14:textId="5725EFFA" w:rsidR="00E1055A" w:rsidRPr="006E48F2" w:rsidRDefault="00E1055A" w:rsidP="00157461">
      <w:pPr>
        <w:spacing w:after="0" w:line="259" w:lineRule="auto"/>
        <w:ind w:left="0" w:firstLine="0"/>
      </w:pPr>
    </w:p>
    <w:p w14:paraId="331BA0FB" w14:textId="77777777" w:rsidR="004D270C" w:rsidRPr="006E48F2" w:rsidRDefault="004D270C">
      <w:pPr>
        <w:spacing w:after="160" w:line="259" w:lineRule="auto"/>
        <w:ind w:left="0" w:firstLine="0"/>
        <w:rPr>
          <w:b/>
          <w:sz w:val="28"/>
        </w:rPr>
      </w:pPr>
      <w:r w:rsidRPr="006E48F2">
        <w:br w:type="page"/>
      </w: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3E7CCD" w14:paraId="65EBBDD3" w14:textId="77777777" w:rsidTr="000772E7">
        <w:tc>
          <w:tcPr>
            <w:tcW w:w="5035" w:type="dxa"/>
            <w:shd w:val="clear" w:color="auto" w:fill="E7E6E6" w:themeFill="background2"/>
          </w:tcPr>
          <w:p w14:paraId="1F5FA30A" w14:textId="77777777" w:rsidR="003E7CCD" w:rsidRDefault="003E7CCD" w:rsidP="000772E7">
            <w:r w:rsidRPr="00A14397">
              <w:rPr>
                <w:szCs w:val="24"/>
              </w:rPr>
              <w:lastRenderedPageBreak/>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32FE6EC1" w14:textId="77777777" w:rsidR="003E7CCD" w:rsidRDefault="003E7CCD"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0DD0FAD1" w14:textId="77777777" w:rsidR="00C7715F" w:rsidRDefault="00C7715F" w:rsidP="00023A91">
      <w:pPr>
        <w:pStyle w:val="Heading1"/>
        <w:spacing w:after="0" w:line="259" w:lineRule="auto"/>
        <w:ind w:left="0" w:firstLine="0"/>
      </w:pPr>
    </w:p>
    <w:p w14:paraId="1CFC3EE8" w14:textId="75A2711B" w:rsidR="00023A91" w:rsidRPr="006E48F2" w:rsidRDefault="00133854" w:rsidP="00023A91">
      <w:pPr>
        <w:pStyle w:val="Heading1"/>
        <w:spacing w:after="0" w:line="259" w:lineRule="auto"/>
        <w:ind w:left="0" w:firstLine="0"/>
      </w:pPr>
      <w:bookmarkStart w:id="43" w:name="_Toc164750241"/>
      <w:r>
        <w:t>39</w:t>
      </w:r>
      <w:r w:rsidR="00023A91" w:rsidRPr="006E48F2">
        <w:t xml:space="preserve">. </w:t>
      </w:r>
      <w:r w:rsidR="00023A91" w:rsidRPr="00023A91">
        <w:t xml:space="preserve">Control Air Pressure Interlock </w:t>
      </w:r>
      <w:r w:rsidR="00023A91" w:rsidRPr="006E48F2">
        <w:t>[</w:t>
      </w:r>
      <w:r w:rsidR="00023A91" w:rsidRPr="002C41CD">
        <w:t>$</w:t>
      </w:r>
      <w:proofErr w:type="spellStart"/>
      <w:r w:rsidR="00023A91">
        <w:t>capi</w:t>
      </w:r>
      <w:r w:rsidR="00023A91" w:rsidRPr="002C41CD">
        <w:t>_result_status</w:t>
      </w:r>
      <w:proofErr w:type="spellEnd"/>
      <w:r w:rsidR="00023A91" w:rsidRPr="002C41CD">
        <w:t>$</w:t>
      </w:r>
      <w:r w:rsidR="00023A91" w:rsidRPr="006E48F2">
        <w:t>]</w:t>
      </w:r>
      <w:bookmarkEnd w:id="43"/>
    </w:p>
    <w:p w14:paraId="1406075A" w14:textId="6CEC5FDF" w:rsidR="00023A91" w:rsidRPr="006E48F2" w:rsidRDefault="00023A91" w:rsidP="00023A91">
      <w:r w:rsidRPr="006E48F2">
        <w:t>(</w:t>
      </w:r>
      <w:r>
        <w:t>CAPI</w:t>
      </w:r>
      <w:r w:rsidRPr="006E48F2">
        <w:t xml:space="preserve">) </w:t>
      </w:r>
    </w:p>
    <w:p w14:paraId="4654BC98" w14:textId="77777777" w:rsidR="00023A91" w:rsidRPr="006E48F2" w:rsidRDefault="00023A91" w:rsidP="00023A91"/>
    <w:tbl>
      <w:tblPr>
        <w:tblStyle w:val="TableGrid"/>
        <w:tblW w:w="10718" w:type="dxa"/>
        <w:jc w:val="center"/>
        <w:tblInd w:w="0" w:type="dxa"/>
        <w:tblCellMar>
          <w:top w:w="7" w:type="dxa"/>
          <w:left w:w="5" w:type="dxa"/>
          <w:right w:w="7" w:type="dxa"/>
        </w:tblCellMar>
        <w:tblLook w:val="04A0" w:firstRow="1" w:lastRow="0" w:firstColumn="1" w:lastColumn="0" w:noHBand="0" w:noVBand="1"/>
      </w:tblPr>
      <w:tblGrid>
        <w:gridCol w:w="1185"/>
        <w:gridCol w:w="2181"/>
        <w:gridCol w:w="2194"/>
        <w:gridCol w:w="1271"/>
        <w:gridCol w:w="1795"/>
        <w:gridCol w:w="2092"/>
      </w:tblGrid>
      <w:tr w:rsidR="00023A91" w:rsidRPr="006E48F2" w14:paraId="39639538" w14:textId="47E4B5EC" w:rsidTr="00023A91">
        <w:trPr>
          <w:trHeight w:val="838"/>
          <w:jc w:val="center"/>
        </w:trPr>
        <w:tc>
          <w:tcPr>
            <w:tcW w:w="1243" w:type="dxa"/>
            <w:tcBorders>
              <w:top w:val="single" w:sz="4" w:space="0" w:color="000000"/>
              <w:left w:val="single" w:sz="4" w:space="0" w:color="000000"/>
              <w:bottom w:val="single" w:sz="4" w:space="0" w:color="000000"/>
              <w:right w:val="single" w:sz="4" w:space="0" w:color="000000"/>
            </w:tcBorders>
          </w:tcPr>
          <w:p w14:paraId="3BD3F633" w14:textId="77777777" w:rsidR="00023A91" w:rsidRPr="006E48F2" w:rsidRDefault="00023A91" w:rsidP="00023A91">
            <w:pPr>
              <w:spacing w:after="0" w:line="259" w:lineRule="auto"/>
              <w:ind w:left="0" w:firstLine="0"/>
              <w:jc w:val="center"/>
            </w:pPr>
            <w:r w:rsidRPr="006E48F2">
              <w:rPr>
                <w:b/>
              </w:rPr>
              <w:t xml:space="preserve">Item </w:t>
            </w:r>
          </w:p>
        </w:tc>
        <w:tc>
          <w:tcPr>
            <w:tcW w:w="2225" w:type="dxa"/>
            <w:tcBorders>
              <w:top w:val="single" w:sz="4" w:space="0" w:color="000000"/>
              <w:left w:val="single" w:sz="4" w:space="0" w:color="000000"/>
              <w:bottom w:val="single" w:sz="4" w:space="0" w:color="000000"/>
              <w:right w:val="single" w:sz="4" w:space="0" w:color="000000"/>
            </w:tcBorders>
          </w:tcPr>
          <w:p w14:paraId="4D98DA58" w14:textId="77777777" w:rsidR="00023A91" w:rsidRPr="006E48F2" w:rsidRDefault="00023A91" w:rsidP="00023A91">
            <w:pPr>
              <w:spacing w:after="0" w:line="259" w:lineRule="auto"/>
              <w:ind w:left="0" w:firstLine="0"/>
              <w:jc w:val="center"/>
            </w:pPr>
            <w:r w:rsidRPr="006E48F2">
              <w:rPr>
                <w:b/>
              </w:rPr>
              <w:t xml:space="preserve">Make </w:t>
            </w:r>
          </w:p>
        </w:tc>
        <w:tc>
          <w:tcPr>
            <w:tcW w:w="2238" w:type="dxa"/>
            <w:tcBorders>
              <w:top w:val="single" w:sz="4" w:space="0" w:color="000000"/>
              <w:left w:val="single" w:sz="4" w:space="0" w:color="000000"/>
              <w:bottom w:val="single" w:sz="4" w:space="0" w:color="000000"/>
              <w:right w:val="single" w:sz="4" w:space="0" w:color="000000"/>
            </w:tcBorders>
          </w:tcPr>
          <w:p w14:paraId="7BFD374F" w14:textId="77777777" w:rsidR="00023A91" w:rsidRPr="006E48F2" w:rsidRDefault="00023A91" w:rsidP="00023A91">
            <w:pPr>
              <w:spacing w:after="0" w:line="259" w:lineRule="auto"/>
              <w:ind w:left="0" w:firstLine="0"/>
              <w:jc w:val="center"/>
            </w:pPr>
            <w:r w:rsidRPr="006E48F2">
              <w:rPr>
                <w:b/>
              </w:rPr>
              <w:t xml:space="preserve">Range </w:t>
            </w:r>
          </w:p>
          <w:p w14:paraId="3C3FCDA2" w14:textId="507138C4" w:rsidR="00023A91" w:rsidRPr="006E48F2" w:rsidRDefault="00023A91" w:rsidP="00023A91">
            <w:pPr>
              <w:spacing w:after="0" w:line="259" w:lineRule="auto"/>
              <w:ind w:left="0" w:firstLine="0"/>
              <w:jc w:val="center"/>
            </w:pPr>
            <w:r w:rsidRPr="006E48F2">
              <w:rPr>
                <w:b/>
              </w:rPr>
              <w:t xml:space="preserve">(psi) </w:t>
            </w:r>
          </w:p>
        </w:tc>
        <w:tc>
          <w:tcPr>
            <w:tcW w:w="1334" w:type="dxa"/>
            <w:tcBorders>
              <w:top w:val="single" w:sz="4" w:space="0" w:color="000000"/>
              <w:left w:val="single" w:sz="4" w:space="0" w:color="000000"/>
              <w:bottom w:val="single" w:sz="4" w:space="0" w:color="000000"/>
              <w:right w:val="single" w:sz="4" w:space="0" w:color="000000"/>
            </w:tcBorders>
          </w:tcPr>
          <w:p w14:paraId="76C0841C" w14:textId="77777777" w:rsidR="00023A91" w:rsidRPr="006E48F2" w:rsidRDefault="00023A91" w:rsidP="00023A91">
            <w:pPr>
              <w:spacing w:after="0" w:line="259" w:lineRule="auto"/>
              <w:ind w:left="0" w:firstLine="0"/>
              <w:jc w:val="center"/>
            </w:pPr>
            <w:r w:rsidRPr="006E48F2">
              <w:rPr>
                <w:b/>
              </w:rPr>
              <w:t xml:space="preserve">Switch </w:t>
            </w:r>
          </w:p>
          <w:p w14:paraId="555CC57C" w14:textId="4451E498" w:rsidR="00023A91" w:rsidRPr="006E48F2" w:rsidRDefault="00023A91" w:rsidP="00023A91">
            <w:pPr>
              <w:spacing w:after="0" w:line="259" w:lineRule="auto"/>
              <w:ind w:left="0" w:firstLine="0"/>
              <w:jc w:val="center"/>
            </w:pPr>
            <w:r w:rsidRPr="006E48F2">
              <w:rPr>
                <w:b/>
              </w:rPr>
              <w:t xml:space="preserve">Setpoint </w:t>
            </w:r>
          </w:p>
        </w:tc>
        <w:tc>
          <w:tcPr>
            <w:tcW w:w="1839" w:type="dxa"/>
            <w:tcBorders>
              <w:top w:val="single" w:sz="4" w:space="0" w:color="000000"/>
              <w:left w:val="single" w:sz="4" w:space="0" w:color="000000"/>
              <w:bottom w:val="single" w:sz="4" w:space="0" w:color="000000"/>
              <w:right w:val="single" w:sz="4" w:space="0" w:color="000000"/>
            </w:tcBorders>
          </w:tcPr>
          <w:p w14:paraId="63110966" w14:textId="77777777" w:rsidR="00023A91" w:rsidRPr="006E48F2" w:rsidRDefault="00023A91" w:rsidP="00023A91">
            <w:pPr>
              <w:spacing w:after="0" w:line="238" w:lineRule="auto"/>
              <w:ind w:left="0" w:firstLine="0"/>
              <w:jc w:val="center"/>
            </w:pPr>
            <w:r w:rsidRPr="006E48F2">
              <w:rPr>
                <w:b/>
              </w:rPr>
              <w:t xml:space="preserve">Regulated Pressure </w:t>
            </w:r>
          </w:p>
          <w:p w14:paraId="1FA288B7" w14:textId="14BB7B5B" w:rsidR="00023A91" w:rsidRPr="006E48F2" w:rsidRDefault="00023A91" w:rsidP="00023A91">
            <w:pPr>
              <w:spacing w:after="0" w:line="259" w:lineRule="auto"/>
              <w:ind w:left="0" w:firstLine="0"/>
              <w:jc w:val="center"/>
            </w:pPr>
          </w:p>
        </w:tc>
        <w:tc>
          <w:tcPr>
            <w:tcW w:w="1839" w:type="dxa"/>
            <w:tcBorders>
              <w:top w:val="single" w:sz="4" w:space="0" w:color="000000"/>
              <w:left w:val="single" w:sz="4" w:space="0" w:color="000000"/>
              <w:bottom w:val="single" w:sz="4" w:space="0" w:color="000000"/>
              <w:right w:val="single" w:sz="4" w:space="0" w:color="000000"/>
            </w:tcBorders>
          </w:tcPr>
          <w:p w14:paraId="2C2403E4" w14:textId="4C3F2F7E" w:rsidR="00023A91" w:rsidRPr="006E48F2" w:rsidRDefault="00023A91" w:rsidP="00023A91">
            <w:pPr>
              <w:spacing w:after="0" w:line="238" w:lineRule="auto"/>
              <w:ind w:left="0" w:firstLine="0"/>
              <w:jc w:val="center"/>
              <w:rPr>
                <w:b/>
              </w:rPr>
            </w:pPr>
            <w:r>
              <w:rPr>
                <w:b/>
              </w:rPr>
              <w:t>Minimum Required Pressure</w:t>
            </w:r>
          </w:p>
        </w:tc>
      </w:tr>
      <w:tr w:rsidR="00023A91" w:rsidRPr="006E48F2" w14:paraId="1CA43A83" w14:textId="7CB5FD8B" w:rsidTr="00023A91">
        <w:trPr>
          <w:trHeight w:val="286"/>
          <w:jc w:val="center"/>
        </w:trPr>
        <w:tc>
          <w:tcPr>
            <w:tcW w:w="1243" w:type="dxa"/>
            <w:tcBorders>
              <w:top w:val="single" w:sz="4" w:space="0" w:color="000000"/>
              <w:left w:val="single" w:sz="4" w:space="0" w:color="000000"/>
              <w:bottom w:val="single" w:sz="4" w:space="0" w:color="000000"/>
              <w:right w:val="single" w:sz="4" w:space="0" w:color="000000"/>
            </w:tcBorders>
          </w:tcPr>
          <w:p w14:paraId="3C605CC9" w14:textId="77777777" w:rsidR="00023A91" w:rsidRPr="006E48F2" w:rsidRDefault="00023A91" w:rsidP="00023A91">
            <w:pPr>
              <w:jc w:val="center"/>
            </w:pPr>
            <w:r w:rsidRPr="006E48F2">
              <w:t>HFGPCS</w:t>
            </w:r>
          </w:p>
        </w:tc>
        <w:tc>
          <w:tcPr>
            <w:tcW w:w="2225" w:type="dxa"/>
            <w:tcBorders>
              <w:top w:val="single" w:sz="4" w:space="0" w:color="000000"/>
              <w:left w:val="single" w:sz="4" w:space="0" w:color="000000"/>
              <w:bottom w:val="single" w:sz="4" w:space="0" w:color="000000"/>
              <w:right w:val="single" w:sz="4" w:space="0" w:color="000000"/>
            </w:tcBorders>
          </w:tcPr>
          <w:p w14:paraId="57D463E2" w14:textId="495B851D" w:rsidR="00023A91" w:rsidRPr="006E48F2" w:rsidRDefault="00023A91" w:rsidP="00023A91">
            <w:pPr>
              <w:jc w:val="center"/>
            </w:pPr>
            <w:r w:rsidRPr="000C07A3">
              <w:t>$</w:t>
            </w:r>
            <w:proofErr w:type="spellStart"/>
            <w:r>
              <w:t>capi</w:t>
            </w:r>
            <w:r w:rsidRPr="000C07A3">
              <w:t>_make</w:t>
            </w:r>
            <w:proofErr w:type="spellEnd"/>
            <w:r w:rsidRPr="000C07A3">
              <w:t>$</w:t>
            </w:r>
          </w:p>
        </w:tc>
        <w:tc>
          <w:tcPr>
            <w:tcW w:w="2238" w:type="dxa"/>
            <w:tcBorders>
              <w:top w:val="single" w:sz="4" w:space="0" w:color="000000"/>
              <w:left w:val="single" w:sz="4" w:space="0" w:color="000000"/>
              <w:bottom w:val="single" w:sz="4" w:space="0" w:color="000000"/>
              <w:right w:val="single" w:sz="4" w:space="0" w:color="000000"/>
            </w:tcBorders>
          </w:tcPr>
          <w:p w14:paraId="0A08BF47" w14:textId="6F0ACAA2" w:rsidR="00023A91" w:rsidRPr="006E48F2" w:rsidRDefault="00023A91" w:rsidP="00023A91">
            <w:pPr>
              <w:jc w:val="center"/>
            </w:pPr>
            <w:r>
              <w:t>$</w:t>
            </w:r>
            <w:proofErr w:type="spellStart"/>
            <w:r>
              <w:t>capi</w:t>
            </w:r>
            <w:r w:rsidRPr="000C07A3">
              <w:t>_range</w:t>
            </w:r>
            <w:proofErr w:type="spellEnd"/>
            <w:r w:rsidRPr="000C07A3">
              <w:t>$</w:t>
            </w:r>
          </w:p>
        </w:tc>
        <w:tc>
          <w:tcPr>
            <w:tcW w:w="1334" w:type="dxa"/>
            <w:tcBorders>
              <w:top w:val="single" w:sz="4" w:space="0" w:color="000000"/>
              <w:left w:val="single" w:sz="4" w:space="0" w:color="000000"/>
              <w:bottom w:val="single" w:sz="4" w:space="0" w:color="000000"/>
              <w:right w:val="single" w:sz="4" w:space="0" w:color="000000"/>
            </w:tcBorders>
          </w:tcPr>
          <w:p w14:paraId="0C9EC908" w14:textId="31108A5B" w:rsidR="00023A91" w:rsidRPr="006E48F2" w:rsidRDefault="00023A91" w:rsidP="00023A91">
            <w:pPr>
              <w:jc w:val="center"/>
            </w:pPr>
            <w:r w:rsidRPr="000C07A3">
              <w:t>$</w:t>
            </w:r>
            <w:proofErr w:type="spellStart"/>
            <w:r>
              <w:t>capi</w:t>
            </w:r>
            <w:r w:rsidRPr="000C07A3">
              <w:t>_sp</w:t>
            </w:r>
            <w:proofErr w:type="spellEnd"/>
            <w:r w:rsidRPr="000C07A3">
              <w:t>$</w:t>
            </w:r>
          </w:p>
        </w:tc>
        <w:tc>
          <w:tcPr>
            <w:tcW w:w="1839" w:type="dxa"/>
            <w:vMerge w:val="restart"/>
            <w:tcBorders>
              <w:top w:val="single" w:sz="4" w:space="0" w:color="000000"/>
              <w:left w:val="single" w:sz="4" w:space="0" w:color="000000"/>
              <w:bottom w:val="single" w:sz="4" w:space="0" w:color="000000"/>
              <w:right w:val="single" w:sz="4" w:space="0" w:color="000000"/>
            </w:tcBorders>
          </w:tcPr>
          <w:p w14:paraId="42930143" w14:textId="08801741" w:rsidR="00023A91" w:rsidRPr="006E48F2" w:rsidRDefault="00023A91" w:rsidP="00023A91">
            <w:pPr>
              <w:jc w:val="center"/>
            </w:pPr>
            <w:r w:rsidRPr="000C07A3">
              <w:t>$</w:t>
            </w:r>
            <w:proofErr w:type="spellStart"/>
            <w:r>
              <w:t>capi</w:t>
            </w:r>
            <w:r w:rsidRPr="000C07A3">
              <w:t>_reg_pres</w:t>
            </w:r>
            <w:proofErr w:type="spellEnd"/>
            <w:r w:rsidRPr="000C07A3">
              <w:t>$</w:t>
            </w:r>
          </w:p>
        </w:tc>
        <w:tc>
          <w:tcPr>
            <w:tcW w:w="1839" w:type="dxa"/>
            <w:vMerge w:val="restart"/>
            <w:tcBorders>
              <w:top w:val="single" w:sz="4" w:space="0" w:color="000000"/>
              <w:left w:val="single" w:sz="4" w:space="0" w:color="000000"/>
              <w:right w:val="single" w:sz="4" w:space="0" w:color="000000"/>
            </w:tcBorders>
          </w:tcPr>
          <w:p w14:paraId="6CCCB4C8" w14:textId="02B16D12" w:rsidR="00023A91" w:rsidRPr="000C07A3" w:rsidRDefault="00023A91" w:rsidP="00023A91">
            <w:pPr>
              <w:jc w:val="center"/>
            </w:pPr>
            <w:r w:rsidRPr="000C07A3">
              <w:t>$</w:t>
            </w:r>
            <w:proofErr w:type="spellStart"/>
            <w:r>
              <w:t>capi</w:t>
            </w:r>
            <w:r w:rsidRPr="000C07A3">
              <w:t>_</w:t>
            </w:r>
            <w:r>
              <w:t>min_</w:t>
            </w:r>
            <w:r w:rsidRPr="000C07A3">
              <w:t>re</w:t>
            </w:r>
            <w:r>
              <w:t>q</w:t>
            </w:r>
            <w:r w:rsidRPr="000C07A3">
              <w:t>_pres</w:t>
            </w:r>
            <w:proofErr w:type="spellEnd"/>
            <w:r w:rsidRPr="000C07A3">
              <w:t>$</w:t>
            </w:r>
          </w:p>
        </w:tc>
      </w:tr>
      <w:tr w:rsidR="00023A91" w:rsidRPr="006E48F2" w14:paraId="2787B7BC" w14:textId="04403D18" w:rsidTr="00023A91">
        <w:trPr>
          <w:trHeight w:val="288"/>
          <w:jc w:val="center"/>
        </w:trPr>
        <w:tc>
          <w:tcPr>
            <w:tcW w:w="1243" w:type="dxa"/>
            <w:tcBorders>
              <w:top w:val="single" w:sz="4" w:space="0" w:color="000000"/>
              <w:left w:val="single" w:sz="4" w:space="0" w:color="000000"/>
              <w:bottom w:val="single" w:sz="4" w:space="0" w:color="000000"/>
              <w:right w:val="single" w:sz="4" w:space="0" w:color="000000"/>
            </w:tcBorders>
          </w:tcPr>
          <w:p w14:paraId="63657EE4" w14:textId="77777777" w:rsidR="00023A91" w:rsidRPr="006E48F2" w:rsidRDefault="00023A91" w:rsidP="00023A91">
            <w:pPr>
              <w:jc w:val="center"/>
            </w:pPr>
            <w:r w:rsidRPr="006E48F2">
              <w:t>Pressure Gauge</w:t>
            </w:r>
          </w:p>
        </w:tc>
        <w:tc>
          <w:tcPr>
            <w:tcW w:w="2225" w:type="dxa"/>
            <w:tcBorders>
              <w:top w:val="single" w:sz="4" w:space="0" w:color="000000"/>
              <w:left w:val="single" w:sz="4" w:space="0" w:color="000000"/>
              <w:bottom w:val="single" w:sz="4" w:space="0" w:color="000000"/>
              <w:right w:val="single" w:sz="4" w:space="0" w:color="000000"/>
            </w:tcBorders>
          </w:tcPr>
          <w:p w14:paraId="47C1DFB9" w14:textId="0FC5D5F5" w:rsidR="00023A91" w:rsidRPr="006E48F2" w:rsidRDefault="00023A91" w:rsidP="00023A91">
            <w:pPr>
              <w:jc w:val="center"/>
            </w:pPr>
            <w:r w:rsidRPr="000C07A3">
              <w:t>$</w:t>
            </w:r>
            <w:proofErr w:type="spellStart"/>
            <w:r>
              <w:t>capi</w:t>
            </w:r>
            <w:r w:rsidRPr="000C07A3">
              <w:t>_gauge_make</w:t>
            </w:r>
            <w:proofErr w:type="spellEnd"/>
            <w:r w:rsidRPr="000C07A3">
              <w:t>$</w:t>
            </w:r>
          </w:p>
        </w:tc>
        <w:tc>
          <w:tcPr>
            <w:tcW w:w="2238" w:type="dxa"/>
            <w:tcBorders>
              <w:top w:val="single" w:sz="4" w:space="0" w:color="000000"/>
              <w:left w:val="single" w:sz="4" w:space="0" w:color="000000"/>
              <w:bottom w:val="single" w:sz="4" w:space="0" w:color="000000"/>
              <w:right w:val="single" w:sz="4" w:space="0" w:color="000000"/>
            </w:tcBorders>
          </w:tcPr>
          <w:p w14:paraId="73B08F73" w14:textId="56635C7E" w:rsidR="00023A91" w:rsidRPr="006E48F2" w:rsidRDefault="00023A91" w:rsidP="00023A91">
            <w:pPr>
              <w:jc w:val="center"/>
            </w:pPr>
            <w:r w:rsidRPr="000C07A3">
              <w:t>$</w:t>
            </w:r>
            <w:proofErr w:type="spellStart"/>
            <w:r>
              <w:t>capi</w:t>
            </w:r>
            <w:r w:rsidRPr="000C07A3">
              <w:t>_gauge_range</w:t>
            </w:r>
            <w:proofErr w:type="spellEnd"/>
            <w:r w:rsidRPr="000C07A3">
              <w:t>$</w:t>
            </w:r>
          </w:p>
        </w:tc>
        <w:tc>
          <w:tcPr>
            <w:tcW w:w="1334"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577C2769" w14:textId="77777777" w:rsidR="00023A91" w:rsidRPr="006E48F2" w:rsidRDefault="00023A91" w:rsidP="00023A91">
            <w:pPr>
              <w:jc w:val="center"/>
            </w:pPr>
          </w:p>
        </w:tc>
        <w:tc>
          <w:tcPr>
            <w:tcW w:w="0" w:type="auto"/>
            <w:vMerge/>
            <w:tcBorders>
              <w:top w:val="nil"/>
              <w:left w:val="single" w:sz="4" w:space="0" w:color="000000"/>
              <w:bottom w:val="single" w:sz="4" w:space="0" w:color="000000"/>
              <w:right w:val="single" w:sz="4" w:space="0" w:color="000000"/>
            </w:tcBorders>
          </w:tcPr>
          <w:p w14:paraId="5100D211" w14:textId="77777777" w:rsidR="00023A91" w:rsidRPr="006E48F2" w:rsidRDefault="00023A91" w:rsidP="00023A91">
            <w:pPr>
              <w:spacing w:after="160" w:line="259" w:lineRule="auto"/>
              <w:ind w:left="0" w:firstLine="0"/>
            </w:pPr>
          </w:p>
        </w:tc>
        <w:tc>
          <w:tcPr>
            <w:tcW w:w="0" w:type="auto"/>
            <w:vMerge/>
            <w:tcBorders>
              <w:left w:val="single" w:sz="4" w:space="0" w:color="000000"/>
              <w:bottom w:val="single" w:sz="4" w:space="0" w:color="000000"/>
              <w:right w:val="single" w:sz="4" w:space="0" w:color="000000"/>
            </w:tcBorders>
          </w:tcPr>
          <w:p w14:paraId="2F746C81" w14:textId="77777777" w:rsidR="00023A91" w:rsidRPr="006E48F2" w:rsidRDefault="00023A91" w:rsidP="00023A91">
            <w:pPr>
              <w:spacing w:after="160" w:line="259" w:lineRule="auto"/>
              <w:ind w:left="0" w:firstLine="0"/>
            </w:pPr>
          </w:p>
        </w:tc>
      </w:tr>
    </w:tbl>
    <w:p w14:paraId="1CA06DCF" w14:textId="77777777" w:rsidR="00023A91" w:rsidRPr="006E48F2" w:rsidRDefault="00023A91" w:rsidP="00023A91">
      <w:pPr>
        <w:ind w:left="0" w:firstLine="0"/>
      </w:pPr>
    </w:p>
    <w:p w14:paraId="1C8078BA" w14:textId="066BA1F9" w:rsidR="00023A91" w:rsidRDefault="00023A91" w:rsidP="00023A91">
      <w:pPr>
        <w:pStyle w:val="ListParagraph"/>
        <w:numPr>
          <w:ilvl w:val="0"/>
          <w:numId w:val="64"/>
        </w:numPr>
        <w:spacing w:after="79" w:line="259" w:lineRule="auto"/>
      </w:pPr>
      <w:r>
        <w:t>Setpoint is required to be more than minimum pressure required to actuate any pneumatic control device.</w:t>
      </w:r>
    </w:p>
    <w:p w14:paraId="34571090" w14:textId="4C330C82" w:rsidR="00023A91" w:rsidRPr="006E48F2" w:rsidRDefault="00023A91" w:rsidP="00023A91">
      <w:pPr>
        <w:pStyle w:val="ListParagraph"/>
        <w:numPr>
          <w:ilvl w:val="0"/>
          <w:numId w:val="64"/>
        </w:numPr>
        <w:spacing w:after="79" w:line="259" w:lineRule="auto"/>
      </w:pPr>
      <w:r>
        <w:t>CAPI is required to be after any pressure regulator in line serving pneumatic devices.</w:t>
      </w:r>
    </w:p>
    <w:p w14:paraId="0B2344F9" w14:textId="3C81B226" w:rsidR="00023A91" w:rsidRPr="006E48F2" w:rsidRDefault="00023A91" w:rsidP="00023A91">
      <w:pPr>
        <w:ind w:left="0" w:firstLine="0"/>
      </w:pPr>
      <w:r>
        <w:rPr>
          <w:noProof/>
        </w:rPr>
        <w:drawing>
          <wp:inline distT="0" distB="0" distL="0" distR="0" wp14:anchorId="569C2156" wp14:editId="1C6BEB81">
            <wp:extent cx="6858000" cy="2813050"/>
            <wp:effectExtent l="0" t="0" r="0" b="6350"/>
            <wp:docPr id="15" name="Picture 1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PI_pic.PNG"/>
                    <pic:cNvPicPr/>
                  </pic:nvPicPr>
                  <pic:blipFill>
                    <a:blip r:embed="rId50">
                      <a:extLst>
                        <a:ext uri="{28A0092B-C50C-407E-A947-70E740481C1C}">
                          <a14:useLocalDpi xmlns:a14="http://schemas.microsoft.com/office/drawing/2010/main" val="0"/>
                        </a:ext>
                      </a:extLst>
                    </a:blip>
                    <a:stretch>
                      <a:fillRect/>
                    </a:stretch>
                  </pic:blipFill>
                  <pic:spPr>
                    <a:xfrm>
                      <a:off x="0" y="0"/>
                      <a:ext cx="6858000" cy="2813050"/>
                    </a:xfrm>
                    <a:prstGeom prst="rect">
                      <a:avLst/>
                    </a:prstGeom>
                  </pic:spPr>
                </pic:pic>
              </a:graphicData>
            </a:graphic>
          </wp:inline>
        </w:drawing>
      </w:r>
    </w:p>
    <w:p w14:paraId="707FCB77" w14:textId="77777777" w:rsidR="00023A91" w:rsidRPr="006E48F2" w:rsidRDefault="00023A91" w:rsidP="00023A91">
      <w:pPr>
        <w:spacing w:after="57" w:line="259" w:lineRule="auto"/>
        <w:ind w:left="0" w:firstLine="0"/>
      </w:pPr>
    </w:p>
    <w:p w14:paraId="4B7D9BAB" w14:textId="77777777" w:rsidR="00F47DDB" w:rsidRDefault="00F47DDB" w:rsidP="00F47DDB">
      <w:pPr>
        <w:pBdr>
          <w:top w:val="single" w:sz="18" w:space="1" w:color="auto"/>
        </w:pBdr>
        <w:spacing w:after="57" w:line="259" w:lineRule="auto"/>
      </w:pPr>
    </w:p>
    <w:p w14:paraId="71AD81FF" w14:textId="506FF725" w:rsidR="00023A91" w:rsidRDefault="00F47DDB" w:rsidP="00F47DDB">
      <w:pPr>
        <w:pStyle w:val="ListParagraph"/>
        <w:numPr>
          <w:ilvl w:val="0"/>
          <w:numId w:val="65"/>
        </w:numPr>
        <w:spacing w:after="57" w:line="259" w:lineRule="auto"/>
      </w:pPr>
      <w:r>
        <w:t>Slowly close manual test valve to lower air supply pressure. Observe the pressure at which boiler shuts down. DO NOT LOWER PRESSURE BELOW REQUIRED PRESSURE TO ACTUATE ANY PNEUMATIC CONTROL DEVICE!</w:t>
      </w:r>
    </w:p>
    <w:p w14:paraId="72691976" w14:textId="77777777" w:rsidR="00F47DDB" w:rsidRPr="006E48F2" w:rsidRDefault="00F47DDB" w:rsidP="00F47DDB">
      <w:pPr>
        <w:pStyle w:val="ListParagraph"/>
        <w:spacing w:after="57" w:line="259" w:lineRule="auto"/>
        <w:ind w:firstLine="0"/>
      </w:pPr>
    </w:p>
    <w:p w14:paraId="286117E3" w14:textId="77777777" w:rsidR="00023A91" w:rsidRPr="006E48F2" w:rsidRDefault="00023A91" w:rsidP="00023A91">
      <w:pPr>
        <w:pBdr>
          <w:top w:val="single" w:sz="18" w:space="1" w:color="auto"/>
        </w:pBdr>
        <w:spacing w:after="57" w:line="259" w:lineRule="auto"/>
        <w:ind w:left="0" w:firstLine="0"/>
      </w:pPr>
    </w:p>
    <w:p w14:paraId="2FDE29DF" w14:textId="77777777" w:rsidR="00023A91" w:rsidRPr="006E48F2" w:rsidRDefault="00023A91" w:rsidP="00023A91">
      <w:pPr>
        <w:pBdr>
          <w:top w:val="single" w:sz="18" w:space="1" w:color="auto"/>
        </w:pBdr>
        <w:spacing w:after="57" w:line="259" w:lineRule="auto"/>
        <w:ind w:left="0" w:firstLine="0"/>
      </w:pPr>
    </w:p>
    <w:p w14:paraId="78F911A5" w14:textId="77777777" w:rsidR="00023A91" w:rsidRPr="006E48F2" w:rsidRDefault="00023A91" w:rsidP="00023A91">
      <w:pPr>
        <w:pBdr>
          <w:top w:val="single" w:sz="18" w:space="1" w:color="auto"/>
        </w:pBdr>
        <w:spacing w:after="57" w:line="259" w:lineRule="auto"/>
        <w:ind w:left="0" w:firstLine="0"/>
      </w:pPr>
    </w:p>
    <w:p w14:paraId="0626EBA5" w14:textId="77777777" w:rsidR="00023A91" w:rsidRPr="006E48F2" w:rsidRDefault="00023A91" w:rsidP="00023A91">
      <w:pPr>
        <w:pBdr>
          <w:top w:val="single" w:sz="18" w:space="1" w:color="auto"/>
        </w:pBdr>
        <w:spacing w:after="57" w:line="259" w:lineRule="auto"/>
        <w:ind w:left="0" w:firstLine="0"/>
      </w:pP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3E7CCD" w14:paraId="1C74AE8F" w14:textId="77777777" w:rsidTr="000772E7">
        <w:tc>
          <w:tcPr>
            <w:tcW w:w="5035" w:type="dxa"/>
            <w:shd w:val="clear" w:color="auto" w:fill="E7E6E6" w:themeFill="background2"/>
          </w:tcPr>
          <w:p w14:paraId="2B2E5C70" w14:textId="77777777" w:rsidR="003E7CCD" w:rsidRDefault="003E7CCD" w:rsidP="000772E7">
            <w:r w:rsidRPr="00A14397">
              <w:rPr>
                <w:szCs w:val="24"/>
              </w:rPr>
              <w:lastRenderedPageBreak/>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2C9CF521" w14:textId="77777777" w:rsidR="003E7CCD" w:rsidRDefault="003E7CCD"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299A9AB8" w14:textId="77777777" w:rsidR="003E7CCD" w:rsidRPr="006E48F2" w:rsidRDefault="003E7CCD" w:rsidP="003E7CCD">
      <w:pPr>
        <w:spacing w:after="57" w:line="259" w:lineRule="auto"/>
        <w:ind w:left="0" w:firstLine="0"/>
      </w:pPr>
    </w:p>
    <w:tbl>
      <w:tblPr>
        <w:tblStyle w:val="TableGrid"/>
        <w:tblW w:w="10080" w:type="dxa"/>
        <w:jc w:val="center"/>
        <w:tblInd w:w="0" w:type="dxa"/>
        <w:tblCellMar>
          <w:top w:w="5" w:type="dxa"/>
          <w:left w:w="5" w:type="dxa"/>
          <w:right w:w="5" w:type="dxa"/>
        </w:tblCellMar>
        <w:tblLook w:val="04A0" w:firstRow="1" w:lastRow="0" w:firstColumn="1" w:lastColumn="0" w:noHBand="0" w:noVBand="1"/>
      </w:tblPr>
      <w:tblGrid>
        <w:gridCol w:w="6520"/>
        <w:gridCol w:w="1543"/>
        <w:gridCol w:w="2017"/>
      </w:tblGrid>
      <w:tr w:rsidR="00023A91" w:rsidRPr="006E48F2" w14:paraId="1FDDA404" w14:textId="77777777" w:rsidTr="00023A91">
        <w:trPr>
          <w:trHeight w:val="286"/>
          <w:jc w:val="center"/>
        </w:trPr>
        <w:tc>
          <w:tcPr>
            <w:tcW w:w="7195" w:type="dxa"/>
            <w:tcBorders>
              <w:top w:val="single" w:sz="4" w:space="0" w:color="000000"/>
              <w:left w:val="single" w:sz="4" w:space="0" w:color="000000"/>
              <w:bottom w:val="single" w:sz="4" w:space="0" w:color="000000"/>
              <w:right w:val="single" w:sz="4" w:space="0" w:color="000000"/>
            </w:tcBorders>
          </w:tcPr>
          <w:p w14:paraId="69250B3C" w14:textId="77777777" w:rsidR="00023A91" w:rsidRPr="006E48F2" w:rsidRDefault="00023A91" w:rsidP="00023A91">
            <w:pPr>
              <w:spacing w:after="0" w:line="259" w:lineRule="auto"/>
              <w:ind w:left="0" w:firstLine="0"/>
              <w:jc w:val="center"/>
            </w:pPr>
            <w:r w:rsidRPr="006E48F2">
              <w:rPr>
                <w:b/>
              </w:rPr>
              <w:t xml:space="preserve">Result </w:t>
            </w:r>
          </w:p>
        </w:tc>
        <w:tc>
          <w:tcPr>
            <w:tcW w:w="810" w:type="dxa"/>
            <w:tcBorders>
              <w:top w:val="single" w:sz="4" w:space="0" w:color="000000"/>
              <w:left w:val="single" w:sz="4" w:space="0" w:color="000000"/>
              <w:bottom w:val="single" w:sz="4" w:space="0" w:color="000000"/>
              <w:right w:val="single" w:sz="4" w:space="0" w:color="000000"/>
            </w:tcBorders>
          </w:tcPr>
          <w:p w14:paraId="4D2CDD61" w14:textId="77777777" w:rsidR="00023A91" w:rsidRPr="006E48F2" w:rsidRDefault="00023A91" w:rsidP="00023A91">
            <w:pPr>
              <w:spacing w:after="0" w:line="259" w:lineRule="auto"/>
              <w:ind w:left="0" w:firstLine="0"/>
              <w:jc w:val="center"/>
            </w:pPr>
            <w:r w:rsidRPr="006E48F2">
              <w:rPr>
                <w:b/>
              </w:rPr>
              <w:t xml:space="preserve">Y/N </w:t>
            </w:r>
          </w:p>
        </w:tc>
        <w:tc>
          <w:tcPr>
            <w:tcW w:w="2075" w:type="dxa"/>
            <w:tcBorders>
              <w:top w:val="single" w:sz="4" w:space="0" w:color="000000"/>
              <w:left w:val="single" w:sz="4" w:space="0" w:color="000000"/>
              <w:bottom w:val="single" w:sz="4" w:space="0" w:color="000000"/>
              <w:right w:val="single" w:sz="4" w:space="0" w:color="000000"/>
            </w:tcBorders>
          </w:tcPr>
          <w:p w14:paraId="4D35B13F" w14:textId="77777777" w:rsidR="00023A91" w:rsidRPr="006E48F2" w:rsidRDefault="00023A91" w:rsidP="00023A91">
            <w:pPr>
              <w:spacing w:after="0" w:line="259" w:lineRule="auto"/>
              <w:ind w:left="0" w:firstLine="0"/>
              <w:jc w:val="center"/>
            </w:pPr>
            <w:r w:rsidRPr="006E48F2">
              <w:rPr>
                <w:b/>
              </w:rPr>
              <w:t xml:space="preserve">Switch Trip Point </w:t>
            </w:r>
          </w:p>
        </w:tc>
      </w:tr>
      <w:tr w:rsidR="00023A91" w:rsidRPr="006E48F2" w14:paraId="4F92FC10" w14:textId="77777777" w:rsidTr="00023A91">
        <w:trPr>
          <w:trHeight w:val="360"/>
          <w:jc w:val="center"/>
        </w:trPr>
        <w:tc>
          <w:tcPr>
            <w:tcW w:w="7195" w:type="dxa"/>
            <w:tcBorders>
              <w:top w:val="single" w:sz="4" w:space="0" w:color="000000"/>
              <w:left w:val="single" w:sz="4" w:space="0" w:color="000000"/>
              <w:bottom w:val="single" w:sz="4" w:space="0" w:color="000000"/>
              <w:right w:val="single" w:sz="4" w:space="0" w:color="000000"/>
            </w:tcBorders>
          </w:tcPr>
          <w:p w14:paraId="14E9F709" w14:textId="77777777" w:rsidR="00023A91" w:rsidRPr="006E48F2" w:rsidRDefault="00023A91" w:rsidP="00023A91">
            <w:pPr>
              <w:spacing w:after="0" w:line="259" w:lineRule="auto"/>
              <w:ind w:left="0" w:firstLine="0"/>
            </w:pPr>
            <w:r w:rsidRPr="006E48F2">
              <w:t xml:space="preserve">Correct location? </w:t>
            </w:r>
          </w:p>
        </w:tc>
        <w:tc>
          <w:tcPr>
            <w:tcW w:w="810" w:type="dxa"/>
            <w:tcBorders>
              <w:top w:val="single" w:sz="4" w:space="0" w:color="000000"/>
              <w:left w:val="single" w:sz="4" w:space="0" w:color="000000"/>
              <w:bottom w:val="single" w:sz="4" w:space="0" w:color="000000"/>
              <w:right w:val="single" w:sz="4" w:space="0" w:color="000000"/>
            </w:tcBorders>
          </w:tcPr>
          <w:p w14:paraId="6EB6D5FB" w14:textId="58C2C909" w:rsidR="00023A91" w:rsidRPr="006E48F2" w:rsidRDefault="00023A91" w:rsidP="00023A91">
            <w:pPr>
              <w:jc w:val="center"/>
            </w:pPr>
            <w:r w:rsidRPr="000C07A3">
              <w:t>$</w:t>
            </w:r>
            <w:r w:rsidR="00F47DDB">
              <w:t>capi</w:t>
            </w:r>
            <w:r w:rsidRPr="000C07A3">
              <w:t>_result_1$</w:t>
            </w:r>
          </w:p>
        </w:tc>
        <w:tc>
          <w:tcPr>
            <w:tcW w:w="2075"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773BE37C" w14:textId="77777777" w:rsidR="00023A91" w:rsidRPr="006E48F2" w:rsidRDefault="00023A91" w:rsidP="00023A91">
            <w:pPr>
              <w:jc w:val="center"/>
            </w:pPr>
          </w:p>
        </w:tc>
      </w:tr>
      <w:tr w:rsidR="00023A91" w:rsidRPr="006E48F2" w14:paraId="54E5A772" w14:textId="77777777" w:rsidTr="00F47DDB">
        <w:trPr>
          <w:trHeight w:val="360"/>
          <w:jc w:val="center"/>
        </w:trPr>
        <w:tc>
          <w:tcPr>
            <w:tcW w:w="7195" w:type="dxa"/>
            <w:tcBorders>
              <w:top w:val="single" w:sz="4" w:space="0" w:color="000000"/>
              <w:left w:val="single" w:sz="4" w:space="0" w:color="000000"/>
              <w:bottom w:val="single" w:sz="4" w:space="0" w:color="000000"/>
              <w:right w:val="single" w:sz="4" w:space="0" w:color="000000"/>
            </w:tcBorders>
          </w:tcPr>
          <w:p w14:paraId="54DCE0EE" w14:textId="33D1ABC2" w:rsidR="00023A91" w:rsidRPr="006E48F2" w:rsidRDefault="00023A91" w:rsidP="00023A91">
            <w:pPr>
              <w:spacing w:after="0" w:line="259" w:lineRule="auto"/>
              <w:ind w:left="0" w:firstLine="0"/>
            </w:pPr>
            <w:r w:rsidRPr="006E48F2">
              <w:t xml:space="preserve">Did </w:t>
            </w:r>
            <w:r w:rsidR="00F47DDB">
              <w:t>the CAPI</w:t>
            </w:r>
            <w:r w:rsidRPr="006E48F2">
              <w:t xml:space="preserve"> work correctly?</w:t>
            </w:r>
          </w:p>
        </w:tc>
        <w:tc>
          <w:tcPr>
            <w:tcW w:w="810" w:type="dxa"/>
            <w:tcBorders>
              <w:top w:val="single" w:sz="4" w:space="0" w:color="000000"/>
              <w:left w:val="single" w:sz="4" w:space="0" w:color="000000"/>
              <w:bottom w:val="single" w:sz="4" w:space="0" w:color="000000"/>
              <w:right w:val="single" w:sz="4" w:space="0" w:color="000000"/>
            </w:tcBorders>
          </w:tcPr>
          <w:p w14:paraId="38ADF29D" w14:textId="3D241EA4" w:rsidR="00023A91" w:rsidRPr="006E48F2" w:rsidRDefault="00023A91" w:rsidP="00023A91">
            <w:pPr>
              <w:jc w:val="center"/>
            </w:pPr>
            <w:r w:rsidRPr="000C07A3">
              <w:t>$</w:t>
            </w:r>
            <w:r w:rsidR="00F47DDB">
              <w:t>capi</w:t>
            </w:r>
            <w:r w:rsidRPr="000C07A3">
              <w:t>_result_</w:t>
            </w:r>
            <w:r>
              <w:t>2</w:t>
            </w:r>
            <w:r w:rsidRPr="000C07A3">
              <w:t>$</w:t>
            </w:r>
          </w:p>
        </w:tc>
        <w:tc>
          <w:tcPr>
            <w:tcW w:w="2075"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044136F2" w14:textId="07EBB78D" w:rsidR="00023A91" w:rsidRPr="006E48F2" w:rsidRDefault="00023A91" w:rsidP="00023A91">
            <w:pPr>
              <w:jc w:val="center"/>
            </w:pPr>
          </w:p>
        </w:tc>
      </w:tr>
      <w:tr w:rsidR="00023A91" w:rsidRPr="006E48F2" w14:paraId="4AC94144" w14:textId="77777777" w:rsidTr="00023A91">
        <w:trPr>
          <w:trHeight w:val="288"/>
          <w:jc w:val="center"/>
        </w:trPr>
        <w:tc>
          <w:tcPr>
            <w:tcW w:w="7195" w:type="dxa"/>
            <w:tcBorders>
              <w:top w:val="single" w:sz="4" w:space="0" w:color="000000"/>
              <w:left w:val="single" w:sz="4" w:space="0" w:color="000000"/>
              <w:bottom w:val="single" w:sz="4" w:space="0" w:color="000000"/>
              <w:right w:val="single" w:sz="4" w:space="0" w:color="000000"/>
            </w:tcBorders>
          </w:tcPr>
          <w:p w14:paraId="0955AFD6" w14:textId="4D27B8DC" w:rsidR="00023A91" w:rsidRPr="006E48F2" w:rsidRDefault="00F47DDB" w:rsidP="00023A91">
            <w:pPr>
              <w:spacing w:after="0" w:line="259" w:lineRule="auto"/>
              <w:ind w:left="0" w:firstLine="0"/>
            </w:pPr>
            <w:r>
              <w:t>Is lockable manual test valve in place as shown in figure?</w:t>
            </w:r>
          </w:p>
        </w:tc>
        <w:tc>
          <w:tcPr>
            <w:tcW w:w="810" w:type="dxa"/>
            <w:tcBorders>
              <w:top w:val="single" w:sz="4" w:space="0" w:color="000000"/>
              <w:left w:val="single" w:sz="4" w:space="0" w:color="000000"/>
              <w:bottom w:val="single" w:sz="4" w:space="0" w:color="000000"/>
              <w:right w:val="single" w:sz="4" w:space="0" w:color="000000"/>
            </w:tcBorders>
          </w:tcPr>
          <w:p w14:paraId="37475C0A" w14:textId="39079358" w:rsidR="00023A91" w:rsidRPr="006E48F2" w:rsidRDefault="00023A91" w:rsidP="00023A91">
            <w:pPr>
              <w:jc w:val="center"/>
            </w:pPr>
            <w:r w:rsidRPr="000C07A3">
              <w:t>$</w:t>
            </w:r>
            <w:r w:rsidR="00F47DDB">
              <w:t>capi</w:t>
            </w:r>
            <w:r w:rsidRPr="000C07A3">
              <w:t>_result_</w:t>
            </w:r>
            <w:r w:rsidR="00F47DDB">
              <w:t>3</w:t>
            </w:r>
            <w:r w:rsidRPr="000C07A3">
              <w:t>$</w:t>
            </w:r>
          </w:p>
        </w:tc>
        <w:tc>
          <w:tcPr>
            <w:tcW w:w="2075"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47A2C76B" w14:textId="77777777" w:rsidR="00023A91" w:rsidRPr="006E48F2" w:rsidRDefault="00023A91" w:rsidP="00023A91">
            <w:pPr>
              <w:jc w:val="center"/>
            </w:pPr>
          </w:p>
        </w:tc>
      </w:tr>
      <w:tr w:rsidR="00F47DDB" w:rsidRPr="006E48F2" w14:paraId="374F14A5" w14:textId="77777777" w:rsidTr="00F47DDB">
        <w:trPr>
          <w:trHeight w:val="288"/>
          <w:jc w:val="center"/>
        </w:trPr>
        <w:tc>
          <w:tcPr>
            <w:tcW w:w="7195" w:type="dxa"/>
            <w:tcBorders>
              <w:top w:val="single" w:sz="4" w:space="0" w:color="000000"/>
              <w:left w:val="single" w:sz="4" w:space="0" w:color="000000"/>
              <w:bottom w:val="single" w:sz="4" w:space="0" w:color="000000"/>
              <w:right w:val="single" w:sz="4" w:space="0" w:color="000000"/>
            </w:tcBorders>
          </w:tcPr>
          <w:p w14:paraId="60E92221" w14:textId="0014B815" w:rsidR="00F47DDB" w:rsidRDefault="00F47DDB" w:rsidP="00023A91">
            <w:pPr>
              <w:spacing w:after="0" w:line="259" w:lineRule="auto"/>
              <w:ind w:left="0" w:firstLine="0"/>
            </w:pPr>
            <w:r w:rsidRPr="00F47DDB">
              <w:t>What was the interlock trip point pressure?</w:t>
            </w:r>
          </w:p>
        </w:tc>
        <w:tc>
          <w:tcPr>
            <w:tcW w:w="810"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6ACF34BC" w14:textId="77777777" w:rsidR="00F47DDB" w:rsidRPr="000C07A3" w:rsidRDefault="00F47DDB" w:rsidP="00023A91">
            <w:pPr>
              <w:jc w:val="center"/>
            </w:pPr>
          </w:p>
        </w:tc>
        <w:tc>
          <w:tcPr>
            <w:tcW w:w="2075" w:type="dxa"/>
            <w:tcBorders>
              <w:top w:val="single" w:sz="4" w:space="0" w:color="000000"/>
              <w:left w:val="single" w:sz="4" w:space="0" w:color="000000"/>
              <w:bottom w:val="single" w:sz="4" w:space="0" w:color="000000"/>
              <w:right w:val="single" w:sz="4" w:space="0" w:color="000000"/>
            </w:tcBorders>
            <w:shd w:val="clear" w:color="auto" w:fill="auto"/>
          </w:tcPr>
          <w:p w14:paraId="2A270DF4" w14:textId="0883DF0A" w:rsidR="00F47DDB" w:rsidRPr="006E48F2" w:rsidRDefault="00F47DDB" w:rsidP="00023A91">
            <w:pPr>
              <w:jc w:val="center"/>
            </w:pPr>
            <w:r w:rsidRPr="000C07A3">
              <w:t>$</w:t>
            </w:r>
            <w:r>
              <w:t>capi</w:t>
            </w:r>
            <w:r w:rsidRPr="000C07A3">
              <w:t>_result_</w:t>
            </w:r>
            <w:r>
              <w:t>4</w:t>
            </w:r>
            <w:r w:rsidRPr="000C07A3">
              <w:t>$</w:t>
            </w:r>
          </w:p>
        </w:tc>
      </w:tr>
      <w:tr w:rsidR="00F47DDB" w:rsidRPr="006E48F2" w14:paraId="38622417" w14:textId="77777777" w:rsidTr="00023A91">
        <w:trPr>
          <w:trHeight w:val="288"/>
          <w:jc w:val="center"/>
        </w:trPr>
        <w:tc>
          <w:tcPr>
            <w:tcW w:w="7195" w:type="dxa"/>
            <w:tcBorders>
              <w:top w:val="single" w:sz="4" w:space="0" w:color="000000"/>
              <w:left w:val="single" w:sz="4" w:space="0" w:color="000000"/>
              <w:bottom w:val="single" w:sz="4" w:space="0" w:color="000000"/>
              <w:right w:val="single" w:sz="4" w:space="0" w:color="000000"/>
            </w:tcBorders>
          </w:tcPr>
          <w:p w14:paraId="64CA2F14" w14:textId="77777777" w:rsidR="00F47DDB" w:rsidRDefault="00F47DDB" w:rsidP="00F47DDB">
            <w:pPr>
              <w:spacing w:after="0" w:line="259" w:lineRule="auto"/>
              <w:ind w:left="0" w:firstLine="0"/>
            </w:pPr>
            <w:r>
              <w:t>Is the setpoint higher than pressure required to actuate any</w:t>
            </w:r>
          </w:p>
          <w:p w14:paraId="33B30FED" w14:textId="45043C41" w:rsidR="00F47DDB" w:rsidRDefault="00F47DDB" w:rsidP="00F47DDB">
            <w:pPr>
              <w:spacing w:after="0" w:line="259" w:lineRule="auto"/>
              <w:ind w:left="0" w:firstLine="0"/>
            </w:pPr>
            <w:r>
              <w:t>pneumatic control device?</w:t>
            </w:r>
          </w:p>
        </w:tc>
        <w:tc>
          <w:tcPr>
            <w:tcW w:w="810" w:type="dxa"/>
            <w:tcBorders>
              <w:top w:val="single" w:sz="4" w:space="0" w:color="000000"/>
              <w:left w:val="single" w:sz="4" w:space="0" w:color="000000"/>
              <w:bottom w:val="single" w:sz="4" w:space="0" w:color="000000"/>
              <w:right w:val="single" w:sz="4" w:space="0" w:color="000000"/>
            </w:tcBorders>
          </w:tcPr>
          <w:p w14:paraId="7776CC4A" w14:textId="78295422" w:rsidR="00F47DDB" w:rsidRPr="000C07A3" w:rsidRDefault="00F47DDB" w:rsidP="00023A91">
            <w:pPr>
              <w:jc w:val="center"/>
            </w:pPr>
            <w:r w:rsidRPr="000C07A3">
              <w:t>$</w:t>
            </w:r>
            <w:r>
              <w:t>capi</w:t>
            </w:r>
            <w:r w:rsidRPr="000C07A3">
              <w:t>_result_</w:t>
            </w:r>
            <w:r>
              <w:t>5</w:t>
            </w:r>
            <w:r w:rsidRPr="000C07A3">
              <w:t>$</w:t>
            </w:r>
          </w:p>
        </w:tc>
        <w:tc>
          <w:tcPr>
            <w:tcW w:w="2075"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238820E1" w14:textId="77777777" w:rsidR="00F47DDB" w:rsidRPr="006E48F2" w:rsidRDefault="00F47DDB" w:rsidP="00023A91">
            <w:pPr>
              <w:jc w:val="center"/>
            </w:pPr>
          </w:p>
        </w:tc>
      </w:tr>
    </w:tbl>
    <w:p w14:paraId="25D9AF09" w14:textId="77777777" w:rsidR="00023A91" w:rsidRPr="006E48F2" w:rsidRDefault="00023A91" w:rsidP="00023A91">
      <w:pPr>
        <w:spacing w:after="60" w:line="259" w:lineRule="auto"/>
        <w:ind w:left="0" w:firstLine="0"/>
        <w:rPr>
          <w:rFonts w:eastAsia="Calibri"/>
          <w:noProof/>
          <w:sz w:val="22"/>
        </w:rPr>
      </w:pPr>
    </w:p>
    <w:p w14:paraId="2B1CC43D" w14:textId="77777777" w:rsidR="00023A91" w:rsidRPr="006E48F2" w:rsidRDefault="00023A91" w:rsidP="00023A91">
      <w:pPr>
        <w:pBdr>
          <w:top w:val="single" w:sz="18" w:space="1" w:color="auto"/>
        </w:pBdr>
        <w:spacing w:after="60" w:line="259" w:lineRule="auto"/>
        <w:ind w:left="0" w:firstLine="0"/>
      </w:pPr>
    </w:p>
    <w:p w14:paraId="09A11515" w14:textId="3F15B2EC" w:rsidR="00023A91" w:rsidRPr="006E48F2" w:rsidRDefault="00023A91" w:rsidP="00023A91">
      <w:pPr>
        <w:ind w:left="0" w:firstLine="0"/>
        <w:rPr>
          <w:b/>
        </w:rPr>
      </w:pPr>
      <w:r w:rsidRPr="006E48F2">
        <w:rPr>
          <w:b/>
        </w:rPr>
        <w:t>Did the device fail or pass the 3 Question Criteria (section 1.3.1)?</w:t>
      </w:r>
      <w:r>
        <w:rPr>
          <w:b/>
        </w:rPr>
        <w:t xml:space="preserve">  [</w:t>
      </w:r>
      <w:r w:rsidRPr="002C41CD">
        <w:rPr>
          <w:b/>
        </w:rPr>
        <w:t>$</w:t>
      </w:r>
      <w:proofErr w:type="spellStart"/>
      <w:r w:rsidR="00F47DDB">
        <w:rPr>
          <w:b/>
        </w:rPr>
        <w:t>capi</w:t>
      </w:r>
      <w:r w:rsidRPr="002C41CD">
        <w:rPr>
          <w:b/>
        </w:rPr>
        <w:t>_result_status</w:t>
      </w:r>
      <w:proofErr w:type="spellEnd"/>
      <w:r w:rsidRPr="002C41CD">
        <w:rPr>
          <w:b/>
        </w:rPr>
        <w:t>$</w:t>
      </w:r>
      <w:r>
        <w:rPr>
          <w:b/>
        </w:rPr>
        <w:t>]</w:t>
      </w:r>
    </w:p>
    <w:p w14:paraId="03B26D98" w14:textId="5315FD30" w:rsidR="00023A91" w:rsidRPr="006E48F2" w:rsidRDefault="000772E7" w:rsidP="00023A91">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6F232513" w14:textId="77777777" w:rsidR="00023A91" w:rsidRPr="006E48F2" w:rsidRDefault="00023A91" w:rsidP="00023A91">
      <w:pPr>
        <w:ind w:left="0" w:firstLine="0"/>
      </w:pPr>
    </w:p>
    <w:p w14:paraId="2772CDC3" w14:textId="77777777" w:rsidR="00BB24A8" w:rsidRDefault="00BB24A8">
      <w:pPr>
        <w:spacing w:after="160" w:line="259" w:lineRule="auto"/>
        <w:ind w:left="0" w:firstLine="0"/>
        <w:rPr>
          <w:u w:color="000000"/>
        </w:rPr>
      </w:pPr>
      <w:r>
        <w:rPr>
          <w:u w:color="000000"/>
        </w:rPr>
        <w:br w:type="page"/>
      </w: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BB24A8" w14:paraId="575F6A08" w14:textId="77777777" w:rsidTr="00EC1F89">
        <w:tc>
          <w:tcPr>
            <w:tcW w:w="5035" w:type="dxa"/>
            <w:shd w:val="clear" w:color="auto" w:fill="E7E6E6" w:themeFill="background2"/>
          </w:tcPr>
          <w:p w14:paraId="7A4C6709" w14:textId="77777777" w:rsidR="00BB24A8" w:rsidRDefault="00BB24A8" w:rsidP="00EC1F89">
            <w:r w:rsidRPr="00A14397">
              <w:rPr>
                <w:szCs w:val="24"/>
              </w:rPr>
              <w:lastRenderedPageBreak/>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6019C31F" w14:textId="77777777" w:rsidR="00BB24A8" w:rsidRDefault="00BB24A8" w:rsidP="00EC1F89">
            <w:pPr>
              <w:jc w:val="right"/>
            </w:pPr>
            <w:r w:rsidRPr="00A14397">
              <w:rPr>
                <w:szCs w:val="24"/>
              </w:rPr>
              <w:t>Boiler $</w:t>
            </w:r>
            <w:proofErr w:type="spellStart"/>
            <w:r w:rsidRPr="00A14397">
              <w:rPr>
                <w:szCs w:val="24"/>
              </w:rPr>
              <w:t>boiler_num</w:t>
            </w:r>
            <w:proofErr w:type="spellEnd"/>
            <w:r w:rsidRPr="00A14397">
              <w:rPr>
                <w:szCs w:val="24"/>
              </w:rPr>
              <w:t>$</w:t>
            </w:r>
          </w:p>
        </w:tc>
      </w:tr>
    </w:tbl>
    <w:p w14:paraId="027392B8" w14:textId="789B9B04" w:rsidR="00BB24A8" w:rsidRDefault="00BB24A8" w:rsidP="00BB24A8">
      <w:pPr>
        <w:pStyle w:val="Heading1"/>
        <w:rPr>
          <w:u w:color="000000"/>
        </w:rPr>
      </w:pPr>
    </w:p>
    <w:p w14:paraId="26D06035" w14:textId="1190F352" w:rsidR="00BB24A8" w:rsidRPr="006E48F2" w:rsidRDefault="00F24664" w:rsidP="00BB24A8">
      <w:pPr>
        <w:pStyle w:val="Heading1"/>
        <w:rPr>
          <w:u w:color="000000"/>
        </w:rPr>
      </w:pPr>
      <w:bookmarkStart w:id="44" w:name="_Toc164750242"/>
      <w:r>
        <w:rPr>
          <w:u w:color="000000"/>
        </w:rPr>
        <w:t>4</w:t>
      </w:r>
      <w:r w:rsidR="00133854">
        <w:rPr>
          <w:u w:color="000000"/>
        </w:rPr>
        <w:t>0</w:t>
      </w:r>
      <w:r w:rsidR="00BB24A8" w:rsidRPr="006E48F2">
        <w:rPr>
          <w:u w:color="000000"/>
        </w:rPr>
        <w:t xml:space="preserve">. </w:t>
      </w:r>
      <w:r w:rsidR="00BB24A8">
        <w:rPr>
          <w:u w:color="000000"/>
        </w:rPr>
        <w:t>Low Water Cutouts - Hot Water</w:t>
      </w:r>
      <w:r w:rsidR="00BB24A8" w:rsidRPr="006E48F2">
        <w:rPr>
          <w:u w:color="000000"/>
        </w:rPr>
        <w:t xml:space="preserve"> [</w:t>
      </w:r>
      <w:r w:rsidR="00BB24A8" w:rsidRPr="005A5BF0">
        <w:rPr>
          <w:u w:color="000000"/>
        </w:rPr>
        <w:t>$</w:t>
      </w:r>
      <w:proofErr w:type="spellStart"/>
      <w:r w:rsidR="00BB24A8" w:rsidRPr="005A5BF0">
        <w:rPr>
          <w:u w:color="000000"/>
        </w:rPr>
        <w:t>l</w:t>
      </w:r>
      <w:r w:rsidR="00BB24A8">
        <w:rPr>
          <w:u w:color="000000"/>
        </w:rPr>
        <w:t>wco</w:t>
      </w:r>
      <w:r w:rsidR="00BB24A8" w:rsidRPr="005A5BF0">
        <w:rPr>
          <w:u w:color="000000"/>
        </w:rPr>
        <w:t>hw_result_status</w:t>
      </w:r>
      <w:proofErr w:type="spellEnd"/>
      <w:r w:rsidR="00BB24A8" w:rsidRPr="005A5BF0">
        <w:rPr>
          <w:u w:color="000000"/>
        </w:rPr>
        <w:t>$</w:t>
      </w:r>
      <w:r w:rsidR="00BB24A8" w:rsidRPr="006E48F2">
        <w:rPr>
          <w:u w:color="000000"/>
        </w:rPr>
        <w:t>]</w:t>
      </w:r>
      <w:bookmarkEnd w:id="44"/>
    </w:p>
    <w:p w14:paraId="2307900C" w14:textId="5F9CFCD8" w:rsidR="00BB24A8" w:rsidRPr="006E48F2" w:rsidRDefault="00BB24A8" w:rsidP="00BB24A8">
      <w:r w:rsidRPr="006E48F2">
        <w:rPr>
          <w:u w:color="000000"/>
        </w:rPr>
        <w:t>(LRVHW)</w:t>
      </w:r>
      <w:r w:rsidRPr="006E48F2">
        <w:t xml:space="preserve"> </w:t>
      </w:r>
    </w:p>
    <w:p w14:paraId="742DEF14" w14:textId="66DCEC87" w:rsidR="00BB24A8" w:rsidRPr="006E48F2" w:rsidRDefault="00BB24A8" w:rsidP="00BB24A8"/>
    <w:tbl>
      <w:tblPr>
        <w:tblStyle w:val="TableGrid"/>
        <w:tblW w:w="8886" w:type="dxa"/>
        <w:jc w:val="center"/>
        <w:tblInd w:w="0" w:type="dxa"/>
        <w:tblCellMar>
          <w:top w:w="5" w:type="dxa"/>
          <w:left w:w="5" w:type="dxa"/>
          <w:right w:w="5" w:type="dxa"/>
        </w:tblCellMar>
        <w:tblLook w:val="04A0" w:firstRow="1" w:lastRow="0" w:firstColumn="1" w:lastColumn="0" w:noHBand="0" w:noVBand="1"/>
      </w:tblPr>
      <w:tblGrid>
        <w:gridCol w:w="1525"/>
        <w:gridCol w:w="3275"/>
        <w:gridCol w:w="1930"/>
        <w:gridCol w:w="2156"/>
      </w:tblGrid>
      <w:tr w:rsidR="00BB24A8" w:rsidRPr="006E48F2" w14:paraId="42C433CD" w14:textId="77777777" w:rsidTr="00BB24A8">
        <w:trPr>
          <w:trHeight w:val="562"/>
          <w:jc w:val="center"/>
        </w:trPr>
        <w:tc>
          <w:tcPr>
            <w:tcW w:w="1525" w:type="dxa"/>
            <w:tcBorders>
              <w:top w:val="single" w:sz="4" w:space="0" w:color="000000"/>
              <w:left w:val="single" w:sz="4" w:space="0" w:color="000000"/>
              <w:bottom w:val="single" w:sz="4" w:space="0" w:color="000000"/>
              <w:right w:val="single" w:sz="4" w:space="0" w:color="000000"/>
            </w:tcBorders>
          </w:tcPr>
          <w:p w14:paraId="2139C07D" w14:textId="77777777" w:rsidR="00BB24A8" w:rsidRPr="006E48F2" w:rsidRDefault="00BB24A8" w:rsidP="00EC1F89">
            <w:pPr>
              <w:jc w:val="center"/>
            </w:pPr>
            <w:r w:rsidRPr="006E48F2">
              <w:rPr>
                <w:b/>
              </w:rPr>
              <w:t>Item</w:t>
            </w:r>
          </w:p>
        </w:tc>
        <w:tc>
          <w:tcPr>
            <w:tcW w:w="3275" w:type="dxa"/>
            <w:tcBorders>
              <w:top w:val="single" w:sz="4" w:space="0" w:color="000000"/>
              <w:left w:val="single" w:sz="4" w:space="0" w:color="000000"/>
              <w:bottom w:val="single" w:sz="4" w:space="0" w:color="000000"/>
              <w:right w:val="single" w:sz="4" w:space="0" w:color="000000"/>
            </w:tcBorders>
          </w:tcPr>
          <w:p w14:paraId="3F9A3661" w14:textId="3FE3EDA6" w:rsidR="00BB24A8" w:rsidRPr="006E48F2" w:rsidRDefault="00BB24A8" w:rsidP="00EC1F89">
            <w:pPr>
              <w:jc w:val="center"/>
            </w:pPr>
            <w:r>
              <w:rPr>
                <w:b/>
              </w:rPr>
              <w:t>Manufacturer</w:t>
            </w:r>
          </w:p>
        </w:tc>
        <w:tc>
          <w:tcPr>
            <w:tcW w:w="1930" w:type="dxa"/>
            <w:tcBorders>
              <w:top w:val="single" w:sz="4" w:space="0" w:color="000000"/>
              <w:left w:val="single" w:sz="4" w:space="0" w:color="000000"/>
              <w:bottom w:val="single" w:sz="4" w:space="0" w:color="000000"/>
              <w:right w:val="single" w:sz="4" w:space="0" w:color="000000"/>
            </w:tcBorders>
          </w:tcPr>
          <w:p w14:paraId="1A24FF35" w14:textId="308CC7DE" w:rsidR="00BB24A8" w:rsidRPr="006E48F2" w:rsidRDefault="00BB24A8" w:rsidP="00EC1F89">
            <w:pPr>
              <w:jc w:val="center"/>
            </w:pPr>
            <w:r>
              <w:rPr>
                <w:b/>
              </w:rPr>
              <w:t>Probe (Y/N)</w:t>
            </w:r>
          </w:p>
        </w:tc>
        <w:tc>
          <w:tcPr>
            <w:tcW w:w="2156" w:type="dxa"/>
            <w:tcBorders>
              <w:top w:val="single" w:sz="4" w:space="0" w:color="000000"/>
              <w:left w:val="single" w:sz="4" w:space="0" w:color="000000"/>
              <w:bottom w:val="single" w:sz="4" w:space="0" w:color="000000"/>
              <w:right w:val="single" w:sz="4" w:space="0" w:color="000000"/>
            </w:tcBorders>
          </w:tcPr>
          <w:p w14:paraId="185F512C" w14:textId="11C9E810" w:rsidR="00BB24A8" w:rsidRPr="006E48F2" w:rsidRDefault="00BB24A8" w:rsidP="00EC1F89">
            <w:pPr>
              <w:jc w:val="center"/>
            </w:pPr>
            <w:r>
              <w:rPr>
                <w:b/>
              </w:rPr>
              <w:t>Sight Glass in External Water Column (Y/N)</w:t>
            </w:r>
          </w:p>
        </w:tc>
      </w:tr>
      <w:tr w:rsidR="00BB24A8" w:rsidRPr="006E48F2" w14:paraId="5C1C1D50" w14:textId="77777777" w:rsidTr="00BB24A8">
        <w:trPr>
          <w:trHeight w:val="300"/>
          <w:jc w:val="center"/>
        </w:trPr>
        <w:tc>
          <w:tcPr>
            <w:tcW w:w="1525" w:type="dxa"/>
            <w:tcBorders>
              <w:top w:val="single" w:sz="4" w:space="0" w:color="000000"/>
              <w:left w:val="single" w:sz="4" w:space="0" w:color="000000"/>
              <w:bottom w:val="single" w:sz="4" w:space="0" w:color="000000"/>
              <w:right w:val="single" w:sz="4" w:space="0" w:color="000000"/>
            </w:tcBorders>
          </w:tcPr>
          <w:p w14:paraId="7C041BDB" w14:textId="5B83E1A3" w:rsidR="00BB24A8" w:rsidRPr="006E48F2" w:rsidRDefault="00BB24A8" w:rsidP="00EC1F89">
            <w:pPr>
              <w:jc w:val="center"/>
            </w:pPr>
            <w:r w:rsidRPr="006E48F2">
              <w:t>L</w:t>
            </w:r>
            <w:r>
              <w:t>WCO</w:t>
            </w:r>
            <w:r w:rsidRPr="006E48F2">
              <w:t>HW</w:t>
            </w:r>
          </w:p>
        </w:tc>
        <w:tc>
          <w:tcPr>
            <w:tcW w:w="3275" w:type="dxa"/>
            <w:tcBorders>
              <w:top w:val="single" w:sz="4" w:space="0" w:color="000000"/>
              <w:left w:val="single" w:sz="4" w:space="0" w:color="000000"/>
              <w:bottom w:val="single" w:sz="4" w:space="0" w:color="000000"/>
              <w:right w:val="single" w:sz="4" w:space="0" w:color="000000"/>
            </w:tcBorders>
          </w:tcPr>
          <w:p w14:paraId="44AD9F56" w14:textId="39CD1D8C" w:rsidR="00BB24A8" w:rsidRPr="006E48F2" w:rsidRDefault="00BB24A8" w:rsidP="00EC1F89">
            <w:pPr>
              <w:jc w:val="center"/>
            </w:pPr>
            <w:r w:rsidRPr="005A5BF0">
              <w:t>$</w:t>
            </w:r>
            <w:proofErr w:type="spellStart"/>
            <w:r>
              <w:t>lwco</w:t>
            </w:r>
            <w:r w:rsidRPr="005A5BF0">
              <w:t>hw_make</w:t>
            </w:r>
            <w:proofErr w:type="spellEnd"/>
            <w:r w:rsidRPr="005A5BF0">
              <w:t>$</w:t>
            </w:r>
          </w:p>
        </w:tc>
        <w:tc>
          <w:tcPr>
            <w:tcW w:w="1930" w:type="dxa"/>
            <w:tcBorders>
              <w:top w:val="single" w:sz="4" w:space="0" w:color="000000"/>
              <w:left w:val="single" w:sz="4" w:space="0" w:color="000000"/>
              <w:bottom w:val="single" w:sz="4" w:space="0" w:color="000000"/>
              <w:right w:val="single" w:sz="4" w:space="0" w:color="000000"/>
            </w:tcBorders>
          </w:tcPr>
          <w:p w14:paraId="53C68CF8" w14:textId="683C9B4F" w:rsidR="00BB24A8" w:rsidRPr="006E48F2" w:rsidRDefault="00BB24A8" w:rsidP="00EC1F89">
            <w:pPr>
              <w:jc w:val="center"/>
            </w:pPr>
            <w:r w:rsidRPr="005A5BF0">
              <w:t>$</w:t>
            </w:r>
            <w:proofErr w:type="spellStart"/>
            <w:r w:rsidRPr="005A5BF0">
              <w:t>l</w:t>
            </w:r>
            <w:r>
              <w:t>wco</w:t>
            </w:r>
            <w:r w:rsidRPr="005A5BF0">
              <w:t>hw_</w:t>
            </w:r>
            <w:r>
              <w:t>probe</w:t>
            </w:r>
            <w:proofErr w:type="spellEnd"/>
            <w:r w:rsidRPr="005A5BF0">
              <w:t>$</w:t>
            </w:r>
          </w:p>
        </w:tc>
        <w:tc>
          <w:tcPr>
            <w:tcW w:w="2156" w:type="dxa"/>
            <w:tcBorders>
              <w:top w:val="single" w:sz="4" w:space="0" w:color="000000"/>
              <w:left w:val="single" w:sz="4" w:space="0" w:color="000000"/>
              <w:bottom w:val="single" w:sz="4" w:space="0" w:color="000000"/>
              <w:right w:val="single" w:sz="4" w:space="0" w:color="000000"/>
            </w:tcBorders>
            <w:shd w:val="clear" w:color="auto" w:fill="auto"/>
          </w:tcPr>
          <w:p w14:paraId="031AE110" w14:textId="047A3BF2" w:rsidR="00BB24A8" w:rsidRPr="006E48F2" w:rsidRDefault="00BB24A8" w:rsidP="00EC1F89">
            <w:pPr>
              <w:jc w:val="center"/>
            </w:pPr>
            <w:r w:rsidRPr="005A5BF0">
              <w:t>$</w:t>
            </w:r>
            <w:proofErr w:type="spellStart"/>
            <w:r w:rsidRPr="005A5BF0">
              <w:t>l</w:t>
            </w:r>
            <w:r>
              <w:t>wco</w:t>
            </w:r>
            <w:r w:rsidRPr="005A5BF0">
              <w:t>hw_</w:t>
            </w:r>
            <w:r>
              <w:t>sightglass</w:t>
            </w:r>
            <w:proofErr w:type="spellEnd"/>
            <w:r w:rsidRPr="005A5BF0">
              <w:t>$</w:t>
            </w:r>
          </w:p>
        </w:tc>
      </w:tr>
    </w:tbl>
    <w:p w14:paraId="47D47F7A" w14:textId="7B27C1EB" w:rsidR="00BB24A8" w:rsidRPr="006E48F2" w:rsidRDefault="00BB24A8" w:rsidP="00BB24A8">
      <w:r w:rsidRPr="006E48F2">
        <w:t xml:space="preserve"> </w:t>
      </w:r>
    </w:p>
    <w:p w14:paraId="0A5B9E8F" w14:textId="37825103" w:rsidR="00BB24A8" w:rsidRDefault="00877436" w:rsidP="00BB24A8">
      <w:pPr>
        <w:pStyle w:val="ListParagraph"/>
        <w:numPr>
          <w:ilvl w:val="0"/>
          <w:numId w:val="55"/>
        </w:numPr>
      </w:pPr>
      <w:r w:rsidRPr="00877436">
        <w:t>If factory setup has a water column containing a low water cutoff device and/or has points to install a sight glass, a sight glass must be installed. If factory setup is testable and utilized, then the LWCOHW device must shut the boiler down and lock out through the BMS at a water level visible in the sight glass and above the manufacturer designated minimum water level. One external probe water level cutout is required (LWCOHW) if there is no sight glass and method to test the factory unit provided by the manufacturer by draining the boiler water to verify activation. The external LWCOHW setup is shown below. The LWCOHW setup must be mounted in an accessible location in the hot water return line above the boiler and downstream (boiler side) of any isolation valve. It must contain a conductivity probe, a visible water level indicator, lockable only open isolation valves, a lock closed drain, and lock closed vent as shown below. This external setup will be independent of any factory installed low water device and must utilize a conductivity probe setup that upon activation must disconnect power to the boiler and require manual reset of relay to reenergize and operate boiler. The probe set point should activate and shutdown power to boiler with water level visible in the sight glass provided the bottom of the sight glass is higher than the min water level for the boiler</w:t>
      </w:r>
      <w:r w:rsidR="00BB24A8" w:rsidRPr="006E48F2">
        <w:t xml:space="preserve">.  </w:t>
      </w:r>
    </w:p>
    <w:p w14:paraId="392486E7" w14:textId="20EBF20B" w:rsidR="00877436" w:rsidRDefault="00877436" w:rsidP="00877436">
      <w:pPr>
        <w:ind w:left="360" w:firstLine="0"/>
      </w:pPr>
      <w:r>
        <w:rPr>
          <w:noProof/>
        </w:rPr>
        <w:drawing>
          <wp:anchor distT="0" distB="0" distL="114300" distR="114300" simplePos="0" relativeHeight="251707392" behindDoc="1" locked="0" layoutInCell="1" allowOverlap="1" wp14:anchorId="2F9EC931" wp14:editId="0C4A2FE2">
            <wp:simplePos x="0" y="0"/>
            <wp:positionH relativeFrom="margin">
              <wp:align>center</wp:align>
            </wp:positionH>
            <wp:positionV relativeFrom="paragraph">
              <wp:posOffset>16510</wp:posOffset>
            </wp:positionV>
            <wp:extent cx="5635110" cy="3514725"/>
            <wp:effectExtent l="0" t="0" r="3810" b="0"/>
            <wp:wrapNone/>
            <wp:docPr id="90891" name="Picture 9089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1" name="Picture 90891" descr="Diagram&#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5635110" cy="3514725"/>
                    </a:xfrm>
                    <a:prstGeom prst="rect">
                      <a:avLst/>
                    </a:prstGeom>
                  </pic:spPr>
                </pic:pic>
              </a:graphicData>
            </a:graphic>
            <wp14:sizeRelH relativeFrom="margin">
              <wp14:pctWidth>0</wp14:pctWidth>
            </wp14:sizeRelH>
            <wp14:sizeRelV relativeFrom="margin">
              <wp14:pctHeight>0</wp14:pctHeight>
            </wp14:sizeRelV>
          </wp:anchor>
        </w:drawing>
      </w:r>
    </w:p>
    <w:p w14:paraId="50B6C2E0" w14:textId="1714EE33" w:rsidR="00877436" w:rsidRDefault="00877436">
      <w:pPr>
        <w:spacing w:after="160" w:line="259" w:lineRule="auto"/>
        <w:ind w:left="0" w:firstLine="0"/>
      </w:pPr>
      <w:r>
        <w:br w:type="page"/>
      </w:r>
    </w:p>
    <w:p w14:paraId="1902E276" w14:textId="77777777" w:rsidR="00877436" w:rsidRPr="006E48F2" w:rsidRDefault="00877436" w:rsidP="00877436">
      <w:pPr>
        <w:ind w:left="360" w:firstLine="0"/>
      </w:pPr>
    </w:p>
    <w:p w14:paraId="77DE8A7E" w14:textId="77777777" w:rsidR="00BB24A8" w:rsidRPr="006E48F2" w:rsidRDefault="00BB24A8" w:rsidP="00BB24A8">
      <w:pPr>
        <w:rPr>
          <w:b/>
        </w:rPr>
      </w:pPr>
    </w:p>
    <w:p w14:paraId="2F740CF8" w14:textId="77777777" w:rsidR="00BB24A8" w:rsidRPr="006E48F2" w:rsidRDefault="00BB24A8" w:rsidP="00BB24A8">
      <w:pPr>
        <w:pBdr>
          <w:top w:val="single" w:sz="18" w:space="1" w:color="auto"/>
        </w:pBdr>
      </w:pPr>
      <w:r w:rsidRPr="006E48F2">
        <w:rPr>
          <w:b/>
        </w:rPr>
        <w:t xml:space="preserve"> </w:t>
      </w:r>
    </w:p>
    <w:p w14:paraId="1222500D" w14:textId="1121C2D3" w:rsidR="00BB24A8" w:rsidRPr="006E48F2" w:rsidRDefault="00877436" w:rsidP="00877436">
      <w:pPr>
        <w:pStyle w:val="ListParagraph"/>
        <w:numPr>
          <w:ilvl w:val="0"/>
          <w:numId w:val="56"/>
        </w:numPr>
      </w:pPr>
      <w:r>
        <w:t>If using factory unit refer to manufacturer provided procedure for proper test method. (Simply using factory test circuit button is inadequate).</w:t>
      </w:r>
      <w:r w:rsidR="00BB24A8" w:rsidRPr="006E48F2">
        <w:t xml:space="preserve"> </w:t>
      </w:r>
    </w:p>
    <w:p w14:paraId="4965C0EA" w14:textId="27DC811D" w:rsidR="00BB24A8" w:rsidRDefault="00877436" w:rsidP="00BB24A8">
      <w:pPr>
        <w:pStyle w:val="ListParagraph"/>
        <w:numPr>
          <w:ilvl w:val="0"/>
          <w:numId w:val="56"/>
        </w:numPr>
      </w:pPr>
      <w:r w:rsidRPr="00877436">
        <w:t>If using external unit, locate external LWCOHW water column in HW return piping</w:t>
      </w:r>
      <w:r w:rsidR="00BB24A8" w:rsidRPr="006E48F2">
        <w:t xml:space="preserve">. </w:t>
      </w:r>
    </w:p>
    <w:p w14:paraId="2AE21CE0" w14:textId="7917E594" w:rsidR="00877436" w:rsidRDefault="00877436" w:rsidP="00BB24A8">
      <w:pPr>
        <w:pStyle w:val="ListParagraph"/>
        <w:numPr>
          <w:ilvl w:val="0"/>
          <w:numId w:val="56"/>
        </w:numPr>
      </w:pPr>
      <w:r w:rsidRPr="00877436">
        <w:t>Remove locks and close external water column isolation valves to isolate water column</w:t>
      </w:r>
      <w:r>
        <w:t>.</w:t>
      </w:r>
    </w:p>
    <w:p w14:paraId="26D69284" w14:textId="764A523B" w:rsidR="00877436" w:rsidRDefault="00877436" w:rsidP="00BB24A8">
      <w:pPr>
        <w:pStyle w:val="ListParagraph"/>
        <w:numPr>
          <w:ilvl w:val="0"/>
          <w:numId w:val="56"/>
        </w:numPr>
      </w:pPr>
      <w:r w:rsidRPr="00877436">
        <w:t>Slowly open column vent valve to allow column to be drained</w:t>
      </w:r>
      <w:r>
        <w:t>.</w:t>
      </w:r>
      <w:r>
        <w:br/>
      </w:r>
      <w:r w:rsidRPr="00877436">
        <w:t>(HOT WATER, USE APPOPRIATE PPE !!!!)</w:t>
      </w:r>
    </w:p>
    <w:p w14:paraId="2870DA37" w14:textId="05E7D2C5" w:rsidR="00877436" w:rsidRDefault="00877436" w:rsidP="00BB24A8">
      <w:pPr>
        <w:pStyle w:val="ListParagraph"/>
        <w:numPr>
          <w:ilvl w:val="0"/>
          <w:numId w:val="56"/>
        </w:numPr>
      </w:pPr>
      <w:r w:rsidRPr="00877436">
        <w:t>With boiler online, slowly open column drain valve and slowly drain water column until LWCOHW activates. Close drain</w:t>
      </w:r>
      <w:r>
        <w:t>.</w:t>
      </w:r>
    </w:p>
    <w:p w14:paraId="4EB3EA0C" w14:textId="72487D99" w:rsidR="00877436" w:rsidRDefault="00877436" w:rsidP="00BB24A8">
      <w:pPr>
        <w:pStyle w:val="ListParagraph"/>
        <w:numPr>
          <w:ilvl w:val="0"/>
          <w:numId w:val="56"/>
        </w:numPr>
      </w:pPr>
      <w:r w:rsidRPr="00877436">
        <w:t>Upon activation record the water level in the sight glass at which the probe activates</w:t>
      </w:r>
      <w:r>
        <w:t>.</w:t>
      </w:r>
    </w:p>
    <w:p w14:paraId="174BE4B6" w14:textId="1C418D8F" w:rsidR="00877436" w:rsidRDefault="00877436" w:rsidP="00BB24A8">
      <w:pPr>
        <w:pStyle w:val="ListParagraph"/>
        <w:numPr>
          <w:ilvl w:val="0"/>
          <w:numId w:val="56"/>
        </w:numPr>
      </w:pPr>
      <w:r w:rsidRPr="00877436">
        <w:t xml:space="preserve">Verify the boiler shuts off and has no power by verifying control panel is dead. </w:t>
      </w:r>
      <w:r>
        <w:br/>
      </w:r>
      <w:r w:rsidRPr="00877436">
        <w:t>(Use multimeter if no power light indication)</w:t>
      </w:r>
    </w:p>
    <w:p w14:paraId="3CF6BB84" w14:textId="7ABCB315" w:rsidR="00877436" w:rsidRDefault="00877436" w:rsidP="00BB24A8">
      <w:pPr>
        <w:pStyle w:val="ListParagraph"/>
        <w:numPr>
          <w:ilvl w:val="0"/>
          <w:numId w:val="56"/>
        </w:numPr>
      </w:pPr>
      <w:r w:rsidRPr="00877436">
        <w:t>Slowly and slightly open bottom isolation valve to fill water column until water flows out of vent. Once water flows from vent, close vent, and open top isolation valve</w:t>
      </w:r>
      <w:r>
        <w:t>.</w:t>
      </w:r>
    </w:p>
    <w:p w14:paraId="241E706A" w14:textId="10CF2C19" w:rsidR="00877436" w:rsidRPr="006E48F2" w:rsidRDefault="00877436" w:rsidP="00BB24A8">
      <w:pPr>
        <w:pStyle w:val="ListParagraph"/>
        <w:numPr>
          <w:ilvl w:val="0"/>
          <w:numId w:val="56"/>
        </w:numPr>
      </w:pPr>
      <w:r w:rsidRPr="00877436">
        <w:t>Replace locks on isolation valves. Reset LWCOHW relay and return to normal operation</w:t>
      </w:r>
      <w:r>
        <w:t>.</w:t>
      </w:r>
    </w:p>
    <w:p w14:paraId="5FA6A1B4" w14:textId="77777777" w:rsidR="00BB24A8" w:rsidRPr="006E48F2" w:rsidRDefault="00BB24A8" w:rsidP="00BB24A8">
      <w:r w:rsidRPr="006E48F2">
        <w:t xml:space="preserve"> </w:t>
      </w:r>
    </w:p>
    <w:p w14:paraId="42AB3140" w14:textId="151BA09C" w:rsidR="00BB24A8" w:rsidRPr="006E48F2" w:rsidRDefault="00BB24A8" w:rsidP="00877436">
      <w:pPr>
        <w:pBdr>
          <w:top w:val="single" w:sz="18" w:space="1" w:color="auto"/>
        </w:pBdr>
      </w:pPr>
      <w:r w:rsidRPr="006E48F2">
        <w:t xml:space="preserve"> </w:t>
      </w:r>
    </w:p>
    <w:tbl>
      <w:tblPr>
        <w:tblStyle w:val="TableGrid"/>
        <w:tblW w:w="9650" w:type="dxa"/>
        <w:jc w:val="center"/>
        <w:tblInd w:w="0" w:type="dxa"/>
        <w:tblCellMar>
          <w:top w:w="5" w:type="dxa"/>
          <w:left w:w="7" w:type="dxa"/>
          <w:right w:w="5" w:type="dxa"/>
        </w:tblCellMar>
        <w:tblLook w:val="04A0" w:firstRow="1" w:lastRow="0" w:firstColumn="1" w:lastColumn="0" w:noHBand="0" w:noVBand="1"/>
      </w:tblPr>
      <w:tblGrid>
        <w:gridCol w:w="5589"/>
        <w:gridCol w:w="1906"/>
        <w:gridCol w:w="2155"/>
      </w:tblGrid>
      <w:tr w:rsidR="00BB24A8" w:rsidRPr="006E48F2" w14:paraId="16B8927F" w14:textId="77777777" w:rsidTr="00EC1F89">
        <w:trPr>
          <w:trHeight w:val="288"/>
          <w:jc w:val="center"/>
        </w:trPr>
        <w:tc>
          <w:tcPr>
            <w:tcW w:w="5689" w:type="dxa"/>
            <w:tcBorders>
              <w:top w:val="single" w:sz="4" w:space="0" w:color="000000"/>
              <w:left w:val="single" w:sz="4" w:space="0" w:color="000000"/>
              <w:bottom w:val="single" w:sz="4" w:space="0" w:color="000000"/>
              <w:right w:val="single" w:sz="4" w:space="0" w:color="000000"/>
            </w:tcBorders>
          </w:tcPr>
          <w:p w14:paraId="3C8D298F" w14:textId="77777777" w:rsidR="00BB24A8" w:rsidRPr="006E48F2" w:rsidRDefault="00BB24A8" w:rsidP="00EC1F89">
            <w:pPr>
              <w:jc w:val="center"/>
            </w:pPr>
            <w:r w:rsidRPr="006E48F2">
              <w:rPr>
                <w:b/>
              </w:rPr>
              <w:t>Result</w:t>
            </w:r>
          </w:p>
        </w:tc>
        <w:tc>
          <w:tcPr>
            <w:tcW w:w="1800" w:type="dxa"/>
            <w:tcBorders>
              <w:top w:val="single" w:sz="4" w:space="0" w:color="000000"/>
              <w:left w:val="single" w:sz="4" w:space="0" w:color="000000"/>
              <w:bottom w:val="single" w:sz="4" w:space="0" w:color="000000"/>
              <w:right w:val="single" w:sz="4" w:space="0" w:color="000000"/>
            </w:tcBorders>
          </w:tcPr>
          <w:p w14:paraId="0E802D77" w14:textId="77777777" w:rsidR="00BB24A8" w:rsidRPr="006E48F2" w:rsidRDefault="00BB24A8" w:rsidP="00EC1F89">
            <w:pPr>
              <w:jc w:val="center"/>
            </w:pPr>
            <w:r w:rsidRPr="006E48F2">
              <w:rPr>
                <w:b/>
              </w:rPr>
              <w:t>Y/N</w:t>
            </w:r>
          </w:p>
        </w:tc>
        <w:tc>
          <w:tcPr>
            <w:tcW w:w="2161" w:type="dxa"/>
            <w:tcBorders>
              <w:top w:val="single" w:sz="4" w:space="0" w:color="000000"/>
              <w:left w:val="single" w:sz="4" w:space="0" w:color="000000"/>
              <w:bottom w:val="single" w:sz="4" w:space="0" w:color="000000"/>
              <w:right w:val="single" w:sz="4" w:space="0" w:color="000000"/>
            </w:tcBorders>
          </w:tcPr>
          <w:p w14:paraId="665CF1E4" w14:textId="77777777" w:rsidR="00BB24A8" w:rsidRPr="006E48F2" w:rsidRDefault="00BB24A8" w:rsidP="00EC1F89">
            <w:pPr>
              <w:jc w:val="center"/>
            </w:pPr>
            <w:r w:rsidRPr="006E48F2">
              <w:rPr>
                <w:b/>
              </w:rPr>
              <w:t>Pressure (psi)</w:t>
            </w:r>
          </w:p>
        </w:tc>
      </w:tr>
      <w:tr w:rsidR="00BB24A8" w:rsidRPr="006E48F2" w14:paraId="4B68495D" w14:textId="77777777" w:rsidTr="00EC1F89">
        <w:trPr>
          <w:trHeight w:val="286"/>
          <w:jc w:val="center"/>
        </w:trPr>
        <w:tc>
          <w:tcPr>
            <w:tcW w:w="5689" w:type="dxa"/>
            <w:tcBorders>
              <w:top w:val="single" w:sz="4" w:space="0" w:color="000000"/>
              <w:left w:val="single" w:sz="4" w:space="0" w:color="000000"/>
              <w:bottom w:val="single" w:sz="4" w:space="0" w:color="000000"/>
              <w:right w:val="single" w:sz="4" w:space="0" w:color="000000"/>
            </w:tcBorders>
          </w:tcPr>
          <w:p w14:paraId="41D8BD5F" w14:textId="77777777" w:rsidR="00BB24A8" w:rsidRPr="006E48F2" w:rsidRDefault="00BB24A8" w:rsidP="00EC1F89">
            <w:r w:rsidRPr="006E48F2">
              <w:t xml:space="preserve">Correct installation? </w:t>
            </w:r>
          </w:p>
        </w:tc>
        <w:tc>
          <w:tcPr>
            <w:tcW w:w="1800" w:type="dxa"/>
            <w:tcBorders>
              <w:top w:val="single" w:sz="4" w:space="0" w:color="000000"/>
              <w:left w:val="single" w:sz="4" w:space="0" w:color="000000"/>
              <w:bottom w:val="single" w:sz="4" w:space="0" w:color="000000"/>
              <w:right w:val="single" w:sz="4" w:space="0" w:color="000000"/>
            </w:tcBorders>
          </w:tcPr>
          <w:p w14:paraId="32E5B7EF" w14:textId="39F305C4" w:rsidR="00BB24A8" w:rsidRPr="006E48F2" w:rsidRDefault="00BB24A8" w:rsidP="00EC1F89">
            <w:pPr>
              <w:jc w:val="center"/>
            </w:pPr>
            <w:r w:rsidRPr="005A5BF0">
              <w:t>$l</w:t>
            </w:r>
            <w:r w:rsidR="00877436">
              <w:t>wco</w:t>
            </w:r>
            <w:r w:rsidRPr="005A5BF0">
              <w:t>hw_result_1$</w:t>
            </w:r>
          </w:p>
        </w:tc>
        <w:tc>
          <w:tcPr>
            <w:tcW w:w="2161"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31CE1E2C" w14:textId="77777777" w:rsidR="00BB24A8" w:rsidRPr="006E48F2" w:rsidRDefault="00BB24A8" w:rsidP="00EC1F89">
            <w:pPr>
              <w:jc w:val="center"/>
            </w:pPr>
          </w:p>
        </w:tc>
      </w:tr>
      <w:tr w:rsidR="00BB24A8" w:rsidRPr="006E48F2" w14:paraId="587788BE" w14:textId="77777777" w:rsidTr="00877436">
        <w:trPr>
          <w:trHeight w:val="286"/>
          <w:jc w:val="center"/>
        </w:trPr>
        <w:tc>
          <w:tcPr>
            <w:tcW w:w="5689" w:type="dxa"/>
            <w:tcBorders>
              <w:top w:val="single" w:sz="4" w:space="0" w:color="000000"/>
              <w:left w:val="single" w:sz="4" w:space="0" w:color="000000"/>
              <w:bottom w:val="single" w:sz="4" w:space="0" w:color="000000"/>
              <w:right w:val="single" w:sz="4" w:space="0" w:color="000000"/>
            </w:tcBorders>
          </w:tcPr>
          <w:p w14:paraId="7AD34448" w14:textId="798BD7CB" w:rsidR="00BB24A8" w:rsidRPr="006E48F2" w:rsidRDefault="00BB24A8" w:rsidP="00EC1F89">
            <w:r w:rsidRPr="006E48F2">
              <w:t>Did the L</w:t>
            </w:r>
            <w:r w:rsidR="00877436">
              <w:t>WCO</w:t>
            </w:r>
            <w:r w:rsidRPr="006E48F2">
              <w:t xml:space="preserve">HW work correctly?  </w:t>
            </w:r>
            <w:r w:rsidR="00877436">
              <w:t>Record Level.</w:t>
            </w:r>
          </w:p>
        </w:tc>
        <w:tc>
          <w:tcPr>
            <w:tcW w:w="1800" w:type="dxa"/>
            <w:tcBorders>
              <w:top w:val="single" w:sz="4" w:space="0" w:color="000000"/>
              <w:left w:val="single" w:sz="4" w:space="0" w:color="000000"/>
              <w:bottom w:val="single" w:sz="4" w:space="0" w:color="000000"/>
              <w:right w:val="single" w:sz="4" w:space="0" w:color="000000"/>
            </w:tcBorders>
          </w:tcPr>
          <w:p w14:paraId="15EF73A6" w14:textId="41E03810" w:rsidR="00BB24A8" w:rsidRPr="006E48F2" w:rsidRDefault="00BB24A8" w:rsidP="00EC1F89">
            <w:pPr>
              <w:jc w:val="center"/>
            </w:pPr>
            <w:r w:rsidRPr="005A5BF0">
              <w:t>$l</w:t>
            </w:r>
            <w:r w:rsidR="00877436">
              <w:t>wco</w:t>
            </w:r>
            <w:r w:rsidRPr="005A5BF0">
              <w:t>hw_result_</w:t>
            </w:r>
            <w:r>
              <w:t>2</w:t>
            </w:r>
            <w:r w:rsidRPr="005A5BF0">
              <w:t>$</w:t>
            </w:r>
          </w:p>
        </w:tc>
        <w:tc>
          <w:tcPr>
            <w:tcW w:w="2161" w:type="dxa"/>
            <w:tcBorders>
              <w:top w:val="single" w:sz="4" w:space="0" w:color="000000"/>
              <w:left w:val="single" w:sz="4" w:space="0" w:color="000000"/>
              <w:bottom w:val="single" w:sz="4" w:space="0" w:color="000000"/>
              <w:right w:val="single" w:sz="4" w:space="0" w:color="000000"/>
            </w:tcBorders>
            <w:shd w:val="clear" w:color="auto" w:fill="auto"/>
          </w:tcPr>
          <w:p w14:paraId="1E345397" w14:textId="2764724D" w:rsidR="00BB24A8" w:rsidRPr="006E48F2" w:rsidRDefault="00877436" w:rsidP="00EC1F89">
            <w:pPr>
              <w:jc w:val="center"/>
            </w:pPr>
            <w:r w:rsidRPr="005A5BF0">
              <w:t>$l</w:t>
            </w:r>
            <w:r w:rsidR="00C406EA">
              <w:t>wco</w:t>
            </w:r>
            <w:r w:rsidRPr="005A5BF0">
              <w:t>hw_result_</w:t>
            </w:r>
            <w:r>
              <w:t>3</w:t>
            </w:r>
            <w:r w:rsidRPr="005A5BF0">
              <w:t>$</w:t>
            </w:r>
          </w:p>
        </w:tc>
      </w:tr>
      <w:tr w:rsidR="00BB24A8" w:rsidRPr="006E48F2" w14:paraId="1C15C925" w14:textId="77777777" w:rsidTr="00877436">
        <w:trPr>
          <w:trHeight w:val="286"/>
          <w:jc w:val="center"/>
        </w:trPr>
        <w:tc>
          <w:tcPr>
            <w:tcW w:w="5689" w:type="dxa"/>
            <w:tcBorders>
              <w:top w:val="single" w:sz="4" w:space="0" w:color="000000"/>
              <w:left w:val="single" w:sz="4" w:space="0" w:color="000000"/>
              <w:bottom w:val="single" w:sz="4" w:space="0" w:color="000000"/>
              <w:right w:val="single" w:sz="4" w:space="0" w:color="000000"/>
            </w:tcBorders>
          </w:tcPr>
          <w:p w14:paraId="7CC5C666" w14:textId="4929728F" w:rsidR="00BB24A8" w:rsidRPr="006E48F2" w:rsidRDefault="00877436" w:rsidP="00EC1F89">
            <w:r w:rsidRPr="00877436">
              <w:t>Did the LWCOHW shut down and lockout boiler if using factory setup or shutoff power to boiler and require manual reset if using external setup?</w:t>
            </w:r>
          </w:p>
        </w:tc>
        <w:tc>
          <w:tcPr>
            <w:tcW w:w="1800" w:type="dxa"/>
            <w:tcBorders>
              <w:top w:val="single" w:sz="4" w:space="0" w:color="000000"/>
              <w:left w:val="single" w:sz="4" w:space="0" w:color="000000"/>
              <w:bottom w:val="single" w:sz="4" w:space="0" w:color="000000"/>
              <w:right w:val="single" w:sz="4" w:space="0" w:color="000000"/>
            </w:tcBorders>
            <w:shd w:val="clear" w:color="auto" w:fill="auto"/>
          </w:tcPr>
          <w:p w14:paraId="4A592E0A" w14:textId="3F959A82" w:rsidR="00BB24A8" w:rsidRPr="006E48F2" w:rsidRDefault="00877436" w:rsidP="00EC1F89">
            <w:pPr>
              <w:jc w:val="center"/>
            </w:pPr>
            <w:r w:rsidRPr="005A5BF0">
              <w:t>$l</w:t>
            </w:r>
            <w:r>
              <w:t>wco</w:t>
            </w:r>
            <w:r w:rsidRPr="005A5BF0">
              <w:t>hw_result_</w:t>
            </w:r>
            <w:r>
              <w:t>4</w:t>
            </w:r>
            <w:r w:rsidRPr="005A5BF0">
              <w:t>$</w:t>
            </w:r>
          </w:p>
        </w:tc>
        <w:tc>
          <w:tcPr>
            <w:tcW w:w="2161"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5A48208E" w14:textId="1ADE2A20" w:rsidR="00BB24A8" w:rsidRPr="006E48F2" w:rsidRDefault="00BB24A8" w:rsidP="00EC1F89">
            <w:pPr>
              <w:jc w:val="center"/>
            </w:pPr>
          </w:p>
        </w:tc>
      </w:tr>
      <w:tr w:rsidR="00BB24A8" w:rsidRPr="006E48F2" w14:paraId="15C0BAB2" w14:textId="77777777" w:rsidTr="00877436">
        <w:trPr>
          <w:trHeight w:val="286"/>
          <w:jc w:val="center"/>
        </w:trPr>
        <w:tc>
          <w:tcPr>
            <w:tcW w:w="5689" w:type="dxa"/>
            <w:tcBorders>
              <w:top w:val="single" w:sz="4" w:space="0" w:color="000000"/>
              <w:left w:val="single" w:sz="4" w:space="0" w:color="000000"/>
              <w:bottom w:val="single" w:sz="4" w:space="0" w:color="000000"/>
              <w:right w:val="single" w:sz="4" w:space="0" w:color="000000"/>
            </w:tcBorders>
          </w:tcPr>
          <w:p w14:paraId="0AD256F4" w14:textId="327690B2" w:rsidR="00BB24A8" w:rsidRPr="006E48F2" w:rsidRDefault="00877436" w:rsidP="00EC1F89">
            <w:r w:rsidRPr="00877436">
              <w:t>Was water level visible in sight glass and more than 1 inch above bottom of sight glass at activation point?</w:t>
            </w:r>
          </w:p>
        </w:tc>
        <w:tc>
          <w:tcPr>
            <w:tcW w:w="1800" w:type="dxa"/>
            <w:tcBorders>
              <w:top w:val="single" w:sz="4" w:space="0" w:color="000000"/>
              <w:left w:val="single" w:sz="4" w:space="0" w:color="000000"/>
              <w:bottom w:val="single" w:sz="4" w:space="0" w:color="000000"/>
              <w:right w:val="single" w:sz="4" w:space="0" w:color="000000"/>
            </w:tcBorders>
            <w:shd w:val="clear" w:color="auto" w:fill="auto"/>
          </w:tcPr>
          <w:p w14:paraId="425E7F32" w14:textId="09AAD0CC" w:rsidR="00BB24A8" w:rsidRPr="006E48F2" w:rsidRDefault="00877436" w:rsidP="00EC1F89">
            <w:pPr>
              <w:jc w:val="center"/>
            </w:pPr>
            <w:r w:rsidRPr="005A5BF0">
              <w:t>$l</w:t>
            </w:r>
            <w:r>
              <w:t>wco</w:t>
            </w:r>
            <w:r w:rsidRPr="005A5BF0">
              <w:t>hw_result_</w:t>
            </w:r>
            <w:r>
              <w:t>5</w:t>
            </w:r>
            <w:r w:rsidRPr="005A5BF0">
              <w:t>$</w:t>
            </w:r>
          </w:p>
        </w:tc>
        <w:tc>
          <w:tcPr>
            <w:tcW w:w="2161"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3E426F9D" w14:textId="5802BDF4" w:rsidR="00BB24A8" w:rsidRPr="006E48F2" w:rsidRDefault="00BB24A8" w:rsidP="00EC1F89">
            <w:pPr>
              <w:jc w:val="center"/>
            </w:pPr>
          </w:p>
        </w:tc>
      </w:tr>
    </w:tbl>
    <w:p w14:paraId="422B1B38" w14:textId="77777777" w:rsidR="00BB24A8" w:rsidRPr="006E48F2" w:rsidRDefault="00BB24A8" w:rsidP="00BB24A8">
      <w:r w:rsidRPr="006E48F2">
        <w:t xml:space="preserve"> </w:t>
      </w:r>
    </w:p>
    <w:p w14:paraId="0AC0156E" w14:textId="77777777" w:rsidR="00BB24A8" w:rsidRPr="006E48F2" w:rsidRDefault="00BB24A8" w:rsidP="00BB24A8">
      <w:pPr>
        <w:pBdr>
          <w:top w:val="single" w:sz="18" w:space="1" w:color="auto"/>
        </w:pBdr>
        <w:rPr>
          <w:b/>
        </w:rPr>
      </w:pPr>
    </w:p>
    <w:p w14:paraId="0602C786" w14:textId="4BAA3764" w:rsidR="00BB24A8" w:rsidRPr="006E48F2" w:rsidRDefault="00BB24A8" w:rsidP="00BB24A8">
      <w:pPr>
        <w:rPr>
          <w:b/>
        </w:rPr>
      </w:pPr>
      <w:r w:rsidRPr="006E48F2">
        <w:rPr>
          <w:b/>
        </w:rPr>
        <w:t>Did the device fail or pass the 3 Question Criteria (section 1.3.1)?</w:t>
      </w:r>
      <w:r>
        <w:rPr>
          <w:b/>
        </w:rPr>
        <w:t xml:space="preserve">  [</w:t>
      </w:r>
      <w:r w:rsidRPr="005A5BF0">
        <w:rPr>
          <w:b/>
        </w:rPr>
        <w:t>$</w:t>
      </w:r>
      <w:proofErr w:type="spellStart"/>
      <w:r w:rsidRPr="005A5BF0">
        <w:rPr>
          <w:b/>
        </w:rPr>
        <w:t>l</w:t>
      </w:r>
      <w:r w:rsidR="00877436">
        <w:rPr>
          <w:b/>
        </w:rPr>
        <w:t>wco</w:t>
      </w:r>
      <w:r w:rsidRPr="005A5BF0">
        <w:rPr>
          <w:b/>
        </w:rPr>
        <w:t>hw_result_status</w:t>
      </w:r>
      <w:proofErr w:type="spellEnd"/>
      <w:r w:rsidRPr="005A5BF0">
        <w:rPr>
          <w:b/>
        </w:rPr>
        <w:t>$</w:t>
      </w:r>
      <w:r>
        <w:rPr>
          <w:b/>
        </w:rPr>
        <w:t>]</w:t>
      </w:r>
    </w:p>
    <w:p w14:paraId="33AD19C0" w14:textId="77777777" w:rsidR="00BB24A8" w:rsidRPr="00B25CE3" w:rsidRDefault="00BB24A8" w:rsidP="00BB24A8">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7214A49E" w14:textId="154F8A21" w:rsidR="00023A91" w:rsidRPr="00023A91" w:rsidRDefault="00023A91">
      <w:pPr>
        <w:spacing w:after="160" w:line="259" w:lineRule="auto"/>
        <w:ind w:left="0" w:firstLine="0"/>
        <w:rPr>
          <w:b/>
          <w:sz w:val="28"/>
        </w:rPr>
      </w:pPr>
      <w:r>
        <w:rPr>
          <w:u w:color="000000"/>
        </w:rPr>
        <w:br w:type="page"/>
      </w: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3E7CCD" w14:paraId="32C849D3" w14:textId="77777777" w:rsidTr="000772E7">
        <w:tc>
          <w:tcPr>
            <w:tcW w:w="5035" w:type="dxa"/>
            <w:shd w:val="clear" w:color="auto" w:fill="E7E6E6" w:themeFill="background2"/>
          </w:tcPr>
          <w:p w14:paraId="435966EF" w14:textId="77777777" w:rsidR="003E7CCD" w:rsidRDefault="003E7CCD" w:rsidP="000772E7">
            <w:r w:rsidRPr="00A14397">
              <w:rPr>
                <w:szCs w:val="24"/>
              </w:rPr>
              <w:lastRenderedPageBreak/>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57CEC77F" w14:textId="77777777" w:rsidR="003E7CCD" w:rsidRDefault="003E7CCD"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208BB8C8" w14:textId="77777777" w:rsidR="00C7715F" w:rsidRDefault="00C7715F" w:rsidP="00BC08E8">
      <w:pPr>
        <w:pStyle w:val="Heading1"/>
        <w:rPr>
          <w:u w:color="000000"/>
        </w:rPr>
      </w:pPr>
    </w:p>
    <w:p w14:paraId="1E26C933" w14:textId="4336BEA7" w:rsidR="00555A2C" w:rsidRPr="006E48F2" w:rsidRDefault="00F24664" w:rsidP="00BC08E8">
      <w:pPr>
        <w:pStyle w:val="Heading1"/>
        <w:rPr>
          <w:u w:color="000000"/>
        </w:rPr>
      </w:pPr>
      <w:bookmarkStart w:id="45" w:name="_Toc164750243"/>
      <w:r>
        <w:rPr>
          <w:u w:color="000000"/>
        </w:rPr>
        <w:t>4</w:t>
      </w:r>
      <w:r w:rsidR="00133854">
        <w:rPr>
          <w:u w:color="000000"/>
        </w:rPr>
        <w:t>1</w:t>
      </w:r>
      <w:r w:rsidR="00C35729" w:rsidRPr="006E48F2">
        <w:rPr>
          <w:u w:color="000000"/>
        </w:rPr>
        <w:t xml:space="preserve">. </w:t>
      </w:r>
      <w:r w:rsidR="00555A2C" w:rsidRPr="006E48F2">
        <w:rPr>
          <w:u w:color="000000"/>
        </w:rPr>
        <w:t>Liquid Relief Valves</w:t>
      </w:r>
      <w:r w:rsidR="00BB24A8">
        <w:rPr>
          <w:u w:color="000000"/>
        </w:rPr>
        <w:t xml:space="preserve"> - Hot Water</w:t>
      </w:r>
      <w:r w:rsidR="00523F79" w:rsidRPr="006E48F2">
        <w:rPr>
          <w:u w:color="000000"/>
        </w:rPr>
        <w:t xml:space="preserve"> [</w:t>
      </w:r>
      <w:r w:rsidR="005A5BF0" w:rsidRPr="005A5BF0">
        <w:rPr>
          <w:u w:color="000000"/>
        </w:rPr>
        <w:t>$</w:t>
      </w:r>
      <w:proofErr w:type="spellStart"/>
      <w:r w:rsidR="005A5BF0" w:rsidRPr="005A5BF0">
        <w:rPr>
          <w:u w:color="000000"/>
        </w:rPr>
        <w:t>lrvhw_result_status</w:t>
      </w:r>
      <w:proofErr w:type="spellEnd"/>
      <w:r w:rsidR="005A5BF0" w:rsidRPr="005A5BF0">
        <w:rPr>
          <w:u w:color="000000"/>
        </w:rPr>
        <w:t>$</w:t>
      </w:r>
      <w:r w:rsidR="00523F79" w:rsidRPr="006E48F2">
        <w:rPr>
          <w:u w:color="000000"/>
        </w:rPr>
        <w:t>]</w:t>
      </w:r>
      <w:bookmarkEnd w:id="45"/>
    </w:p>
    <w:p w14:paraId="61217EEC" w14:textId="4EF4BDEB" w:rsidR="00555A2C" w:rsidRPr="006E48F2" w:rsidRDefault="00555A2C" w:rsidP="00555A2C">
      <w:r w:rsidRPr="006E48F2">
        <w:rPr>
          <w:u w:color="000000"/>
        </w:rPr>
        <w:t>(LRVHW)</w:t>
      </w:r>
      <w:r w:rsidRPr="006E48F2">
        <w:t xml:space="preserve"> </w:t>
      </w:r>
    </w:p>
    <w:p w14:paraId="25A1B296" w14:textId="77777777" w:rsidR="00555A2C" w:rsidRPr="006E48F2" w:rsidRDefault="00555A2C" w:rsidP="00555A2C"/>
    <w:tbl>
      <w:tblPr>
        <w:tblStyle w:val="TableGrid"/>
        <w:tblW w:w="8858" w:type="dxa"/>
        <w:jc w:val="center"/>
        <w:tblInd w:w="0" w:type="dxa"/>
        <w:tblCellMar>
          <w:top w:w="5" w:type="dxa"/>
          <w:left w:w="5" w:type="dxa"/>
          <w:right w:w="5" w:type="dxa"/>
        </w:tblCellMar>
        <w:tblLook w:val="04A0" w:firstRow="1" w:lastRow="0" w:firstColumn="1" w:lastColumn="0" w:noHBand="0" w:noVBand="1"/>
      </w:tblPr>
      <w:tblGrid>
        <w:gridCol w:w="890"/>
        <w:gridCol w:w="2143"/>
        <w:gridCol w:w="1730"/>
        <w:gridCol w:w="2156"/>
        <w:gridCol w:w="1144"/>
        <w:gridCol w:w="1957"/>
      </w:tblGrid>
      <w:tr w:rsidR="00555A2C" w:rsidRPr="006E48F2" w14:paraId="0968B625" w14:textId="77777777" w:rsidTr="00BC08E8">
        <w:trPr>
          <w:trHeight w:val="562"/>
          <w:jc w:val="center"/>
        </w:trPr>
        <w:tc>
          <w:tcPr>
            <w:tcW w:w="2119" w:type="dxa"/>
            <w:tcBorders>
              <w:top w:val="single" w:sz="4" w:space="0" w:color="000000"/>
              <w:left w:val="single" w:sz="4" w:space="0" w:color="000000"/>
              <w:bottom w:val="single" w:sz="4" w:space="0" w:color="000000"/>
              <w:right w:val="single" w:sz="4" w:space="0" w:color="000000"/>
            </w:tcBorders>
          </w:tcPr>
          <w:p w14:paraId="5D0F19F8" w14:textId="1A598544" w:rsidR="00555A2C" w:rsidRPr="006E48F2" w:rsidRDefault="00555A2C" w:rsidP="005A5BF0">
            <w:pPr>
              <w:jc w:val="center"/>
            </w:pPr>
            <w:r w:rsidRPr="006E48F2">
              <w:rPr>
                <w:b/>
              </w:rPr>
              <w:t>Item</w:t>
            </w:r>
          </w:p>
        </w:tc>
        <w:tc>
          <w:tcPr>
            <w:tcW w:w="1016" w:type="dxa"/>
            <w:tcBorders>
              <w:top w:val="single" w:sz="4" w:space="0" w:color="000000"/>
              <w:left w:val="single" w:sz="4" w:space="0" w:color="000000"/>
              <w:bottom w:val="single" w:sz="4" w:space="0" w:color="000000"/>
              <w:right w:val="single" w:sz="4" w:space="0" w:color="000000"/>
            </w:tcBorders>
          </w:tcPr>
          <w:p w14:paraId="27643110" w14:textId="775A33FA" w:rsidR="00555A2C" w:rsidRPr="006E48F2" w:rsidRDefault="00555A2C" w:rsidP="005A5BF0">
            <w:pPr>
              <w:jc w:val="center"/>
            </w:pPr>
            <w:r w:rsidRPr="006E48F2">
              <w:rPr>
                <w:b/>
              </w:rPr>
              <w:t>Make</w:t>
            </w:r>
          </w:p>
        </w:tc>
        <w:tc>
          <w:tcPr>
            <w:tcW w:w="1385" w:type="dxa"/>
            <w:tcBorders>
              <w:top w:val="single" w:sz="4" w:space="0" w:color="000000"/>
              <w:left w:val="single" w:sz="4" w:space="0" w:color="000000"/>
              <w:bottom w:val="single" w:sz="4" w:space="0" w:color="000000"/>
              <w:right w:val="single" w:sz="4" w:space="0" w:color="000000"/>
            </w:tcBorders>
          </w:tcPr>
          <w:p w14:paraId="49BAF0DA" w14:textId="5A88F973" w:rsidR="00555A2C" w:rsidRPr="006E48F2" w:rsidRDefault="00555A2C" w:rsidP="005A5BF0">
            <w:pPr>
              <w:jc w:val="center"/>
            </w:pPr>
            <w:r w:rsidRPr="006E48F2">
              <w:rPr>
                <w:b/>
              </w:rPr>
              <w:t>Capacity (gal/</w:t>
            </w:r>
            <w:proofErr w:type="spellStart"/>
            <w:r w:rsidRPr="006E48F2">
              <w:rPr>
                <w:b/>
              </w:rPr>
              <w:t>hr</w:t>
            </w:r>
            <w:proofErr w:type="spellEnd"/>
            <w:r w:rsidRPr="006E48F2">
              <w:rPr>
                <w:b/>
              </w:rPr>
              <w:t>)</w:t>
            </w:r>
          </w:p>
        </w:tc>
        <w:tc>
          <w:tcPr>
            <w:tcW w:w="1294" w:type="dxa"/>
            <w:tcBorders>
              <w:top w:val="single" w:sz="4" w:space="0" w:color="000000"/>
              <w:left w:val="single" w:sz="4" w:space="0" w:color="000000"/>
              <w:bottom w:val="single" w:sz="4" w:space="0" w:color="000000"/>
              <w:right w:val="single" w:sz="4" w:space="0" w:color="000000"/>
            </w:tcBorders>
          </w:tcPr>
          <w:p w14:paraId="23B6C452" w14:textId="53D6A5E4" w:rsidR="00555A2C" w:rsidRPr="006E48F2" w:rsidRDefault="00555A2C" w:rsidP="005A5BF0">
            <w:pPr>
              <w:jc w:val="center"/>
            </w:pPr>
            <w:r w:rsidRPr="006E48F2">
              <w:rPr>
                <w:b/>
              </w:rPr>
              <w:t>Range</w:t>
            </w:r>
          </w:p>
        </w:tc>
        <w:tc>
          <w:tcPr>
            <w:tcW w:w="1202" w:type="dxa"/>
            <w:tcBorders>
              <w:top w:val="single" w:sz="4" w:space="0" w:color="000000"/>
              <w:left w:val="single" w:sz="4" w:space="0" w:color="000000"/>
              <w:bottom w:val="single" w:sz="4" w:space="0" w:color="000000"/>
              <w:right w:val="single" w:sz="4" w:space="0" w:color="000000"/>
            </w:tcBorders>
          </w:tcPr>
          <w:p w14:paraId="3596518F" w14:textId="5ECF58F1" w:rsidR="00555A2C" w:rsidRPr="006E48F2" w:rsidRDefault="00555A2C" w:rsidP="005A5BF0">
            <w:pPr>
              <w:jc w:val="center"/>
            </w:pPr>
            <w:r w:rsidRPr="006E48F2">
              <w:rPr>
                <w:b/>
              </w:rPr>
              <w:t>Set point</w:t>
            </w:r>
          </w:p>
        </w:tc>
        <w:tc>
          <w:tcPr>
            <w:tcW w:w="1841" w:type="dxa"/>
            <w:tcBorders>
              <w:top w:val="single" w:sz="4" w:space="0" w:color="000000"/>
              <w:left w:val="single" w:sz="4" w:space="0" w:color="000000"/>
              <w:bottom w:val="single" w:sz="4" w:space="0" w:color="000000"/>
              <w:right w:val="single" w:sz="4" w:space="0" w:color="000000"/>
            </w:tcBorders>
          </w:tcPr>
          <w:p w14:paraId="62C3B7A2" w14:textId="7884D12C" w:rsidR="00555A2C" w:rsidRPr="006E48F2" w:rsidRDefault="00555A2C" w:rsidP="005A5BF0">
            <w:pPr>
              <w:jc w:val="center"/>
            </w:pPr>
            <w:r w:rsidRPr="006E48F2">
              <w:rPr>
                <w:b/>
              </w:rPr>
              <w:t xml:space="preserve">Normal </w:t>
            </w:r>
            <w:proofErr w:type="gramStart"/>
            <w:r w:rsidRPr="006E48F2">
              <w:rPr>
                <w:b/>
              </w:rPr>
              <w:t>Boiler  Pressure</w:t>
            </w:r>
            <w:proofErr w:type="gramEnd"/>
          </w:p>
        </w:tc>
      </w:tr>
      <w:tr w:rsidR="00555A2C" w:rsidRPr="006E48F2" w14:paraId="19B0E3BB" w14:textId="77777777" w:rsidTr="005A5BF0">
        <w:trPr>
          <w:trHeight w:val="300"/>
          <w:jc w:val="center"/>
        </w:trPr>
        <w:tc>
          <w:tcPr>
            <w:tcW w:w="2119" w:type="dxa"/>
            <w:tcBorders>
              <w:top w:val="single" w:sz="4" w:space="0" w:color="000000"/>
              <w:left w:val="single" w:sz="4" w:space="0" w:color="000000"/>
              <w:bottom w:val="single" w:sz="4" w:space="0" w:color="000000"/>
              <w:right w:val="single" w:sz="4" w:space="0" w:color="000000"/>
            </w:tcBorders>
          </w:tcPr>
          <w:p w14:paraId="11205953" w14:textId="1A631B58" w:rsidR="00555A2C" w:rsidRPr="006E48F2" w:rsidRDefault="00555A2C" w:rsidP="005A5BF0">
            <w:pPr>
              <w:jc w:val="center"/>
            </w:pPr>
            <w:r w:rsidRPr="006E48F2">
              <w:t>LRVHW</w:t>
            </w:r>
          </w:p>
        </w:tc>
        <w:tc>
          <w:tcPr>
            <w:tcW w:w="1016" w:type="dxa"/>
            <w:tcBorders>
              <w:top w:val="single" w:sz="4" w:space="0" w:color="000000"/>
              <w:left w:val="single" w:sz="4" w:space="0" w:color="000000"/>
              <w:bottom w:val="single" w:sz="4" w:space="0" w:color="000000"/>
              <w:right w:val="single" w:sz="4" w:space="0" w:color="000000"/>
            </w:tcBorders>
          </w:tcPr>
          <w:p w14:paraId="210F7B41" w14:textId="300DA8D7" w:rsidR="00555A2C" w:rsidRPr="006E48F2" w:rsidRDefault="005A5BF0" w:rsidP="005A5BF0">
            <w:pPr>
              <w:jc w:val="center"/>
            </w:pPr>
            <w:r w:rsidRPr="005A5BF0">
              <w:t>$</w:t>
            </w:r>
            <w:proofErr w:type="spellStart"/>
            <w:r w:rsidRPr="005A5BF0">
              <w:t>lrvhw_make</w:t>
            </w:r>
            <w:proofErr w:type="spellEnd"/>
            <w:r w:rsidRPr="005A5BF0">
              <w:t>$</w:t>
            </w:r>
          </w:p>
        </w:tc>
        <w:tc>
          <w:tcPr>
            <w:tcW w:w="1385" w:type="dxa"/>
            <w:tcBorders>
              <w:top w:val="single" w:sz="4" w:space="0" w:color="000000"/>
              <w:left w:val="single" w:sz="4" w:space="0" w:color="000000"/>
              <w:bottom w:val="single" w:sz="4" w:space="0" w:color="000000"/>
              <w:right w:val="single" w:sz="4" w:space="0" w:color="000000"/>
            </w:tcBorders>
          </w:tcPr>
          <w:p w14:paraId="69F825A2" w14:textId="19A9CA3F" w:rsidR="00555A2C" w:rsidRPr="006E48F2" w:rsidRDefault="005A5BF0" w:rsidP="005A5BF0">
            <w:pPr>
              <w:jc w:val="center"/>
            </w:pPr>
            <w:r w:rsidRPr="005A5BF0">
              <w:t>$</w:t>
            </w:r>
            <w:proofErr w:type="spellStart"/>
            <w:r w:rsidRPr="005A5BF0">
              <w:t>lrvhw_capacity</w:t>
            </w:r>
            <w:proofErr w:type="spellEnd"/>
            <w:r w:rsidRPr="005A5BF0">
              <w:t>$</w:t>
            </w:r>
          </w:p>
        </w:tc>
        <w:tc>
          <w:tcPr>
            <w:tcW w:w="1294"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6FC89A74" w14:textId="13F3D141" w:rsidR="00555A2C" w:rsidRPr="006E48F2" w:rsidRDefault="00555A2C" w:rsidP="005A5BF0">
            <w:pPr>
              <w:jc w:val="center"/>
            </w:pPr>
          </w:p>
        </w:tc>
        <w:tc>
          <w:tcPr>
            <w:tcW w:w="1202" w:type="dxa"/>
            <w:tcBorders>
              <w:top w:val="single" w:sz="4" w:space="0" w:color="000000"/>
              <w:left w:val="single" w:sz="4" w:space="0" w:color="000000"/>
              <w:bottom w:val="single" w:sz="4" w:space="0" w:color="000000"/>
              <w:right w:val="single" w:sz="4" w:space="0" w:color="000000"/>
            </w:tcBorders>
          </w:tcPr>
          <w:p w14:paraId="7DDA55D7" w14:textId="13929DA5" w:rsidR="00555A2C" w:rsidRPr="006E48F2" w:rsidRDefault="005A5BF0" w:rsidP="005A5BF0">
            <w:pPr>
              <w:jc w:val="center"/>
            </w:pPr>
            <w:r w:rsidRPr="005A5BF0">
              <w:t>$</w:t>
            </w:r>
            <w:proofErr w:type="spellStart"/>
            <w:r w:rsidRPr="005A5BF0">
              <w:t>lrvhw_sp</w:t>
            </w:r>
            <w:proofErr w:type="spellEnd"/>
            <w:r w:rsidRPr="005A5BF0">
              <w:t>$</w:t>
            </w:r>
          </w:p>
        </w:tc>
        <w:tc>
          <w:tcPr>
            <w:tcW w:w="1841" w:type="dxa"/>
            <w:vMerge w:val="restart"/>
            <w:tcBorders>
              <w:top w:val="single" w:sz="4" w:space="0" w:color="000000"/>
              <w:left w:val="single" w:sz="4" w:space="0" w:color="000000"/>
              <w:bottom w:val="single" w:sz="4" w:space="0" w:color="000000"/>
              <w:right w:val="single" w:sz="4" w:space="0" w:color="000000"/>
            </w:tcBorders>
          </w:tcPr>
          <w:p w14:paraId="3C1C0321" w14:textId="50AB4160" w:rsidR="00555A2C" w:rsidRPr="006E48F2" w:rsidRDefault="005A5BF0" w:rsidP="005A5BF0">
            <w:pPr>
              <w:jc w:val="center"/>
            </w:pPr>
            <w:r w:rsidRPr="005A5BF0">
              <w:t>$</w:t>
            </w:r>
            <w:proofErr w:type="spellStart"/>
            <w:r w:rsidRPr="005A5BF0">
              <w:t>lrvhw_norm_pres</w:t>
            </w:r>
            <w:proofErr w:type="spellEnd"/>
            <w:r w:rsidRPr="005A5BF0">
              <w:t>$</w:t>
            </w:r>
          </w:p>
        </w:tc>
      </w:tr>
      <w:tr w:rsidR="00555A2C" w:rsidRPr="006E48F2" w14:paraId="6E2E4FF2" w14:textId="77777777" w:rsidTr="005A5BF0">
        <w:trPr>
          <w:trHeight w:val="288"/>
          <w:jc w:val="center"/>
        </w:trPr>
        <w:tc>
          <w:tcPr>
            <w:tcW w:w="2119" w:type="dxa"/>
            <w:tcBorders>
              <w:top w:val="single" w:sz="4" w:space="0" w:color="000000"/>
              <w:left w:val="single" w:sz="4" w:space="0" w:color="000000"/>
              <w:bottom w:val="single" w:sz="4" w:space="0" w:color="000000"/>
              <w:right w:val="single" w:sz="4" w:space="0" w:color="000000"/>
            </w:tcBorders>
          </w:tcPr>
          <w:p w14:paraId="321D2F23" w14:textId="671CBBE2" w:rsidR="00555A2C" w:rsidRPr="006E48F2" w:rsidRDefault="00555A2C" w:rsidP="005A5BF0">
            <w:pPr>
              <w:jc w:val="center"/>
            </w:pPr>
            <w:r w:rsidRPr="006E48F2">
              <w:t xml:space="preserve">Pressure </w:t>
            </w:r>
            <w:r w:rsidR="00B11F60" w:rsidRPr="006E48F2">
              <w:t>Gauge</w:t>
            </w:r>
          </w:p>
        </w:tc>
        <w:tc>
          <w:tcPr>
            <w:tcW w:w="1016" w:type="dxa"/>
            <w:tcBorders>
              <w:top w:val="single" w:sz="4" w:space="0" w:color="000000"/>
              <w:left w:val="single" w:sz="4" w:space="0" w:color="000000"/>
              <w:bottom w:val="single" w:sz="4" w:space="0" w:color="000000"/>
              <w:right w:val="single" w:sz="4" w:space="0" w:color="000000"/>
            </w:tcBorders>
          </w:tcPr>
          <w:p w14:paraId="24A62004" w14:textId="3DCC267A" w:rsidR="00555A2C" w:rsidRPr="006E48F2" w:rsidRDefault="005A5BF0" w:rsidP="005A5BF0">
            <w:pPr>
              <w:jc w:val="center"/>
            </w:pPr>
            <w:r w:rsidRPr="005A5BF0">
              <w:t>$</w:t>
            </w:r>
            <w:proofErr w:type="spellStart"/>
            <w:r w:rsidRPr="005A5BF0">
              <w:t>lrvhw_gauge_make</w:t>
            </w:r>
            <w:proofErr w:type="spellEnd"/>
            <w:r w:rsidRPr="005A5BF0">
              <w:t>$</w:t>
            </w:r>
          </w:p>
        </w:tc>
        <w:tc>
          <w:tcPr>
            <w:tcW w:w="1385"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14270C2D" w14:textId="0BAF5AB9" w:rsidR="00555A2C" w:rsidRPr="006E48F2" w:rsidRDefault="00555A2C" w:rsidP="005A5BF0">
            <w:pPr>
              <w:jc w:val="center"/>
            </w:pPr>
          </w:p>
        </w:tc>
        <w:tc>
          <w:tcPr>
            <w:tcW w:w="1294" w:type="dxa"/>
            <w:tcBorders>
              <w:top w:val="single" w:sz="4" w:space="0" w:color="000000"/>
              <w:left w:val="single" w:sz="4" w:space="0" w:color="000000"/>
              <w:bottom w:val="single" w:sz="4" w:space="0" w:color="000000"/>
              <w:right w:val="single" w:sz="4" w:space="0" w:color="000000"/>
            </w:tcBorders>
          </w:tcPr>
          <w:p w14:paraId="390AE234" w14:textId="3E312FFE" w:rsidR="00555A2C" w:rsidRPr="006E48F2" w:rsidRDefault="005A5BF0" w:rsidP="005A5BF0">
            <w:pPr>
              <w:jc w:val="center"/>
            </w:pPr>
            <w:r w:rsidRPr="005A5BF0">
              <w:t>$</w:t>
            </w:r>
            <w:proofErr w:type="spellStart"/>
            <w:r w:rsidRPr="005A5BF0">
              <w:t>lrvhw_gauge_range</w:t>
            </w:r>
            <w:proofErr w:type="spellEnd"/>
            <w:r w:rsidRPr="005A5BF0">
              <w:t>$</w:t>
            </w:r>
          </w:p>
        </w:tc>
        <w:tc>
          <w:tcPr>
            <w:tcW w:w="1202"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7194C625" w14:textId="61380FD8" w:rsidR="00555A2C" w:rsidRPr="006E48F2" w:rsidRDefault="00555A2C" w:rsidP="005A5BF0">
            <w:pPr>
              <w:jc w:val="center"/>
            </w:pPr>
          </w:p>
        </w:tc>
        <w:tc>
          <w:tcPr>
            <w:tcW w:w="0" w:type="auto"/>
            <w:vMerge/>
            <w:tcBorders>
              <w:top w:val="nil"/>
              <w:left w:val="single" w:sz="4" w:space="0" w:color="000000"/>
              <w:bottom w:val="single" w:sz="4" w:space="0" w:color="000000"/>
              <w:right w:val="single" w:sz="4" w:space="0" w:color="000000"/>
            </w:tcBorders>
          </w:tcPr>
          <w:p w14:paraId="738270CD" w14:textId="77777777" w:rsidR="00555A2C" w:rsidRPr="006E48F2" w:rsidRDefault="00555A2C" w:rsidP="00555A2C"/>
        </w:tc>
      </w:tr>
    </w:tbl>
    <w:p w14:paraId="01BDF147" w14:textId="77777777" w:rsidR="00555A2C" w:rsidRPr="006E48F2" w:rsidRDefault="00555A2C" w:rsidP="00555A2C">
      <w:r w:rsidRPr="006E48F2">
        <w:t xml:space="preserve"> </w:t>
      </w:r>
    </w:p>
    <w:tbl>
      <w:tblPr>
        <w:tblStyle w:val="TableGrid"/>
        <w:tblW w:w="5575" w:type="dxa"/>
        <w:jc w:val="center"/>
        <w:tblInd w:w="0" w:type="dxa"/>
        <w:tblCellMar>
          <w:top w:w="14" w:type="dxa"/>
          <w:left w:w="108" w:type="dxa"/>
          <w:right w:w="115" w:type="dxa"/>
        </w:tblCellMar>
        <w:tblLook w:val="04A0" w:firstRow="1" w:lastRow="0" w:firstColumn="1" w:lastColumn="0" w:noHBand="0" w:noVBand="1"/>
      </w:tblPr>
      <w:tblGrid>
        <w:gridCol w:w="1457"/>
        <w:gridCol w:w="2318"/>
        <w:gridCol w:w="1800"/>
      </w:tblGrid>
      <w:tr w:rsidR="00555A2C" w:rsidRPr="006E48F2" w14:paraId="3F5829C7" w14:textId="77777777" w:rsidTr="005A5BF0">
        <w:trPr>
          <w:trHeight w:val="286"/>
          <w:jc w:val="center"/>
        </w:trPr>
        <w:tc>
          <w:tcPr>
            <w:tcW w:w="1457" w:type="dxa"/>
            <w:tcBorders>
              <w:top w:val="single" w:sz="4" w:space="0" w:color="000000"/>
              <w:left w:val="single" w:sz="4" w:space="0" w:color="000000"/>
              <w:bottom w:val="single" w:sz="4" w:space="0" w:color="000000"/>
              <w:right w:val="single" w:sz="4" w:space="0" w:color="000000"/>
            </w:tcBorders>
          </w:tcPr>
          <w:p w14:paraId="6EDDD5BB" w14:textId="11135108" w:rsidR="00555A2C" w:rsidRPr="006E48F2" w:rsidRDefault="00555A2C" w:rsidP="005A5BF0">
            <w:pPr>
              <w:jc w:val="center"/>
            </w:pPr>
            <w:r w:rsidRPr="006E48F2">
              <w:rPr>
                <w:b/>
              </w:rPr>
              <w:t>Item</w:t>
            </w:r>
          </w:p>
        </w:tc>
        <w:tc>
          <w:tcPr>
            <w:tcW w:w="2318" w:type="dxa"/>
            <w:tcBorders>
              <w:top w:val="single" w:sz="4" w:space="0" w:color="000000"/>
              <w:left w:val="single" w:sz="4" w:space="0" w:color="000000"/>
              <w:bottom w:val="single" w:sz="4" w:space="0" w:color="000000"/>
              <w:right w:val="single" w:sz="4" w:space="0" w:color="000000"/>
            </w:tcBorders>
          </w:tcPr>
          <w:p w14:paraId="4F5D55D4" w14:textId="2D185AE0" w:rsidR="00555A2C" w:rsidRPr="006E48F2" w:rsidRDefault="00555A2C" w:rsidP="005A5BF0">
            <w:pPr>
              <w:jc w:val="center"/>
            </w:pPr>
            <w:r w:rsidRPr="006E48F2">
              <w:rPr>
                <w:b/>
              </w:rPr>
              <w:t>Make</w:t>
            </w:r>
          </w:p>
        </w:tc>
        <w:tc>
          <w:tcPr>
            <w:tcW w:w="1800" w:type="dxa"/>
            <w:tcBorders>
              <w:top w:val="single" w:sz="4" w:space="0" w:color="000000"/>
              <w:left w:val="single" w:sz="4" w:space="0" w:color="000000"/>
              <w:bottom w:val="single" w:sz="4" w:space="0" w:color="000000"/>
              <w:right w:val="single" w:sz="4" w:space="0" w:color="000000"/>
            </w:tcBorders>
          </w:tcPr>
          <w:p w14:paraId="4AB29057" w14:textId="6C58431B" w:rsidR="00555A2C" w:rsidRPr="006E48F2" w:rsidRDefault="00555A2C" w:rsidP="005A5BF0">
            <w:pPr>
              <w:jc w:val="center"/>
            </w:pPr>
            <w:r w:rsidRPr="006E48F2">
              <w:rPr>
                <w:b/>
              </w:rPr>
              <w:t>MAWP</w:t>
            </w:r>
          </w:p>
        </w:tc>
      </w:tr>
      <w:tr w:rsidR="00555A2C" w:rsidRPr="006E48F2" w14:paraId="543CA62B" w14:textId="77777777" w:rsidTr="005A5BF0">
        <w:trPr>
          <w:trHeight w:val="286"/>
          <w:jc w:val="center"/>
        </w:trPr>
        <w:tc>
          <w:tcPr>
            <w:tcW w:w="1457" w:type="dxa"/>
            <w:tcBorders>
              <w:top w:val="single" w:sz="4" w:space="0" w:color="000000"/>
              <w:left w:val="single" w:sz="4" w:space="0" w:color="000000"/>
              <w:bottom w:val="single" w:sz="4" w:space="0" w:color="000000"/>
              <w:right w:val="single" w:sz="4" w:space="0" w:color="000000"/>
            </w:tcBorders>
          </w:tcPr>
          <w:p w14:paraId="34479EC5" w14:textId="5B9E9921" w:rsidR="00555A2C" w:rsidRPr="006E48F2" w:rsidRDefault="00555A2C" w:rsidP="005A5BF0">
            <w:pPr>
              <w:jc w:val="center"/>
            </w:pPr>
            <w:r w:rsidRPr="006E48F2">
              <w:t>Boiler</w:t>
            </w:r>
          </w:p>
        </w:tc>
        <w:tc>
          <w:tcPr>
            <w:tcW w:w="2318" w:type="dxa"/>
            <w:tcBorders>
              <w:top w:val="single" w:sz="4" w:space="0" w:color="000000"/>
              <w:left w:val="single" w:sz="4" w:space="0" w:color="000000"/>
              <w:bottom w:val="single" w:sz="4" w:space="0" w:color="000000"/>
              <w:right w:val="single" w:sz="4" w:space="0" w:color="000000"/>
            </w:tcBorders>
          </w:tcPr>
          <w:p w14:paraId="3AA2BF7D" w14:textId="4B4D3A7E" w:rsidR="00555A2C" w:rsidRPr="006E48F2" w:rsidRDefault="005A5BF0" w:rsidP="005A5BF0">
            <w:pPr>
              <w:jc w:val="center"/>
            </w:pPr>
            <w:r w:rsidRPr="005A5BF0">
              <w:t>$</w:t>
            </w:r>
            <w:proofErr w:type="spellStart"/>
            <w:r w:rsidRPr="005A5BF0">
              <w:t>boiler_mfr</w:t>
            </w:r>
            <w:proofErr w:type="spellEnd"/>
            <w:r w:rsidRPr="005A5BF0">
              <w:t>$</w:t>
            </w:r>
          </w:p>
        </w:tc>
        <w:tc>
          <w:tcPr>
            <w:tcW w:w="1800" w:type="dxa"/>
            <w:tcBorders>
              <w:top w:val="single" w:sz="4" w:space="0" w:color="000000"/>
              <w:left w:val="single" w:sz="4" w:space="0" w:color="000000"/>
              <w:bottom w:val="single" w:sz="4" w:space="0" w:color="000000"/>
              <w:right w:val="single" w:sz="4" w:space="0" w:color="000000"/>
            </w:tcBorders>
          </w:tcPr>
          <w:p w14:paraId="1098E2AC" w14:textId="74E66BF9" w:rsidR="00555A2C" w:rsidRPr="006E48F2" w:rsidRDefault="005A5BF0" w:rsidP="005A5BF0">
            <w:pPr>
              <w:jc w:val="center"/>
            </w:pPr>
            <w:r w:rsidRPr="005A5BF0">
              <w:t>$</w:t>
            </w:r>
            <w:proofErr w:type="spellStart"/>
            <w:r w:rsidRPr="005A5BF0">
              <w:t>boiler_mawp</w:t>
            </w:r>
            <w:proofErr w:type="spellEnd"/>
            <w:r w:rsidRPr="005A5BF0">
              <w:t>$</w:t>
            </w:r>
          </w:p>
        </w:tc>
      </w:tr>
    </w:tbl>
    <w:p w14:paraId="35BF969D" w14:textId="77777777" w:rsidR="00555A2C" w:rsidRPr="006E48F2" w:rsidRDefault="00555A2C" w:rsidP="00555A2C">
      <w:r w:rsidRPr="006E48F2">
        <w:rPr>
          <w:b/>
        </w:rPr>
        <w:t xml:space="preserve"> </w:t>
      </w:r>
    </w:p>
    <w:p w14:paraId="3A27BCE1" w14:textId="77777777" w:rsidR="00BC08E8" w:rsidRPr="006E48F2" w:rsidRDefault="00555A2C" w:rsidP="009C0CB1">
      <w:pPr>
        <w:pStyle w:val="ListParagraph"/>
        <w:numPr>
          <w:ilvl w:val="0"/>
          <w:numId w:val="55"/>
        </w:numPr>
      </w:pPr>
      <w:r w:rsidRPr="006E48F2">
        <w:t xml:space="preserve">One liquid relief valve stamped with an ASME certification must be installed on the boiler. The LRVHW must be plumbed to drain to sewer while meeting local codes for sewer drain conditions. The drain line must be hard piped with a diameter equal to or greater than the outlet diameter of the LRVHW.  A view port or other means to determine when the LRVHW opens must be available as well as a test port for connecting a hydrostatic test pump. </w:t>
      </w:r>
    </w:p>
    <w:p w14:paraId="39890CA9" w14:textId="77777777" w:rsidR="00BC08E8" w:rsidRPr="006E48F2" w:rsidRDefault="00555A2C" w:rsidP="009C0CB1">
      <w:pPr>
        <w:pStyle w:val="ListParagraph"/>
        <w:numPr>
          <w:ilvl w:val="0"/>
          <w:numId w:val="55"/>
        </w:numPr>
      </w:pPr>
      <w:r w:rsidRPr="006E48F2">
        <w:t xml:space="preserve">The activation point of the LRVHW must be above normal boiler operating pressure and below the maximum allowable working pressure of boiler.  The LRVHW must activate within +/-5% of set value or +/-2 psi whichever is higher. </w:t>
      </w:r>
    </w:p>
    <w:p w14:paraId="19BD8334" w14:textId="19EFC121" w:rsidR="00555A2C" w:rsidRPr="006E48F2" w:rsidRDefault="00555A2C" w:rsidP="009C0CB1">
      <w:pPr>
        <w:pStyle w:val="ListParagraph"/>
        <w:numPr>
          <w:ilvl w:val="0"/>
          <w:numId w:val="55"/>
        </w:numPr>
      </w:pPr>
      <w:r w:rsidRPr="006E48F2">
        <w:t>LOO</w:t>
      </w:r>
      <w:r w:rsidR="00C406EA">
        <w:t>P</w:t>
      </w:r>
      <w:r w:rsidRPr="006E48F2">
        <w:t xml:space="preserve"> Isolation valves must be in place to isolate the incoming and exit water flow to and from boiler.  </w:t>
      </w:r>
    </w:p>
    <w:p w14:paraId="55EAAC9C" w14:textId="77777777" w:rsidR="00BC08E8" w:rsidRPr="006E48F2" w:rsidRDefault="00BC08E8" w:rsidP="00555A2C">
      <w:pPr>
        <w:rPr>
          <w:b/>
        </w:rPr>
      </w:pPr>
    </w:p>
    <w:p w14:paraId="165F1A2A" w14:textId="3C6DA89F" w:rsidR="00555A2C" w:rsidRPr="006E48F2" w:rsidRDefault="00555A2C" w:rsidP="00BC08E8">
      <w:pPr>
        <w:pBdr>
          <w:top w:val="single" w:sz="18" w:space="1" w:color="auto"/>
        </w:pBdr>
      </w:pPr>
      <w:r w:rsidRPr="006E48F2">
        <w:rPr>
          <w:b/>
        </w:rPr>
        <w:t xml:space="preserve"> </w:t>
      </w:r>
    </w:p>
    <w:p w14:paraId="1745F274" w14:textId="77777777" w:rsidR="00BC08E8" w:rsidRPr="006E48F2" w:rsidRDefault="00555A2C" w:rsidP="009C0CB1">
      <w:pPr>
        <w:pStyle w:val="ListParagraph"/>
        <w:numPr>
          <w:ilvl w:val="0"/>
          <w:numId w:val="56"/>
        </w:numPr>
      </w:pPr>
      <w:r w:rsidRPr="006E48F2">
        <w:t xml:space="preserve">With boiler offline close manual valves on inlet and exit water flow to isolate boiler.  Use hydrostatic test pump to raise pressure in the boiler and open LRVHW.   Note the pressure at which the LRVHW opens.  DO NOT RAISE PRESSURE MORE THAN MAXIMUM ALLOWABLE BOILER PRESSURE! </w:t>
      </w:r>
    </w:p>
    <w:p w14:paraId="71FF32AE" w14:textId="756DFB13" w:rsidR="00555A2C" w:rsidRPr="006E48F2" w:rsidRDefault="00555A2C" w:rsidP="009C0CB1">
      <w:pPr>
        <w:pStyle w:val="ListParagraph"/>
        <w:numPr>
          <w:ilvl w:val="0"/>
          <w:numId w:val="56"/>
        </w:numPr>
      </w:pPr>
      <w:r w:rsidRPr="006E48F2">
        <w:t xml:space="preserve">Open the two isolation valves, disconnect the hydrostatic </w:t>
      </w:r>
      <w:proofErr w:type="gramStart"/>
      <w:r w:rsidRPr="006E48F2">
        <w:t>pump</w:t>
      </w:r>
      <w:proofErr w:type="gramEnd"/>
      <w:r w:rsidRPr="006E48F2">
        <w:t xml:space="preserve"> and verify that the boiler is operational and that the LRVHW reseated. </w:t>
      </w:r>
    </w:p>
    <w:p w14:paraId="66482369" w14:textId="26ECB623" w:rsidR="00555A2C" w:rsidRPr="006E48F2" w:rsidRDefault="00555A2C" w:rsidP="00555A2C">
      <w:r w:rsidRPr="006E48F2">
        <w:t xml:space="preserve"> </w:t>
      </w:r>
    </w:p>
    <w:p w14:paraId="78836A0D" w14:textId="621431E8" w:rsidR="00555A2C" w:rsidRPr="006E48F2" w:rsidRDefault="00555A2C" w:rsidP="00BC08E8">
      <w:pPr>
        <w:pBdr>
          <w:top w:val="single" w:sz="18" w:space="1" w:color="auto"/>
        </w:pBdr>
      </w:pPr>
      <w:r w:rsidRPr="006E48F2">
        <w:t xml:space="preserve"> </w:t>
      </w:r>
    </w:p>
    <w:p w14:paraId="3BCB7F47" w14:textId="08DE9326" w:rsidR="00BC08E8" w:rsidRPr="006E48F2" w:rsidRDefault="00BC08E8" w:rsidP="00BC08E8">
      <w:pPr>
        <w:pBdr>
          <w:top w:val="single" w:sz="18" w:space="1" w:color="auto"/>
        </w:pBdr>
      </w:pPr>
    </w:p>
    <w:p w14:paraId="5DBFCFCD" w14:textId="2293D1C0" w:rsidR="00BC08E8" w:rsidRPr="006E48F2" w:rsidRDefault="00BC08E8" w:rsidP="00BC08E8">
      <w:pPr>
        <w:pBdr>
          <w:top w:val="single" w:sz="18" w:space="1" w:color="auto"/>
        </w:pBdr>
      </w:pPr>
    </w:p>
    <w:p w14:paraId="1BE28A45" w14:textId="5CDF3289" w:rsidR="00BC08E8" w:rsidRPr="006E48F2" w:rsidRDefault="00BC08E8" w:rsidP="00BC08E8">
      <w:pPr>
        <w:pBdr>
          <w:top w:val="single" w:sz="18" w:space="1" w:color="auto"/>
        </w:pBdr>
      </w:pPr>
    </w:p>
    <w:p w14:paraId="79A297D2" w14:textId="6DA73C43" w:rsidR="00BC08E8" w:rsidRPr="006E48F2" w:rsidRDefault="00BC08E8" w:rsidP="00BC08E8">
      <w:pPr>
        <w:pBdr>
          <w:top w:val="single" w:sz="18" w:space="1" w:color="auto"/>
        </w:pBdr>
      </w:pPr>
    </w:p>
    <w:p w14:paraId="43BFC29D" w14:textId="2E99C6A5" w:rsidR="00BC08E8" w:rsidRPr="006E48F2" w:rsidRDefault="00BC08E8" w:rsidP="00BC08E8">
      <w:pPr>
        <w:pBdr>
          <w:top w:val="single" w:sz="18" w:space="1" w:color="auto"/>
        </w:pBdr>
      </w:pPr>
    </w:p>
    <w:p w14:paraId="5C6677F7" w14:textId="62151845" w:rsidR="00BC08E8" w:rsidRPr="006E48F2" w:rsidRDefault="00BC08E8" w:rsidP="00BC08E8">
      <w:pPr>
        <w:pBdr>
          <w:top w:val="single" w:sz="18" w:space="1" w:color="auto"/>
        </w:pBdr>
      </w:pPr>
    </w:p>
    <w:p w14:paraId="5E50EB3A" w14:textId="615CF9F1" w:rsidR="00BC08E8" w:rsidRPr="006E48F2" w:rsidRDefault="00BC08E8" w:rsidP="00BC08E8">
      <w:pPr>
        <w:pBdr>
          <w:top w:val="single" w:sz="18" w:space="1" w:color="auto"/>
        </w:pBdr>
      </w:pPr>
    </w:p>
    <w:p w14:paraId="46ED85A4" w14:textId="212CBE6B" w:rsidR="00BC08E8" w:rsidRPr="006E48F2" w:rsidRDefault="00BC08E8" w:rsidP="00BC08E8">
      <w:pPr>
        <w:pBdr>
          <w:top w:val="single" w:sz="18" w:space="1" w:color="auto"/>
        </w:pBdr>
      </w:pP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3E7CCD" w14:paraId="770C0A8C" w14:textId="77777777" w:rsidTr="000772E7">
        <w:tc>
          <w:tcPr>
            <w:tcW w:w="5035" w:type="dxa"/>
            <w:shd w:val="clear" w:color="auto" w:fill="E7E6E6" w:themeFill="background2"/>
          </w:tcPr>
          <w:p w14:paraId="48C4F2B4" w14:textId="77777777" w:rsidR="003E7CCD" w:rsidRDefault="003E7CCD" w:rsidP="000772E7">
            <w:r w:rsidRPr="00A14397">
              <w:rPr>
                <w:szCs w:val="24"/>
              </w:rPr>
              <w:lastRenderedPageBreak/>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469FAF11" w14:textId="77777777" w:rsidR="003E7CCD" w:rsidRDefault="003E7CCD"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0758D211" w14:textId="77777777" w:rsidR="00BC08E8" w:rsidRPr="006E48F2" w:rsidRDefault="00BC08E8" w:rsidP="003E7CCD"/>
    <w:tbl>
      <w:tblPr>
        <w:tblStyle w:val="TableGrid"/>
        <w:tblW w:w="9650" w:type="dxa"/>
        <w:jc w:val="center"/>
        <w:tblInd w:w="0" w:type="dxa"/>
        <w:tblCellMar>
          <w:top w:w="5" w:type="dxa"/>
          <w:left w:w="7" w:type="dxa"/>
          <w:right w:w="5" w:type="dxa"/>
        </w:tblCellMar>
        <w:tblLook w:val="04A0" w:firstRow="1" w:lastRow="0" w:firstColumn="1" w:lastColumn="0" w:noHBand="0" w:noVBand="1"/>
      </w:tblPr>
      <w:tblGrid>
        <w:gridCol w:w="5689"/>
        <w:gridCol w:w="1800"/>
        <w:gridCol w:w="2161"/>
      </w:tblGrid>
      <w:tr w:rsidR="00555A2C" w:rsidRPr="006E48F2" w14:paraId="7D52CB61" w14:textId="77777777" w:rsidTr="00BC08E8">
        <w:trPr>
          <w:trHeight w:val="288"/>
          <w:jc w:val="center"/>
        </w:trPr>
        <w:tc>
          <w:tcPr>
            <w:tcW w:w="5689" w:type="dxa"/>
            <w:tcBorders>
              <w:top w:val="single" w:sz="4" w:space="0" w:color="000000"/>
              <w:left w:val="single" w:sz="4" w:space="0" w:color="000000"/>
              <w:bottom w:val="single" w:sz="4" w:space="0" w:color="000000"/>
              <w:right w:val="single" w:sz="4" w:space="0" w:color="000000"/>
            </w:tcBorders>
          </w:tcPr>
          <w:p w14:paraId="64887F0A" w14:textId="43F48871" w:rsidR="00555A2C" w:rsidRPr="006E48F2" w:rsidRDefault="00555A2C" w:rsidP="00BC08E8">
            <w:pPr>
              <w:jc w:val="center"/>
            </w:pPr>
            <w:r w:rsidRPr="006E48F2">
              <w:rPr>
                <w:b/>
              </w:rPr>
              <w:t>Result</w:t>
            </w:r>
          </w:p>
        </w:tc>
        <w:tc>
          <w:tcPr>
            <w:tcW w:w="1800" w:type="dxa"/>
            <w:tcBorders>
              <w:top w:val="single" w:sz="4" w:space="0" w:color="000000"/>
              <w:left w:val="single" w:sz="4" w:space="0" w:color="000000"/>
              <w:bottom w:val="single" w:sz="4" w:space="0" w:color="000000"/>
              <w:right w:val="single" w:sz="4" w:space="0" w:color="000000"/>
            </w:tcBorders>
          </w:tcPr>
          <w:p w14:paraId="637E8875" w14:textId="066B04C4" w:rsidR="00555A2C" w:rsidRPr="006E48F2" w:rsidRDefault="00555A2C" w:rsidP="00BC08E8">
            <w:pPr>
              <w:jc w:val="center"/>
            </w:pPr>
            <w:r w:rsidRPr="006E48F2">
              <w:rPr>
                <w:b/>
              </w:rPr>
              <w:t>Y/N</w:t>
            </w:r>
          </w:p>
        </w:tc>
        <w:tc>
          <w:tcPr>
            <w:tcW w:w="2161" w:type="dxa"/>
            <w:tcBorders>
              <w:top w:val="single" w:sz="4" w:space="0" w:color="000000"/>
              <w:left w:val="single" w:sz="4" w:space="0" w:color="000000"/>
              <w:bottom w:val="single" w:sz="4" w:space="0" w:color="000000"/>
              <w:right w:val="single" w:sz="4" w:space="0" w:color="000000"/>
            </w:tcBorders>
          </w:tcPr>
          <w:p w14:paraId="0845EAF1" w14:textId="65BDCB9C" w:rsidR="00555A2C" w:rsidRPr="006E48F2" w:rsidRDefault="00555A2C" w:rsidP="00BC08E8">
            <w:pPr>
              <w:jc w:val="center"/>
            </w:pPr>
            <w:r w:rsidRPr="006E48F2">
              <w:rPr>
                <w:b/>
              </w:rPr>
              <w:t>Pressure</w:t>
            </w:r>
            <w:r w:rsidR="00BC08E8" w:rsidRPr="006E48F2">
              <w:rPr>
                <w:b/>
              </w:rPr>
              <w:t xml:space="preserve"> (</w:t>
            </w:r>
            <w:r w:rsidR="00477029" w:rsidRPr="006E48F2">
              <w:rPr>
                <w:b/>
              </w:rPr>
              <w:t>psi</w:t>
            </w:r>
            <w:r w:rsidR="00BC08E8" w:rsidRPr="006E48F2">
              <w:rPr>
                <w:b/>
              </w:rPr>
              <w:t>)</w:t>
            </w:r>
          </w:p>
        </w:tc>
      </w:tr>
      <w:tr w:rsidR="00555A2C" w:rsidRPr="006E48F2" w14:paraId="2C2778A6" w14:textId="77777777" w:rsidTr="00BC08E8">
        <w:trPr>
          <w:trHeight w:val="286"/>
          <w:jc w:val="center"/>
        </w:trPr>
        <w:tc>
          <w:tcPr>
            <w:tcW w:w="5689" w:type="dxa"/>
            <w:tcBorders>
              <w:top w:val="single" w:sz="4" w:space="0" w:color="000000"/>
              <w:left w:val="single" w:sz="4" w:space="0" w:color="000000"/>
              <w:bottom w:val="single" w:sz="4" w:space="0" w:color="000000"/>
              <w:right w:val="single" w:sz="4" w:space="0" w:color="000000"/>
            </w:tcBorders>
          </w:tcPr>
          <w:p w14:paraId="6C515267" w14:textId="77777777" w:rsidR="00555A2C" w:rsidRPr="006E48F2" w:rsidRDefault="00555A2C" w:rsidP="00555A2C">
            <w:r w:rsidRPr="006E48F2">
              <w:t xml:space="preserve">Correct installation? </w:t>
            </w:r>
          </w:p>
        </w:tc>
        <w:tc>
          <w:tcPr>
            <w:tcW w:w="1800" w:type="dxa"/>
            <w:tcBorders>
              <w:top w:val="single" w:sz="4" w:space="0" w:color="000000"/>
              <w:left w:val="single" w:sz="4" w:space="0" w:color="000000"/>
              <w:bottom w:val="single" w:sz="4" w:space="0" w:color="000000"/>
              <w:right w:val="single" w:sz="4" w:space="0" w:color="000000"/>
            </w:tcBorders>
          </w:tcPr>
          <w:p w14:paraId="06D33787" w14:textId="2C6C180C" w:rsidR="00555A2C" w:rsidRPr="006E48F2" w:rsidRDefault="005A5BF0" w:rsidP="00BC08E8">
            <w:pPr>
              <w:jc w:val="center"/>
            </w:pPr>
            <w:r w:rsidRPr="005A5BF0">
              <w:t>$lrvhw_result_1$</w:t>
            </w:r>
          </w:p>
        </w:tc>
        <w:tc>
          <w:tcPr>
            <w:tcW w:w="2161"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7005DE21" w14:textId="71730B01" w:rsidR="00555A2C" w:rsidRPr="006E48F2" w:rsidRDefault="00555A2C" w:rsidP="00BC08E8">
            <w:pPr>
              <w:jc w:val="center"/>
            </w:pPr>
          </w:p>
        </w:tc>
      </w:tr>
      <w:tr w:rsidR="00555A2C" w:rsidRPr="006E48F2" w14:paraId="7199C339" w14:textId="77777777" w:rsidTr="00BC08E8">
        <w:trPr>
          <w:trHeight w:val="286"/>
          <w:jc w:val="center"/>
        </w:trPr>
        <w:tc>
          <w:tcPr>
            <w:tcW w:w="5689" w:type="dxa"/>
            <w:tcBorders>
              <w:top w:val="single" w:sz="4" w:space="0" w:color="000000"/>
              <w:left w:val="single" w:sz="4" w:space="0" w:color="000000"/>
              <w:bottom w:val="single" w:sz="4" w:space="0" w:color="000000"/>
              <w:right w:val="single" w:sz="4" w:space="0" w:color="000000"/>
            </w:tcBorders>
          </w:tcPr>
          <w:p w14:paraId="014C3813" w14:textId="77777777" w:rsidR="00555A2C" w:rsidRPr="006E48F2" w:rsidRDefault="00555A2C" w:rsidP="00555A2C">
            <w:r w:rsidRPr="006E48F2">
              <w:t xml:space="preserve">Did the LRVHW work correctly?   </w:t>
            </w:r>
          </w:p>
        </w:tc>
        <w:tc>
          <w:tcPr>
            <w:tcW w:w="1800" w:type="dxa"/>
            <w:tcBorders>
              <w:top w:val="single" w:sz="4" w:space="0" w:color="000000"/>
              <w:left w:val="single" w:sz="4" w:space="0" w:color="000000"/>
              <w:bottom w:val="single" w:sz="4" w:space="0" w:color="000000"/>
              <w:right w:val="single" w:sz="4" w:space="0" w:color="000000"/>
            </w:tcBorders>
          </w:tcPr>
          <w:p w14:paraId="640FD41E" w14:textId="4D1E50A8" w:rsidR="00555A2C" w:rsidRPr="006E48F2" w:rsidRDefault="005A5BF0" w:rsidP="00BC08E8">
            <w:pPr>
              <w:jc w:val="center"/>
            </w:pPr>
            <w:r w:rsidRPr="005A5BF0">
              <w:t>$lrvhw_result_</w:t>
            </w:r>
            <w:r>
              <w:t>2</w:t>
            </w:r>
            <w:r w:rsidRPr="005A5BF0">
              <w:t>$</w:t>
            </w:r>
          </w:p>
        </w:tc>
        <w:tc>
          <w:tcPr>
            <w:tcW w:w="2161"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4E496AF9" w14:textId="657A0E69" w:rsidR="00555A2C" w:rsidRPr="006E48F2" w:rsidRDefault="00555A2C" w:rsidP="00BC08E8">
            <w:pPr>
              <w:jc w:val="center"/>
            </w:pPr>
          </w:p>
        </w:tc>
      </w:tr>
      <w:tr w:rsidR="00555A2C" w:rsidRPr="006E48F2" w14:paraId="6EDDFBA8" w14:textId="77777777" w:rsidTr="00BC08E8">
        <w:trPr>
          <w:trHeight w:val="286"/>
          <w:jc w:val="center"/>
        </w:trPr>
        <w:tc>
          <w:tcPr>
            <w:tcW w:w="5689" w:type="dxa"/>
            <w:tcBorders>
              <w:top w:val="single" w:sz="4" w:space="0" w:color="000000"/>
              <w:left w:val="single" w:sz="4" w:space="0" w:color="000000"/>
              <w:bottom w:val="single" w:sz="4" w:space="0" w:color="000000"/>
              <w:right w:val="single" w:sz="4" w:space="0" w:color="000000"/>
            </w:tcBorders>
          </w:tcPr>
          <w:p w14:paraId="32E349B5" w14:textId="77777777" w:rsidR="00555A2C" w:rsidRPr="006E48F2" w:rsidRDefault="00555A2C" w:rsidP="00555A2C">
            <w:r w:rsidRPr="006E48F2">
              <w:t xml:space="preserve">What was the lift pressure for the LRVHW? </w:t>
            </w:r>
          </w:p>
        </w:tc>
        <w:tc>
          <w:tcPr>
            <w:tcW w:w="1800"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548F8316" w14:textId="1687C576" w:rsidR="00555A2C" w:rsidRPr="006E48F2" w:rsidRDefault="00555A2C" w:rsidP="00BC08E8">
            <w:pPr>
              <w:jc w:val="center"/>
            </w:pPr>
          </w:p>
        </w:tc>
        <w:tc>
          <w:tcPr>
            <w:tcW w:w="2161" w:type="dxa"/>
            <w:tcBorders>
              <w:top w:val="single" w:sz="4" w:space="0" w:color="000000"/>
              <w:left w:val="single" w:sz="4" w:space="0" w:color="000000"/>
              <w:bottom w:val="single" w:sz="4" w:space="0" w:color="000000"/>
              <w:right w:val="single" w:sz="4" w:space="0" w:color="000000"/>
            </w:tcBorders>
          </w:tcPr>
          <w:p w14:paraId="20A4D722" w14:textId="1C8F5706" w:rsidR="00555A2C" w:rsidRPr="006E48F2" w:rsidRDefault="005A5BF0" w:rsidP="00BC08E8">
            <w:pPr>
              <w:jc w:val="center"/>
            </w:pPr>
            <w:r w:rsidRPr="005A5BF0">
              <w:t>$lrvhw_result_</w:t>
            </w:r>
            <w:r>
              <w:t>3</w:t>
            </w:r>
            <w:r w:rsidRPr="005A5BF0">
              <w:t>$</w:t>
            </w:r>
          </w:p>
        </w:tc>
      </w:tr>
      <w:tr w:rsidR="00555A2C" w:rsidRPr="006E48F2" w14:paraId="4286EE5B" w14:textId="77777777" w:rsidTr="00BC08E8">
        <w:trPr>
          <w:trHeight w:val="286"/>
          <w:jc w:val="center"/>
        </w:trPr>
        <w:tc>
          <w:tcPr>
            <w:tcW w:w="5689" w:type="dxa"/>
            <w:tcBorders>
              <w:top w:val="single" w:sz="4" w:space="0" w:color="000000"/>
              <w:left w:val="single" w:sz="4" w:space="0" w:color="000000"/>
              <w:bottom w:val="single" w:sz="4" w:space="0" w:color="000000"/>
              <w:right w:val="single" w:sz="4" w:space="0" w:color="000000"/>
            </w:tcBorders>
          </w:tcPr>
          <w:p w14:paraId="550C40BC" w14:textId="77777777" w:rsidR="00555A2C" w:rsidRPr="006E48F2" w:rsidRDefault="00555A2C" w:rsidP="00555A2C">
            <w:r w:rsidRPr="006E48F2">
              <w:t xml:space="preserve">Did the LRVHW reseat? </w:t>
            </w:r>
          </w:p>
        </w:tc>
        <w:tc>
          <w:tcPr>
            <w:tcW w:w="1800"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521C4AEE" w14:textId="71AF083F" w:rsidR="00555A2C" w:rsidRPr="006E48F2" w:rsidRDefault="00555A2C" w:rsidP="00BC08E8">
            <w:pPr>
              <w:jc w:val="center"/>
            </w:pPr>
          </w:p>
        </w:tc>
        <w:tc>
          <w:tcPr>
            <w:tcW w:w="2161" w:type="dxa"/>
            <w:tcBorders>
              <w:top w:val="single" w:sz="4" w:space="0" w:color="000000"/>
              <w:left w:val="single" w:sz="4" w:space="0" w:color="000000"/>
              <w:bottom w:val="single" w:sz="4" w:space="0" w:color="000000"/>
              <w:right w:val="single" w:sz="4" w:space="0" w:color="000000"/>
            </w:tcBorders>
          </w:tcPr>
          <w:p w14:paraId="2273761D" w14:textId="6ECEAB83" w:rsidR="00555A2C" w:rsidRPr="006E48F2" w:rsidRDefault="005A5BF0" w:rsidP="00BC08E8">
            <w:pPr>
              <w:jc w:val="center"/>
            </w:pPr>
            <w:r w:rsidRPr="005A5BF0">
              <w:t>$lrvhw_result_</w:t>
            </w:r>
            <w:r>
              <w:t>4</w:t>
            </w:r>
            <w:r w:rsidRPr="005A5BF0">
              <w:t>$</w:t>
            </w:r>
          </w:p>
        </w:tc>
      </w:tr>
      <w:tr w:rsidR="00555A2C" w:rsidRPr="006E48F2" w14:paraId="42F15B8D" w14:textId="77777777" w:rsidTr="00BC08E8">
        <w:trPr>
          <w:trHeight w:val="562"/>
          <w:jc w:val="center"/>
        </w:trPr>
        <w:tc>
          <w:tcPr>
            <w:tcW w:w="5689" w:type="dxa"/>
            <w:tcBorders>
              <w:top w:val="single" w:sz="4" w:space="0" w:color="000000"/>
              <w:left w:val="single" w:sz="4" w:space="0" w:color="000000"/>
              <w:bottom w:val="single" w:sz="4" w:space="0" w:color="000000"/>
              <w:right w:val="single" w:sz="4" w:space="0" w:color="000000"/>
            </w:tcBorders>
          </w:tcPr>
          <w:p w14:paraId="4D72FF43" w14:textId="77777777" w:rsidR="00555A2C" w:rsidRPr="006E48F2" w:rsidRDefault="00555A2C" w:rsidP="00555A2C">
            <w:r w:rsidRPr="006E48F2">
              <w:t xml:space="preserve">View port or other means in place to view water flow thru relief valve and proper venting line and conditions? </w:t>
            </w:r>
          </w:p>
        </w:tc>
        <w:tc>
          <w:tcPr>
            <w:tcW w:w="1800" w:type="dxa"/>
            <w:tcBorders>
              <w:top w:val="single" w:sz="4" w:space="0" w:color="000000"/>
              <w:left w:val="single" w:sz="4" w:space="0" w:color="000000"/>
              <w:bottom w:val="single" w:sz="4" w:space="0" w:color="000000"/>
              <w:right w:val="single" w:sz="4" w:space="0" w:color="000000"/>
            </w:tcBorders>
          </w:tcPr>
          <w:p w14:paraId="4FB77DE3" w14:textId="16F30645" w:rsidR="00555A2C" w:rsidRPr="006E48F2" w:rsidRDefault="005A5BF0" w:rsidP="00BC08E8">
            <w:pPr>
              <w:jc w:val="center"/>
            </w:pPr>
            <w:r w:rsidRPr="005A5BF0">
              <w:t>$lrvhw_result_</w:t>
            </w:r>
            <w:r>
              <w:t>5</w:t>
            </w:r>
            <w:r w:rsidRPr="005A5BF0">
              <w:t>$</w:t>
            </w:r>
          </w:p>
        </w:tc>
        <w:tc>
          <w:tcPr>
            <w:tcW w:w="2161"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4D65516B" w14:textId="62DC448F" w:rsidR="00555A2C" w:rsidRPr="006E48F2" w:rsidRDefault="00555A2C" w:rsidP="00BC08E8">
            <w:pPr>
              <w:jc w:val="center"/>
            </w:pPr>
          </w:p>
        </w:tc>
      </w:tr>
      <w:tr w:rsidR="00555A2C" w:rsidRPr="006E48F2" w14:paraId="576D8895" w14:textId="77777777" w:rsidTr="00BC08E8">
        <w:trPr>
          <w:trHeight w:val="288"/>
          <w:jc w:val="center"/>
        </w:trPr>
        <w:tc>
          <w:tcPr>
            <w:tcW w:w="5689" w:type="dxa"/>
            <w:tcBorders>
              <w:top w:val="single" w:sz="4" w:space="0" w:color="000000"/>
              <w:left w:val="single" w:sz="4" w:space="0" w:color="000000"/>
              <w:bottom w:val="single" w:sz="4" w:space="0" w:color="000000"/>
              <w:right w:val="single" w:sz="4" w:space="0" w:color="000000"/>
            </w:tcBorders>
          </w:tcPr>
          <w:p w14:paraId="4051F65B" w14:textId="77777777" w:rsidR="00555A2C" w:rsidRPr="006E48F2" w:rsidRDefault="00555A2C" w:rsidP="00555A2C">
            <w:r w:rsidRPr="006E48F2">
              <w:t xml:space="preserve">Drain line proper? </w:t>
            </w:r>
          </w:p>
        </w:tc>
        <w:tc>
          <w:tcPr>
            <w:tcW w:w="1800" w:type="dxa"/>
            <w:tcBorders>
              <w:top w:val="single" w:sz="4" w:space="0" w:color="000000"/>
              <w:left w:val="single" w:sz="4" w:space="0" w:color="000000"/>
              <w:bottom w:val="single" w:sz="4" w:space="0" w:color="000000"/>
              <w:right w:val="single" w:sz="4" w:space="0" w:color="000000"/>
            </w:tcBorders>
          </w:tcPr>
          <w:p w14:paraId="2364DB80" w14:textId="3222C7E1" w:rsidR="00555A2C" w:rsidRPr="006E48F2" w:rsidRDefault="005A5BF0" w:rsidP="00BC08E8">
            <w:pPr>
              <w:jc w:val="center"/>
            </w:pPr>
            <w:r w:rsidRPr="005A5BF0">
              <w:t>$lrvhw_result_</w:t>
            </w:r>
            <w:r>
              <w:t>6</w:t>
            </w:r>
            <w:r w:rsidRPr="005A5BF0">
              <w:t>$</w:t>
            </w:r>
          </w:p>
        </w:tc>
        <w:tc>
          <w:tcPr>
            <w:tcW w:w="2161"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6F457A30" w14:textId="373EFC8A" w:rsidR="00555A2C" w:rsidRPr="006E48F2" w:rsidRDefault="00555A2C" w:rsidP="00BC08E8">
            <w:pPr>
              <w:jc w:val="center"/>
            </w:pPr>
          </w:p>
        </w:tc>
      </w:tr>
    </w:tbl>
    <w:p w14:paraId="201DB3CB" w14:textId="340BCDB8" w:rsidR="00555A2C" w:rsidRPr="006E48F2" w:rsidRDefault="00555A2C" w:rsidP="00555A2C">
      <w:r w:rsidRPr="006E48F2">
        <w:t xml:space="preserve"> </w:t>
      </w:r>
    </w:p>
    <w:p w14:paraId="39DED12F" w14:textId="77777777" w:rsidR="00BC08E8" w:rsidRPr="006E48F2" w:rsidRDefault="00BC08E8" w:rsidP="00BC08E8">
      <w:pPr>
        <w:pBdr>
          <w:top w:val="single" w:sz="18" w:space="1" w:color="auto"/>
        </w:pBdr>
        <w:rPr>
          <w:b/>
        </w:rPr>
      </w:pPr>
    </w:p>
    <w:p w14:paraId="2E87294C" w14:textId="2B6FC52D" w:rsidR="00555A2C" w:rsidRPr="006E48F2" w:rsidRDefault="00555A2C" w:rsidP="00555A2C">
      <w:pPr>
        <w:rPr>
          <w:b/>
        </w:rPr>
      </w:pPr>
      <w:r w:rsidRPr="006E48F2">
        <w:rPr>
          <w:b/>
        </w:rPr>
        <w:t>Did the device fail or pass the 3 Question Criteria (section 1.3.1)?</w:t>
      </w:r>
      <w:r w:rsidR="005A5BF0">
        <w:rPr>
          <w:b/>
        </w:rPr>
        <w:t xml:space="preserve">  </w:t>
      </w:r>
      <w:r w:rsidR="007F4B3E">
        <w:rPr>
          <w:b/>
        </w:rPr>
        <w:t>[</w:t>
      </w:r>
      <w:r w:rsidR="005A5BF0" w:rsidRPr="005A5BF0">
        <w:rPr>
          <w:b/>
        </w:rPr>
        <w:t>$</w:t>
      </w:r>
      <w:proofErr w:type="spellStart"/>
      <w:r w:rsidR="005A5BF0" w:rsidRPr="005A5BF0">
        <w:rPr>
          <w:b/>
        </w:rPr>
        <w:t>lrvhw_result_status</w:t>
      </w:r>
      <w:proofErr w:type="spellEnd"/>
      <w:r w:rsidR="005A5BF0" w:rsidRPr="005A5BF0">
        <w:rPr>
          <w:b/>
        </w:rPr>
        <w:t>$</w:t>
      </w:r>
      <w:r w:rsidR="007F4B3E">
        <w:rPr>
          <w:b/>
        </w:rPr>
        <w:t>]</w:t>
      </w:r>
    </w:p>
    <w:p w14:paraId="0D9EF9E6" w14:textId="77777777" w:rsidR="000772E7" w:rsidRPr="00B25CE3" w:rsidRDefault="000772E7" w:rsidP="000772E7">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6FF79A24" w14:textId="77777777" w:rsidR="00555A2C" w:rsidRPr="006E48F2" w:rsidRDefault="00555A2C" w:rsidP="000772E7">
      <w:pPr>
        <w:ind w:left="0" w:firstLine="0"/>
      </w:pPr>
      <w:r w:rsidRPr="006E48F2">
        <w:rPr>
          <w:b/>
          <w:sz w:val="28"/>
        </w:rPr>
        <w:t xml:space="preserve"> </w:t>
      </w:r>
    </w:p>
    <w:p w14:paraId="08E15B08" w14:textId="77777777" w:rsidR="00555A2C" w:rsidRPr="006E48F2" w:rsidRDefault="00555A2C" w:rsidP="00555A2C">
      <w:r w:rsidRPr="006E48F2">
        <w:rPr>
          <w:b/>
          <w:sz w:val="28"/>
        </w:rPr>
        <w:t xml:space="preserve"> </w:t>
      </w:r>
    </w:p>
    <w:p w14:paraId="486DF070" w14:textId="77777777" w:rsidR="00555A2C" w:rsidRPr="006E48F2" w:rsidRDefault="00555A2C" w:rsidP="00555A2C">
      <w:r w:rsidRPr="006E48F2">
        <w:rPr>
          <w:b/>
          <w:sz w:val="28"/>
        </w:rPr>
        <w:t xml:space="preserve"> </w:t>
      </w:r>
    </w:p>
    <w:p w14:paraId="599399D0" w14:textId="77777777" w:rsidR="00BC08E8" w:rsidRPr="006E48F2" w:rsidRDefault="00BC08E8">
      <w:pPr>
        <w:spacing w:after="160" w:line="259" w:lineRule="auto"/>
        <w:ind w:left="0" w:firstLine="0"/>
        <w:rPr>
          <w:u w:color="000000"/>
        </w:rPr>
      </w:pPr>
      <w:r w:rsidRPr="006E48F2">
        <w:rPr>
          <w:u w:color="000000"/>
        </w:rPr>
        <w:br w:type="page"/>
      </w: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3E7CCD" w14:paraId="7601881F" w14:textId="77777777" w:rsidTr="000772E7">
        <w:tc>
          <w:tcPr>
            <w:tcW w:w="5035" w:type="dxa"/>
            <w:shd w:val="clear" w:color="auto" w:fill="E7E6E6" w:themeFill="background2"/>
          </w:tcPr>
          <w:p w14:paraId="23FD81DD" w14:textId="77777777" w:rsidR="003E7CCD" w:rsidRDefault="003E7CCD" w:rsidP="000772E7">
            <w:r w:rsidRPr="00A14397">
              <w:rPr>
                <w:szCs w:val="24"/>
              </w:rPr>
              <w:lastRenderedPageBreak/>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4F6BCF6E" w14:textId="77777777" w:rsidR="003E7CCD" w:rsidRDefault="003E7CCD"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417794EE" w14:textId="77777777" w:rsidR="00C7715F" w:rsidRDefault="00C7715F" w:rsidP="00BC08E8">
      <w:pPr>
        <w:pStyle w:val="Heading1"/>
        <w:rPr>
          <w:u w:color="000000"/>
        </w:rPr>
      </w:pPr>
    </w:p>
    <w:p w14:paraId="40065B98" w14:textId="089AAF6B" w:rsidR="00555A2C" w:rsidRPr="006E48F2" w:rsidRDefault="005459B4" w:rsidP="00BC08E8">
      <w:pPr>
        <w:pStyle w:val="Heading1"/>
        <w:rPr>
          <w:u w:color="000000"/>
        </w:rPr>
      </w:pPr>
      <w:bookmarkStart w:id="46" w:name="_Toc164750244"/>
      <w:r>
        <w:rPr>
          <w:u w:color="000000"/>
        </w:rPr>
        <w:t>4</w:t>
      </w:r>
      <w:r w:rsidR="00133854">
        <w:rPr>
          <w:u w:color="000000"/>
        </w:rPr>
        <w:t>2</w:t>
      </w:r>
      <w:r w:rsidR="00C35729" w:rsidRPr="006E48F2">
        <w:rPr>
          <w:u w:color="000000"/>
        </w:rPr>
        <w:t xml:space="preserve">. </w:t>
      </w:r>
      <w:r w:rsidR="00555A2C" w:rsidRPr="006E48F2">
        <w:rPr>
          <w:u w:color="000000"/>
        </w:rPr>
        <w:t xml:space="preserve">High Water Temperature Switch </w:t>
      </w:r>
      <w:r w:rsidR="00523F79" w:rsidRPr="006E48F2">
        <w:rPr>
          <w:u w:color="000000"/>
        </w:rPr>
        <w:t>[</w:t>
      </w:r>
      <w:r w:rsidR="00B901A5" w:rsidRPr="00B901A5">
        <w:rPr>
          <w:u w:color="000000"/>
        </w:rPr>
        <w:t>$</w:t>
      </w:r>
      <w:proofErr w:type="spellStart"/>
      <w:r w:rsidR="00B901A5" w:rsidRPr="00B901A5">
        <w:rPr>
          <w:u w:color="000000"/>
        </w:rPr>
        <w:t>hwts_result_status</w:t>
      </w:r>
      <w:proofErr w:type="spellEnd"/>
      <w:r w:rsidR="00B901A5" w:rsidRPr="00B901A5">
        <w:rPr>
          <w:u w:color="000000"/>
        </w:rPr>
        <w:t>$</w:t>
      </w:r>
      <w:r w:rsidR="00523F79" w:rsidRPr="006E48F2">
        <w:rPr>
          <w:u w:color="000000"/>
        </w:rPr>
        <w:t>]</w:t>
      </w:r>
      <w:bookmarkEnd w:id="46"/>
    </w:p>
    <w:p w14:paraId="3CADCACF" w14:textId="47987D29" w:rsidR="00555A2C" w:rsidRPr="006E48F2" w:rsidRDefault="00555A2C" w:rsidP="00555A2C">
      <w:r w:rsidRPr="006E48F2">
        <w:rPr>
          <w:u w:color="000000"/>
        </w:rPr>
        <w:t>(HWTS)</w:t>
      </w:r>
      <w:r w:rsidRPr="006E48F2">
        <w:t xml:space="preserve"> </w:t>
      </w:r>
    </w:p>
    <w:p w14:paraId="2620E922" w14:textId="75909F72" w:rsidR="00555A2C" w:rsidRPr="006E48F2" w:rsidRDefault="00555A2C" w:rsidP="00555A2C">
      <w:r w:rsidRPr="006E48F2">
        <w:rPr>
          <w:b/>
          <w:sz w:val="28"/>
        </w:rPr>
        <w:t xml:space="preserve"> </w:t>
      </w:r>
      <w:r w:rsidRPr="006E48F2">
        <w:t xml:space="preserve"> </w:t>
      </w:r>
    </w:p>
    <w:tbl>
      <w:tblPr>
        <w:tblStyle w:val="TableGrid"/>
        <w:tblW w:w="10800" w:type="dxa"/>
        <w:tblInd w:w="-5" w:type="dxa"/>
        <w:tblCellMar>
          <w:top w:w="14" w:type="dxa"/>
          <w:left w:w="108" w:type="dxa"/>
          <w:right w:w="58" w:type="dxa"/>
        </w:tblCellMar>
        <w:tblLook w:val="04A0" w:firstRow="1" w:lastRow="0" w:firstColumn="1" w:lastColumn="0" w:noHBand="0" w:noVBand="1"/>
      </w:tblPr>
      <w:tblGrid>
        <w:gridCol w:w="1710"/>
        <w:gridCol w:w="2610"/>
        <w:gridCol w:w="1249"/>
        <w:gridCol w:w="2261"/>
        <w:gridCol w:w="2970"/>
      </w:tblGrid>
      <w:tr w:rsidR="00555A2C" w:rsidRPr="006E48F2" w14:paraId="582E93FA" w14:textId="77777777" w:rsidTr="00BC08E8">
        <w:trPr>
          <w:trHeight w:val="1164"/>
        </w:trPr>
        <w:tc>
          <w:tcPr>
            <w:tcW w:w="1710" w:type="dxa"/>
            <w:tcBorders>
              <w:top w:val="single" w:sz="4" w:space="0" w:color="000000"/>
              <w:left w:val="single" w:sz="4" w:space="0" w:color="000000"/>
              <w:bottom w:val="single" w:sz="4" w:space="0" w:color="000000"/>
              <w:right w:val="single" w:sz="4" w:space="0" w:color="000000"/>
            </w:tcBorders>
          </w:tcPr>
          <w:p w14:paraId="579C8B80" w14:textId="77777777" w:rsidR="00555A2C" w:rsidRPr="006E48F2" w:rsidRDefault="00555A2C" w:rsidP="00555A2C">
            <w:r w:rsidRPr="006E48F2">
              <w:rPr>
                <w:b/>
              </w:rPr>
              <w:t xml:space="preserve">Item </w:t>
            </w:r>
          </w:p>
        </w:tc>
        <w:tc>
          <w:tcPr>
            <w:tcW w:w="2610" w:type="dxa"/>
            <w:tcBorders>
              <w:top w:val="single" w:sz="4" w:space="0" w:color="000000"/>
              <w:left w:val="single" w:sz="4" w:space="0" w:color="000000"/>
              <w:bottom w:val="single" w:sz="4" w:space="0" w:color="000000"/>
              <w:right w:val="single" w:sz="4" w:space="0" w:color="000000"/>
            </w:tcBorders>
          </w:tcPr>
          <w:p w14:paraId="2BA098A6" w14:textId="278D097D" w:rsidR="00555A2C" w:rsidRPr="006E48F2" w:rsidRDefault="00555A2C" w:rsidP="00BC08E8">
            <w:pPr>
              <w:jc w:val="center"/>
            </w:pPr>
            <w:r w:rsidRPr="006E48F2">
              <w:rPr>
                <w:b/>
              </w:rPr>
              <w:t>Make</w:t>
            </w:r>
          </w:p>
        </w:tc>
        <w:tc>
          <w:tcPr>
            <w:tcW w:w="1249" w:type="dxa"/>
            <w:tcBorders>
              <w:top w:val="single" w:sz="4" w:space="0" w:color="000000"/>
              <w:left w:val="single" w:sz="4" w:space="0" w:color="000000"/>
              <w:bottom w:val="single" w:sz="4" w:space="0" w:color="000000"/>
              <w:right w:val="single" w:sz="4" w:space="0" w:color="000000"/>
            </w:tcBorders>
          </w:tcPr>
          <w:p w14:paraId="4B0CE867" w14:textId="1B5034E5" w:rsidR="00555A2C" w:rsidRPr="006E48F2" w:rsidRDefault="00555A2C" w:rsidP="00BC08E8">
            <w:pPr>
              <w:jc w:val="center"/>
            </w:pPr>
            <w:r w:rsidRPr="006E48F2">
              <w:rPr>
                <w:b/>
              </w:rPr>
              <w:t>Set point</w:t>
            </w:r>
          </w:p>
          <w:p w14:paraId="493C97ED" w14:textId="6F0A042A" w:rsidR="00555A2C" w:rsidRPr="006E48F2" w:rsidRDefault="00BC08E8" w:rsidP="00BC08E8">
            <w:pPr>
              <w:jc w:val="center"/>
            </w:pPr>
            <w:proofErr w:type="spellStart"/>
            <w:r w:rsidRPr="006E48F2">
              <w:rPr>
                <w:b/>
              </w:rPr>
              <w:t>Deg</w:t>
            </w:r>
            <w:r w:rsidR="00555A2C" w:rsidRPr="006E48F2">
              <w:rPr>
                <w:b/>
              </w:rPr>
              <w:t>F</w:t>
            </w:r>
            <w:proofErr w:type="spellEnd"/>
          </w:p>
        </w:tc>
        <w:tc>
          <w:tcPr>
            <w:tcW w:w="2261" w:type="dxa"/>
            <w:tcBorders>
              <w:top w:val="single" w:sz="4" w:space="0" w:color="000000"/>
              <w:left w:val="single" w:sz="4" w:space="0" w:color="000000"/>
              <w:bottom w:val="single" w:sz="4" w:space="0" w:color="000000"/>
              <w:right w:val="single" w:sz="4" w:space="0" w:color="000000"/>
            </w:tcBorders>
          </w:tcPr>
          <w:p w14:paraId="3AB9F053" w14:textId="77777777" w:rsidR="00BC08E8" w:rsidRPr="006E48F2" w:rsidRDefault="00555A2C" w:rsidP="00BC08E8">
            <w:pPr>
              <w:jc w:val="center"/>
              <w:rPr>
                <w:b/>
              </w:rPr>
            </w:pPr>
            <w:r w:rsidRPr="006E48F2">
              <w:rPr>
                <w:b/>
              </w:rPr>
              <w:t xml:space="preserve">Normal </w:t>
            </w:r>
            <w:proofErr w:type="gramStart"/>
            <w:r w:rsidRPr="006E48F2">
              <w:rPr>
                <w:b/>
              </w:rPr>
              <w:t>Boiler  Temperature</w:t>
            </w:r>
            <w:proofErr w:type="gramEnd"/>
          </w:p>
          <w:p w14:paraId="349D3724" w14:textId="25C2BC2E" w:rsidR="00555A2C" w:rsidRPr="006E48F2" w:rsidRDefault="00BC08E8" w:rsidP="00BC08E8">
            <w:pPr>
              <w:jc w:val="center"/>
            </w:pPr>
            <w:proofErr w:type="spellStart"/>
            <w:r w:rsidRPr="006E48F2">
              <w:rPr>
                <w:b/>
              </w:rPr>
              <w:t>Deg</w:t>
            </w:r>
            <w:r w:rsidR="00555A2C" w:rsidRPr="006E48F2">
              <w:rPr>
                <w:b/>
              </w:rPr>
              <w:t>F</w:t>
            </w:r>
            <w:proofErr w:type="spellEnd"/>
          </w:p>
        </w:tc>
        <w:tc>
          <w:tcPr>
            <w:tcW w:w="2970" w:type="dxa"/>
            <w:tcBorders>
              <w:top w:val="single" w:sz="4" w:space="0" w:color="000000"/>
              <w:left w:val="single" w:sz="4" w:space="0" w:color="000000"/>
              <w:bottom w:val="single" w:sz="4" w:space="0" w:color="000000"/>
              <w:right w:val="single" w:sz="4" w:space="0" w:color="000000"/>
            </w:tcBorders>
          </w:tcPr>
          <w:p w14:paraId="0E5923F7" w14:textId="5AE94815" w:rsidR="00555A2C" w:rsidRPr="006E48F2" w:rsidRDefault="00555A2C" w:rsidP="00BC08E8">
            <w:pPr>
              <w:jc w:val="center"/>
            </w:pPr>
            <w:r w:rsidRPr="006E48F2">
              <w:rPr>
                <w:b/>
              </w:rPr>
              <w:t>Manufacturer</w:t>
            </w:r>
          </w:p>
          <w:p w14:paraId="0CC583F0" w14:textId="427F394D" w:rsidR="00555A2C" w:rsidRPr="006E48F2" w:rsidRDefault="00555A2C" w:rsidP="00BC08E8">
            <w:pPr>
              <w:jc w:val="center"/>
            </w:pPr>
            <w:r w:rsidRPr="006E48F2">
              <w:rPr>
                <w:b/>
              </w:rPr>
              <w:t>Recommended</w:t>
            </w:r>
          </w:p>
          <w:p w14:paraId="4D8429C7" w14:textId="279F28DA" w:rsidR="00555A2C" w:rsidRPr="006E48F2" w:rsidRDefault="00555A2C" w:rsidP="00BC08E8">
            <w:pPr>
              <w:jc w:val="center"/>
            </w:pPr>
            <w:r w:rsidRPr="006E48F2">
              <w:rPr>
                <w:b/>
              </w:rPr>
              <w:t>Maximum</w:t>
            </w:r>
            <w:r w:rsidR="00BC08E8" w:rsidRPr="006E48F2">
              <w:rPr>
                <w:b/>
              </w:rPr>
              <w:t xml:space="preserve"> </w:t>
            </w:r>
            <w:r w:rsidRPr="006E48F2">
              <w:rPr>
                <w:b/>
              </w:rPr>
              <w:t>Allowable</w:t>
            </w:r>
          </w:p>
          <w:p w14:paraId="6243A570" w14:textId="32595134" w:rsidR="00555A2C" w:rsidRPr="006E48F2" w:rsidRDefault="00555A2C" w:rsidP="00BC08E8">
            <w:pPr>
              <w:jc w:val="center"/>
            </w:pPr>
            <w:r w:rsidRPr="006E48F2">
              <w:rPr>
                <w:b/>
              </w:rPr>
              <w:t xml:space="preserve">Temperature, </w:t>
            </w:r>
            <w:proofErr w:type="spellStart"/>
            <w:r w:rsidR="00BC08E8" w:rsidRPr="006E48F2">
              <w:rPr>
                <w:b/>
              </w:rPr>
              <w:t>Deg</w:t>
            </w:r>
            <w:r w:rsidRPr="006E48F2">
              <w:rPr>
                <w:b/>
              </w:rPr>
              <w:t>F</w:t>
            </w:r>
            <w:proofErr w:type="spellEnd"/>
          </w:p>
        </w:tc>
      </w:tr>
      <w:tr w:rsidR="00555A2C" w:rsidRPr="006E48F2" w14:paraId="086D67EA" w14:textId="77777777" w:rsidTr="00B901A5">
        <w:trPr>
          <w:trHeight w:val="219"/>
        </w:trPr>
        <w:tc>
          <w:tcPr>
            <w:tcW w:w="1710" w:type="dxa"/>
            <w:tcBorders>
              <w:top w:val="single" w:sz="4" w:space="0" w:color="000000"/>
              <w:left w:val="single" w:sz="4" w:space="0" w:color="000000"/>
              <w:bottom w:val="single" w:sz="4" w:space="0" w:color="000000"/>
              <w:right w:val="single" w:sz="4" w:space="0" w:color="000000"/>
            </w:tcBorders>
          </w:tcPr>
          <w:p w14:paraId="3FB08837" w14:textId="4CA3E051" w:rsidR="00555A2C" w:rsidRPr="006E48F2" w:rsidRDefault="00BC08E8" w:rsidP="00B901A5">
            <w:pPr>
              <w:jc w:val="center"/>
            </w:pPr>
            <w:r w:rsidRPr="006E48F2">
              <w:t>HWTS</w:t>
            </w:r>
          </w:p>
        </w:tc>
        <w:tc>
          <w:tcPr>
            <w:tcW w:w="2610" w:type="dxa"/>
            <w:tcBorders>
              <w:top w:val="single" w:sz="4" w:space="0" w:color="000000"/>
              <w:left w:val="single" w:sz="4" w:space="0" w:color="000000"/>
              <w:bottom w:val="single" w:sz="4" w:space="0" w:color="000000"/>
              <w:right w:val="single" w:sz="4" w:space="0" w:color="000000"/>
            </w:tcBorders>
          </w:tcPr>
          <w:p w14:paraId="72667673" w14:textId="7B0E3CC8" w:rsidR="00555A2C" w:rsidRPr="006E48F2" w:rsidRDefault="00B901A5" w:rsidP="00B901A5">
            <w:pPr>
              <w:jc w:val="center"/>
            </w:pPr>
            <w:r w:rsidRPr="00B901A5">
              <w:t>$</w:t>
            </w:r>
            <w:proofErr w:type="spellStart"/>
            <w:r w:rsidRPr="00B901A5">
              <w:t>hwts_make</w:t>
            </w:r>
            <w:proofErr w:type="spellEnd"/>
            <w:r w:rsidRPr="00B901A5">
              <w:t>$</w:t>
            </w:r>
          </w:p>
        </w:tc>
        <w:tc>
          <w:tcPr>
            <w:tcW w:w="1249" w:type="dxa"/>
            <w:tcBorders>
              <w:top w:val="single" w:sz="4" w:space="0" w:color="000000"/>
              <w:left w:val="single" w:sz="4" w:space="0" w:color="000000"/>
              <w:bottom w:val="single" w:sz="4" w:space="0" w:color="000000"/>
              <w:right w:val="single" w:sz="4" w:space="0" w:color="000000"/>
            </w:tcBorders>
          </w:tcPr>
          <w:p w14:paraId="5FDB1D20" w14:textId="455A6800" w:rsidR="00555A2C" w:rsidRPr="006E48F2" w:rsidRDefault="00B901A5" w:rsidP="00B901A5">
            <w:pPr>
              <w:jc w:val="center"/>
            </w:pPr>
            <w:r w:rsidRPr="00B901A5">
              <w:t>$</w:t>
            </w:r>
            <w:proofErr w:type="spellStart"/>
            <w:r w:rsidRPr="00B901A5">
              <w:t>hwts_sp</w:t>
            </w:r>
            <w:proofErr w:type="spellEnd"/>
            <w:r w:rsidRPr="00B901A5">
              <w:t>$</w:t>
            </w:r>
          </w:p>
        </w:tc>
        <w:tc>
          <w:tcPr>
            <w:tcW w:w="2261" w:type="dxa"/>
            <w:tcBorders>
              <w:top w:val="single" w:sz="4" w:space="0" w:color="000000"/>
              <w:left w:val="single" w:sz="4" w:space="0" w:color="000000"/>
              <w:bottom w:val="single" w:sz="4" w:space="0" w:color="000000"/>
              <w:right w:val="single" w:sz="4" w:space="0" w:color="000000"/>
            </w:tcBorders>
          </w:tcPr>
          <w:p w14:paraId="73F93E7F" w14:textId="14F47BDE" w:rsidR="00555A2C" w:rsidRPr="006E48F2" w:rsidRDefault="00B901A5" w:rsidP="00B901A5">
            <w:pPr>
              <w:jc w:val="center"/>
            </w:pPr>
            <w:r w:rsidRPr="00B901A5">
              <w:t>$</w:t>
            </w:r>
            <w:proofErr w:type="spellStart"/>
            <w:r w:rsidRPr="00B901A5">
              <w:t>hwts_norm_pres</w:t>
            </w:r>
            <w:proofErr w:type="spellEnd"/>
            <w:r w:rsidRPr="00B901A5">
              <w:t>$</w:t>
            </w:r>
          </w:p>
        </w:tc>
        <w:tc>
          <w:tcPr>
            <w:tcW w:w="2970" w:type="dxa"/>
            <w:tcBorders>
              <w:top w:val="single" w:sz="4" w:space="0" w:color="000000"/>
              <w:left w:val="single" w:sz="4" w:space="0" w:color="000000"/>
              <w:bottom w:val="single" w:sz="4" w:space="0" w:color="000000"/>
              <w:right w:val="single" w:sz="4" w:space="0" w:color="000000"/>
            </w:tcBorders>
          </w:tcPr>
          <w:p w14:paraId="3BDF813A" w14:textId="3E298A32" w:rsidR="00555A2C" w:rsidRPr="006E48F2" w:rsidRDefault="00B901A5" w:rsidP="00B901A5">
            <w:pPr>
              <w:jc w:val="center"/>
            </w:pPr>
            <w:r w:rsidRPr="00B901A5">
              <w:t>$</w:t>
            </w:r>
            <w:proofErr w:type="spellStart"/>
            <w:r w:rsidRPr="00B901A5">
              <w:t>hwts_mfr_max_temp</w:t>
            </w:r>
            <w:proofErr w:type="spellEnd"/>
            <w:r w:rsidRPr="00B901A5">
              <w:t>$</w:t>
            </w:r>
          </w:p>
        </w:tc>
      </w:tr>
    </w:tbl>
    <w:p w14:paraId="50E6760C" w14:textId="77777777" w:rsidR="00BC08E8" w:rsidRPr="006E48F2" w:rsidRDefault="00BC08E8" w:rsidP="00555A2C">
      <w:pPr>
        <w:rPr>
          <w:b/>
          <w:sz w:val="28"/>
        </w:rPr>
      </w:pPr>
    </w:p>
    <w:p w14:paraId="154823FA" w14:textId="77777777" w:rsidR="00BC08E8" w:rsidRPr="006E48F2" w:rsidRDefault="00555A2C" w:rsidP="009C0CB1">
      <w:pPr>
        <w:pStyle w:val="ListParagraph"/>
        <w:numPr>
          <w:ilvl w:val="0"/>
          <w:numId w:val="57"/>
        </w:numPr>
      </w:pPr>
      <w:r w:rsidRPr="006E48F2">
        <w:t xml:space="preserve">A switch mounted high in the boiler near the boiler water outlet to cutout the boiler in case of excessive temperature.  The device must be separate from any device used to control temperature. </w:t>
      </w:r>
    </w:p>
    <w:p w14:paraId="52E4D651" w14:textId="77777777" w:rsidR="00BC08E8" w:rsidRPr="006E48F2" w:rsidRDefault="00555A2C" w:rsidP="009C0CB1">
      <w:pPr>
        <w:pStyle w:val="ListParagraph"/>
        <w:numPr>
          <w:ilvl w:val="0"/>
          <w:numId w:val="57"/>
        </w:numPr>
      </w:pPr>
      <w:r w:rsidRPr="006E48F2">
        <w:t>The switch set point for shutting down the boiler should be no higher than 15 F above the normal boiler temperature and lower than the recommended maximum temperature set by manufacturer.</w:t>
      </w:r>
      <w:r w:rsidRPr="006E48F2">
        <w:rPr>
          <w:rFonts w:eastAsia="Arial"/>
          <w:color w:val="545454"/>
        </w:rPr>
        <w:t xml:space="preserve">  </w:t>
      </w:r>
    </w:p>
    <w:p w14:paraId="0A894B28" w14:textId="1DD0BD39" w:rsidR="00555A2C" w:rsidRPr="006E48F2" w:rsidRDefault="00555A2C" w:rsidP="009C0CB1">
      <w:pPr>
        <w:pStyle w:val="ListParagraph"/>
        <w:numPr>
          <w:ilvl w:val="0"/>
          <w:numId w:val="57"/>
        </w:numPr>
      </w:pPr>
      <w:r w:rsidRPr="006E48F2">
        <w:t>LOO</w:t>
      </w:r>
      <w:r w:rsidR="00C406EA">
        <w:t>P</w:t>
      </w:r>
      <w:r w:rsidRPr="006E48F2">
        <w:rPr>
          <w:b/>
        </w:rPr>
        <w:t xml:space="preserve"> </w:t>
      </w:r>
      <w:r w:rsidRPr="006E48F2">
        <w:t>Isolation valves must be in place to isolate the incoming and exit water flow to and from boiler.  The boiler must be fitted with a temperature readout that measures the internal water temperature near boiler outlet</w:t>
      </w:r>
      <w:r w:rsidRPr="006E48F2">
        <w:rPr>
          <w:rFonts w:eastAsia="Arial"/>
          <w:color w:val="545454"/>
        </w:rPr>
        <w:t xml:space="preserve"> </w:t>
      </w:r>
    </w:p>
    <w:p w14:paraId="5014E2EB" w14:textId="77777777" w:rsidR="00555A2C" w:rsidRPr="006E48F2" w:rsidRDefault="00555A2C" w:rsidP="00555A2C">
      <w:r w:rsidRPr="006E48F2">
        <w:rPr>
          <w:rFonts w:eastAsia="Arial"/>
          <w:color w:val="545454"/>
        </w:rPr>
        <w:t xml:space="preserve"> </w:t>
      </w:r>
    </w:p>
    <w:p w14:paraId="4C5243B6" w14:textId="2FFEC515" w:rsidR="00555A2C" w:rsidRPr="006E48F2" w:rsidRDefault="00555A2C" w:rsidP="00BC08E8">
      <w:pPr>
        <w:pBdr>
          <w:top w:val="single" w:sz="18" w:space="1" w:color="auto"/>
        </w:pBdr>
      </w:pPr>
      <w:r w:rsidRPr="006E48F2">
        <w:rPr>
          <w:rFonts w:eastAsia="Arial"/>
          <w:color w:val="545454"/>
        </w:rPr>
        <w:t xml:space="preserve"> </w:t>
      </w:r>
    </w:p>
    <w:p w14:paraId="4B77CBB9" w14:textId="6BF7E9F4" w:rsidR="00BC08E8" w:rsidRPr="00C406EA" w:rsidRDefault="00555A2C" w:rsidP="009C0CB1">
      <w:pPr>
        <w:pStyle w:val="ListParagraph"/>
        <w:numPr>
          <w:ilvl w:val="0"/>
          <w:numId w:val="57"/>
        </w:numPr>
        <w:rPr>
          <w:u w:val="single"/>
        </w:rPr>
      </w:pPr>
      <w:r w:rsidRPr="00C406EA">
        <w:rPr>
          <w:u w:val="single"/>
        </w:rPr>
        <w:t>This test should only be performed after the LRVHW has been tested and shown to Pass the 3 question Criteria</w:t>
      </w:r>
      <w:r w:rsidR="00C406EA" w:rsidRPr="00C406EA">
        <w:rPr>
          <w:u w:val="single"/>
        </w:rPr>
        <w:t>.</w:t>
      </w:r>
    </w:p>
    <w:p w14:paraId="71C8FBA4" w14:textId="77777777" w:rsidR="00BC08E8" w:rsidRPr="006E48F2" w:rsidRDefault="00555A2C" w:rsidP="009C0CB1">
      <w:pPr>
        <w:pStyle w:val="ListParagraph"/>
        <w:numPr>
          <w:ilvl w:val="0"/>
          <w:numId w:val="57"/>
        </w:numPr>
      </w:pPr>
      <w:r w:rsidRPr="006E48F2">
        <w:t xml:space="preserve">With boiler running, use an auxiliary means such as a contact thermometer to verify that the temperature readout on boiler water is accurate as compared to the auxiliary reading taken externally on the boiler water outlet.  (An alternate approach is to use a recent calibration of the boiler water temperature readout.)  Proceed only if the boiler water temperature reading is known to be accurate. </w:t>
      </w:r>
    </w:p>
    <w:p w14:paraId="2D0A1B29" w14:textId="77777777" w:rsidR="00BC08E8" w:rsidRPr="006E48F2" w:rsidRDefault="00555A2C" w:rsidP="009C0CB1">
      <w:pPr>
        <w:pStyle w:val="ListParagraph"/>
        <w:numPr>
          <w:ilvl w:val="0"/>
          <w:numId w:val="57"/>
        </w:numPr>
      </w:pPr>
      <w:r w:rsidRPr="006E48F2">
        <w:t xml:space="preserve">Shut the boiler down and close the inlet and exit isolation valves and electrically </w:t>
      </w:r>
      <w:proofErr w:type="gramStart"/>
      <w:r w:rsidRPr="006E48F2">
        <w:t>by pass</w:t>
      </w:r>
      <w:proofErr w:type="gramEnd"/>
      <w:r w:rsidRPr="006E48F2">
        <w:t xml:space="preserve"> the flow switch </w:t>
      </w:r>
    </w:p>
    <w:p w14:paraId="61A4181C" w14:textId="77777777" w:rsidR="00BC08E8" w:rsidRPr="006E48F2" w:rsidRDefault="00555A2C" w:rsidP="009C0CB1">
      <w:pPr>
        <w:pStyle w:val="ListParagraph"/>
        <w:numPr>
          <w:ilvl w:val="0"/>
          <w:numId w:val="57"/>
        </w:numPr>
      </w:pPr>
      <w:r w:rsidRPr="006E48F2">
        <w:t xml:space="preserve">Fire the boiler and slowly raise the water temperature.  NEVER ALLOW THE WATER TEMPERATURE TO REACH THE MAXIMUM ALLOWABLE TEMPERATURE PROVIDED BY MANFACTURER! </w:t>
      </w:r>
    </w:p>
    <w:p w14:paraId="3E24282A" w14:textId="77777777" w:rsidR="00BC08E8" w:rsidRPr="006E48F2" w:rsidRDefault="00555A2C" w:rsidP="009C0CB1">
      <w:pPr>
        <w:pStyle w:val="ListParagraph"/>
        <w:numPr>
          <w:ilvl w:val="0"/>
          <w:numId w:val="57"/>
        </w:numPr>
      </w:pPr>
      <w:r w:rsidRPr="006E48F2">
        <w:t xml:space="preserve">Note the temperature at which the switch shuts down the boiler. </w:t>
      </w:r>
    </w:p>
    <w:p w14:paraId="1A0944B1" w14:textId="6C8B7C15" w:rsidR="00555A2C" w:rsidRPr="006E48F2" w:rsidRDefault="00555A2C" w:rsidP="009C0CB1">
      <w:pPr>
        <w:pStyle w:val="ListParagraph"/>
        <w:numPr>
          <w:ilvl w:val="0"/>
          <w:numId w:val="57"/>
        </w:numPr>
      </w:pPr>
      <w:r w:rsidRPr="006E48F2">
        <w:t xml:space="preserve">Remove flow switch jumper, open isolation valves, and verify the boiler is operational. </w:t>
      </w:r>
    </w:p>
    <w:p w14:paraId="709D0946" w14:textId="77777777" w:rsidR="00555A2C" w:rsidRPr="006E48F2" w:rsidRDefault="00555A2C" w:rsidP="00555A2C"/>
    <w:p w14:paraId="421B40BC" w14:textId="1BB149D7" w:rsidR="00555A2C" w:rsidRPr="006E48F2" w:rsidRDefault="00555A2C" w:rsidP="00BC08E8">
      <w:pPr>
        <w:pBdr>
          <w:top w:val="single" w:sz="18" w:space="1" w:color="auto"/>
        </w:pBdr>
      </w:pPr>
    </w:p>
    <w:p w14:paraId="7B6A8CE7" w14:textId="41AC64EA" w:rsidR="00BC08E8" w:rsidRPr="006E48F2" w:rsidRDefault="00BC08E8" w:rsidP="00BC08E8">
      <w:pPr>
        <w:pBdr>
          <w:top w:val="single" w:sz="18" w:space="1" w:color="auto"/>
        </w:pBdr>
      </w:pPr>
    </w:p>
    <w:p w14:paraId="0DA84D89" w14:textId="0CB34329" w:rsidR="00BC08E8" w:rsidRPr="006E48F2" w:rsidRDefault="00BC08E8" w:rsidP="00BC08E8">
      <w:pPr>
        <w:pBdr>
          <w:top w:val="single" w:sz="18" w:space="1" w:color="auto"/>
        </w:pBdr>
      </w:pPr>
    </w:p>
    <w:p w14:paraId="54242CD2" w14:textId="0AD86596" w:rsidR="00BC08E8" w:rsidRPr="006E48F2" w:rsidRDefault="00BC08E8" w:rsidP="00BC08E8">
      <w:pPr>
        <w:pBdr>
          <w:top w:val="single" w:sz="18" w:space="1" w:color="auto"/>
        </w:pBdr>
      </w:pPr>
    </w:p>
    <w:p w14:paraId="2ABDD12F" w14:textId="4F0EB990" w:rsidR="00BC08E8" w:rsidRPr="006E48F2" w:rsidRDefault="00BC08E8" w:rsidP="00BC08E8">
      <w:pPr>
        <w:pBdr>
          <w:top w:val="single" w:sz="18" w:space="1" w:color="auto"/>
        </w:pBdr>
      </w:pPr>
    </w:p>
    <w:p w14:paraId="02F199B7" w14:textId="09A2B123" w:rsidR="00BC08E8" w:rsidRPr="006E48F2" w:rsidRDefault="00BC08E8" w:rsidP="00BC08E8">
      <w:pPr>
        <w:pBdr>
          <w:top w:val="single" w:sz="18" w:space="1" w:color="auto"/>
        </w:pBdr>
      </w:pPr>
    </w:p>
    <w:p w14:paraId="41725346" w14:textId="59F180CE" w:rsidR="00BC08E8" w:rsidRPr="006E48F2" w:rsidRDefault="00BC08E8" w:rsidP="00BC08E8">
      <w:pPr>
        <w:pBdr>
          <w:top w:val="single" w:sz="18" w:space="1" w:color="auto"/>
        </w:pBdr>
      </w:pPr>
    </w:p>
    <w:p w14:paraId="20E74E55" w14:textId="64B4D124" w:rsidR="00BC08E8" w:rsidRPr="006E48F2" w:rsidRDefault="00BC08E8" w:rsidP="00BC08E8">
      <w:pPr>
        <w:pBdr>
          <w:top w:val="single" w:sz="18" w:space="1" w:color="auto"/>
        </w:pBdr>
      </w:pP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3E7CCD" w14:paraId="3D481CD6" w14:textId="77777777" w:rsidTr="000772E7">
        <w:tc>
          <w:tcPr>
            <w:tcW w:w="5035" w:type="dxa"/>
            <w:shd w:val="clear" w:color="auto" w:fill="E7E6E6" w:themeFill="background2"/>
          </w:tcPr>
          <w:p w14:paraId="16601DA7" w14:textId="77777777" w:rsidR="003E7CCD" w:rsidRDefault="003E7CCD" w:rsidP="000772E7">
            <w:r w:rsidRPr="00A14397">
              <w:rPr>
                <w:szCs w:val="24"/>
              </w:rPr>
              <w:lastRenderedPageBreak/>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005E50A3" w14:textId="77777777" w:rsidR="003E7CCD" w:rsidRDefault="003E7CCD"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508195E4" w14:textId="77777777" w:rsidR="003E7CCD" w:rsidRPr="006E48F2" w:rsidRDefault="003E7CCD" w:rsidP="003E7CCD"/>
    <w:tbl>
      <w:tblPr>
        <w:tblStyle w:val="TableGrid"/>
        <w:tblW w:w="9650" w:type="dxa"/>
        <w:tblInd w:w="704" w:type="dxa"/>
        <w:tblCellMar>
          <w:left w:w="5" w:type="dxa"/>
          <w:right w:w="5" w:type="dxa"/>
        </w:tblCellMar>
        <w:tblLook w:val="04A0" w:firstRow="1" w:lastRow="0" w:firstColumn="1" w:lastColumn="0" w:noHBand="0" w:noVBand="1"/>
      </w:tblPr>
      <w:tblGrid>
        <w:gridCol w:w="5196"/>
        <w:gridCol w:w="1597"/>
        <w:gridCol w:w="2857"/>
      </w:tblGrid>
      <w:tr w:rsidR="00555A2C" w:rsidRPr="006E48F2" w14:paraId="00CFA608" w14:textId="77777777" w:rsidTr="00555A2C">
        <w:trPr>
          <w:trHeight w:val="286"/>
        </w:trPr>
        <w:tc>
          <w:tcPr>
            <w:tcW w:w="5833" w:type="dxa"/>
            <w:tcBorders>
              <w:top w:val="single" w:sz="4" w:space="0" w:color="000000"/>
              <w:left w:val="single" w:sz="4" w:space="0" w:color="000000"/>
              <w:bottom w:val="single" w:sz="4" w:space="0" w:color="000000"/>
              <w:right w:val="single" w:sz="4" w:space="0" w:color="000000"/>
            </w:tcBorders>
          </w:tcPr>
          <w:p w14:paraId="54CD6689" w14:textId="6FCCB7BA" w:rsidR="00555A2C" w:rsidRPr="006E48F2" w:rsidRDefault="00555A2C" w:rsidP="00555A2C">
            <w:r w:rsidRPr="006E48F2">
              <w:tab/>
            </w:r>
            <w:r w:rsidR="00BC08E8" w:rsidRPr="006E48F2">
              <w:rPr>
                <w:b/>
              </w:rPr>
              <w:t>Re</w:t>
            </w:r>
            <w:r w:rsidRPr="006E48F2">
              <w:rPr>
                <w:b/>
              </w:rPr>
              <w:t xml:space="preserve">sult </w:t>
            </w:r>
          </w:p>
        </w:tc>
        <w:tc>
          <w:tcPr>
            <w:tcW w:w="756" w:type="dxa"/>
            <w:tcBorders>
              <w:top w:val="single" w:sz="4" w:space="0" w:color="000000"/>
              <w:left w:val="single" w:sz="4" w:space="0" w:color="000000"/>
              <w:bottom w:val="single" w:sz="4" w:space="0" w:color="000000"/>
              <w:right w:val="single" w:sz="4" w:space="0" w:color="000000"/>
            </w:tcBorders>
          </w:tcPr>
          <w:p w14:paraId="66E3663E" w14:textId="424975BA" w:rsidR="00555A2C" w:rsidRPr="006E48F2" w:rsidRDefault="00555A2C" w:rsidP="009261C8">
            <w:pPr>
              <w:jc w:val="center"/>
            </w:pPr>
            <w:r w:rsidRPr="006E48F2">
              <w:rPr>
                <w:b/>
              </w:rPr>
              <w:t>Y/N</w:t>
            </w:r>
          </w:p>
        </w:tc>
        <w:tc>
          <w:tcPr>
            <w:tcW w:w="3061" w:type="dxa"/>
            <w:tcBorders>
              <w:top w:val="single" w:sz="4" w:space="0" w:color="000000"/>
              <w:left w:val="single" w:sz="4" w:space="0" w:color="000000"/>
              <w:bottom w:val="single" w:sz="4" w:space="0" w:color="000000"/>
              <w:right w:val="single" w:sz="4" w:space="0" w:color="000000"/>
            </w:tcBorders>
          </w:tcPr>
          <w:p w14:paraId="3CD63583" w14:textId="02E224F7" w:rsidR="00555A2C" w:rsidRPr="006E48F2" w:rsidRDefault="00555A2C" w:rsidP="009261C8">
            <w:pPr>
              <w:jc w:val="center"/>
            </w:pPr>
            <w:r w:rsidRPr="006E48F2">
              <w:rPr>
                <w:b/>
              </w:rPr>
              <w:t xml:space="preserve">Switch Trip Point, </w:t>
            </w:r>
            <w:proofErr w:type="spellStart"/>
            <w:r w:rsidR="009261C8" w:rsidRPr="006E48F2">
              <w:rPr>
                <w:b/>
              </w:rPr>
              <w:t>Deg</w:t>
            </w:r>
            <w:r w:rsidRPr="006E48F2">
              <w:rPr>
                <w:b/>
              </w:rPr>
              <w:t>F</w:t>
            </w:r>
            <w:proofErr w:type="spellEnd"/>
          </w:p>
        </w:tc>
      </w:tr>
      <w:tr w:rsidR="00555A2C" w:rsidRPr="006E48F2" w14:paraId="3759A763" w14:textId="77777777" w:rsidTr="00BC08E8">
        <w:trPr>
          <w:trHeight w:val="360"/>
        </w:trPr>
        <w:tc>
          <w:tcPr>
            <w:tcW w:w="5833" w:type="dxa"/>
            <w:tcBorders>
              <w:top w:val="single" w:sz="4" w:space="0" w:color="000000"/>
              <w:left w:val="single" w:sz="4" w:space="0" w:color="000000"/>
              <w:bottom w:val="single" w:sz="4" w:space="0" w:color="000000"/>
              <w:right w:val="single" w:sz="4" w:space="0" w:color="000000"/>
            </w:tcBorders>
          </w:tcPr>
          <w:p w14:paraId="3921204D" w14:textId="1B75C1BE" w:rsidR="00555A2C" w:rsidRPr="006E48F2" w:rsidRDefault="00555A2C" w:rsidP="00BC08E8">
            <w:r w:rsidRPr="006E48F2">
              <w:t xml:space="preserve">Switch has </w:t>
            </w:r>
            <w:proofErr w:type="gramStart"/>
            <w:r w:rsidRPr="006E48F2">
              <w:t>correct</w:t>
            </w:r>
            <w:proofErr w:type="gramEnd"/>
            <w:r w:rsidRPr="006E48F2">
              <w:t xml:space="preserve"> location and is independent of</w:t>
            </w:r>
            <w:r w:rsidR="00C406EA">
              <w:t xml:space="preserve"> Temperature control?</w:t>
            </w:r>
          </w:p>
        </w:tc>
        <w:tc>
          <w:tcPr>
            <w:tcW w:w="756" w:type="dxa"/>
            <w:tcBorders>
              <w:top w:val="single" w:sz="4" w:space="0" w:color="000000"/>
              <w:left w:val="single" w:sz="4" w:space="0" w:color="000000"/>
              <w:bottom w:val="single" w:sz="4" w:space="0" w:color="000000"/>
              <w:right w:val="single" w:sz="4" w:space="0" w:color="000000"/>
            </w:tcBorders>
          </w:tcPr>
          <w:p w14:paraId="46E107EF" w14:textId="576C3119" w:rsidR="00555A2C" w:rsidRPr="006E48F2" w:rsidRDefault="00B901A5" w:rsidP="009261C8">
            <w:pPr>
              <w:jc w:val="center"/>
            </w:pPr>
            <w:r w:rsidRPr="00B901A5">
              <w:t>$hwts_result_1$</w:t>
            </w:r>
          </w:p>
        </w:tc>
        <w:tc>
          <w:tcPr>
            <w:tcW w:w="3061"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41FA3896" w14:textId="16021398" w:rsidR="00555A2C" w:rsidRPr="006E48F2" w:rsidRDefault="00555A2C" w:rsidP="009261C8">
            <w:pPr>
              <w:jc w:val="center"/>
            </w:pPr>
          </w:p>
        </w:tc>
      </w:tr>
      <w:tr w:rsidR="00555A2C" w:rsidRPr="006E48F2" w14:paraId="0257ABE0" w14:textId="77777777" w:rsidTr="009261C8">
        <w:trPr>
          <w:trHeight w:val="242"/>
        </w:trPr>
        <w:tc>
          <w:tcPr>
            <w:tcW w:w="5833" w:type="dxa"/>
            <w:tcBorders>
              <w:top w:val="single" w:sz="4" w:space="0" w:color="000000"/>
              <w:left w:val="single" w:sz="4" w:space="0" w:color="000000"/>
              <w:bottom w:val="single" w:sz="4" w:space="0" w:color="000000"/>
              <w:right w:val="single" w:sz="4" w:space="0" w:color="000000"/>
            </w:tcBorders>
          </w:tcPr>
          <w:p w14:paraId="4DBB4FD4" w14:textId="3AA8DA7D" w:rsidR="00555A2C" w:rsidRPr="006E48F2" w:rsidRDefault="00555A2C" w:rsidP="00BC08E8">
            <w:pPr>
              <w:rPr>
                <w:sz w:val="37"/>
                <w:vertAlign w:val="superscript"/>
              </w:rPr>
            </w:pPr>
            <w:r w:rsidRPr="006E48F2">
              <w:rPr>
                <w:sz w:val="37"/>
                <w:vertAlign w:val="superscript"/>
              </w:rPr>
              <w:t>Did switch work correctly? Record Temperature</w:t>
            </w:r>
          </w:p>
        </w:tc>
        <w:tc>
          <w:tcPr>
            <w:tcW w:w="756" w:type="dxa"/>
            <w:tcBorders>
              <w:top w:val="single" w:sz="4" w:space="0" w:color="000000"/>
              <w:left w:val="single" w:sz="4" w:space="0" w:color="000000"/>
              <w:bottom w:val="single" w:sz="4" w:space="0" w:color="000000"/>
              <w:right w:val="single" w:sz="4" w:space="0" w:color="000000"/>
            </w:tcBorders>
          </w:tcPr>
          <w:p w14:paraId="25F253E1" w14:textId="79296570" w:rsidR="00555A2C" w:rsidRPr="006E48F2" w:rsidRDefault="00B901A5" w:rsidP="009261C8">
            <w:pPr>
              <w:jc w:val="center"/>
            </w:pPr>
            <w:r w:rsidRPr="00B901A5">
              <w:t>$hwts_result_</w:t>
            </w:r>
            <w:r>
              <w:t>2</w:t>
            </w:r>
            <w:r w:rsidRPr="00B901A5">
              <w:t>$</w:t>
            </w:r>
          </w:p>
        </w:tc>
        <w:tc>
          <w:tcPr>
            <w:tcW w:w="3061" w:type="dxa"/>
            <w:tcBorders>
              <w:top w:val="single" w:sz="4" w:space="0" w:color="000000"/>
              <w:left w:val="single" w:sz="4" w:space="0" w:color="000000"/>
              <w:bottom w:val="single" w:sz="4" w:space="0" w:color="000000"/>
              <w:right w:val="single" w:sz="4" w:space="0" w:color="000000"/>
            </w:tcBorders>
          </w:tcPr>
          <w:p w14:paraId="5C88ACBD" w14:textId="56F15BFF" w:rsidR="00555A2C" w:rsidRPr="006E48F2" w:rsidRDefault="00B901A5" w:rsidP="009261C8">
            <w:pPr>
              <w:jc w:val="center"/>
            </w:pPr>
            <w:r w:rsidRPr="00B901A5">
              <w:t>$hwts_result_</w:t>
            </w:r>
            <w:r>
              <w:t>3</w:t>
            </w:r>
            <w:r w:rsidRPr="00B901A5">
              <w:t>$</w:t>
            </w:r>
          </w:p>
        </w:tc>
      </w:tr>
      <w:tr w:rsidR="00555A2C" w:rsidRPr="006E48F2" w14:paraId="4C6B930B" w14:textId="77777777" w:rsidTr="00BC08E8">
        <w:trPr>
          <w:trHeight w:val="288"/>
        </w:trPr>
        <w:tc>
          <w:tcPr>
            <w:tcW w:w="5833" w:type="dxa"/>
            <w:tcBorders>
              <w:top w:val="single" w:sz="4" w:space="0" w:color="000000"/>
              <w:left w:val="single" w:sz="4" w:space="0" w:color="000000"/>
              <w:bottom w:val="single" w:sz="4" w:space="0" w:color="000000"/>
              <w:right w:val="single" w:sz="4" w:space="0" w:color="000000"/>
            </w:tcBorders>
          </w:tcPr>
          <w:p w14:paraId="78696259" w14:textId="61F83D78" w:rsidR="00555A2C" w:rsidRPr="006E48F2" w:rsidRDefault="00555A2C" w:rsidP="00BC08E8">
            <w:r w:rsidRPr="006E48F2">
              <w:t xml:space="preserve">Is switch trip point correct? </w:t>
            </w:r>
          </w:p>
        </w:tc>
        <w:tc>
          <w:tcPr>
            <w:tcW w:w="756" w:type="dxa"/>
            <w:tcBorders>
              <w:top w:val="single" w:sz="4" w:space="0" w:color="000000"/>
              <w:left w:val="single" w:sz="4" w:space="0" w:color="000000"/>
              <w:bottom w:val="single" w:sz="4" w:space="0" w:color="000000"/>
              <w:right w:val="single" w:sz="4" w:space="0" w:color="000000"/>
            </w:tcBorders>
          </w:tcPr>
          <w:p w14:paraId="7DEEF674" w14:textId="6C75CF40" w:rsidR="00555A2C" w:rsidRPr="006E48F2" w:rsidRDefault="00B901A5" w:rsidP="009261C8">
            <w:pPr>
              <w:jc w:val="center"/>
            </w:pPr>
            <w:r w:rsidRPr="00B901A5">
              <w:t>$hwts_result_</w:t>
            </w:r>
            <w:r>
              <w:t>4</w:t>
            </w:r>
            <w:r w:rsidRPr="00B901A5">
              <w:t>$</w:t>
            </w:r>
          </w:p>
        </w:tc>
        <w:tc>
          <w:tcPr>
            <w:tcW w:w="3061"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5371B64D" w14:textId="68B674B9" w:rsidR="00555A2C" w:rsidRPr="006E48F2" w:rsidRDefault="00555A2C" w:rsidP="009261C8">
            <w:pPr>
              <w:jc w:val="center"/>
            </w:pPr>
          </w:p>
        </w:tc>
      </w:tr>
    </w:tbl>
    <w:p w14:paraId="55F4FC7D" w14:textId="07043601" w:rsidR="00555A2C" w:rsidRPr="006E48F2" w:rsidRDefault="00555A2C" w:rsidP="00555A2C">
      <w:r w:rsidRPr="006E48F2">
        <w:t xml:space="preserve"> </w:t>
      </w:r>
    </w:p>
    <w:p w14:paraId="62D10045" w14:textId="77777777" w:rsidR="00555A2C" w:rsidRPr="006E48F2" w:rsidRDefault="00555A2C" w:rsidP="00555A2C">
      <w:pPr>
        <w:pBdr>
          <w:top w:val="single" w:sz="18" w:space="1" w:color="auto"/>
        </w:pBdr>
        <w:rPr>
          <w:b/>
        </w:rPr>
      </w:pPr>
    </w:p>
    <w:p w14:paraId="32872C0A" w14:textId="7453C3D7" w:rsidR="00555A2C" w:rsidRPr="006E48F2" w:rsidRDefault="00555A2C" w:rsidP="00555A2C">
      <w:pPr>
        <w:rPr>
          <w:b/>
        </w:rPr>
      </w:pPr>
      <w:r w:rsidRPr="006E48F2">
        <w:rPr>
          <w:b/>
        </w:rPr>
        <w:t>Did the device fail or pass the 3 Question Criteria (section 1.3.1)?</w:t>
      </w:r>
      <w:r w:rsidR="00B901A5">
        <w:rPr>
          <w:b/>
        </w:rPr>
        <w:t xml:space="preserve">  </w:t>
      </w:r>
      <w:r w:rsidR="007F4B3E">
        <w:rPr>
          <w:b/>
        </w:rPr>
        <w:t>[</w:t>
      </w:r>
      <w:r w:rsidR="00B901A5" w:rsidRPr="00B901A5">
        <w:rPr>
          <w:b/>
        </w:rPr>
        <w:t>$</w:t>
      </w:r>
      <w:proofErr w:type="spellStart"/>
      <w:r w:rsidR="00B901A5" w:rsidRPr="00B901A5">
        <w:rPr>
          <w:b/>
        </w:rPr>
        <w:t>hwts_result_status</w:t>
      </w:r>
      <w:proofErr w:type="spellEnd"/>
      <w:r w:rsidR="00B901A5" w:rsidRPr="00B901A5">
        <w:rPr>
          <w:b/>
        </w:rPr>
        <w:t>$</w:t>
      </w:r>
      <w:r w:rsidR="007F4B3E">
        <w:rPr>
          <w:b/>
        </w:rPr>
        <w:t>]</w:t>
      </w:r>
    </w:p>
    <w:p w14:paraId="6AFFF831" w14:textId="77777777" w:rsidR="000772E7" w:rsidRPr="00B25CE3" w:rsidRDefault="000772E7" w:rsidP="000772E7">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6F8C5722" w14:textId="77777777" w:rsidR="00555A2C" w:rsidRPr="006E48F2" w:rsidRDefault="00555A2C" w:rsidP="000772E7">
      <w:pPr>
        <w:ind w:left="0" w:firstLine="0"/>
        <w:rPr>
          <w:u w:color="000000"/>
        </w:rPr>
      </w:pPr>
    </w:p>
    <w:p w14:paraId="3B795748" w14:textId="77777777" w:rsidR="00555A2C" w:rsidRPr="006E48F2" w:rsidRDefault="00555A2C" w:rsidP="00555A2C">
      <w:pPr>
        <w:rPr>
          <w:u w:color="000000"/>
        </w:rPr>
      </w:pPr>
    </w:p>
    <w:p w14:paraId="0BCDCD04" w14:textId="77777777" w:rsidR="00555A2C" w:rsidRPr="006E48F2" w:rsidRDefault="00555A2C">
      <w:pPr>
        <w:spacing w:after="160" w:line="259" w:lineRule="auto"/>
        <w:ind w:left="0" w:firstLine="0"/>
        <w:rPr>
          <w:u w:color="000000"/>
        </w:rPr>
      </w:pPr>
      <w:r w:rsidRPr="006E48F2">
        <w:rPr>
          <w:u w:color="000000"/>
        </w:rPr>
        <w:br w:type="page"/>
      </w: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3E7CCD" w14:paraId="74AC587E" w14:textId="77777777" w:rsidTr="000772E7">
        <w:tc>
          <w:tcPr>
            <w:tcW w:w="5035" w:type="dxa"/>
            <w:shd w:val="clear" w:color="auto" w:fill="E7E6E6" w:themeFill="background2"/>
          </w:tcPr>
          <w:p w14:paraId="12870A40" w14:textId="77777777" w:rsidR="003E7CCD" w:rsidRDefault="003E7CCD" w:rsidP="000772E7">
            <w:r w:rsidRPr="00A14397">
              <w:rPr>
                <w:szCs w:val="24"/>
              </w:rPr>
              <w:lastRenderedPageBreak/>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61A0E635" w14:textId="77777777" w:rsidR="003E7CCD" w:rsidRDefault="003E7CCD"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54160B6D" w14:textId="77777777" w:rsidR="00C7715F" w:rsidRDefault="00C7715F" w:rsidP="0045571D">
      <w:pPr>
        <w:pStyle w:val="Heading1"/>
        <w:rPr>
          <w:u w:color="000000"/>
        </w:rPr>
      </w:pPr>
    </w:p>
    <w:p w14:paraId="0FC35291" w14:textId="3FD0A738" w:rsidR="00555A2C" w:rsidRPr="006E48F2" w:rsidRDefault="00261603" w:rsidP="0045571D">
      <w:pPr>
        <w:pStyle w:val="Heading1"/>
        <w:rPr>
          <w:u w:color="000000"/>
        </w:rPr>
      </w:pPr>
      <w:bookmarkStart w:id="47" w:name="_Toc164750245"/>
      <w:r>
        <w:rPr>
          <w:u w:color="000000"/>
        </w:rPr>
        <w:t>4</w:t>
      </w:r>
      <w:r w:rsidR="00133854">
        <w:rPr>
          <w:u w:color="000000"/>
        </w:rPr>
        <w:t>3</w:t>
      </w:r>
      <w:r w:rsidR="00C35729" w:rsidRPr="006E48F2">
        <w:rPr>
          <w:u w:color="000000"/>
        </w:rPr>
        <w:t>.</w:t>
      </w:r>
      <w:r w:rsidR="007B7C5A" w:rsidRPr="006E48F2">
        <w:rPr>
          <w:u w:color="000000"/>
        </w:rPr>
        <w:t xml:space="preserve"> </w:t>
      </w:r>
      <w:r w:rsidR="00555A2C" w:rsidRPr="006E48F2">
        <w:rPr>
          <w:u w:color="000000"/>
        </w:rPr>
        <w:t xml:space="preserve">Flow Switch </w:t>
      </w:r>
      <w:r w:rsidR="00523F79" w:rsidRPr="006E48F2">
        <w:rPr>
          <w:u w:color="000000"/>
        </w:rPr>
        <w:t>[</w:t>
      </w:r>
      <w:r w:rsidR="00B901A5" w:rsidRPr="00B901A5">
        <w:rPr>
          <w:u w:color="000000"/>
        </w:rPr>
        <w:t>$</w:t>
      </w:r>
      <w:proofErr w:type="spellStart"/>
      <w:r w:rsidR="00B901A5" w:rsidRPr="00B901A5">
        <w:rPr>
          <w:u w:color="000000"/>
        </w:rPr>
        <w:t>fs_result_status</w:t>
      </w:r>
      <w:proofErr w:type="spellEnd"/>
      <w:r w:rsidR="00B901A5" w:rsidRPr="00B901A5">
        <w:rPr>
          <w:u w:color="000000"/>
        </w:rPr>
        <w:t>$</w:t>
      </w:r>
      <w:r w:rsidR="00523F79" w:rsidRPr="006E48F2">
        <w:rPr>
          <w:u w:color="000000"/>
        </w:rPr>
        <w:t>]</w:t>
      </w:r>
      <w:bookmarkEnd w:id="47"/>
    </w:p>
    <w:p w14:paraId="5BD57861" w14:textId="53434B55" w:rsidR="00555A2C" w:rsidRPr="006E48F2" w:rsidRDefault="00555A2C" w:rsidP="00555A2C">
      <w:r w:rsidRPr="006E48F2">
        <w:rPr>
          <w:u w:color="000000"/>
        </w:rPr>
        <w:t>(FS)</w:t>
      </w:r>
      <w:r w:rsidRPr="006E48F2">
        <w:t xml:space="preserve"> </w:t>
      </w:r>
    </w:p>
    <w:p w14:paraId="57ADE0BB" w14:textId="77777777" w:rsidR="00555A2C" w:rsidRPr="006E48F2" w:rsidRDefault="00555A2C" w:rsidP="00555A2C"/>
    <w:tbl>
      <w:tblPr>
        <w:tblStyle w:val="TableGrid"/>
        <w:tblW w:w="8123" w:type="dxa"/>
        <w:tblInd w:w="704" w:type="dxa"/>
        <w:tblCellMar>
          <w:top w:w="14" w:type="dxa"/>
          <w:left w:w="108" w:type="dxa"/>
          <w:right w:w="72" w:type="dxa"/>
        </w:tblCellMar>
        <w:tblLook w:val="04A0" w:firstRow="1" w:lastRow="0" w:firstColumn="1" w:lastColumn="0" w:noHBand="0" w:noVBand="1"/>
      </w:tblPr>
      <w:tblGrid>
        <w:gridCol w:w="1459"/>
        <w:gridCol w:w="3052"/>
        <w:gridCol w:w="3612"/>
      </w:tblGrid>
      <w:tr w:rsidR="00555A2C" w:rsidRPr="006E48F2" w14:paraId="67F55DBC" w14:textId="77777777" w:rsidTr="00B901A5">
        <w:trPr>
          <w:trHeight w:val="562"/>
        </w:trPr>
        <w:tc>
          <w:tcPr>
            <w:tcW w:w="1459" w:type="dxa"/>
            <w:tcBorders>
              <w:top w:val="single" w:sz="4" w:space="0" w:color="000000"/>
              <w:left w:val="single" w:sz="4" w:space="0" w:color="000000"/>
              <w:bottom w:val="single" w:sz="4" w:space="0" w:color="000000"/>
              <w:right w:val="single" w:sz="4" w:space="0" w:color="000000"/>
            </w:tcBorders>
          </w:tcPr>
          <w:p w14:paraId="2777FF0D" w14:textId="2279227D" w:rsidR="00555A2C" w:rsidRPr="006E48F2" w:rsidRDefault="00555A2C" w:rsidP="00B901A5">
            <w:pPr>
              <w:jc w:val="center"/>
            </w:pPr>
            <w:r w:rsidRPr="006E48F2">
              <w:rPr>
                <w:b/>
              </w:rPr>
              <w:t>Item</w:t>
            </w:r>
          </w:p>
        </w:tc>
        <w:tc>
          <w:tcPr>
            <w:tcW w:w="3052" w:type="dxa"/>
            <w:tcBorders>
              <w:top w:val="single" w:sz="4" w:space="0" w:color="000000"/>
              <w:left w:val="single" w:sz="4" w:space="0" w:color="000000"/>
              <w:bottom w:val="single" w:sz="4" w:space="0" w:color="000000"/>
              <w:right w:val="single" w:sz="4" w:space="0" w:color="000000"/>
            </w:tcBorders>
          </w:tcPr>
          <w:p w14:paraId="41805915" w14:textId="1C2CD148" w:rsidR="00555A2C" w:rsidRPr="006E48F2" w:rsidRDefault="00555A2C" w:rsidP="00B901A5">
            <w:pPr>
              <w:jc w:val="center"/>
            </w:pPr>
            <w:r w:rsidRPr="006E48F2">
              <w:rPr>
                <w:b/>
              </w:rPr>
              <w:t>Make</w:t>
            </w:r>
          </w:p>
        </w:tc>
        <w:tc>
          <w:tcPr>
            <w:tcW w:w="3612" w:type="dxa"/>
            <w:tcBorders>
              <w:top w:val="single" w:sz="4" w:space="0" w:color="000000"/>
              <w:left w:val="single" w:sz="4" w:space="0" w:color="000000"/>
              <w:bottom w:val="single" w:sz="4" w:space="0" w:color="000000"/>
              <w:right w:val="single" w:sz="4" w:space="0" w:color="000000"/>
            </w:tcBorders>
          </w:tcPr>
          <w:p w14:paraId="73E65FC7" w14:textId="77777777" w:rsidR="00555A2C" w:rsidRPr="006E48F2" w:rsidRDefault="00555A2C" w:rsidP="00555A2C">
            <w:r w:rsidRPr="006E48F2">
              <w:rPr>
                <w:b/>
              </w:rPr>
              <w:t xml:space="preserve">Minimum Flow required by boiler manufacturer, </w:t>
            </w:r>
            <w:proofErr w:type="spellStart"/>
            <w:r w:rsidRPr="006E48F2">
              <w:rPr>
                <w:b/>
              </w:rPr>
              <w:t>gpm</w:t>
            </w:r>
            <w:proofErr w:type="spellEnd"/>
            <w:r w:rsidRPr="006E48F2">
              <w:rPr>
                <w:b/>
              </w:rPr>
              <w:t xml:space="preserve"> </w:t>
            </w:r>
          </w:p>
        </w:tc>
      </w:tr>
      <w:tr w:rsidR="00555A2C" w:rsidRPr="006E48F2" w14:paraId="68CE0F2C" w14:textId="77777777" w:rsidTr="00B901A5">
        <w:trPr>
          <w:trHeight w:val="343"/>
        </w:trPr>
        <w:tc>
          <w:tcPr>
            <w:tcW w:w="1459" w:type="dxa"/>
            <w:tcBorders>
              <w:top w:val="single" w:sz="4" w:space="0" w:color="000000"/>
              <w:left w:val="single" w:sz="4" w:space="0" w:color="000000"/>
              <w:bottom w:val="single" w:sz="4" w:space="0" w:color="000000"/>
              <w:right w:val="single" w:sz="4" w:space="0" w:color="000000"/>
            </w:tcBorders>
          </w:tcPr>
          <w:p w14:paraId="4B19ECA8" w14:textId="7E656FA6" w:rsidR="00555A2C" w:rsidRPr="006E48F2" w:rsidRDefault="00555A2C" w:rsidP="00B901A5">
            <w:pPr>
              <w:jc w:val="center"/>
            </w:pPr>
            <w:r w:rsidRPr="006E48F2">
              <w:t>Flow Switch</w:t>
            </w:r>
          </w:p>
        </w:tc>
        <w:tc>
          <w:tcPr>
            <w:tcW w:w="3052" w:type="dxa"/>
            <w:tcBorders>
              <w:top w:val="single" w:sz="4" w:space="0" w:color="000000"/>
              <w:left w:val="single" w:sz="4" w:space="0" w:color="000000"/>
              <w:bottom w:val="single" w:sz="4" w:space="0" w:color="000000"/>
              <w:right w:val="single" w:sz="4" w:space="0" w:color="000000"/>
            </w:tcBorders>
          </w:tcPr>
          <w:p w14:paraId="3C98D06F" w14:textId="7BCA224E" w:rsidR="00555A2C" w:rsidRPr="006E48F2" w:rsidRDefault="00B901A5" w:rsidP="00B901A5">
            <w:pPr>
              <w:jc w:val="center"/>
            </w:pPr>
            <w:r w:rsidRPr="00B901A5">
              <w:t>$</w:t>
            </w:r>
            <w:proofErr w:type="spellStart"/>
            <w:r w:rsidRPr="00B901A5">
              <w:t>fs</w:t>
            </w:r>
            <w:r w:rsidR="0079644E">
              <w:t>hw</w:t>
            </w:r>
            <w:r w:rsidRPr="00B901A5">
              <w:t>_make</w:t>
            </w:r>
            <w:proofErr w:type="spellEnd"/>
            <w:r w:rsidRPr="00B901A5">
              <w:t>$</w:t>
            </w:r>
          </w:p>
        </w:tc>
        <w:tc>
          <w:tcPr>
            <w:tcW w:w="3612" w:type="dxa"/>
            <w:tcBorders>
              <w:top w:val="single" w:sz="4" w:space="0" w:color="000000"/>
              <w:left w:val="single" w:sz="4" w:space="0" w:color="000000"/>
              <w:bottom w:val="single" w:sz="4" w:space="0" w:color="000000"/>
              <w:right w:val="single" w:sz="4" w:space="0" w:color="000000"/>
            </w:tcBorders>
          </w:tcPr>
          <w:p w14:paraId="4D80FF46" w14:textId="70A64646" w:rsidR="00555A2C" w:rsidRPr="006E48F2" w:rsidRDefault="00B901A5" w:rsidP="00B901A5">
            <w:pPr>
              <w:jc w:val="center"/>
            </w:pPr>
            <w:r w:rsidRPr="00B901A5">
              <w:t>$</w:t>
            </w:r>
            <w:proofErr w:type="spellStart"/>
            <w:r w:rsidRPr="00B901A5">
              <w:t>fs</w:t>
            </w:r>
            <w:r w:rsidR="008D27B9">
              <w:t>hw</w:t>
            </w:r>
            <w:r w:rsidRPr="00B901A5">
              <w:t>_mfr_min_flow</w:t>
            </w:r>
            <w:proofErr w:type="spellEnd"/>
            <w:r w:rsidRPr="00B901A5">
              <w:t>$</w:t>
            </w:r>
          </w:p>
        </w:tc>
      </w:tr>
    </w:tbl>
    <w:p w14:paraId="4555C773" w14:textId="77777777" w:rsidR="0045571D" w:rsidRPr="006E48F2" w:rsidRDefault="0045571D" w:rsidP="00555A2C">
      <w:pPr>
        <w:rPr>
          <w:b/>
          <w:sz w:val="28"/>
        </w:rPr>
      </w:pPr>
    </w:p>
    <w:p w14:paraId="7E0F1CB8" w14:textId="77777777" w:rsidR="00261603" w:rsidRPr="00261603" w:rsidRDefault="00555A2C" w:rsidP="009C0CB1">
      <w:pPr>
        <w:pStyle w:val="ListParagraph"/>
        <w:numPr>
          <w:ilvl w:val="0"/>
          <w:numId w:val="58"/>
        </w:numPr>
      </w:pPr>
      <w:r w:rsidRPr="006E48F2">
        <w:t xml:space="preserve">A flow switch that is normally open and activates without a delay is required. </w:t>
      </w:r>
    </w:p>
    <w:p w14:paraId="7262948C" w14:textId="708D76AF" w:rsidR="00AF4907" w:rsidRPr="006E48F2" w:rsidRDefault="00555A2C" w:rsidP="009C0CB1">
      <w:pPr>
        <w:pStyle w:val="ListParagraph"/>
        <w:numPr>
          <w:ilvl w:val="0"/>
          <w:numId w:val="58"/>
        </w:numPr>
      </w:pPr>
      <w:r w:rsidRPr="006E48F2">
        <w:t>The set point flow rate for the FS for shutting down the boiler should be 10% or more above the manufacturer’s required minimum flow.</w:t>
      </w:r>
    </w:p>
    <w:p w14:paraId="728B658B" w14:textId="3CDC818B" w:rsidR="00555A2C" w:rsidRPr="006E48F2" w:rsidRDefault="00555A2C" w:rsidP="009C0CB1">
      <w:pPr>
        <w:pStyle w:val="ListParagraph"/>
        <w:numPr>
          <w:ilvl w:val="0"/>
          <w:numId w:val="58"/>
        </w:numPr>
      </w:pPr>
      <w:r w:rsidRPr="006E48F2">
        <w:t>A method to measure flow of water through the boiler is required, such as a strap on flow meter or equivalent.</w:t>
      </w:r>
    </w:p>
    <w:p w14:paraId="68C36F84" w14:textId="6036D89B" w:rsidR="00555A2C" w:rsidRPr="006E48F2" w:rsidRDefault="00555A2C" w:rsidP="00555A2C"/>
    <w:p w14:paraId="3320A6AD" w14:textId="77777777" w:rsidR="00AF4907" w:rsidRPr="006E48F2" w:rsidRDefault="00AF4907" w:rsidP="00AF4907">
      <w:pPr>
        <w:pBdr>
          <w:top w:val="single" w:sz="18" w:space="1" w:color="auto"/>
        </w:pBdr>
      </w:pPr>
    </w:p>
    <w:p w14:paraId="06390DDE" w14:textId="77777777" w:rsidR="00AF4907" w:rsidRPr="006E48F2" w:rsidRDefault="00555A2C" w:rsidP="009C0CB1">
      <w:pPr>
        <w:pStyle w:val="ListParagraph"/>
        <w:numPr>
          <w:ilvl w:val="0"/>
          <w:numId w:val="59"/>
        </w:numPr>
      </w:pPr>
      <w:r w:rsidRPr="006E48F2">
        <w:t xml:space="preserve">With the boiler in low fire, use the inlet </w:t>
      </w:r>
      <w:r w:rsidRPr="006E48F2">
        <w:rPr>
          <w:u w:color="000000"/>
        </w:rPr>
        <w:t>or</w:t>
      </w:r>
      <w:r w:rsidRPr="006E48F2">
        <w:t xml:space="preserve"> exit isolation valve to slowly throttle the flow of water through the boiler.  (If a VFD pump control is available, it is preferable to place the VFD in manual and use the VFD control to slow the water flow rather than throttling the water with a valve.)</w:t>
      </w:r>
    </w:p>
    <w:p w14:paraId="7DE3CA8F" w14:textId="77777777" w:rsidR="00AF4907" w:rsidRPr="006E48F2" w:rsidRDefault="00555A2C" w:rsidP="009C0CB1">
      <w:pPr>
        <w:pStyle w:val="ListParagraph"/>
        <w:numPr>
          <w:ilvl w:val="0"/>
          <w:numId w:val="59"/>
        </w:numPr>
      </w:pPr>
      <w:r w:rsidRPr="006E48F2">
        <w:t>Monitor the water temperature to be sure it does not exceed the manufacturer’s maximum allowable temperature.</w:t>
      </w:r>
    </w:p>
    <w:p w14:paraId="1234737A" w14:textId="77777777" w:rsidR="00AF4907" w:rsidRPr="006E48F2" w:rsidRDefault="00555A2C" w:rsidP="009C0CB1">
      <w:pPr>
        <w:pStyle w:val="ListParagraph"/>
        <w:numPr>
          <w:ilvl w:val="0"/>
          <w:numId w:val="59"/>
        </w:numPr>
      </w:pPr>
      <w:r w:rsidRPr="006E48F2">
        <w:t xml:space="preserve">Observe the flow rate that causes the boiler to trip </w:t>
      </w:r>
      <w:proofErr w:type="gramStart"/>
      <w:r w:rsidRPr="006E48F2">
        <w:t>off line</w:t>
      </w:r>
      <w:proofErr w:type="gramEnd"/>
      <w:r w:rsidRPr="006E48F2">
        <w:t xml:space="preserve"> due to low flow.</w:t>
      </w:r>
    </w:p>
    <w:p w14:paraId="03F2C5D2" w14:textId="24CDB682" w:rsidR="00555A2C" w:rsidRPr="006E48F2" w:rsidRDefault="00555A2C" w:rsidP="009C0CB1">
      <w:pPr>
        <w:pStyle w:val="ListParagraph"/>
        <w:numPr>
          <w:ilvl w:val="0"/>
          <w:numId w:val="59"/>
        </w:numPr>
      </w:pPr>
      <w:r w:rsidRPr="006E48F2">
        <w:t>Open the isolation valve used to throttle the flow (or place VFD in automatic) and start</w:t>
      </w:r>
      <w:r w:rsidR="00261603">
        <w:t xml:space="preserve"> </w:t>
      </w:r>
      <w:r w:rsidRPr="006E48F2">
        <w:t>boiler to prove operable.</w:t>
      </w:r>
    </w:p>
    <w:p w14:paraId="139BAAC9" w14:textId="410FC35F" w:rsidR="00555A2C" w:rsidRPr="006E48F2" w:rsidRDefault="00555A2C" w:rsidP="00555A2C"/>
    <w:p w14:paraId="14C6D886" w14:textId="77777777" w:rsidR="00AF4907" w:rsidRPr="006E48F2" w:rsidRDefault="00AF4907" w:rsidP="00AF4907">
      <w:pPr>
        <w:pBdr>
          <w:top w:val="single" w:sz="18" w:space="1" w:color="auto"/>
        </w:pBdr>
      </w:pPr>
    </w:p>
    <w:tbl>
      <w:tblPr>
        <w:tblStyle w:val="TableGrid"/>
        <w:tblW w:w="9650" w:type="dxa"/>
        <w:jc w:val="center"/>
        <w:tblInd w:w="0" w:type="dxa"/>
        <w:tblCellMar>
          <w:top w:w="5" w:type="dxa"/>
          <w:left w:w="7" w:type="dxa"/>
          <w:right w:w="5" w:type="dxa"/>
        </w:tblCellMar>
        <w:tblLook w:val="04A0" w:firstRow="1" w:lastRow="0" w:firstColumn="1" w:lastColumn="0" w:noHBand="0" w:noVBand="1"/>
      </w:tblPr>
      <w:tblGrid>
        <w:gridCol w:w="5689"/>
        <w:gridCol w:w="1800"/>
        <w:gridCol w:w="2161"/>
      </w:tblGrid>
      <w:tr w:rsidR="00555A2C" w:rsidRPr="006E48F2" w14:paraId="6F225E27" w14:textId="77777777" w:rsidTr="00AF4907">
        <w:trPr>
          <w:trHeight w:val="286"/>
          <w:jc w:val="center"/>
        </w:trPr>
        <w:tc>
          <w:tcPr>
            <w:tcW w:w="5689" w:type="dxa"/>
            <w:tcBorders>
              <w:top w:val="single" w:sz="4" w:space="0" w:color="000000"/>
              <w:left w:val="single" w:sz="4" w:space="0" w:color="000000"/>
              <w:bottom w:val="single" w:sz="4" w:space="0" w:color="000000"/>
              <w:right w:val="single" w:sz="4" w:space="0" w:color="000000"/>
            </w:tcBorders>
          </w:tcPr>
          <w:p w14:paraId="55F39BEA" w14:textId="77777777" w:rsidR="00555A2C" w:rsidRPr="006E48F2" w:rsidRDefault="00555A2C" w:rsidP="00555A2C">
            <w:r w:rsidRPr="006E48F2">
              <w:rPr>
                <w:b/>
              </w:rPr>
              <w:t xml:space="preserve">Result </w:t>
            </w:r>
          </w:p>
        </w:tc>
        <w:tc>
          <w:tcPr>
            <w:tcW w:w="1800" w:type="dxa"/>
            <w:tcBorders>
              <w:top w:val="single" w:sz="4" w:space="0" w:color="000000"/>
              <w:left w:val="single" w:sz="4" w:space="0" w:color="000000"/>
              <w:bottom w:val="single" w:sz="4" w:space="0" w:color="000000"/>
              <w:right w:val="single" w:sz="4" w:space="0" w:color="000000"/>
            </w:tcBorders>
          </w:tcPr>
          <w:p w14:paraId="7DB13100" w14:textId="33558AF8" w:rsidR="00555A2C" w:rsidRPr="006E48F2" w:rsidRDefault="00555A2C" w:rsidP="00AF4907">
            <w:pPr>
              <w:jc w:val="center"/>
            </w:pPr>
            <w:r w:rsidRPr="006E48F2">
              <w:rPr>
                <w:b/>
              </w:rPr>
              <w:t>Y/N</w:t>
            </w:r>
          </w:p>
        </w:tc>
        <w:tc>
          <w:tcPr>
            <w:tcW w:w="2161" w:type="dxa"/>
            <w:tcBorders>
              <w:top w:val="single" w:sz="4" w:space="0" w:color="000000"/>
              <w:left w:val="single" w:sz="4" w:space="0" w:color="000000"/>
              <w:bottom w:val="single" w:sz="4" w:space="0" w:color="000000"/>
              <w:right w:val="single" w:sz="4" w:space="0" w:color="000000"/>
            </w:tcBorders>
          </w:tcPr>
          <w:p w14:paraId="11B1DAC4" w14:textId="73C10D0E" w:rsidR="00555A2C" w:rsidRPr="006E48F2" w:rsidRDefault="00555A2C" w:rsidP="00AF4907">
            <w:pPr>
              <w:jc w:val="center"/>
            </w:pPr>
            <w:r w:rsidRPr="006E48F2">
              <w:rPr>
                <w:b/>
              </w:rPr>
              <w:t xml:space="preserve">Flow Rate, </w:t>
            </w:r>
            <w:proofErr w:type="spellStart"/>
            <w:r w:rsidRPr="006E48F2">
              <w:rPr>
                <w:b/>
              </w:rPr>
              <w:t>gpm</w:t>
            </w:r>
            <w:proofErr w:type="spellEnd"/>
          </w:p>
        </w:tc>
      </w:tr>
      <w:tr w:rsidR="00555A2C" w:rsidRPr="006E48F2" w14:paraId="0BDB4025" w14:textId="77777777" w:rsidTr="00B901A5">
        <w:trPr>
          <w:trHeight w:val="286"/>
          <w:jc w:val="center"/>
        </w:trPr>
        <w:tc>
          <w:tcPr>
            <w:tcW w:w="5689" w:type="dxa"/>
            <w:tcBorders>
              <w:top w:val="single" w:sz="4" w:space="0" w:color="000000"/>
              <w:left w:val="single" w:sz="4" w:space="0" w:color="000000"/>
              <w:bottom w:val="single" w:sz="4" w:space="0" w:color="000000"/>
              <w:right w:val="single" w:sz="4" w:space="0" w:color="000000"/>
            </w:tcBorders>
          </w:tcPr>
          <w:p w14:paraId="1482ECEA" w14:textId="77777777" w:rsidR="00555A2C" w:rsidRPr="006E48F2" w:rsidRDefault="00555A2C" w:rsidP="00555A2C">
            <w:r w:rsidRPr="006E48F2">
              <w:t xml:space="preserve">Correct installation including non-adjustable set point? </w:t>
            </w:r>
          </w:p>
        </w:tc>
        <w:tc>
          <w:tcPr>
            <w:tcW w:w="1800" w:type="dxa"/>
            <w:tcBorders>
              <w:top w:val="single" w:sz="4" w:space="0" w:color="000000"/>
              <w:left w:val="single" w:sz="4" w:space="0" w:color="000000"/>
              <w:bottom w:val="single" w:sz="4" w:space="0" w:color="000000"/>
              <w:right w:val="single" w:sz="4" w:space="0" w:color="000000"/>
            </w:tcBorders>
          </w:tcPr>
          <w:p w14:paraId="7DC79277" w14:textId="5D84D6E0" w:rsidR="00555A2C" w:rsidRPr="006E48F2" w:rsidRDefault="00B901A5" w:rsidP="00B901A5">
            <w:pPr>
              <w:jc w:val="center"/>
            </w:pPr>
            <w:r w:rsidRPr="00B901A5">
              <w:t>$fs</w:t>
            </w:r>
            <w:r w:rsidR="008D27B9">
              <w:t>hw</w:t>
            </w:r>
            <w:r w:rsidRPr="00B901A5">
              <w:t>_result_1$</w:t>
            </w:r>
          </w:p>
        </w:tc>
        <w:tc>
          <w:tcPr>
            <w:tcW w:w="2161"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6C4AC7AE" w14:textId="6BCD15FD" w:rsidR="00555A2C" w:rsidRPr="006E48F2" w:rsidRDefault="00555A2C" w:rsidP="00B901A5">
            <w:pPr>
              <w:jc w:val="center"/>
            </w:pPr>
          </w:p>
        </w:tc>
      </w:tr>
      <w:tr w:rsidR="00555A2C" w:rsidRPr="006E48F2" w14:paraId="1127381C" w14:textId="77777777" w:rsidTr="00B901A5">
        <w:trPr>
          <w:trHeight w:val="286"/>
          <w:jc w:val="center"/>
        </w:trPr>
        <w:tc>
          <w:tcPr>
            <w:tcW w:w="5689" w:type="dxa"/>
            <w:tcBorders>
              <w:top w:val="single" w:sz="4" w:space="0" w:color="000000"/>
              <w:left w:val="single" w:sz="4" w:space="0" w:color="000000"/>
              <w:bottom w:val="single" w:sz="4" w:space="0" w:color="000000"/>
              <w:right w:val="single" w:sz="4" w:space="0" w:color="000000"/>
            </w:tcBorders>
          </w:tcPr>
          <w:p w14:paraId="75388E80" w14:textId="77777777" w:rsidR="00555A2C" w:rsidRPr="006E48F2" w:rsidRDefault="00555A2C" w:rsidP="00555A2C">
            <w:r w:rsidRPr="006E48F2">
              <w:t xml:space="preserve">Did the FS work correctly?  </w:t>
            </w:r>
          </w:p>
        </w:tc>
        <w:tc>
          <w:tcPr>
            <w:tcW w:w="1800" w:type="dxa"/>
            <w:tcBorders>
              <w:top w:val="single" w:sz="4" w:space="0" w:color="000000"/>
              <w:left w:val="single" w:sz="4" w:space="0" w:color="000000"/>
              <w:bottom w:val="single" w:sz="4" w:space="0" w:color="000000"/>
              <w:right w:val="single" w:sz="4" w:space="0" w:color="000000"/>
            </w:tcBorders>
          </w:tcPr>
          <w:p w14:paraId="15BFB425" w14:textId="0AB5F6C8" w:rsidR="00555A2C" w:rsidRPr="006E48F2" w:rsidRDefault="00B901A5" w:rsidP="00B901A5">
            <w:pPr>
              <w:jc w:val="center"/>
            </w:pPr>
            <w:r w:rsidRPr="00B901A5">
              <w:t>$fs</w:t>
            </w:r>
            <w:r w:rsidR="008D27B9">
              <w:t>hw</w:t>
            </w:r>
            <w:r w:rsidRPr="00B901A5">
              <w:t>_result_</w:t>
            </w:r>
            <w:r>
              <w:t>2</w:t>
            </w:r>
            <w:r w:rsidRPr="00B901A5">
              <w:t>$</w:t>
            </w:r>
          </w:p>
        </w:tc>
        <w:tc>
          <w:tcPr>
            <w:tcW w:w="2161"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766EBBCA" w14:textId="35D16A98" w:rsidR="00555A2C" w:rsidRPr="006E48F2" w:rsidRDefault="00555A2C" w:rsidP="00B901A5">
            <w:pPr>
              <w:jc w:val="center"/>
            </w:pPr>
          </w:p>
        </w:tc>
      </w:tr>
      <w:tr w:rsidR="00555A2C" w:rsidRPr="006E48F2" w14:paraId="135EC1E9" w14:textId="77777777" w:rsidTr="00B901A5">
        <w:trPr>
          <w:trHeight w:val="288"/>
          <w:jc w:val="center"/>
        </w:trPr>
        <w:tc>
          <w:tcPr>
            <w:tcW w:w="5689" w:type="dxa"/>
            <w:tcBorders>
              <w:top w:val="single" w:sz="4" w:space="0" w:color="000000"/>
              <w:left w:val="single" w:sz="4" w:space="0" w:color="000000"/>
              <w:bottom w:val="single" w:sz="4" w:space="0" w:color="000000"/>
              <w:right w:val="single" w:sz="4" w:space="0" w:color="000000"/>
            </w:tcBorders>
          </w:tcPr>
          <w:p w14:paraId="28A04A3D" w14:textId="77777777" w:rsidR="00555A2C" w:rsidRPr="006E48F2" w:rsidRDefault="00555A2C" w:rsidP="00555A2C">
            <w:r w:rsidRPr="006E48F2">
              <w:t xml:space="preserve">What was the trip point flow rate for the FS? </w:t>
            </w:r>
          </w:p>
        </w:tc>
        <w:tc>
          <w:tcPr>
            <w:tcW w:w="1800"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284CC540" w14:textId="3DF32169" w:rsidR="00555A2C" w:rsidRPr="006E48F2" w:rsidRDefault="00555A2C" w:rsidP="00B901A5">
            <w:pPr>
              <w:jc w:val="center"/>
            </w:pPr>
          </w:p>
        </w:tc>
        <w:tc>
          <w:tcPr>
            <w:tcW w:w="2161" w:type="dxa"/>
            <w:tcBorders>
              <w:top w:val="single" w:sz="4" w:space="0" w:color="000000"/>
              <w:left w:val="single" w:sz="4" w:space="0" w:color="000000"/>
              <w:bottom w:val="single" w:sz="4" w:space="0" w:color="000000"/>
              <w:right w:val="single" w:sz="4" w:space="0" w:color="000000"/>
            </w:tcBorders>
          </w:tcPr>
          <w:p w14:paraId="2437FFD8" w14:textId="19966084" w:rsidR="00555A2C" w:rsidRPr="006E48F2" w:rsidRDefault="00B901A5" w:rsidP="00B901A5">
            <w:pPr>
              <w:jc w:val="center"/>
            </w:pPr>
            <w:r w:rsidRPr="00B901A5">
              <w:t>$fs</w:t>
            </w:r>
            <w:r w:rsidR="008D27B9">
              <w:t>hw</w:t>
            </w:r>
            <w:r w:rsidRPr="00B901A5">
              <w:t>_result_</w:t>
            </w:r>
            <w:r>
              <w:t>3</w:t>
            </w:r>
            <w:r w:rsidRPr="00B901A5">
              <w:t>$</w:t>
            </w:r>
          </w:p>
        </w:tc>
      </w:tr>
    </w:tbl>
    <w:p w14:paraId="237BE555" w14:textId="77777777" w:rsidR="00555A2C" w:rsidRPr="006E48F2" w:rsidRDefault="00555A2C" w:rsidP="00555A2C">
      <w:pPr>
        <w:rPr>
          <w:b/>
        </w:rPr>
      </w:pPr>
    </w:p>
    <w:p w14:paraId="69F0EA7C" w14:textId="77777777" w:rsidR="00555A2C" w:rsidRPr="006E48F2" w:rsidRDefault="00555A2C" w:rsidP="00AF4907">
      <w:pPr>
        <w:pBdr>
          <w:top w:val="single" w:sz="18" w:space="1" w:color="auto"/>
        </w:pBdr>
        <w:rPr>
          <w:b/>
        </w:rPr>
      </w:pPr>
    </w:p>
    <w:p w14:paraId="3541C337" w14:textId="0692F751" w:rsidR="00555A2C" w:rsidRPr="006E48F2" w:rsidRDefault="00555A2C" w:rsidP="00555A2C">
      <w:pPr>
        <w:rPr>
          <w:b/>
        </w:rPr>
      </w:pPr>
      <w:r w:rsidRPr="006E48F2">
        <w:rPr>
          <w:b/>
        </w:rPr>
        <w:t>Did the device fail or pass the 3 Question Criteria (section 1.3.1)?</w:t>
      </w:r>
      <w:r w:rsidR="00B901A5">
        <w:rPr>
          <w:b/>
        </w:rPr>
        <w:t xml:space="preserve">  </w:t>
      </w:r>
      <w:r w:rsidR="007F4B3E">
        <w:rPr>
          <w:b/>
        </w:rPr>
        <w:t>[</w:t>
      </w:r>
      <w:r w:rsidR="00B901A5" w:rsidRPr="00B901A5">
        <w:rPr>
          <w:b/>
        </w:rPr>
        <w:t>$</w:t>
      </w:r>
      <w:proofErr w:type="spellStart"/>
      <w:r w:rsidR="00B901A5" w:rsidRPr="00B901A5">
        <w:rPr>
          <w:b/>
        </w:rPr>
        <w:t>fs</w:t>
      </w:r>
      <w:r w:rsidR="008D27B9">
        <w:rPr>
          <w:b/>
        </w:rPr>
        <w:t>hw</w:t>
      </w:r>
      <w:r w:rsidR="00B901A5" w:rsidRPr="00B901A5">
        <w:rPr>
          <w:b/>
        </w:rPr>
        <w:t>_result_status</w:t>
      </w:r>
      <w:proofErr w:type="spellEnd"/>
      <w:r w:rsidR="00B901A5" w:rsidRPr="00B901A5">
        <w:rPr>
          <w:b/>
        </w:rPr>
        <w:t>$</w:t>
      </w:r>
      <w:r w:rsidR="007F4B3E">
        <w:rPr>
          <w:b/>
        </w:rPr>
        <w:t>]</w:t>
      </w:r>
    </w:p>
    <w:p w14:paraId="1552B3FD" w14:textId="394C13D5" w:rsidR="00555A2C" w:rsidRPr="000772E7" w:rsidRDefault="000772E7" w:rsidP="000772E7">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2019EEA9" w14:textId="0029923A" w:rsidR="00FA75EC" w:rsidRPr="006E48F2" w:rsidRDefault="00FA75EC">
      <w:pPr>
        <w:spacing w:after="160" w:line="259" w:lineRule="auto"/>
        <w:ind w:left="0" w:firstLine="0"/>
        <w:rPr>
          <w:b/>
          <w:sz w:val="28"/>
        </w:rPr>
      </w:pPr>
      <w:r w:rsidRPr="006E48F2">
        <w:rPr>
          <w:b/>
          <w:sz w:val="28"/>
        </w:rPr>
        <w:br w:type="page"/>
      </w: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3E7CCD" w14:paraId="3790F730" w14:textId="77777777" w:rsidTr="000772E7">
        <w:tc>
          <w:tcPr>
            <w:tcW w:w="5035" w:type="dxa"/>
            <w:shd w:val="clear" w:color="auto" w:fill="E7E6E6" w:themeFill="background2"/>
          </w:tcPr>
          <w:p w14:paraId="12CBC06E" w14:textId="77777777" w:rsidR="003E7CCD" w:rsidRDefault="003E7CCD" w:rsidP="000772E7">
            <w:bookmarkStart w:id="48" w:name="_Toc30597208"/>
            <w:r w:rsidRPr="00A14397">
              <w:rPr>
                <w:szCs w:val="24"/>
              </w:rPr>
              <w:lastRenderedPageBreak/>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2DA1E9BE" w14:textId="77777777" w:rsidR="003E7CCD" w:rsidRDefault="003E7CCD"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51AEC1FF" w14:textId="77777777" w:rsidR="00C7715F" w:rsidRDefault="00C7715F" w:rsidP="00FA75EC">
      <w:pPr>
        <w:pStyle w:val="Heading1"/>
      </w:pPr>
    </w:p>
    <w:p w14:paraId="5BE7441A" w14:textId="558B3F5C" w:rsidR="00FA75EC" w:rsidRPr="006E48F2" w:rsidRDefault="00B832B4" w:rsidP="00FA75EC">
      <w:pPr>
        <w:pStyle w:val="Heading1"/>
      </w:pPr>
      <w:bookmarkStart w:id="49" w:name="_Toc164750246"/>
      <w:r>
        <w:t>4</w:t>
      </w:r>
      <w:r w:rsidR="00133854">
        <w:t>4</w:t>
      </w:r>
      <w:r w:rsidR="00FA75EC" w:rsidRPr="006E48F2">
        <w:t>. Liquid Relief Valve on Economizer [</w:t>
      </w:r>
      <w:r w:rsidR="00B901A5" w:rsidRPr="00B901A5">
        <w:t>$</w:t>
      </w:r>
      <w:proofErr w:type="spellStart"/>
      <w:r w:rsidR="00B901A5" w:rsidRPr="00B901A5">
        <w:t>lrve_result_status</w:t>
      </w:r>
      <w:proofErr w:type="spellEnd"/>
      <w:r w:rsidR="00B901A5" w:rsidRPr="00B901A5">
        <w:t>$</w:t>
      </w:r>
      <w:r w:rsidR="00FA75EC" w:rsidRPr="006E48F2">
        <w:t>]</w:t>
      </w:r>
      <w:bookmarkEnd w:id="48"/>
      <w:bookmarkEnd w:id="49"/>
    </w:p>
    <w:p w14:paraId="522C86FD" w14:textId="77777777" w:rsidR="00FA75EC" w:rsidRPr="006E48F2" w:rsidRDefault="00FA75EC" w:rsidP="00FA75EC">
      <w:r w:rsidRPr="006E48F2">
        <w:t>(LRVE)</w:t>
      </w:r>
    </w:p>
    <w:p w14:paraId="1143872F" w14:textId="77777777" w:rsidR="00FA75EC" w:rsidRPr="006E48F2" w:rsidRDefault="00FA75EC" w:rsidP="00FA75EC"/>
    <w:tbl>
      <w:tblPr>
        <w:tblStyle w:val="TableGrid"/>
        <w:tblW w:w="10070" w:type="dxa"/>
        <w:jc w:val="center"/>
        <w:tblInd w:w="0" w:type="dxa"/>
        <w:tblCellMar>
          <w:top w:w="7" w:type="dxa"/>
          <w:left w:w="5" w:type="dxa"/>
          <w:right w:w="7" w:type="dxa"/>
        </w:tblCellMar>
        <w:tblLook w:val="04A0" w:firstRow="1" w:lastRow="0" w:firstColumn="1" w:lastColumn="0" w:noHBand="0" w:noVBand="1"/>
      </w:tblPr>
      <w:tblGrid>
        <w:gridCol w:w="1233"/>
        <w:gridCol w:w="1958"/>
        <w:gridCol w:w="1723"/>
        <w:gridCol w:w="1972"/>
        <w:gridCol w:w="1393"/>
        <w:gridCol w:w="1791"/>
      </w:tblGrid>
      <w:tr w:rsidR="00FA75EC" w:rsidRPr="006E48F2" w14:paraId="3B31D535" w14:textId="77777777" w:rsidTr="00233212">
        <w:trPr>
          <w:trHeight w:val="298"/>
          <w:jc w:val="center"/>
        </w:trPr>
        <w:tc>
          <w:tcPr>
            <w:tcW w:w="1615" w:type="dxa"/>
            <w:tcBorders>
              <w:top w:val="single" w:sz="4" w:space="0" w:color="000000"/>
              <w:left w:val="single" w:sz="4" w:space="0" w:color="000000"/>
              <w:bottom w:val="single" w:sz="4" w:space="0" w:color="000000"/>
              <w:right w:val="single" w:sz="4" w:space="0" w:color="000000"/>
            </w:tcBorders>
          </w:tcPr>
          <w:p w14:paraId="66A5BF6F" w14:textId="77777777" w:rsidR="00FA75EC" w:rsidRPr="006E48F2" w:rsidRDefault="00FA75EC" w:rsidP="00233212">
            <w:pPr>
              <w:spacing w:after="0" w:line="259" w:lineRule="auto"/>
              <w:ind w:left="0" w:firstLine="0"/>
              <w:jc w:val="center"/>
            </w:pPr>
            <w:r w:rsidRPr="006E48F2">
              <w:rPr>
                <w:b/>
              </w:rPr>
              <w:t xml:space="preserve">Item </w:t>
            </w:r>
          </w:p>
        </w:tc>
        <w:tc>
          <w:tcPr>
            <w:tcW w:w="1530" w:type="dxa"/>
            <w:tcBorders>
              <w:top w:val="single" w:sz="4" w:space="0" w:color="000000"/>
              <w:left w:val="single" w:sz="4" w:space="0" w:color="000000"/>
              <w:bottom w:val="single" w:sz="4" w:space="0" w:color="000000"/>
              <w:right w:val="single" w:sz="4" w:space="0" w:color="000000"/>
            </w:tcBorders>
          </w:tcPr>
          <w:p w14:paraId="7FADE95A" w14:textId="77777777" w:rsidR="00FA75EC" w:rsidRPr="006E48F2" w:rsidRDefault="00FA75EC" w:rsidP="00233212">
            <w:pPr>
              <w:spacing w:after="0" w:line="259" w:lineRule="auto"/>
              <w:ind w:left="0" w:firstLine="0"/>
              <w:jc w:val="center"/>
            </w:pPr>
            <w:r w:rsidRPr="006E48F2">
              <w:rPr>
                <w:b/>
              </w:rPr>
              <w:t>Make</w:t>
            </w:r>
          </w:p>
        </w:tc>
        <w:tc>
          <w:tcPr>
            <w:tcW w:w="1890" w:type="dxa"/>
            <w:tcBorders>
              <w:top w:val="single" w:sz="4" w:space="0" w:color="000000"/>
              <w:left w:val="single" w:sz="4" w:space="0" w:color="000000"/>
              <w:bottom w:val="single" w:sz="4" w:space="0" w:color="000000"/>
              <w:right w:val="single" w:sz="4" w:space="0" w:color="000000"/>
            </w:tcBorders>
          </w:tcPr>
          <w:p w14:paraId="4DDE0E57" w14:textId="77777777" w:rsidR="00FA75EC" w:rsidRPr="006E48F2" w:rsidRDefault="00FA75EC" w:rsidP="00233212">
            <w:pPr>
              <w:spacing w:after="0" w:line="259" w:lineRule="auto"/>
              <w:ind w:left="0" w:firstLine="0"/>
              <w:jc w:val="center"/>
              <w:rPr>
                <w:b/>
              </w:rPr>
            </w:pPr>
            <w:r w:rsidRPr="006E48F2">
              <w:rPr>
                <w:b/>
              </w:rPr>
              <w:t xml:space="preserve">Capacity </w:t>
            </w:r>
          </w:p>
          <w:p w14:paraId="5AD90821" w14:textId="77777777" w:rsidR="00FA75EC" w:rsidRPr="006E48F2" w:rsidRDefault="00FA75EC" w:rsidP="00233212">
            <w:pPr>
              <w:spacing w:after="0" w:line="259" w:lineRule="auto"/>
              <w:ind w:left="0" w:firstLine="0"/>
              <w:jc w:val="center"/>
            </w:pPr>
            <w:r w:rsidRPr="006E48F2">
              <w:rPr>
                <w:b/>
              </w:rPr>
              <w:t>(gal/</w:t>
            </w:r>
            <w:proofErr w:type="spellStart"/>
            <w:r w:rsidRPr="006E48F2">
              <w:rPr>
                <w:b/>
              </w:rPr>
              <w:t>hr</w:t>
            </w:r>
            <w:proofErr w:type="spellEnd"/>
            <w:r w:rsidRPr="006E48F2">
              <w:rPr>
                <w:b/>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5319C2BD" w14:textId="77777777" w:rsidR="00FA75EC" w:rsidRPr="006E48F2" w:rsidRDefault="00FA75EC" w:rsidP="00233212">
            <w:pPr>
              <w:spacing w:after="0" w:line="259" w:lineRule="auto"/>
              <w:ind w:left="0" w:firstLine="0"/>
              <w:jc w:val="center"/>
            </w:pPr>
            <w:r w:rsidRPr="006E48F2">
              <w:rPr>
                <w:b/>
                <w:bCs/>
              </w:rPr>
              <w:t>Range</w:t>
            </w:r>
          </w:p>
        </w:tc>
        <w:tc>
          <w:tcPr>
            <w:tcW w:w="1800" w:type="dxa"/>
            <w:tcBorders>
              <w:top w:val="single" w:sz="4" w:space="0" w:color="000000"/>
              <w:left w:val="single" w:sz="4" w:space="0" w:color="000000"/>
              <w:bottom w:val="single" w:sz="4" w:space="0" w:color="000000"/>
              <w:right w:val="single" w:sz="4" w:space="0" w:color="000000"/>
            </w:tcBorders>
          </w:tcPr>
          <w:p w14:paraId="1E50A3F4" w14:textId="77777777" w:rsidR="00FA75EC" w:rsidRPr="006E48F2" w:rsidRDefault="00FA75EC" w:rsidP="00233212">
            <w:pPr>
              <w:spacing w:after="0" w:line="238" w:lineRule="auto"/>
              <w:ind w:left="0" w:firstLine="0"/>
              <w:jc w:val="center"/>
              <w:rPr>
                <w:b/>
              </w:rPr>
            </w:pPr>
            <w:r w:rsidRPr="006E48F2">
              <w:rPr>
                <w:b/>
              </w:rPr>
              <w:t xml:space="preserve">LRVE </w:t>
            </w:r>
          </w:p>
          <w:p w14:paraId="16AE9292" w14:textId="77777777" w:rsidR="00FA75EC" w:rsidRPr="006E48F2" w:rsidRDefault="00FA75EC" w:rsidP="00233212">
            <w:pPr>
              <w:spacing w:after="0" w:line="238" w:lineRule="auto"/>
              <w:ind w:left="0" w:firstLine="0"/>
              <w:jc w:val="center"/>
              <w:rPr>
                <w:b/>
              </w:rPr>
            </w:pPr>
            <w:r w:rsidRPr="006E48F2">
              <w:rPr>
                <w:b/>
              </w:rPr>
              <w:t>Set Point</w:t>
            </w:r>
          </w:p>
        </w:tc>
        <w:tc>
          <w:tcPr>
            <w:tcW w:w="1795" w:type="dxa"/>
            <w:tcBorders>
              <w:top w:val="single" w:sz="4" w:space="0" w:color="000000"/>
              <w:left w:val="single" w:sz="4" w:space="0" w:color="000000"/>
              <w:bottom w:val="single" w:sz="4" w:space="0" w:color="000000"/>
              <w:right w:val="single" w:sz="4" w:space="0" w:color="000000"/>
            </w:tcBorders>
          </w:tcPr>
          <w:p w14:paraId="4239B717" w14:textId="523BD2E8" w:rsidR="00FA75EC" w:rsidRPr="006E48F2" w:rsidRDefault="006B56B5" w:rsidP="00233212">
            <w:pPr>
              <w:spacing w:after="0" w:line="238" w:lineRule="auto"/>
              <w:ind w:left="0" w:firstLine="0"/>
              <w:jc w:val="center"/>
            </w:pPr>
            <w:r>
              <w:rPr>
                <w:b/>
              </w:rPr>
              <w:t>Normal Boiler</w:t>
            </w:r>
            <w:r w:rsidR="00FA75EC" w:rsidRPr="006E48F2">
              <w:rPr>
                <w:b/>
              </w:rPr>
              <w:t xml:space="preserve"> Pressure</w:t>
            </w:r>
          </w:p>
        </w:tc>
      </w:tr>
      <w:tr w:rsidR="006B56B5" w:rsidRPr="006E48F2" w14:paraId="75758861" w14:textId="77777777" w:rsidTr="00BE0367">
        <w:trPr>
          <w:trHeight w:val="286"/>
          <w:jc w:val="center"/>
        </w:trPr>
        <w:tc>
          <w:tcPr>
            <w:tcW w:w="1615" w:type="dxa"/>
            <w:tcBorders>
              <w:top w:val="single" w:sz="4" w:space="0" w:color="000000"/>
              <w:left w:val="single" w:sz="4" w:space="0" w:color="000000"/>
              <w:bottom w:val="single" w:sz="4" w:space="0" w:color="000000"/>
              <w:right w:val="single" w:sz="4" w:space="0" w:color="000000"/>
            </w:tcBorders>
          </w:tcPr>
          <w:p w14:paraId="01CD22A8" w14:textId="77777777" w:rsidR="006B56B5" w:rsidRPr="006E48F2" w:rsidRDefault="006B56B5" w:rsidP="00233212">
            <w:pPr>
              <w:jc w:val="center"/>
            </w:pPr>
            <w:r w:rsidRPr="006E48F2">
              <w:t>LRVE</w:t>
            </w:r>
          </w:p>
        </w:tc>
        <w:tc>
          <w:tcPr>
            <w:tcW w:w="1530" w:type="dxa"/>
            <w:tcBorders>
              <w:top w:val="single" w:sz="4" w:space="0" w:color="000000"/>
              <w:left w:val="single" w:sz="4" w:space="0" w:color="000000"/>
              <w:bottom w:val="single" w:sz="4" w:space="0" w:color="000000"/>
              <w:right w:val="single" w:sz="4" w:space="0" w:color="000000"/>
            </w:tcBorders>
          </w:tcPr>
          <w:p w14:paraId="35B736B0" w14:textId="6552DB89" w:rsidR="006B56B5" w:rsidRPr="006E48F2" w:rsidRDefault="00BE0367" w:rsidP="00233212">
            <w:pPr>
              <w:jc w:val="center"/>
            </w:pPr>
            <w:r w:rsidRPr="00BE0367">
              <w:t>$</w:t>
            </w:r>
            <w:proofErr w:type="spellStart"/>
            <w:r w:rsidRPr="00BE0367">
              <w:t>lrve_make</w:t>
            </w:r>
            <w:proofErr w:type="spellEnd"/>
            <w:r w:rsidRPr="00BE0367">
              <w:t>$</w:t>
            </w:r>
          </w:p>
        </w:tc>
        <w:tc>
          <w:tcPr>
            <w:tcW w:w="1890" w:type="dxa"/>
            <w:tcBorders>
              <w:top w:val="single" w:sz="4" w:space="0" w:color="000000"/>
              <w:left w:val="single" w:sz="4" w:space="0" w:color="000000"/>
              <w:bottom w:val="single" w:sz="4" w:space="0" w:color="000000"/>
              <w:right w:val="single" w:sz="4" w:space="0" w:color="000000"/>
            </w:tcBorders>
          </w:tcPr>
          <w:p w14:paraId="50B9C57F" w14:textId="3C2BE6C7" w:rsidR="006B56B5" w:rsidRPr="006E48F2" w:rsidRDefault="00BE0367" w:rsidP="00233212">
            <w:pPr>
              <w:jc w:val="center"/>
            </w:pPr>
            <w:r w:rsidRPr="00BE0367">
              <w:t>$</w:t>
            </w:r>
            <w:proofErr w:type="spellStart"/>
            <w:r w:rsidRPr="00BE0367">
              <w:t>lrve_capacity</w:t>
            </w:r>
            <w:proofErr w:type="spellEnd"/>
            <w:r w:rsidRPr="00BE0367">
              <w:t>$</w:t>
            </w:r>
          </w:p>
        </w:tc>
        <w:tc>
          <w:tcPr>
            <w:tcW w:w="144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01DA7587" w14:textId="77777777" w:rsidR="006B56B5" w:rsidRPr="006E48F2" w:rsidRDefault="006B56B5" w:rsidP="00233212">
            <w:pPr>
              <w:jc w:val="center"/>
            </w:pPr>
          </w:p>
        </w:tc>
        <w:tc>
          <w:tcPr>
            <w:tcW w:w="1800" w:type="dxa"/>
            <w:tcBorders>
              <w:top w:val="single" w:sz="4" w:space="0" w:color="000000"/>
              <w:left w:val="single" w:sz="4" w:space="0" w:color="000000"/>
              <w:bottom w:val="single" w:sz="4" w:space="0" w:color="000000"/>
              <w:right w:val="single" w:sz="4" w:space="0" w:color="000000"/>
            </w:tcBorders>
          </w:tcPr>
          <w:p w14:paraId="34DB6E19" w14:textId="380B279F" w:rsidR="006B56B5" w:rsidRPr="006E48F2" w:rsidRDefault="00BE0367" w:rsidP="00233212">
            <w:pPr>
              <w:jc w:val="center"/>
            </w:pPr>
            <w:r w:rsidRPr="00BE0367">
              <w:t>$</w:t>
            </w:r>
            <w:proofErr w:type="spellStart"/>
            <w:r w:rsidRPr="00BE0367">
              <w:t>lrve_sp</w:t>
            </w:r>
            <w:proofErr w:type="spellEnd"/>
            <w:r w:rsidRPr="00BE0367">
              <w:t>$</w:t>
            </w:r>
          </w:p>
        </w:tc>
        <w:tc>
          <w:tcPr>
            <w:tcW w:w="1795" w:type="dxa"/>
            <w:vMerge w:val="restart"/>
            <w:tcBorders>
              <w:top w:val="single" w:sz="4" w:space="0" w:color="000000"/>
              <w:left w:val="single" w:sz="4" w:space="0" w:color="000000"/>
              <w:right w:val="single" w:sz="4" w:space="0" w:color="000000"/>
            </w:tcBorders>
          </w:tcPr>
          <w:p w14:paraId="611B7572" w14:textId="6B5CB271" w:rsidR="006B56B5" w:rsidRPr="006E48F2" w:rsidRDefault="00451D3D" w:rsidP="00233212">
            <w:pPr>
              <w:jc w:val="center"/>
            </w:pPr>
            <w:r w:rsidRPr="00451D3D">
              <w:t>$</w:t>
            </w:r>
            <w:proofErr w:type="spellStart"/>
            <w:r w:rsidRPr="00451D3D">
              <w:t>boiler_op_press</w:t>
            </w:r>
            <w:proofErr w:type="spellEnd"/>
            <w:r w:rsidRPr="00451D3D">
              <w:t>$</w:t>
            </w:r>
          </w:p>
        </w:tc>
      </w:tr>
      <w:tr w:rsidR="006B56B5" w:rsidRPr="006E48F2" w14:paraId="34069362" w14:textId="77777777" w:rsidTr="00BE0367">
        <w:trPr>
          <w:trHeight w:val="286"/>
          <w:jc w:val="center"/>
        </w:trPr>
        <w:tc>
          <w:tcPr>
            <w:tcW w:w="1615" w:type="dxa"/>
            <w:tcBorders>
              <w:top w:val="single" w:sz="4" w:space="0" w:color="000000"/>
              <w:left w:val="single" w:sz="4" w:space="0" w:color="000000"/>
              <w:bottom w:val="single" w:sz="4" w:space="0" w:color="000000"/>
              <w:right w:val="single" w:sz="4" w:space="0" w:color="000000"/>
            </w:tcBorders>
          </w:tcPr>
          <w:p w14:paraId="38FDD5A5" w14:textId="77777777" w:rsidR="006B56B5" w:rsidRPr="006E48F2" w:rsidRDefault="006B56B5" w:rsidP="00233212">
            <w:pPr>
              <w:jc w:val="center"/>
            </w:pPr>
            <w:r w:rsidRPr="006E48F2">
              <w:t>Pressure Gage</w:t>
            </w:r>
          </w:p>
        </w:tc>
        <w:tc>
          <w:tcPr>
            <w:tcW w:w="1530" w:type="dxa"/>
            <w:tcBorders>
              <w:top w:val="single" w:sz="4" w:space="0" w:color="000000"/>
              <w:left w:val="single" w:sz="4" w:space="0" w:color="000000"/>
              <w:bottom w:val="single" w:sz="4" w:space="0" w:color="000000"/>
              <w:right w:val="single" w:sz="4" w:space="0" w:color="000000"/>
            </w:tcBorders>
          </w:tcPr>
          <w:p w14:paraId="7CF9DDB3" w14:textId="2F8D867E" w:rsidR="006B56B5" w:rsidRPr="006E48F2" w:rsidRDefault="00BE0367" w:rsidP="00233212">
            <w:pPr>
              <w:jc w:val="center"/>
            </w:pPr>
            <w:r w:rsidRPr="00BE0367">
              <w:t>$</w:t>
            </w:r>
            <w:proofErr w:type="spellStart"/>
            <w:r w:rsidRPr="00BE0367">
              <w:t>lrve_gauge_make</w:t>
            </w:r>
            <w:proofErr w:type="spellEnd"/>
            <w:r w:rsidRPr="00BE0367">
              <w:t>$</w:t>
            </w:r>
          </w:p>
        </w:tc>
        <w:tc>
          <w:tcPr>
            <w:tcW w:w="189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18BB162A" w14:textId="77777777" w:rsidR="006B56B5" w:rsidRPr="006E48F2" w:rsidRDefault="006B56B5" w:rsidP="00233212">
            <w:pPr>
              <w:jc w:val="center"/>
            </w:pPr>
          </w:p>
        </w:tc>
        <w:tc>
          <w:tcPr>
            <w:tcW w:w="1440" w:type="dxa"/>
            <w:tcBorders>
              <w:top w:val="single" w:sz="4" w:space="0" w:color="000000"/>
              <w:left w:val="single" w:sz="4" w:space="0" w:color="000000"/>
              <w:bottom w:val="single" w:sz="4" w:space="0" w:color="000000"/>
              <w:right w:val="single" w:sz="4" w:space="0" w:color="000000"/>
            </w:tcBorders>
          </w:tcPr>
          <w:p w14:paraId="5C4DFFBB" w14:textId="2913569A" w:rsidR="006B56B5" w:rsidRPr="006E48F2" w:rsidRDefault="00BE0367" w:rsidP="00233212">
            <w:pPr>
              <w:jc w:val="center"/>
            </w:pPr>
            <w:r w:rsidRPr="00BE0367">
              <w:t>$</w:t>
            </w:r>
            <w:proofErr w:type="spellStart"/>
            <w:r w:rsidRPr="00BE0367">
              <w:t>lrve_gauge_range</w:t>
            </w:r>
            <w:proofErr w:type="spellEnd"/>
            <w:r w:rsidRPr="00BE0367">
              <w:t>$</w:t>
            </w:r>
          </w:p>
        </w:tc>
        <w:tc>
          <w:tcPr>
            <w:tcW w:w="180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375884CC" w14:textId="77777777" w:rsidR="006B56B5" w:rsidRPr="006E48F2" w:rsidRDefault="006B56B5" w:rsidP="00233212">
            <w:pPr>
              <w:jc w:val="center"/>
            </w:pPr>
          </w:p>
        </w:tc>
        <w:tc>
          <w:tcPr>
            <w:tcW w:w="1795" w:type="dxa"/>
            <w:vMerge/>
            <w:tcBorders>
              <w:left w:val="single" w:sz="4" w:space="0" w:color="000000"/>
              <w:bottom w:val="single" w:sz="4" w:space="0" w:color="000000"/>
              <w:right w:val="single" w:sz="4" w:space="0" w:color="000000"/>
            </w:tcBorders>
          </w:tcPr>
          <w:p w14:paraId="59EB541C" w14:textId="77777777" w:rsidR="006B56B5" w:rsidRPr="006E48F2" w:rsidRDefault="006B56B5" w:rsidP="00233212">
            <w:pPr>
              <w:jc w:val="center"/>
            </w:pPr>
          </w:p>
        </w:tc>
      </w:tr>
    </w:tbl>
    <w:p w14:paraId="7B50EEF0" w14:textId="77777777" w:rsidR="00FA75EC" w:rsidRPr="006E48F2" w:rsidRDefault="00FA75EC" w:rsidP="00FA75EC"/>
    <w:p w14:paraId="6AEB734F" w14:textId="4E9F3C02" w:rsidR="00FA75EC" w:rsidRPr="000772E7" w:rsidRDefault="00FA75EC" w:rsidP="00FA75EC">
      <w:pPr>
        <w:pStyle w:val="ListParagraph"/>
        <w:numPr>
          <w:ilvl w:val="0"/>
          <w:numId w:val="61"/>
        </w:numPr>
      </w:pPr>
      <w:r w:rsidRPr="000772E7">
        <w:t>Setpoint is required to be less than the 90% of max allowable economizer pressure and at least 10% above the maximum feedwater pressure.  The relief valve must lift in the range of ±3% of the setpoint pressure of the relief valve.</w:t>
      </w:r>
    </w:p>
    <w:p w14:paraId="65B37CEE" w14:textId="77777777" w:rsidR="00FA75EC" w:rsidRPr="006E48F2" w:rsidRDefault="00FA75EC" w:rsidP="00FA75EC">
      <w:pPr>
        <w:ind w:left="0" w:firstLine="0"/>
      </w:pPr>
    </w:p>
    <w:tbl>
      <w:tblPr>
        <w:tblStyle w:val="TableGrid"/>
        <w:tblW w:w="7321" w:type="dxa"/>
        <w:jc w:val="center"/>
        <w:tblInd w:w="0" w:type="dxa"/>
        <w:tblCellMar>
          <w:top w:w="7" w:type="dxa"/>
          <w:left w:w="5" w:type="dxa"/>
          <w:right w:w="7" w:type="dxa"/>
        </w:tblCellMar>
        <w:tblLook w:val="04A0" w:firstRow="1" w:lastRow="0" w:firstColumn="1" w:lastColumn="0" w:noHBand="0" w:noVBand="1"/>
      </w:tblPr>
      <w:tblGrid>
        <w:gridCol w:w="1758"/>
        <w:gridCol w:w="1902"/>
        <w:gridCol w:w="1876"/>
        <w:gridCol w:w="1785"/>
      </w:tblGrid>
      <w:tr w:rsidR="00FA75EC" w:rsidRPr="006E48F2" w14:paraId="7D7AA064" w14:textId="77777777" w:rsidTr="00233212">
        <w:trPr>
          <w:trHeight w:val="235"/>
          <w:jc w:val="center"/>
        </w:trPr>
        <w:tc>
          <w:tcPr>
            <w:tcW w:w="1884" w:type="dxa"/>
            <w:tcBorders>
              <w:top w:val="single" w:sz="4" w:space="0" w:color="000000"/>
              <w:left w:val="single" w:sz="4" w:space="0" w:color="000000"/>
              <w:bottom w:val="single" w:sz="4" w:space="0" w:color="000000"/>
              <w:right w:val="single" w:sz="4" w:space="0" w:color="000000"/>
            </w:tcBorders>
          </w:tcPr>
          <w:p w14:paraId="31CCB192" w14:textId="77777777" w:rsidR="00FA75EC" w:rsidRPr="006E48F2" w:rsidRDefault="00FA75EC" w:rsidP="00233212">
            <w:pPr>
              <w:spacing w:after="0" w:line="259" w:lineRule="auto"/>
              <w:ind w:left="0" w:firstLine="0"/>
              <w:jc w:val="center"/>
            </w:pPr>
            <w:r w:rsidRPr="006E48F2">
              <w:rPr>
                <w:b/>
              </w:rPr>
              <w:t xml:space="preserve">Item </w:t>
            </w:r>
          </w:p>
        </w:tc>
        <w:tc>
          <w:tcPr>
            <w:tcW w:w="1942" w:type="dxa"/>
            <w:tcBorders>
              <w:top w:val="single" w:sz="4" w:space="0" w:color="000000"/>
              <w:left w:val="single" w:sz="4" w:space="0" w:color="000000"/>
              <w:bottom w:val="single" w:sz="4" w:space="0" w:color="000000"/>
              <w:right w:val="single" w:sz="4" w:space="0" w:color="000000"/>
            </w:tcBorders>
          </w:tcPr>
          <w:p w14:paraId="14C4F23A" w14:textId="77777777" w:rsidR="00FA75EC" w:rsidRPr="006E48F2" w:rsidRDefault="00FA75EC" w:rsidP="00233212">
            <w:pPr>
              <w:spacing w:after="0" w:line="259" w:lineRule="auto"/>
              <w:ind w:left="0" w:firstLine="0"/>
              <w:jc w:val="center"/>
            </w:pPr>
            <w:r w:rsidRPr="006E48F2">
              <w:rPr>
                <w:b/>
              </w:rPr>
              <w:t>Make</w:t>
            </w:r>
          </w:p>
        </w:tc>
        <w:tc>
          <w:tcPr>
            <w:tcW w:w="1947" w:type="dxa"/>
            <w:tcBorders>
              <w:top w:val="single" w:sz="4" w:space="0" w:color="000000"/>
              <w:left w:val="single" w:sz="4" w:space="0" w:color="000000"/>
              <w:bottom w:val="single" w:sz="4" w:space="0" w:color="000000"/>
              <w:right w:val="single" w:sz="4" w:space="0" w:color="000000"/>
            </w:tcBorders>
          </w:tcPr>
          <w:p w14:paraId="628D59C9" w14:textId="77777777" w:rsidR="00FA75EC" w:rsidRPr="006E48F2" w:rsidRDefault="00FA75EC" w:rsidP="00233212">
            <w:pPr>
              <w:spacing w:after="0" w:line="259" w:lineRule="auto"/>
              <w:ind w:left="0" w:firstLine="0"/>
              <w:jc w:val="center"/>
              <w:rPr>
                <w:b/>
                <w:bCs/>
              </w:rPr>
            </w:pPr>
            <w:r w:rsidRPr="006E48F2">
              <w:rPr>
                <w:b/>
                <w:bCs/>
              </w:rPr>
              <w:t>Max Stack Temp</w:t>
            </w:r>
          </w:p>
        </w:tc>
        <w:tc>
          <w:tcPr>
            <w:tcW w:w="1548" w:type="dxa"/>
            <w:tcBorders>
              <w:top w:val="single" w:sz="4" w:space="0" w:color="000000"/>
              <w:left w:val="single" w:sz="4" w:space="0" w:color="000000"/>
              <w:bottom w:val="single" w:sz="4" w:space="0" w:color="000000"/>
              <w:right w:val="single" w:sz="4" w:space="0" w:color="000000"/>
            </w:tcBorders>
          </w:tcPr>
          <w:p w14:paraId="63BA4F21" w14:textId="77777777" w:rsidR="00FA75EC" w:rsidRPr="006E48F2" w:rsidRDefault="00FA75EC" w:rsidP="00233212">
            <w:pPr>
              <w:spacing w:after="0" w:line="259" w:lineRule="auto"/>
              <w:ind w:left="0" w:firstLine="0"/>
              <w:jc w:val="center"/>
            </w:pPr>
            <w:r w:rsidRPr="006E48F2">
              <w:rPr>
                <w:b/>
                <w:bCs/>
              </w:rPr>
              <w:t>MAWP</w:t>
            </w:r>
          </w:p>
        </w:tc>
      </w:tr>
      <w:tr w:rsidR="00FA75EC" w:rsidRPr="006E48F2" w14:paraId="3E8CC5C3" w14:textId="77777777" w:rsidTr="00233212">
        <w:trPr>
          <w:trHeight w:val="286"/>
          <w:jc w:val="center"/>
        </w:trPr>
        <w:tc>
          <w:tcPr>
            <w:tcW w:w="1884" w:type="dxa"/>
            <w:tcBorders>
              <w:top w:val="single" w:sz="4" w:space="0" w:color="000000"/>
              <w:left w:val="single" w:sz="4" w:space="0" w:color="000000"/>
              <w:bottom w:val="single" w:sz="4" w:space="0" w:color="000000"/>
              <w:right w:val="single" w:sz="4" w:space="0" w:color="000000"/>
            </w:tcBorders>
          </w:tcPr>
          <w:p w14:paraId="646822BF" w14:textId="77777777" w:rsidR="00FA75EC" w:rsidRPr="006E48F2" w:rsidRDefault="00FA75EC" w:rsidP="00233212">
            <w:pPr>
              <w:jc w:val="center"/>
            </w:pPr>
            <w:r w:rsidRPr="006E48F2">
              <w:t>Economizer</w:t>
            </w:r>
          </w:p>
        </w:tc>
        <w:tc>
          <w:tcPr>
            <w:tcW w:w="1942" w:type="dxa"/>
            <w:tcBorders>
              <w:top w:val="single" w:sz="4" w:space="0" w:color="000000"/>
              <w:left w:val="single" w:sz="4" w:space="0" w:color="000000"/>
              <w:bottom w:val="single" w:sz="4" w:space="0" w:color="000000"/>
              <w:right w:val="single" w:sz="4" w:space="0" w:color="000000"/>
            </w:tcBorders>
          </w:tcPr>
          <w:p w14:paraId="0A09F47F" w14:textId="3365BDDC" w:rsidR="00FA75EC" w:rsidRPr="006E48F2" w:rsidRDefault="00BE0367" w:rsidP="00233212">
            <w:pPr>
              <w:jc w:val="center"/>
            </w:pPr>
            <w:r w:rsidRPr="00BE0367">
              <w:t>$</w:t>
            </w:r>
            <w:proofErr w:type="spellStart"/>
            <w:r w:rsidRPr="00BE0367">
              <w:t>lrve_eco_make</w:t>
            </w:r>
            <w:proofErr w:type="spellEnd"/>
            <w:r w:rsidRPr="00BE0367">
              <w:t>$</w:t>
            </w:r>
          </w:p>
        </w:tc>
        <w:tc>
          <w:tcPr>
            <w:tcW w:w="1947" w:type="dxa"/>
            <w:tcBorders>
              <w:top w:val="single" w:sz="4" w:space="0" w:color="000000"/>
              <w:left w:val="single" w:sz="4" w:space="0" w:color="000000"/>
              <w:bottom w:val="single" w:sz="4" w:space="0" w:color="000000"/>
              <w:right w:val="single" w:sz="4" w:space="0" w:color="000000"/>
            </w:tcBorders>
          </w:tcPr>
          <w:p w14:paraId="3AF57052" w14:textId="01F433C4" w:rsidR="00FA75EC" w:rsidRPr="006E48F2" w:rsidRDefault="00BE0367" w:rsidP="00233212">
            <w:pPr>
              <w:jc w:val="center"/>
            </w:pPr>
            <w:r w:rsidRPr="00BE0367">
              <w:t>$</w:t>
            </w:r>
            <w:proofErr w:type="spellStart"/>
            <w:r w:rsidRPr="00BE0367">
              <w:t>lrve_eco_mst</w:t>
            </w:r>
            <w:proofErr w:type="spellEnd"/>
            <w:r w:rsidRPr="00BE0367">
              <w:t>$</w:t>
            </w:r>
          </w:p>
        </w:tc>
        <w:tc>
          <w:tcPr>
            <w:tcW w:w="1548" w:type="dxa"/>
            <w:tcBorders>
              <w:top w:val="single" w:sz="4" w:space="0" w:color="000000"/>
              <w:left w:val="single" w:sz="4" w:space="0" w:color="000000"/>
              <w:bottom w:val="single" w:sz="4" w:space="0" w:color="000000"/>
              <w:right w:val="single" w:sz="4" w:space="0" w:color="000000"/>
            </w:tcBorders>
          </w:tcPr>
          <w:p w14:paraId="74E2DEDD" w14:textId="4C39265C" w:rsidR="00FA75EC" w:rsidRPr="006E48F2" w:rsidRDefault="00BE0367" w:rsidP="00233212">
            <w:pPr>
              <w:jc w:val="center"/>
            </w:pPr>
            <w:r w:rsidRPr="00BE0367">
              <w:t>$</w:t>
            </w:r>
            <w:proofErr w:type="spellStart"/>
            <w:r w:rsidRPr="00BE0367">
              <w:t>lrve_eco_mawp</w:t>
            </w:r>
            <w:proofErr w:type="spellEnd"/>
            <w:r w:rsidRPr="00BE0367">
              <w:t>$</w:t>
            </w:r>
          </w:p>
        </w:tc>
      </w:tr>
    </w:tbl>
    <w:p w14:paraId="398B9EE2" w14:textId="1CF25EE7" w:rsidR="00FA75EC" w:rsidRPr="006E48F2" w:rsidRDefault="00FA75EC" w:rsidP="00FA75EC">
      <w:pPr>
        <w:ind w:left="0" w:firstLine="0"/>
      </w:pPr>
    </w:p>
    <w:p w14:paraId="3C5B2429" w14:textId="1983D40E" w:rsidR="00FA75EC" w:rsidRPr="006E48F2" w:rsidRDefault="00FA75EC" w:rsidP="00FA75EC"/>
    <w:p w14:paraId="0F870D7E" w14:textId="2F91F105" w:rsidR="00FA75EC" w:rsidRPr="006E48F2" w:rsidRDefault="00FA75EC" w:rsidP="00FA75EC"/>
    <w:p w14:paraId="4B1D5105" w14:textId="716AE517" w:rsidR="00FA75EC" w:rsidRPr="006E48F2" w:rsidRDefault="00261603" w:rsidP="00FA75EC">
      <w:pPr>
        <w:ind w:left="0" w:firstLine="0"/>
      </w:pPr>
      <w:r>
        <w:rPr>
          <w:noProof/>
        </w:rPr>
        <w:drawing>
          <wp:anchor distT="0" distB="0" distL="114300" distR="114300" simplePos="0" relativeHeight="251708416" behindDoc="1" locked="0" layoutInCell="1" allowOverlap="1" wp14:anchorId="6DAB9127" wp14:editId="2CE3928D">
            <wp:simplePos x="0" y="0"/>
            <wp:positionH relativeFrom="margin">
              <wp:align>center</wp:align>
            </wp:positionH>
            <wp:positionV relativeFrom="paragraph">
              <wp:posOffset>17145</wp:posOffset>
            </wp:positionV>
            <wp:extent cx="6029325" cy="3648075"/>
            <wp:effectExtent l="0" t="0" r="9525" b="9525"/>
            <wp:wrapNone/>
            <wp:docPr id="90892" name="Picture 9089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2" name="Picture 90892" descr="Diagram, schematic&#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6029325" cy="3648075"/>
                    </a:xfrm>
                    <a:prstGeom prst="rect">
                      <a:avLst/>
                    </a:prstGeom>
                  </pic:spPr>
                </pic:pic>
              </a:graphicData>
            </a:graphic>
          </wp:anchor>
        </w:drawing>
      </w:r>
    </w:p>
    <w:p w14:paraId="3EBA1A23" w14:textId="77777777" w:rsidR="00FA75EC" w:rsidRPr="006E48F2" w:rsidRDefault="00FA75EC" w:rsidP="00FA75EC"/>
    <w:p w14:paraId="04898B15" w14:textId="77777777" w:rsidR="00FA75EC" w:rsidRPr="006E48F2" w:rsidRDefault="00FA75EC" w:rsidP="00FA75EC"/>
    <w:p w14:paraId="2BA95A5B" w14:textId="77777777" w:rsidR="00FA75EC" w:rsidRPr="006E48F2" w:rsidRDefault="00FA75EC" w:rsidP="00FA75EC"/>
    <w:p w14:paraId="1AFC119A" w14:textId="77777777" w:rsidR="00FA75EC" w:rsidRPr="006E48F2" w:rsidRDefault="00FA75EC" w:rsidP="00FA75EC"/>
    <w:p w14:paraId="533C11CB" w14:textId="77777777" w:rsidR="00FA75EC" w:rsidRPr="006E48F2" w:rsidRDefault="00FA75EC" w:rsidP="00FA75EC"/>
    <w:p w14:paraId="42837236" w14:textId="77777777" w:rsidR="00FA75EC" w:rsidRPr="006E48F2" w:rsidRDefault="00FA75EC" w:rsidP="00FA75EC"/>
    <w:p w14:paraId="47C156CF" w14:textId="77777777" w:rsidR="00FA75EC" w:rsidRPr="006E48F2" w:rsidRDefault="00FA75EC" w:rsidP="00FA75EC"/>
    <w:p w14:paraId="5F2C3131" w14:textId="77777777" w:rsidR="00FA75EC" w:rsidRPr="006E48F2" w:rsidRDefault="00FA75EC" w:rsidP="00FA75EC"/>
    <w:p w14:paraId="3D681784" w14:textId="77777777" w:rsidR="00FA75EC" w:rsidRPr="006E48F2" w:rsidRDefault="00FA75EC" w:rsidP="00FA75EC"/>
    <w:p w14:paraId="5D5B0050" w14:textId="77777777" w:rsidR="00FA75EC" w:rsidRPr="006E48F2" w:rsidRDefault="00FA75EC" w:rsidP="00FA75EC"/>
    <w:p w14:paraId="0727E358" w14:textId="77777777" w:rsidR="00FA75EC" w:rsidRPr="006E48F2" w:rsidRDefault="00FA75EC" w:rsidP="00FA75EC"/>
    <w:p w14:paraId="20495820" w14:textId="77777777" w:rsidR="00FA75EC" w:rsidRPr="006E48F2" w:rsidRDefault="00FA75EC" w:rsidP="00FA75EC"/>
    <w:p w14:paraId="38C67D19" w14:textId="77777777" w:rsidR="00FA75EC" w:rsidRPr="006E48F2" w:rsidRDefault="00FA75EC" w:rsidP="00FA75EC"/>
    <w:p w14:paraId="31B9E7C6" w14:textId="77777777" w:rsidR="00FA75EC" w:rsidRPr="006E48F2" w:rsidRDefault="00FA75EC" w:rsidP="00FA75EC"/>
    <w:p w14:paraId="43FD598B" w14:textId="77777777" w:rsidR="00FA75EC" w:rsidRPr="006E48F2" w:rsidRDefault="00FA75EC" w:rsidP="00FA75EC"/>
    <w:p w14:paraId="6960EF54" w14:textId="77777777" w:rsidR="00FA75EC" w:rsidRPr="006E48F2" w:rsidRDefault="00FA75EC" w:rsidP="00FA75EC"/>
    <w:p w14:paraId="46CA4E72" w14:textId="3855406F" w:rsidR="00FA75EC" w:rsidRDefault="00FA75EC" w:rsidP="00FA75EC"/>
    <w:p w14:paraId="3995B246" w14:textId="4C5F5DA8" w:rsidR="00C7715F" w:rsidRDefault="00C7715F" w:rsidP="00FA75EC"/>
    <w:p w14:paraId="0198C649" w14:textId="5CFB803C" w:rsidR="00C7715F" w:rsidRDefault="00C7715F" w:rsidP="00FA75EC"/>
    <w:p w14:paraId="377373F6" w14:textId="63347477" w:rsidR="00C7715F" w:rsidRDefault="00C7715F" w:rsidP="00FA75EC"/>
    <w:p w14:paraId="6E64D9BC" w14:textId="77777777" w:rsidR="00C7715F" w:rsidRPr="006E48F2" w:rsidRDefault="00C7715F" w:rsidP="00FA75EC"/>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3E7CCD" w14:paraId="4E355E72" w14:textId="77777777" w:rsidTr="000772E7">
        <w:tc>
          <w:tcPr>
            <w:tcW w:w="5035" w:type="dxa"/>
            <w:shd w:val="clear" w:color="auto" w:fill="E7E6E6" w:themeFill="background2"/>
          </w:tcPr>
          <w:p w14:paraId="371EE918" w14:textId="77777777" w:rsidR="003E7CCD" w:rsidRDefault="003E7CCD" w:rsidP="000772E7">
            <w:r w:rsidRPr="00A14397">
              <w:rPr>
                <w:szCs w:val="24"/>
              </w:rPr>
              <w:lastRenderedPageBreak/>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37E102CE" w14:textId="77777777" w:rsidR="003E7CCD" w:rsidRDefault="003E7CCD"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5C0E9960" w14:textId="77777777" w:rsidR="003E7CCD" w:rsidRPr="006E48F2" w:rsidRDefault="003E7CCD" w:rsidP="003E7CCD"/>
    <w:p w14:paraId="6CDF0262" w14:textId="77777777" w:rsidR="00FA75EC" w:rsidRPr="006E48F2" w:rsidRDefault="00FA75EC" w:rsidP="00FA75EC">
      <w:pPr>
        <w:pStyle w:val="ListParagraph"/>
        <w:numPr>
          <w:ilvl w:val="0"/>
          <w:numId w:val="60"/>
        </w:numPr>
      </w:pPr>
      <w:r w:rsidRPr="006E48F2">
        <w:t>With boiler offline use manual valves shown in above figure to isolate economizer and relief valve.  Use hydrostatic test pump to raise pressure and open relief valve (use view port to determine when valve is open).  DO NOT RAISE PRESSURE MORE THAN ALLOWABLE ECONOMIZER PRESSURE!</w:t>
      </w:r>
      <w:r w:rsidRPr="006E48F2">
        <w:br/>
      </w:r>
    </w:p>
    <w:p w14:paraId="426B6B9A" w14:textId="77777777" w:rsidR="00FA75EC" w:rsidRPr="006E48F2" w:rsidRDefault="00FA75EC" w:rsidP="00FA75EC">
      <w:pPr>
        <w:pBdr>
          <w:top w:val="single" w:sz="18" w:space="1" w:color="auto"/>
        </w:pBdr>
      </w:pPr>
      <w:r w:rsidRPr="006E48F2">
        <w:t xml:space="preserve"> </w:t>
      </w:r>
    </w:p>
    <w:p w14:paraId="2E0BD27B" w14:textId="77777777" w:rsidR="00FA75EC" w:rsidRPr="006E48F2" w:rsidRDefault="00FA75EC" w:rsidP="00FA75EC">
      <w:pPr>
        <w:pBdr>
          <w:top w:val="single" w:sz="18" w:space="1" w:color="auto"/>
        </w:pBdr>
      </w:pPr>
    </w:p>
    <w:tbl>
      <w:tblPr>
        <w:tblStyle w:val="TableGrid"/>
        <w:tblW w:w="10112" w:type="dxa"/>
        <w:tblInd w:w="-5" w:type="dxa"/>
        <w:tblCellMar>
          <w:top w:w="5" w:type="dxa"/>
          <w:left w:w="5" w:type="dxa"/>
          <w:right w:w="5" w:type="dxa"/>
        </w:tblCellMar>
        <w:tblLook w:val="04A0" w:firstRow="1" w:lastRow="0" w:firstColumn="1" w:lastColumn="0" w:noHBand="0" w:noVBand="1"/>
      </w:tblPr>
      <w:tblGrid>
        <w:gridCol w:w="6173"/>
        <w:gridCol w:w="1517"/>
        <w:gridCol w:w="2422"/>
      </w:tblGrid>
      <w:tr w:rsidR="00FA75EC" w:rsidRPr="006E48F2" w14:paraId="44BB4DD7" w14:textId="77777777" w:rsidTr="00233212">
        <w:trPr>
          <w:trHeight w:val="299"/>
        </w:trPr>
        <w:tc>
          <w:tcPr>
            <w:tcW w:w="6390" w:type="dxa"/>
            <w:tcBorders>
              <w:top w:val="single" w:sz="4" w:space="0" w:color="000000"/>
              <w:left w:val="single" w:sz="4" w:space="0" w:color="000000"/>
              <w:bottom w:val="single" w:sz="4" w:space="0" w:color="000000"/>
              <w:right w:val="single" w:sz="4" w:space="0" w:color="000000"/>
            </w:tcBorders>
          </w:tcPr>
          <w:p w14:paraId="169682DE" w14:textId="77777777" w:rsidR="00FA75EC" w:rsidRPr="006E48F2" w:rsidRDefault="00FA75EC" w:rsidP="00233212">
            <w:pPr>
              <w:spacing w:after="0" w:line="259" w:lineRule="auto"/>
              <w:ind w:left="0" w:firstLine="0"/>
              <w:jc w:val="center"/>
            </w:pPr>
            <w:r w:rsidRPr="006E48F2">
              <w:rPr>
                <w:b/>
              </w:rPr>
              <w:t xml:space="preserve">Result </w:t>
            </w:r>
          </w:p>
        </w:tc>
        <w:tc>
          <w:tcPr>
            <w:tcW w:w="1260" w:type="dxa"/>
            <w:tcBorders>
              <w:top w:val="single" w:sz="4" w:space="0" w:color="000000"/>
              <w:left w:val="single" w:sz="4" w:space="0" w:color="000000"/>
              <w:bottom w:val="single" w:sz="4" w:space="0" w:color="000000"/>
              <w:right w:val="single" w:sz="4" w:space="0" w:color="000000"/>
            </w:tcBorders>
          </w:tcPr>
          <w:p w14:paraId="27272B62" w14:textId="77777777" w:rsidR="00FA75EC" w:rsidRPr="006E48F2" w:rsidRDefault="00FA75EC" w:rsidP="00233212">
            <w:pPr>
              <w:spacing w:after="0" w:line="259" w:lineRule="auto"/>
              <w:ind w:left="0" w:firstLine="0"/>
              <w:jc w:val="center"/>
            </w:pPr>
            <w:r w:rsidRPr="006E48F2">
              <w:rPr>
                <w:b/>
              </w:rPr>
              <w:t xml:space="preserve">Y/N </w:t>
            </w:r>
          </w:p>
        </w:tc>
        <w:tc>
          <w:tcPr>
            <w:tcW w:w="2462" w:type="dxa"/>
            <w:tcBorders>
              <w:top w:val="single" w:sz="4" w:space="0" w:color="000000"/>
              <w:left w:val="single" w:sz="4" w:space="0" w:color="000000"/>
              <w:bottom w:val="single" w:sz="4" w:space="0" w:color="000000"/>
              <w:right w:val="single" w:sz="4" w:space="0" w:color="000000"/>
            </w:tcBorders>
          </w:tcPr>
          <w:p w14:paraId="24B812F0" w14:textId="77777777" w:rsidR="00FA75EC" w:rsidRPr="006E48F2" w:rsidRDefault="00FA75EC" w:rsidP="00233212">
            <w:pPr>
              <w:spacing w:after="0" w:line="259" w:lineRule="auto"/>
              <w:ind w:left="0" w:firstLine="0"/>
              <w:jc w:val="center"/>
              <w:rPr>
                <w:b/>
                <w:bCs/>
              </w:rPr>
            </w:pPr>
            <w:r w:rsidRPr="006E48F2">
              <w:rPr>
                <w:b/>
                <w:bCs/>
              </w:rPr>
              <w:t>Pressure</w:t>
            </w:r>
          </w:p>
        </w:tc>
      </w:tr>
      <w:tr w:rsidR="00FA75EC" w:rsidRPr="006E48F2" w14:paraId="1CB55F79" w14:textId="77777777" w:rsidTr="00233212">
        <w:trPr>
          <w:trHeight w:val="255"/>
        </w:trPr>
        <w:tc>
          <w:tcPr>
            <w:tcW w:w="6390" w:type="dxa"/>
            <w:tcBorders>
              <w:top w:val="single" w:sz="4" w:space="0" w:color="000000"/>
              <w:left w:val="single" w:sz="4" w:space="0" w:color="000000"/>
              <w:bottom w:val="single" w:sz="4" w:space="0" w:color="000000"/>
              <w:right w:val="single" w:sz="4" w:space="0" w:color="000000"/>
            </w:tcBorders>
          </w:tcPr>
          <w:p w14:paraId="60A603F9" w14:textId="77777777" w:rsidR="00FA75EC" w:rsidRPr="006E48F2" w:rsidRDefault="00FA75EC" w:rsidP="00233212">
            <w:r w:rsidRPr="006E48F2">
              <w:t>Correct installation?</w:t>
            </w:r>
          </w:p>
        </w:tc>
        <w:tc>
          <w:tcPr>
            <w:tcW w:w="1260" w:type="dxa"/>
            <w:tcBorders>
              <w:top w:val="single" w:sz="4" w:space="0" w:color="000000"/>
              <w:left w:val="single" w:sz="4" w:space="0" w:color="000000"/>
              <w:bottom w:val="single" w:sz="4" w:space="0" w:color="000000"/>
              <w:right w:val="single" w:sz="4" w:space="0" w:color="000000"/>
            </w:tcBorders>
          </w:tcPr>
          <w:p w14:paraId="5BF3639D" w14:textId="54FFEDF7" w:rsidR="00FA75EC" w:rsidRPr="006E48F2" w:rsidRDefault="00BE0367" w:rsidP="00233212">
            <w:pPr>
              <w:jc w:val="center"/>
            </w:pPr>
            <w:r w:rsidRPr="00BE0367">
              <w:t>$lrve_result_1$</w:t>
            </w:r>
          </w:p>
        </w:tc>
        <w:tc>
          <w:tcPr>
            <w:tcW w:w="246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2341570D" w14:textId="77777777" w:rsidR="00FA75EC" w:rsidRPr="006E48F2" w:rsidRDefault="00FA75EC" w:rsidP="00233212">
            <w:pPr>
              <w:jc w:val="center"/>
            </w:pPr>
          </w:p>
        </w:tc>
      </w:tr>
      <w:tr w:rsidR="00FA75EC" w:rsidRPr="006E48F2" w14:paraId="7B40CF47" w14:textId="77777777" w:rsidTr="00233212">
        <w:trPr>
          <w:trHeight w:val="255"/>
        </w:trPr>
        <w:tc>
          <w:tcPr>
            <w:tcW w:w="6390" w:type="dxa"/>
            <w:tcBorders>
              <w:top w:val="single" w:sz="4" w:space="0" w:color="000000"/>
              <w:left w:val="single" w:sz="4" w:space="0" w:color="000000"/>
              <w:bottom w:val="single" w:sz="4" w:space="0" w:color="000000"/>
              <w:right w:val="single" w:sz="4" w:space="0" w:color="000000"/>
            </w:tcBorders>
          </w:tcPr>
          <w:p w14:paraId="751C5EF3" w14:textId="77777777" w:rsidR="00FA75EC" w:rsidRPr="006E48F2" w:rsidRDefault="00FA75EC" w:rsidP="00233212">
            <w:r w:rsidRPr="006E48F2">
              <w:t>What is the stamped relief valve lift pressure on the LRVE?</w:t>
            </w:r>
          </w:p>
        </w:tc>
        <w:tc>
          <w:tcPr>
            <w:tcW w:w="126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5C7380BE" w14:textId="77777777" w:rsidR="00FA75EC" w:rsidRPr="006E48F2" w:rsidRDefault="00FA75EC" w:rsidP="00233212">
            <w:pPr>
              <w:jc w:val="center"/>
            </w:pPr>
          </w:p>
        </w:tc>
        <w:tc>
          <w:tcPr>
            <w:tcW w:w="2462" w:type="dxa"/>
            <w:tcBorders>
              <w:top w:val="single" w:sz="4" w:space="0" w:color="000000"/>
              <w:left w:val="single" w:sz="4" w:space="0" w:color="000000"/>
              <w:bottom w:val="single" w:sz="4" w:space="0" w:color="000000"/>
              <w:right w:val="single" w:sz="4" w:space="0" w:color="000000"/>
            </w:tcBorders>
          </w:tcPr>
          <w:p w14:paraId="561EEB96" w14:textId="64E2BCFE" w:rsidR="00FA75EC" w:rsidRPr="006E48F2" w:rsidRDefault="00BE0367" w:rsidP="00233212">
            <w:pPr>
              <w:jc w:val="center"/>
            </w:pPr>
            <w:r w:rsidRPr="00BE0367">
              <w:t>$lrve_result_</w:t>
            </w:r>
            <w:r>
              <w:t>2</w:t>
            </w:r>
            <w:r w:rsidRPr="00BE0367">
              <w:t>$</w:t>
            </w:r>
          </w:p>
        </w:tc>
      </w:tr>
      <w:tr w:rsidR="00FA75EC" w:rsidRPr="006E48F2" w14:paraId="6C0E2EFE" w14:textId="77777777" w:rsidTr="00233212">
        <w:trPr>
          <w:trHeight w:val="299"/>
        </w:trPr>
        <w:tc>
          <w:tcPr>
            <w:tcW w:w="6390" w:type="dxa"/>
            <w:tcBorders>
              <w:top w:val="single" w:sz="4" w:space="0" w:color="000000"/>
              <w:left w:val="single" w:sz="4" w:space="0" w:color="000000"/>
              <w:bottom w:val="single" w:sz="4" w:space="0" w:color="000000"/>
              <w:right w:val="single" w:sz="4" w:space="0" w:color="000000"/>
            </w:tcBorders>
          </w:tcPr>
          <w:p w14:paraId="005CC551" w14:textId="77777777" w:rsidR="00FA75EC" w:rsidRPr="006E48F2" w:rsidRDefault="00FA75EC" w:rsidP="00233212">
            <w:r w:rsidRPr="006E48F2">
              <w:t>What was the relief valve lift pressure?</w:t>
            </w:r>
          </w:p>
        </w:tc>
        <w:tc>
          <w:tcPr>
            <w:tcW w:w="126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020A64E9" w14:textId="77777777" w:rsidR="00FA75EC" w:rsidRPr="006E48F2" w:rsidRDefault="00FA75EC" w:rsidP="00233212">
            <w:pPr>
              <w:jc w:val="center"/>
            </w:pPr>
          </w:p>
        </w:tc>
        <w:tc>
          <w:tcPr>
            <w:tcW w:w="2462" w:type="dxa"/>
            <w:tcBorders>
              <w:top w:val="single" w:sz="4" w:space="0" w:color="000000"/>
              <w:left w:val="single" w:sz="4" w:space="0" w:color="000000"/>
              <w:bottom w:val="single" w:sz="4" w:space="0" w:color="000000"/>
              <w:right w:val="single" w:sz="4" w:space="0" w:color="000000"/>
            </w:tcBorders>
            <w:shd w:val="clear" w:color="auto" w:fill="auto"/>
          </w:tcPr>
          <w:p w14:paraId="63CDDFC3" w14:textId="174828AC" w:rsidR="00FA75EC" w:rsidRPr="006E48F2" w:rsidRDefault="00BE0367" w:rsidP="00233212">
            <w:pPr>
              <w:jc w:val="center"/>
            </w:pPr>
            <w:r w:rsidRPr="00BE0367">
              <w:t>$lrve_result_</w:t>
            </w:r>
            <w:r>
              <w:t>3</w:t>
            </w:r>
            <w:r w:rsidRPr="00BE0367">
              <w:t>$</w:t>
            </w:r>
          </w:p>
        </w:tc>
      </w:tr>
      <w:tr w:rsidR="00FA75EC" w:rsidRPr="006E48F2" w14:paraId="475DC0FD" w14:textId="77777777" w:rsidTr="00233212">
        <w:trPr>
          <w:trHeight w:val="299"/>
        </w:trPr>
        <w:tc>
          <w:tcPr>
            <w:tcW w:w="6390" w:type="dxa"/>
            <w:tcBorders>
              <w:top w:val="single" w:sz="4" w:space="0" w:color="000000"/>
              <w:left w:val="single" w:sz="4" w:space="0" w:color="000000"/>
              <w:bottom w:val="single" w:sz="4" w:space="0" w:color="000000"/>
              <w:right w:val="single" w:sz="4" w:space="0" w:color="000000"/>
            </w:tcBorders>
          </w:tcPr>
          <w:p w14:paraId="772DA727" w14:textId="77777777" w:rsidR="00FA75EC" w:rsidRPr="006E48F2" w:rsidRDefault="00FA75EC" w:rsidP="00233212">
            <w:r w:rsidRPr="006E48F2">
              <w:t>Maximum allowable economizer pressure?</w:t>
            </w:r>
          </w:p>
        </w:tc>
        <w:tc>
          <w:tcPr>
            <w:tcW w:w="126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2D727E20" w14:textId="77777777" w:rsidR="00FA75EC" w:rsidRPr="006E48F2" w:rsidRDefault="00FA75EC" w:rsidP="00233212">
            <w:pPr>
              <w:jc w:val="center"/>
            </w:pPr>
          </w:p>
        </w:tc>
        <w:tc>
          <w:tcPr>
            <w:tcW w:w="2462" w:type="dxa"/>
            <w:tcBorders>
              <w:top w:val="single" w:sz="4" w:space="0" w:color="000000"/>
              <w:left w:val="single" w:sz="4" w:space="0" w:color="000000"/>
              <w:bottom w:val="single" w:sz="4" w:space="0" w:color="000000"/>
              <w:right w:val="single" w:sz="4" w:space="0" w:color="000000"/>
            </w:tcBorders>
            <w:shd w:val="clear" w:color="auto" w:fill="auto"/>
          </w:tcPr>
          <w:p w14:paraId="1C5D6E50" w14:textId="2B37E647" w:rsidR="00FA75EC" w:rsidRPr="006E48F2" w:rsidRDefault="00BE0367" w:rsidP="00233212">
            <w:pPr>
              <w:jc w:val="center"/>
            </w:pPr>
            <w:r w:rsidRPr="00BE0367">
              <w:t>$lrve_result_</w:t>
            </w:r>
            <w:r>
              <w:t>4</w:t>
            </w:r>
            <w:r w:rsidRPr="00BE0367">
              <w:t>$</w:t>
            </w:r>
          </w:p>
        </w:tc>
      </w:tr>
      <w:tr w:rsidR="00FA75EC" w:rsidRPr="006E48F2" w14:paraId="3BD9845C" w14:textId="77777777" w:rsidTr="00233212">
        <w:trPr>
          <w:trHeight w:val="299"/>
        </w:trPr>
        <w:tc>
          <w:tcPr>
            <w:tcW w:w="6390" w:type="dxa"/>
            <w:tcBorders>
              <w:top w:val="single" w:sz="4" w:space="0" w:color="000000"/>
              <w:left w:val="single" w:sz="4" w:space="0" w:color="000000"/>
              <w:bottom w:val="single" w:sz="4" w:space="0" w:color="000000"/>
              <w:right w:val="single" w:sz="4" w:space="0" w:color="000000"/>
            </w:tcBorders>
          </w:tcPr>
          <w:p w14:paraId="72C18026" w14:textId="77777777" w:rsidR="00FA75EC" w:rsidRPr="006E48F2" w:rsidRDefault="00FA75EC" w:rsidP="00233212">
            <w:r w:rsidRPr="006E48F2">
              <w:t>Maximum feedwater pump pressure?</w:t>
            </w:r>
          </w:p>
        </w:tc>
        <w:tc>
          <w:tcPr>
            <w:tcW w:w="126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045E34A2" w14:textId="77777777" w:rsidR="00FA75EC" w:rsidRPr="006E48F2" w:rsidRDefault="00FA75EC" w:rsidP="00233212">
            <w:pPr>
              <w:jc w:val="center"/>
            </w:pPr>
          </w:p>
        </w:tc>
        <w:tc>
          <w:tcPr>
            <w:tcW w:w="2462" w:type="dxa"/>
            <w:tcBorders>
              <w:top w:val="single" w:sz="4" w:space="0" w:color="000000"/>
              <w:left w:val="single" w:sz="4" w:space="0" w:color="000000"/>
              <w:bottom w:val="single" w:sz="4" w:space="0" w:color="000000"/>
              <w:right w:val="single" w:sz="4" w:space="0" w:color="000000"/>
            </w:tcBorders>
            <w:shd w:val="clear" w:color="auto" w:fill="auto"/>
          </w:tcPr>
          <w:p w14:paraId="2D15E406" w14:textId="192DB22E" w:rsidR="00FA75EC" w:rsidRPr="006E48F2" w:rsidRDefault="00BE0367" w:rsidP="00233212">
            <w:pPr>
              <w:jc w:val="center"/>
            </w:pPr>
            <w:r w:rsidRPr="00BE0367">
              <w:t>$lrve_result_</w:t>
            </w:r>
            <w:r>
              <w:t>5</w:t>
            </w:r>
            <w:r w:rsidRPr="00BE0367">
              <w:t>$</w:t>
            </w:r>
          </w:p>
        </w:tc>
      </w:tr>
      <w:tr w:rsidR="00FA75EC" w:rsidRPr="006E48F2" w14:paraId="195455BD" w14:textId="77777777" w:rsidTr="00233212">
        <w:trPr>
          <w:trHeight w:val="299"/>
        </w:trPr>
        <w:tc>
          <w:tcPr>
            <w:tcW w:w="6390" w:type="dxa"/>
            <w:tcBorders>
              <w:top w:val="single" w:sz="4" w:space="0" w:color="000000"/>
              <w:left w:val="single" w:sz="4" w:space="0" w:color="000000"/>
              <w:bottom w:val="single" w:sz="4" w:space="0" w:color="000000"/>
              <w:right w:val="single" w:sz="4" w:space="0" w:color="000000"/>
            </w:tcBorders>
          </w:tcPr>
          <w:p w14:paraId="22B79085" w14:textId="77777777" w:rsidR="00FA75EC" w:rsidRPr="006E48F2" w:rsidRDefault="00FA75EC" w:rsidP="00233212">
            <w:r w:rsidRPr="006E48F2">
              <w:t>Did the LRVE work correctly within required pressure limits?</w:t>
            </w:r>
          </w:p>
        </w:tc>
        <w:tc>
          <w:tcPr>
            <w:tcW w:w="1260" w:type="dxa"/>
            <w:tcBorders>
              <w:top w:val="single" w:sz="4" w:space="0" w:color="000000"/>
              <w:left w:val="single" w:sz="4" w:space="0" w:color="000000"/>
              <w:bottom w:val="single" w:sz="4" w:space="0" w:color="000000"/>
              <w:right w:val="single" w:sz="4" w:space="0" w:color="000000"/>
            </w:tcBorders>
            <w:shd w:val="clear" w:color="auto" w:fill="auto"/>
          </w:tcPr>
          <w:p w14:paraId="773002A6" w14:textId="34CCCDC3" w:rsidR="00FA75EC" w:rsidRPr="006E48F2" w:rsidRDefault="00BE0367" w:rsidP="00233212">
            <w:pPr>
              <w:jc w:val="center"/>
            </w:pPr>
            <w:r w:rsidRPr="00BE0367">
              <w:t>$lrve_result_</w:t>
            </w:r>
            <w:r>
              <w:t>6</w:t>
            </w:r>
            <w:r w:rsidRPr="00BE0367">
              <w:t>$</w:t>
            </w:r>
          </w:p>
        </w:tc>
        <w:tc>
          <w:tcPr>
            <w:tcW w:w="246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07E28D53" w14:textId="77777777" w:rsidR="00FA75EC" w:rsidRPr="006E48F2" w:rsidRDefault="00FA75EC" w:rsidP="00233212">
            <w:pPr>
              <w:jc w:val="center"/>
            </w:pPr>
          </w:p>
        </w:tc>
      </w:tr>
      <w:tr w:rsidR="00FA75EC" w:rsidRPr="006E48F2" w14:paraId="5A4B4F31" w14:textId="77777777" w:rsidTr="00233212">
        <w:trPr>
          <w:trHeight w:val="299"/>
        </w:trPr>
        <w:tc>
          <w:tcPr>
            <w:tcW w:w="6390" w:type="dxa"/>
            <w:tcBorders>
              <w:top w:val="single" w:sz="4" w:space="0" w:color="000000"/>
              <w:left w:val="single" w:sz="4" w:space="0" w:color="000000"/>
              <w:bottom w:val="single" w:sz="4" w:space="0" w:color="000000"/>
              <w:right w:val="single" w:sz="4" w:space="0" w:color="000000"/>
            </w:tcBorders>
          </w:tcPr>
          <w:p w14:paraId="5369EA0F" w14:textId="77777777" w:rsidR="00FA75EC" w:rsidRPr="006E48F2" w:rsidRDefault="00FA75EC" w:rsidP="00233212">
            <w:r w:rsidRPr="006E48F2">
              <w:t>View port in place to view water flow thru relief valve?</w:t>
            </w:r>
          </w:p>
        </w:tc>
        <w:tc>
          <w:tcPr>
            <w:tcW w:w="1260" w:type="dxa"/>
            <w:tcBorders>
              <w:top w:val="single" w:sz="4" w:space="0" w:color="000000"/>
              <w:left w:val="single" w:sz="4" w:space="0" w:color="000000"/>
              <w:bottom w:val="single" w:sz="4" w:space="0" w:color="000000"/>
              <w:right w:val="single" w:sz="4" w:space="0" w:color="000000"/>
            </w:tcBorders>
            <w:shd w:val="clear" w:color="auto" w:fill="auto"/>
          </w:tcPr>
          <w:p w14:paraId="21451658" w14:textId="6FB9206C" w:rsidR="00FA75EC" w:rsidRPr="006E48F2" w:rsidRDefault="00BE0367" w:rsidP="00233212">
            <w:pPr>
              <w:jc w:val="center"/>
            </w:pPr>
            <w:r w:rsidRPr="00BE0367">
              <w:t>$lrve_result_</w:t>
            </w:r>
            <w:r>
              <w:t>7</w:t>
            </w:r>
            <w:r w:rsidRPr="00BE0367">
              <w:t>$</w:t>
            </w:r>
          </w:p>
        </w:tc>
        <w:tc>
          <w:tcPr>
            <w:tcW w:w="246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72770016" w14:textId="77777777" w:rsidR="00FA75EC" w:rsidRPr="006E48F2" w:rsidRDefault="00FA75EC" w:rsidP="00233212">
            <w:pPr>
              <w:jc w:val="center"/>
            </w:pPr>
          </w:p>
        </w:tc>
      </w:tr>
    </w:tbl>
    <w:p w14:paraId="1629E6BE" w14:textId="77777777" w:rsidR="00FA75EC" w:rsidRPr="006E48F2" w:rsidRDefault="00FA75EC" w:rsidP="00FA75EC"/>
    <w:p w14:paraId="6085B5A1" w14:textId="77777777" w:rsidR="00FA75EC" w:rsidRPr="006E48F2" w:rsidRDefault="00FA75EC" w:rsidP="00FA75EC">
      <w:pPr>
        <w:pBdr>
          <w:top w:val="single" w:sz="18" w:space="1" w:color="auto"/>
        </w:pBdr>
        <w:spacing w:after="60" w:line="259" w:lineRule="auto"/>
        <w:ind w:left="0" w:firstLine="0"/>
      </w:pPr>
    </w:p>
    <w:p w14:paraId="0495BA95" w14:textId="209EB073" w:rsidR="00FA75EC" w:rsidRPr="006E48F2" w:rsidRDefault="00FA75EC" w:rsidP="00FA75EC">
      <w:pPr>
        <w:ind w:left="0" w:firstLine="0"/>
        <w:rPr>
          <w:b/>
        </w:rPr>
      </w:pPr>
      <w:r w:rsidRPr="006E48F2">
        <w:rPr>
          <w:b/>
        </w:rPr>
        <w:t>Did the device fail or pass the 3 Question Criteria (section 1.3.1)?</w:t>
      </w:r>
      <w:r w:rsidR="00B901A5">
        <w:rPr>
          <w:b/>
        </w:rPr>
        <w:t xml:space="preserve">  </w:t>
      </w:r>
      <w:r w:rsidR="007F4B3E">
        <w:rPr>
          <w:b/>
        </w:rPr>
        <w:t>[</w:t>
      </w:r>
      <w:r w:rsidR="00B901A5" w:rsidRPr="00B901A5">
        <w:rPr>
          <w:b/>
        </w:rPr>
        <w:t>$</w:t>
      </w:r>
      <w:proofErr w:type="spellStart"/>
      <w:r w:rsidR="00B901A5" w:rsidRPr="00B901A5">
        <w:rPr>
          <w:b/>
        </w:rPr>
        <w:t>lrve_result_status</w:t>
      </w:r>
      <w:proofErr w:type="spellEnd"/>
      <w:r w:rsidR="00B901A5" w:rsidRPr="00B901A5">
        <w:rPr>
          <w:b/>
        </w:rPr>
        <w:t>$</w:t>
      </w:r>
      <w:r w:rsidR="007F4B3E">
        <w:rPr>
          <w:b/>
        </w:rPr>
        <w:t>]</w:t>
      </w:r>
    </w:p>
    <w:p w14:paraId="18AC719B" w14:textId="77777777" w:rsidR="000772E7" w:rsidRPr="00B25CE3" w:rsidRDefault="000772E7" w:rsidP="000772E7">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139D82EC" w14:textId="77777777" w:rsidR="00FA75EC" w:rsidRPr="006E48F2" w:rsidRDefault="00FA75EC" w:rsidP="00FA75EC">
      <w:pPr>
        <w:spacing w:after="160" w:line="259" w:lineRule="auto"/>
        <w:ind w:left="0" w:firstLine="0"/>
      </w:pPr>
    </w:p>
    <w:p w14:paraId="55DB7C2F" w14:textId="77777777" w:rsidR="0053381F" w:rsidRPr="006E48F2" w:rsidRDefault="0053381F" w:rsidP="00FA75EC">
      <w:pPr>
        <w:spacing w:after="0" w:line="259" w:lineRule="auto"/>
        <w:ind w:left="0" w:firstLine="0"/>
        <w:rPr>
          <w:b/>
          <w:sz w:val="28"/>
        </w:rPr>
      </w:pPr>
    </w:p>
    <w:p w14:paraId="1DE58FFB" w14:textId="77777777" w:rsidR="0053381F" w:rsidRPr="006E48F2" w:rsidRDefault="0053381F" w:rsidP="00157461">
      <w:pPr>
        <w:spacing w:after="0" w:line="259" w:lineRule="auto"/>
        <w:ind w:left="0" w:firstLine="0"/>
        <w:jc w:val="center"/>
        <w:rPr>
          <w:b/>
          <w:sz w:val="28"/>
        </w:rPr>
      </w:pPr>
    </w:p>
    <w:p w14:paraId="0AD147B6" w14:textId="77777777" w:rsidR="0053381F" w:rsidRPr="006E48F2" w:rsidRDefault="0053381F" w:rsidP="00157461">
      <w:pPr>
        <w:spacing w:after="0" w:line="259" w:lineRule="auto"/>
        <w:ind w:left="0" w:firstLine="0"/>
        <w:jc w:val="center"/>
        <w:rPr>
          <w:b/>
          <w:sz w:val="28"/>
        </w:rPr>
      </w:pPr>
    </w:p>
    <w:p w14:paraId="19B8B516" w14:textId="77777777" w:rsidR="0053381F" w:rsidRPr="006E48F2" w:rsidRDefault="0053381F" w:rsidP="00157461">
      <w:pPr>
        <w:spacing w:after="0" w:line="259" w:lineRule="auto"/>
        <w:ind w:left="0" w:firstLine="0"/>
        <w:jc w:val="center"/>
        <w:rPr>
          <w:b/>
          <w:sz w:val="28"/>
        </w:rPr>
      </w:pPr>
    </w:p>
    <w:p w14:paraId="466F05BB" w14:textId="71269441" w:rsidR="00306F47" w:rsidRPr="006E48F2" w:rsidRDefault="00306F47">
      <w:pPr>
        <w:spacing w:after="160" w:line="259" w:lineRule="auto"/>
        <w:ind w:left="0" w:firstLine="0"/>
      </w:pPr>
      <w:r w:rsidRPr="006E48F2">
        <w:br w:type="page"/>
      </w: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3E7CCD" w14:paraId="44EA0A4F" w14:textId="77777777" w:rsidTr="000772E7">
        <w:tc>
          <w:tcPr>
            <w:tcW w:w="5035" w:type="dxa"/>
            <w:shd w:val="clear" w:color="auto" w:fill="E7E6E6" w:themeFill="background2"/>
          </w:tcPr>
          <w:p w14:paraId="70750B6F" w14:textId="77777777" w:rsidR="003E7CCD" w:rsidRDefault="003E7CCD" w:rsidP="000772E7">
            <w:r w:rsidRPr="00A14397">
              <w:rPr>
                <w:szCs w:val="24"/>
              </w:rPr>
              <w:lastRenderedPageBreak/>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5544A13A" w14:textId="77777777" w:rsidR="003E7CCD" w:rsidRDefault="003E7CCD"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702D56E7" w14:textId="77777777" w:rsidR="00C7715F" w:rsidRDefault="00C7715F" w:rsidP="00306F47">
      <w:pPr>
        <w:pStyle w:val="Heading1"/>
      </w:pPr>
    </w:p>
    <w:p w14:paraId="11E576D9" w14:textId="642EC315" w:rsidR="00306F47" w:rsidRPr="006E48F2" w:rsidRDefault="00023A91" w:rsidP="00306F47">
      <w:pPr>
        <w:pStyle w:val="Heading1"/>
      </w:pPr>
      <w:bookmarkStart w:id="50" w:name="_Toc164750247"/>
      <w:r>
        <w:t>4</w:t>
      </w:r>
      <w:r w:rsidR="00133854">
        <w:t>5</w:t>
      </w:r>
      <w:r w:rsidR="00306F47" w:rsidRPr="006E48F2">
        <w:t xml:space="preserve">. Propane Pilot Backup System </w:t>
      </w:r>
      <w:r w:rsidR="00BE0367">
        <w:t>[</w:t>
      </w:r>
      <w:r w:rsidR="00BE0367" w:rsidRPr="00BE0367">
        <w:t>$</w:t>
      </w:r>
      <w:proofErr w:type="spellStart"/>
      <w:r w:rsidR="00BE0367" w:rsidRPr="00BE0367">
        <w:t>ppbs_result_status</w:t>
      </w:r>
      <w:proofErr w:type="spellEnd"/>
      <w:r w:rsidR="00BE0367" w:rsidRPr="00BE0367">
        <w:t>$</w:t>
      </w:r>
      <w:r w:rsidR="00BE0367">
        <w:t>]</w:t>
      </w:r>
      <w:bookmarkEnd w:id="50"/>
    </w:p>
    <w:p w14:paraId="2B0D169C" w14:textId="77777777" w:rsidR="00306F47" w:rsidRPr="006E48F2" w:rsidRDefault="00306F47" w:rsidP="00306F47">
      <w:r w:rsidRPr="006E48F2">
        <w:t>(PPBS)</w:t>
      </w:r>
    </w:p>
    <w:p w14:paraId="302925DB" w14:textId="77777777" w:rsidR="00306F47" w:rsidRPr="006E48F2" w:rsidRDefault="00306F47" w:rsidP="00306F47"/>
    <w:p w14:paraId="359E0B77" w14:textId="77777777" w:rsidR="00306F47" w:rsidRPr="006E48F2" w:rsidRDefault="00306F47" w:rsidP="00306F47">
      <w:r w:rsidRPr="006E48F2">
        <w:t xml:space="preserve">Note:  This test ensures that backup fuel can be fired in the case of loss of natural gas to plant.  This test is to determine the </w:t>
      </w:r>
      <w:r w:rsidRPr="00B27078">
        <w:rPr>
          <w:u w:val="single"/>
        </w:rPr>
        <w:t>reliability</w:t>
      </w:r>
      <w:r w:rsidRPr="006E48F2">
        <w:t xml:space="preserve"> of the backup pilot system in its ability to light the boiler when firing on fuel oil.  The same safety devices as those used for a natural gas pilot are used to ensure the safety of this operation. </w:t>
      </w:r>
    </w:p>
    <w:p w14:paraId="0B2AA3F5" w14:textId="77777777" w:rsidR="00306F47" w:rsidRPr="006E48F2" w:rsidRDefault="00306F47" w:rsidP="00306F47"/>
    <w:p w14:paraId="7DE0ABAB" w14:textId="77777777" w:rsidR="00306F47" w:rsidRPr="006E48F2" w:rsidRDefault="00306F47" w:rsidP="00306F47">
      <w:pPr>
        <w:pBdr>
          <w:top w:val="single" w:sz="18" w:space="1" w:color="auto"/>
        </w:pBdr>
        <w:ind w:left="0" w:firstLine="0"/>
      </w:pPr>
    </w:p>
    <w:p w14:paraId="2F26ABC5" w14:textId="77777777" w:rsidR="00306F47" w:rsidRPr="006E48F2" w:rsidRDefault="00306F47" w:rsidP="00306F47">
      <w:r w:rsidRPr="006E48F2">
        <w:t>• Connect and/or align propane system to boiler.</w:t>
      </w:r>
    </w:p>
    <w:p w14:paraId="799866BA" w14:textId="77777777" w:rsidR="00306F47" w:rsidRPr="006E48F2" w:rsidRDefault="00306F47" w:rsidP="00306F47">
      <w:r w:rsidRPr="006E48F2">
        <w:t>• Attempt to light boiler FIRING ON FUEL OIL.</w:t>
      </w:r>
    </w:p>
    <w:p w14:paraId="66A9D651" w14:textId="77777777" w:rsidR="00306F47" w:rsidRPr="006E48F2" w:rsidRDefault="00306F47" w:rsidP="00306F47">
      <w:pPr>
        <w:spacing w:after="0" w:line="259" w:lineRule="auto"/>
        <w:ind w:left="0" w:firstLine="0"/>
      </w:pPr>
    </w:p>
    <w:p w14:paraId="1C8FDF3C" w14:textId="77777777" w:rsidR="00306F47" w:rsidRPr="006E48F2" w:rsidRDefault="00306F47" w:rsidP="00306F47">
      <w:pPr>
        <w:pBdr>
          <w:top w:val="single" w:sz="18" w:space="1" w:color="auto"/>
        </w:pBdr>
        <w:spacing w:after="0" w:line="259" w:lineRule="auto"/>
        <w:ind w:left="0" w:firstLine="0"/>
      </w:pPr>
      <w:r w:rsidRPr="006E48F2">
        <w:t xml:space="preserve"> </w:t>
      </w:r>
    </w:p>
    <w:tbl>
      <w:tblPr>
        <w:tblStyle w:val="TableGrid"/>
        <w:tblW w:w="8482" w:type="dxa"/>
        <w:jc w:val="center"/>
        <w:tblInd w:w="0" w:type="dxa"/>
        <w:tblCellMar>
          <w:top w:w="14" w:type="dxa"/>
          <w:left w:w="108" w:type="dxa"/>
          <w:right w:w="115" w:type="dxa"/>
        </w:tblCellMar>
        <w:tblLook w:val="04A0" w:firstRow="1" w:lastRow="0" w:firstColumn="1" w:lastColumn="0" w:noHBand="0" w:noVBand="1"/>
      </w:tblPr>
      <w:tblGrid>
        <w:gridCol w:w="5698"/>
        <w:gridCol w:w="2784"/>
      </w:tblGrid>
      <w:tr w:rsidR="00306F47" w:rsidRPr="006E48F2" w14:paraId="676B6541" w14:textId="77777777" w:rsidTr="00BA61CE">
        <w:trPr>
          <w:trHeight w:val="286"/>
          <w:jc w:val="center"/>
        </w:trPr>
        <w:tc>
          <w:tcPr>
            <w:tcW w:w="5698" w:type="dxa"/>
            <w:tcBorders>
              <w:top w:val="single" w:sz="4" w:space="0" w:color="000000"/>
              <w:left w:val="single" w:sz="4" w:space="0" w:color="000000"/>
              <w:bottom w:val="single" w:sz="4" w:space="0" w:color="000000"/>
              <w:right w:val="single" w:sz="4" w:space="0" w:color="000000"/>
            </w:tcBorders>
          </w:tcPr>
          <w:p w14:paraId="5673B34C" w14:textId="77777777" w:rsidR="00306F47" w:rsidRPr="006E48F2" w:rsidRDefault="00306F47" w:rsidP="00BA61CE">
            <w:pPr>
              <w:spacing w:after="0" w:line="259" w:lineRule="auto"/>
              <w:ind w:left="0" w:firstLine="0"/>
              <w:jc w:val="center"/>
            </w:pPr>
            <w:r w:rsidRPr="006E48F2">
              <w:rPr>
                <w:b/>
              </w:rPr>
              <w:t xml:space="preserve">Result </w:t>
            </w:r>
          </w:p>
        </w:tc>
        <w:tc>
          <w:tcPr>
            <w:tcW w:w="2784" w:type="dxa"/>
            <w:tcBorders>
              <w:top w:val="single" w:sz="4" w:space="0" w:color="000000"/>
              <w:left w:val="single" w:sz="4" w:space="0" w:color="000000"/>
              <w:bottom w:val="single" w:sz="4" w:space="0" w:color="000000"/>
              <w:right w:val="single" w:sz="4" w:space="0" w:color="000000"/>
            </w:tcBorders>
          </w:tcPr>
          <w:p w14:paraId="2FB254C9" w14:textId="77777777" w:rsidR="00306F47" w:rsidRPr="006E48F2" w:rsidRDefault="00306F47" w:rsidP="00BA61CE">
            <w:pPr>
              <w:spacing w:after="0" w:line="259" w:lineRule="auto"/>
              <w:ind w:left="0" w:firstLine="0"/>
              <w:jc w:val="center"/>
            </w:pPr>
            <w:r w:rsidRPr="006E48F2">
              <w:rPr>
                <w:b/>
              </w:rPr>
              <w:t xml:space="preserve">Y/N </w:t>
            </w:r>
          </w:p>
        </w:tc>
      </w:tr>
      <w:tr w:rsidR="00306F47" w:rsidRPr="006E48F2" w14:paraId="7F3FDC06" w14:textId="77777777" w:rsidTr="00BA61CE">
        <w:trPr>
          <w:trHeight w:val="288"/>
          <w:jc w:val="center"/>
        </w:trPr>
        <w:tc>
          <w:tcPr>
            <w:tcW w:w="5698" w:type="dxa"/>
            <w:tcBorders>
              <w:top w:val="single" w:sz="4" w:space="0" w:color="000000"/>
              <w:left w:val="single" w:sz="4" w:space="0" w:color="000000"/>
              <w:bottom w:val="single" w:sz="4" w:space="0" w:color="000000"/>
              <w:right w:val="single" w:sz="4" w:space="0" w:color="000000"/>
            </w:tcBorders>
          </w:tcPr>
          <w:p w14:paraId="1E185E55" w14:textId="77777777" w:rsidR="00306F47" w:rsidRPr="006E48F2" w:rsidRDefault="00306F47" w:rsidP="00BA61CE">
            <w:pPr>
              <w:spacing w:after="0" w:line="259" w:lineRule="auto"/>
              <w:ind w:left="0" w:firstLine="0"/>
            </w:pPr>
            <w:r w:rsidRPr="006E48F2">
              <w:t>Is Propane Pilot Backup System in place and operable?</w:t>
            </w:r>
          </w:p>
        </w:tc>
        <w:tc>
          <w:tcPr>
            <w:tcW w:w="2784" w:type="dxa"/>
            <w:tcBorders>
              <w:top w:val="single" w:sz="4" w:space="0" w:color="000000"/>
              <w:left w:val="single" w:sz="4" w:space="0" w:color="000000"/>
              <w:bottom w:val="single" w:sz="4" w:space="0" w:color="000000"/>
              <w:right w:val="single" w:sz="4" w:space="0" w:color="000000"/>
            </w:tcBorders>
          </w:tcPr>
          <w:p w14:paraId="27E7B60D" w14:textId="740EF0ED" w:rsidR="00306F47" w:rsidRPr="006E48F2" w:rsidRDefault="006C7B7C" w:rsidP="00BA61CE">
            <w:pPr>
              <w:spacing w:after="0" w:line="259" w:lineRule="auto"/>
              <w:ind w:left="0" w:firstLine="0"/>
              <w:jc w:val="center"/>
            </w:pPr>
            <w:r w:rsidRPr="006C7B7C">
              <w:t>$ppbs_result_1$</w:t>
            </w:r>
          </w:p>
        </w:tc>
      </w:tr>
    </w:tbl>
    <w:p w14:paraId="4FE8C113" w14:textId="77777777" w:rsidR="00306F47" w:rsidRPr="006E48F2" w:rsidRDefault="00306F47" w:rsidP="00306F47"/>
    <w:p w14:paraId="2F43C926" w14:textId="77777777" w:rsidR="00306F47" w:rsidRPr="006E48F2" w:rsidRDefault="00306F47" w:rsidP="00306F47">
      <w:pPr>
        <w:pBdr>
          <w:top w:val="single" w:sz="18" w:space="1" w:color="auto"/>
        </w:pBdr>
        <w:spacing w:after="60" w:line="259" w:lineRule="auto"/>
        <w:ind w:left="0" w:firstLine="0"/>
      </w:pPr>
    </w:p>
    <w:p w14:paraId="56888913" w14:textId="7F11C314" w:rsidR="00306F47" w:rsidRPr="006E48F2" w:rsidRDefault="00306F47" w:rsidP="00306F47">
      <w:pPr>
        <w:ind w:left="0" w:firstLine="0"/>
        <w:rPr>
          <w:b/>
        </w:rPr>
      </w:pPr>
      <w:r w:rsidRPr="006E48F2">
        <w:rPr>
          <w:b/>
        </w:rPr>
        <w:t>Did the device fail or pass the 3 Question Criteria (section 1.3.1)</w:t>
      </w:r>
      <w:r w:rsidR="00BE0367">
        <w:rPr>
          <w:b/>
        </w:rPr>
        <w:t xml:space="preserve">?  </w:t>
      </w:r>
      <w:r w:rsidR="007F4B3E">
        <w:rPr>
          <w:b/>
        </w:rPr>
        <w:t>[</w:t>
      </w:r>
      <w:r w:rsidR="00BE0367" w:rsidRPr="00BE0367">
        <w:rPr>
          <w:b/>
        </w:rPr>
        <w:t>$</w:t>
      </w:r>
      <w:proofErr w:type="spellStart"/>
      <w:r w:rsidR="00BE0367" w:rsidRPr="00BE0367">
        <w:rPr>
          <w:b/>
        </w:rPr>
        <w:t>ppbs_result_status</w:t>
      </w:r>
      <w:proofErr w:type="spellEnd"/>
      <w:r w:rsidR="00BE0367" w:rsidRPr="00BE0367">
        <w:rPr>
          <w:b/>
        </w:rPr>
        <w:t>$</w:t>
      </w:r>
      <w:r w:rsidR="007F4B3E">
        <w:rPr>
          <w:b/>
        </w:rPr>
        <w:t>]</w:t>
      </w:r>
    </w:p>
    <w:p w14:paraId="70128782" w14:textId="7D99CCA8" w:rsidR="00555A2C" w:rsidRPr="000772E7" w:rsidRDefault="000772E7" w:rsidP="000772E7">
      <w:pPr>
        <w:ind w:left="0" w:firstLine="0"/>
      </w:pPr>
      <w:r>
        <w:t>If boiler is to be operated with failed safety device, a properly approved ISM is required</w:t>
      </w:r>
      <w:r w:rsidRPr="00B25CE3">
        <w:t>.</w:t>
      </w:r>
      <w:r>
        <w:br/>
        <w:t>Describe safety device failure/remedy in Appendix F.</w:t>
      </w:r>
      <w:r w:rsidRPr="00B25CE3">
        <w:t xml:space="preserve"> </w:t>
      </w:r>
    </w:p>
    <w:p w14:paraId="68D0A435" w14:textId="77777777" w:rsidR="00306F47" w:rsidRPr="006E48F2" w:rsidRDefault="00306F47">
      <w:pPr>
        <w:spacing w:after="160" w:line="259" w:lineRule="auto"/>
        <w:ind w:left="0" w:firstLine="0"/>
        <w:rPr>
          <w:b/>
          <w:sz w:val="28"/>
        </w:rPr>
      </w:pPr>
      <w:r w:rsidRPr="006E48F2">
        <w:br w:type="page"/>
      </w:r>
    </w:p>
    <w:tbl>
      <w:tblPr>
        <w:tblStyle w:val="TableGrid0"/>
        <w:tblW w:w="10795" w:type="dxa"/>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5035"/>
        <w:gridCol w:w="5760"/>
      </w:tblGrid>
      <w:tr w:rsidR="003E7CCD" w14:paraId="5F8271A3" w14:textId="77777777" w:rsidTr="000772E7">
        <w:tc>
          <w:tcPr>
            <w:tcW w:w="5035" w:type="dxa"/>
            <w:shd w:val="clear" w:color="auto" w:fill="E7E6E6" w:themeFill="background2"/>
          </w:tcPr>
          <w:p w14:paraId="619A432D" w14:textId="77777777" w:rsidR="003E7CCD" w:rsidRDefault="003E7CCD" w:rsidP="000772E7">
            <w:r w:rsidRPr="00A14397">
              <w:rPr>
                <w:szCs w:val="24"/>
              </w:rPr>
              <w:lastRenderedPageBreak/>
              <w:t>$</w:t>
            </w:r>
            <w:proofErr w:type="spellStart"/>
            <w:r w:rsidRPr="00A14397">
              <w:rPr>
                <w:szCs w:val="24"/>
              </w:rPr>
              <w:t>va_loc</w:t>
            </w:r>
            <w:proofErr w:type="spellEnd"/>
            <w:r w:rsidRPr="00A14397">
              <w:rPr>
                <w:szCs w:val="24"/>
              </w:rPr>
              <w:t>$</w:t>
            </w:r>
          </w:p>
        </w:tc>
        <w:tc>
          <w:tcPr>
            <w:tcW w:w="5760" w:type="dxa"/>
            <w:shd w:val="clear" w:color="auto" w:fill="E7E6E6" w:themeFill="background2"/>
          </w:tcPr>
          <w:p w14:paraId="76100450" w14:textId="77777777" w:rsidR="003E7CCD" w:rsidRDefault="003E7CCD" w:rsidP="000772E7">
            <w:pPr>
              <w:jc w:val="right"/>
            </w:pPr>
            <w:r w:rsidRPr="00A14397">
              <w:rPr>
                <w:szCs w:val="24"/>
              </w:rPr>
              <w:t>Boiler $</w:t>
            </w:r>
            <w:proofErr w:type="spellStart"/>
            <w:r w:rsidRPr="00A14397">
              <w:rPr>
                <w:szCs w:val="24"/>
              </w:rPr>
              <w:t>boiler_num</w:t>
            </w:r>
            <w:proofErr w:type="spellEnd"/>
            <w:r w:rsidRPr="00A14397">
              <w:rPr>
                <w:szCs w:val="24"/>
              </w:rPr>
              <w:t>$</w:t>
            </w:r>
          </w:p>
        </w:tc>
      </w:tr>
    </w:tbl>
    <w:p w14:paraId="423ECA90" w14:textId="77777777" w:rsidR="00C7715F" w:rsidRDefault="00C7715F" w:rsidP="003A2820">
      <w:pPr>
        <w:pStyle w:val="Heading1"/>
      </w:pPr>
    </w:p>
    <w:p w14:paraId="5E07C7A9" w14:textId="03461E05" w:rsidR="00E1055A" w:rsidRPr="006E48F2" w:rsidRDefault="008B577D" w:rsidP="003A2820">
      <w:pPr>
        <w:pStyle w:val="Heading1"/>
      </w:pPr>
      <w:bookmarkStart w:id="51" w:name="_Toc164750248"/>
      <w:r w:rsidRPr="006E48F2">
        <w:t xml:space="preserve">Appendix </w:t>
      </w:r>
      <w:r w:rsidR="0036451E">
        <w:t>F</w:t>
      </w:r>
      <w:r w:rsidRPr="006E48F2">
        <w:t xml:space="preserve">: </w:t>
      </w:r>
      <w:r w:rsidR="0036451E">
        <w:t>Comments</w:t>
      </w:r>
      <w:bookmarkEnd w:id="51"/>
      <w:r w:rsidR="000501D5" w:rsidRPr="006E48F2">
        <w:t xml:space="preserve"> </w:t>
      </w:r>
    </w:p>
    <w:p w14:paraId="66A7F47D" w14:textId="77777777" w:rsidR="00A76927" w:rsidRPr="006E48F2" w:rsidRDefault="00A76927" w:rsidP="00157461">
      <w:pPr>
        <w:ind w:left="0" w:firstLine="0"/>
      </w:pPr>
    </w:p>
    <w:p w14:paraId="545B5126" w14:textId="77777777" w:rsidR="00A76927" w:rsidRPr="006E48F2" w:rsidRDefault="00A76927" w:rsidP="00157461">
      <w:pPr>
        <w:ind w:left="0" w:firstLine="0"/>
      </w:pPr>
    </w:p>
    <w:tbl>
      <w:tblPr>
        <w:tblStyle w:val="TableGrid0"/>
        <w:tblW w:w="0" w:type="auto"/>
        <w:tblInd w:w="144" w:type="dxa"/>
        <w:tblLook w:val="04A0" w:firstRow="1" w:lastRow="0" w:firstColumn="1" w:lastColumn="0" w:noHBand="0" w:noVBand="1"/>
      </w:tblPr>
      <w:tblGrid>
        <w:gridCol w:w="656"/>
        <w:gridCol w:w="9815"/>
      </w:tblGrid>
      <w:tr w:rsidR="00350FC0" w:rsidRPr="006E48F2" w14:paraId="3D432AA8" w14:textId="77777777" w:rsidTr="002972FB">
        <w:trPr>
          <w:trHeight w:val="318"/>
        </w:trPr>
        <w:tc>
          <w:tcPr>
            <w:tcW w:w="656" w:type="dxa"/>
          </w:tcPr>
          <w:p w14:paraId="51CBA2B9" w14:textId="62D752A1" w:rsidR="00350FC0" w:rsidRPr="006E48F2" w:rsidRDefault="00350FC0" w:rsidP="00157461">
            <w:pPr>
              <w:ind w:left="0" w:firstLine="0"/>
              <w:jc w:val="center"/>
              <w:rPr>
                <w:b/>
                <w:bCs/>
              </w:rPr>
            </w:pPr>
            <w:r w:rsidRPr="006E48F2">
              <w:rPr>
                <w:b/>
                <w:bCs/>
              </w:rPr>
              <w:t>Test</w:t>
            </w:r>
          </w:p>
        </w:tc>
        <w:tc>
          <w:tcPr>
            <w:tcW w:w="9815" w:type="dxa"/>
          </w:tcPr>
          <w:p w14:paraId="0C874A89" w14:textId="584C627D" w:rsidR="00350FC0" w:rsidRPr="006E48F2" w:rsidRDefault="0036451E" w:rsidP="00550552">
            <w:pPr>
              <w:ind w:left="0" w:firstLine="0"/>
              <w:rPr>
                <w:b/>
                <w:bCs/>
              </w:rPr>
            </w:pPr>
            <w:r>
              <w:rPr>
                <w:b/>
                <w:bCs/>
              </w:rPr>
              <w:t>Comments</w:t>
            </w:r>
            <w:r w:rsidR="00350FC0" w:rsidRPr="006E48F2">
              <w:rPr>
                <w:b/>
                <w:bCs/>
              </w:rPr>
              <w:t>:</w:t>
            </w:r>
          </w:p>
        </w:tc>
      </w:tr>
      <w:tr w:rsidR="00350FC0" w:rsidRPr="006E48F2" w14:paraId="65C95460" w14:textId="77777777" w:rsidTr="002972FB">
        <w:trPr>
          <w:trHeight w:val="318"/>
        </w:trPr>
        <w:tc>
          <w:tcPr>
            <w:tcW w:w="656" w:type="dxa"/>
          </w:tcPr>
          <w:p w14:paraId="7091261E" w14:textId="2FBC08E7" w:rsidR="00350FC0" w:rsidRPr="006E48F2" w:rsidRDefault="00F24664" w:rsidP="00550552">
            <w:pPr>
              <w:ind w:left="0" w:firstLine="0"/>
              <w:jc w:val="center"/>
            </w:pPr>
            <w:r>
              <w:t>1</w:t>
            </w:r>
          </w:p>
        </w:tc>
        <w:tc>
          <w:tcPr>
            <w:tcW w:w="9815" w:type="dxa"/>
          </w:tcPr>
          <w:p w14:paraId="6E44F073" w14:textId="2927D47E" w:rsidR="00350FC0" w:rsidRPr="006E48F2" w:rsidRDefault="00350FC0" w:rsidP="00157461">
            <w:pPr>
              <w:ind w:left="0" w:firstLine="0"/>
              <w:rPr>
                <w:color w:val="auto"/>
              </w:rPr>
            </w:pPr>
            <w:r w:rsidRPr="002862BA">
              <w:rPr>
                <w:color w:val="auto"/>
              </w:rPr>
              <w:t>LWA-LWCO-ALWCO</w:t>
            </w:r>
            <w:r>
              <w:rPr>
                <w:color w:val="auto"/>
              </w:rPr>
              <w:t xml:space="preserve"> [</w:t>
            </w:r>
            <w:r w:rsidRPr="002862BA">
              <w:rPr>
                <w:color w:val="auto"/>
              </w:rPr>
              <w:t>$</w:t>
            </w:r>
            <w:proofErr w:type="spellStart"/>
            <w:r w:rsidRPr="002862BA">
              <w:rPr>
                <w:color w:val="auto"/>
              </w:rPr>
              <w:t>lwa_lwco_alwco_result_status</w:t>
            </w:r>
            <w:proofErr w:type="spellEnd"/>
            <w:r w:rsidRPr="002862BA">
              <w:rPr>
                <w:color w:val="auto"/>
              </w:rPr>
              <w:t>$</w:t>
            </w:r>
            <w:r>
              <w:rPr>
                <w:color w:val="auto"/>
              </w:rPr>
              <w:t xml:space="preserve">] - </w:t>
            </w:r>
            <w:r w:rsidRPr="002862BA">
              <w:rPr>
                <w:color w:val="auto"/>
              </w:rPr>
              <w:t>$</w:t>
            </w:r>
            <w:proofErr w:type="spellStart"/>
            <w:r w:rsidRPr="002862BA">
              <w:rPr>
                <w:color w:val="auto"/>
              </w:rPr>
              <w:t>lwa_lwco_alwco_comments</w:t>
            </w:r>
            <w:proofErr w:type="spellEnd"/>
            <w:r w:rsidRPr="002862BA">
              <w:rPr>
                <w:color w:val="auto"/>
              </w:rPr>
              <w:t>$</w:t>
            </w:r>
          </w:p>
        </w:tc>
      </w:tr>
      <w:tr w:rsidR="00350FC0" w:rsidRPr="006E48F2" w14:paraId="17C5AC7D" w14:textId="77777777" w:rsidTr="002972FB">
        <w:trPr>
          <w:trHeight w:val="318"/>
        </w:trPr>
        <w:tc>
          <w:tcPr>
            <w:tcW w:w="656" w:type="dxa"/>
          </w:tcPr>
          <w:p w14:paraId="6A9438D9" w14:textId="4A071962" w:rsidR="00350FC0" w:rsidRPr="006E48F2" w:rsidRDefault="00F24664" w:rsidP="00550552">
            <w:pPr>
              <w:ind w:left="0" w:firstLine="0"/>
              <w:jc w:val="center"/>
            </w:pPr>
            <w:r>
              <w:t>2</w:t>
            </w:r>
          </w:p>
        </w:tc>
        <w:tc>
          <w:tcPr>
            <w:tcW w:w="9815" w:type="dxa"/>
          </w:tcPr>
          <w:p w14:paraId="1FFF1497" w14:textId="5142B5A6" w:rsidR="00350FC0" w:rsidRPr="006E48F2" w:rsidRDefault="00350FC0" w:rsidP="00157461">
            <w:pPr>
              <w:ind w:left="0" w:firstLine="0"/>
              <w:rPr>
                <w:color w:val="auto"/>
              </w:rPr>
            </w:pPr>
            <w:r>
              <w:rPr>
                <w:color w:val="auto"/>
              </w:rPr>
              <w:t>HWA [</w:t>
            </w:r>
            <w:r w:rsidRPr="002862BA">
              <w:rPr>
                <w:color w:val="auto"/>
              </w:rPr>
              <w:t>$</w:t>
            </w:r>
            <w:proofErr w:type="spellStart"/>
            <w:r w:rsidRPr="002862BA">
              <w:rPr>
                <w:color w:val="auto"/>
              </w:rPr>
              <w:t>hwa_result_status</w:t>
            </w:r>
            <w:proofErr w:type="spellEnd"/>
            <w:r w:rsidRPr="002862BA">
              <w:rPr>
                <w:color w:val="auto"/>
              </w:rPr>
              <w:t>$</w:t>
            </w:r>
            <w:r>
              <w:rPr>
                <w:color w:val="auto"/>
              </w:rPr>
              <w:t xml:space="preserve">] - </w:t>
            </w:r>
            <w:r w:rsidRPr="002862BA">
              <w:rPr>
                <w:color w:val="auto"/>
              </w:rPr>
              <w:t>$</w:t>
            </w:r>
            <w:proofErr w:type="spellStart"/>
            <w:r w:rsidRPr="002862BA">
              <w:rPr>
                <w:color w:val="auto"/>
              </w:rPr>
              <w:t>hwa_comments</w:t>
            </w:r>
            <w:proofErr w:type="spellEnd"/>
            <w:r w:rsidRPr="002862BA">
              <w:rPr>
                <w:color w:val="auto"/>
              </w:rPr>
              <w:t>$</w:t>
            </w:r>
          </w:p>
        </w:tc>
      </w:tr>
      <w:tr w:rsidR="00350FC0" w:rsidRPr="006E48F2" w14:paraId="1DC168DB" w14:textId="77777777" w:rsidTr="002972FB">
        <w:trPr>
          <w:trHeight w:val="318"/>
        </w:trPr>
        <w:tc>
          <w:tcPr>
            <w:tcW w:w="656" w:type="dxa"/>
          </w:tcPr>
          <w:p w14:paraId="7401C17F" w14:textId="0F427DCD" w:rsidR="00350FC0" w:rsidRPr="006E48F2" w:rsidRDefault="00F24664" w:rsidP="002862BA">
            <w:pPr>
              <w:ind w:left="0" w:firstLine="0"/>
              <w:jc w:val="center"/>
            </w:pPr>
            <w:r>
              <w:t>3</w:t>
            </w:r>
          </w:p>
        </w:tc>
        <w:tc>
          <w:tcPr>
            <w:tcW w:w="9815" w:type="dxa"/>
          </w:tcPr>
          <w:p w14:paraId="12B3FB6E" w14:textId="414D0D18" w:rsidR="00350FC0" w:rsidRPr="006E48F2" w:rsidRDefault="00350FC0" w:rsidP="002862BA">
            <w:pPr>
              <w:ind w:left="0" w:firstLine="0"/>
              <w:rPr>
                <w:color w:val="auto"/>
              </w:rPr>
            </w:pPr>
            <w:r w:rsidRPr="00516CBE">
              <w:rPr>
                <w:color w:val="auto"/>
              </w:rPr>
              <w:t>RBSPLS-NRBSPLS</w:t>
            </w:r>
            <w:r w:rsidR="000C1A14">
              <w:rPr>
                <w:color w:val="auto"/>
              </w:rPr>
              <w:t xml:space="preserve"> (HP)</w:t>
            </w:r>
            <w:r w:rsidRPr="004153DD">
              <w:rPr>
                <w:color w:val="auto"/>
              </w:rPr>
              <w:t xml:space="preserve"> [</w:t>
            </w:r>
            <w:r w:rsidRPr="00516CBE">
              <w:rPr>
                <w:color w:val="auto"/>
              </w:rPr>
              <w:t>$</w:t>
            </w:r>
            <w:proofErr w:type="spellStart"/>
            <w:r w:rsidRPr="00516CBE">
              <w:rPr>
                <w:color w:val="auto"/>
              </w:rPr>
              <w:t>rbspls_nrbspls_result_status</w:t>
            </w:r>
            <w:proofErr w:type="spellEnd"/>
            <w:r w:rsidRPr="00516CBE">
              <w:rPr>
                <w:color w:val="auto"/>
              </w:rPr>
              <w:t>$</w:t>
            </w:r>
            <w:r w:rsidRPr="004153DD">
              <w:rPr>
                <w:color w:val="auto"/>
              </w:rPr>
              <w:t xml:space="preserve">] - </w:t>
            </w:r>
            <w:r w:rsidRPr="00516CBE">
              <w:rPr>
                <w:color w:val="auto"/>
              </w:rPr>
              <w:t>$</w:t>
            </w:r>
            <w:proofErr w:type="spellStart"/>
            <w:r w:rsidRPr="00516CBE">
              <w:rPr>
                <w:color w:val="auto"/>
              </w:rPr>
              <w:t>rbspls_nrbspls_comments</w:t>
            </w:r>
            <w:proofErr w:type="spellEnd"/>
            <w:r w:rsidRPr="00516CBE">
              <w:rPr>
                <w:color w:val="auto"/>
              </w:rPr>
              <w:t>$</w:t>
            </w:r>
          </w:p>
        </w:tc>
      </w:tr>
      <w:tr w:rsidR="00350FC0" w:rsidRPr="006E48F2" w14:paraId="61247374" w14:textId="77777777" w:rsidTr="002972FB">
        <w:trPr>
          <w:trHeight w:val="318"/>
        </w:trPr>
        <w:tc>
          <w:tcPr>
            <w:tcW w:w="656" w:type="dxa"/>
          </w:tcPr>
          <w:p w14:paraId="7CC47CE3" w14:textId="43A639CC" w:rsidR="00350FC0" w:rsidRPr="006E48F2" w:rsidRDefault="00F24664" w:rsidP="002862BA">
            <w:pPr>
              <w:ind w:left="0" w:firstLine="0"/>
              <w:jc w:val="center"/>
            </w:pPr>
            <w:r>
              <w:t>4</w:t>
            </w:r>
          </w:p>
        </w:tc>
        <w:tc>
          <w:tcPr>
            <w:tcW w:w="9815" w:type="dxa"/>
          </w:tcPr>
          <w:p w14:paraId="7FB86C6C" w14:textId="6B685D35" w:rsidR="00350FC0" w:rsidRPr="006E48F2" w:rsidRDefault="00350FC0" w:rsidP="002862BA">
            <w:pPr>
              <w:ind w:left="0" w:firstLine="0"/>
              <w:rPr>
                <w:color w:val="auto"/>
              </w:rPr>
            </w:pPr>
            <w:r w:rsidRPr="004777AC">
              <w:rPr>
                <w:color w:val="auto"/>
              </w:rPr>
              <w:t>SVB</w:t>
            </w:r>
            <w:r w:rsidR="000C1A14">
              <w:rPr>
                <w:color w:val="auto"/>
              </w:rPr>
              <w:t xml:space="preserve"> (HP)</w:t>
            </w:r>
            <w:r w:rsidRPr="004153DD">
              <w:rPr>
                <w:color w:val="auto"/>
              </w:rPr>
              <w:t xml:space="preserve"> [</w:t>
            </w:r>
            <w:r w:rsidRPr="00350FC0">
              <w:rPr>
                <w:color w:val="auto"/>
              </w:rPr>
              <w:t>$</w:t>
            </w:r>
            <w:proofErr w:type="spellStart"/>
            <w:r w:rsidRPr="00350FC0">
              <w:rPr>
                <w:color w:val="auto"/>
              </w:rPr>
              <w:t>svb_result_status</w:t>
            </w:r>
            <w:proofErr w:type="spellEnd"/>
            <w:r w:rsidRPr="00350FC0">
              <w:rPr>
                <w:color w:val="auto"/>
              </w:rPr>
              <w:t>$</w:t>
            </w:r>
            <w:r w:rsidRPr="004153DD">
              <w:rPr>
                <w:color w:val="auto"/>
              </w:rPr>
              <w:t xml:space="preserve">] - </w:t>
            </w:r>
            <w:r w:rsidRPr="00350FC0">
              <w:rPr>
                <w:color w:val="auto"/>
              </w:rPr>
              <w:t>$</w:t>
            </w:r>
            <w:proofErr w:type="spellStart"/>
            <w:r w:rsidRPr="00350FC0">
              <w:rPr>
                <w:color w:val="auto"/>
              </w:rPr>
              <w:t>svb_comments</w:t>
            </w:r>
            <w:proofErr w:type="spellEnd"/>
            <w:r w:rsidRPr="00350FC0">
              <w:rPr>
                <w:color w:val="auto"/>
              </w:rPr>
              <w:t>$</w:t>
            </w:r>
          </w:p>
        </w:tc>
      </w:tr>
      <w:tr w:rsidR="000C1A14" w:rsidRPr="006E48F2" w14:paraId="10452D8B" w14:textId="77777777" w:rsidTr="002972FB">
        <w:trPr>
          <w:trHeight w:val="318"/>
        </w:trPr>
        <w:tc>
          <w:tcPr>
            <w:tcW w:w="656" w:type="dxa"/>
          </w:tcPr>
          <w:p w14:paraId="28000CC1" w14:textId="6FF937E7" w:rsidR="000C1A14" w:rsidRDefault="000C1A14" w:rsidP="000C1A14">
            <w:pPr>
              <w:ind w:left="0" w:firstLine="0"/>
              <w:jc w:val="center"/>
            </w:pPr>
            <w:r>
              <w:t>5</w:t>
            </w:r>
          </w:p>
        </w:tc>
        <w:tc>
          <w:tcPr>
            <w:tcW w:w="9815" w:type="dxa"/>
          </w:tcPr>
          <w:p w14:paraId="24F619B6" w14:textId="46FB4EC5" w:rsidR="000C1A14" w:rsidRPr="004777AC" w:rsidRDefault="000C1A14" w:rsidP="000C1A14">
            <w:pPr>
              <w:ind w:left="0" w:firstLine="0"/>
              <w:rPr>
                <w:color w:val="auto"/>
              </w:rPr>
            </w:pPr>
            <w:r w:rsidRPr="00516CBE">
              <w:rPr>
                <w:color w:val="auto"/>
              </w:rPr>
              <w:t>RBSPLS-NRBSPLS</w:t>
            </w:r>
            <w:r>
              <w:rPr>
                <w:color w:val="auto"/>
              </w:rPr>
              <w:t xml:space="preserve"> (LP)</w:t>
            </w:r>
            <w:r w:rsidRPr="004153DD">
              <w:rPr>
                <w:color w:val="auto"/>
              </w:rPr>
              <w:t xml:space="preserve"> [</w:t>
            </w:r>
            <w:r w:rsidRPr="00516CBE">
              <w:rPr>
                <w:color w:val="auto"/>
              </w:rPr>
              <w:t>$</w:t>
            </w:r>
            <w:proofErr w:type="spellStart"/>
            <w:r w:rsidRPr="00516CBE">
              <w:rPr>
                <w:color w:val="auto"/>
              </w:rPr>
              <w:t>rbspls_nrbspls_result_status</w:t>
            </w:r>
            <w:proofErr w:type="spellEnd"/>
            <w:r w:rsidRPr="00516CBE">
              <w:rPr>
                <w:color w:val="auto"/>
              </w:rPr>
              <w:t>$</w:t>
            </w:r>
            <w:r w:rsidRPr="004153DD">
              <w:rPr>
                <w:color w:val="auto"/>
              </w:rPr>
              <w:t xml:space="preserve">] - </w:t>
            </w:r>
            <w:r w:rsidRPr="00516CBE">
              <w:rPr>
                <w:color w:val="auto"/>
              </w:rPr>
              <w:t>$</w:t>
            </w:r>
            <w:proofErr w:type="spellStart"/>
            <w:r w:rsidRPr="00516CBE">
              <w:rPr>
                <w:color w:val="auto"/>
              </w:rPr>
              <w:t>rbspls_nrbspls_comments</w:t>
            </w:r>
            <w:proofErr w:type="spellEnd"/>
            <w:r w:rsidRPr="00516CBE">
              <w:rPr>
                <w:color w:val="auto"/>
              </w:rPr>
              <w:t>$</w:t>
            </w:r>
          </w:p>
        </w:tc>
      </w:tr>
      <w:tr w:rsidR="000C1A14" w:rsidRPr="006E48F2" w14:paraId="744C0815" w14:textId="77777777" w:rsidTr="002972FB">
        <w:trPr>
          <w:trHeight w:val="318"/>
        </w:trPr>
        <w:tc>
          <w:tcPr>
            <w:tcW w:w="656" w:type="dxa"/>
          </w:tcPr>
          <w:p w14:paraId="1452A850" w14:textId="46E27E85" w:rsidR="000C1A14" w:rsidRDefault="000C1A14" w:rsidP="000C1A14">
            <w:pPr>
              <w:ind w:left="0" w:firstLine="0"/>
              <w:jc w:val="center"/>
            </w:pPr>
            <w:r>
              <w:t>6</w:t>
            </w:r>
          </w:p>
        </w:tc>
        <w:tc>
          <w:tcPr>
            <w:tcW w:w="9815" w:type="dxa"/>
          </w:tcPr>
          <w:p w14:paraId="420FD430" w14:textId="390E2DA0" w:rsidR="000C1A14" w:rsidRPr="004777AC" w:rsidRDefault="000C1A14" w:rsidP="000C1A14">
            <w:pPr>
              <w:ind w:left="0" w:firstLine="0"/>
              <w:rPr>
                <w:color w:val="auto"/>
              </w:rPr>
            </w:pPr>
            <w:r w:rsidRPr="004777AC">
              <w:rPr>
                <w:color w:val="auto"/>
              </w:rPr>
              <w:t>SVB</w:t>
            </w:r>
            <w:r>
              <w:rPr>
                <w:color w:val="auto"/>
              </w:rPr>
              <w:t xml:space="preserve"> (LP)</w:t>
            </w:r>
            <w:r w:rsidRPr="004153DD">
              <w:rPr>
                <w:color w:val="auto"/>
              </w:rPr>
              <w:t xml:space="preserve"> [</w:t>
            </w:r>
            <w:r w:rsidRPr="00350FC0">
              <w:rPr>
                <w:color w:val="auto"/>
              </w:rPr>
              <w:t>$</w:t>
            </w:r>
            <w:proofErr w:type="spellStart"/>
            <w:r w:rsidRPr="00350FC0">
              <w:rPr>
                <w:color w:val="auto"/>
              </w:rPr>
              <w:t>svb_result_status</w:t>
            </w:r>
            <w:proofErr w:type="spellEnd"/>
            <w:r w:rsidRPr="00350FC0">
              <w:rPr>
                <w:color w:val="auto"/>
              </w:rPr>
              <w:t>$</w:t>
            </w:r>
            <w:r w:rsidRPr="004153DD">
              <w:rPr>
                <w:color w:val="auto"/>
              </w:rPr>
              <w:t xml:space="preserve">] - </w:t>
            </w:r>
            <w:r w:rsidRPr="00350FC0">
              <w:rPr>
                <w:color w:val="auto"/>
              </w:rPr>
              <w:t>$</w:t>
            </w:r>
            <w:proofErr w:type="spellStart"/>
            <w:r w:rsidRPr="00350FC0">
              <w:rPr>
                <w:color w:val="auto"/>
              </w:rPr>
              <w:t>svb_comments</w:t>
            </w:r>
            <w:proofErr w:type="spellEnd"/>
            <w:r w:rsidRPr="00350FC0">
              <w:rPr>
                <w:color w:val="auto"/>
              </w:rPr>
              <w:t>$</w:t>
            </w:r>
          </w:p>
        </w:tc>
      </w:tr>
      <w:tr w:rsidR="000C1A14" w:rsidRPr="006E48F2" w14:paraId="34F2C66C" w14:textId="77777777" w:rsidTr="002972FB">
        <w:trPr>
          <w:trHeight w:val="318"/>
        </w:trPr>
        <w:tc>
          <w:tcPr>
            <w:tcW w:w="656" w:type="dxa"/>
          </w:tcPr>
          <w:p w14:paraId="761D1371" w14:textId="699B35D5" w:rsidR="000C1A14" w:rsidRPr="006E48F2" w:rsidRDefault="00133854" w:rsidP="000C1A14">
            <w:pPr>
              <w:ind w:left="0" w:firstLine="0"/>
              <w:jc w:val="center"/>
            </w:pPr>
            <w:r>
              <w:t>7</w:t>
            </w:r>
          </w:p>
        </w:tc>
        <w:tc>
          <w:tcPr>
            <w:tcW w:w="9815" w:type="dxa"/>
          </w:tcPr>
          <w:p w14:paraId="46513889" w14:textId="16024DF5" w:rsidR="000C1A14" w:rsidRPr="006E48F2" w:rsidRDefault="000C1A14" w:rsidP="000C1A14">
            <w:pPr>
              <w:tabs>
                <w:tab w:val="center" w:pos="4299"/>
              </w:tabs>
              <w:ind w:left="0" w:firstLine="0"/>
              <w:rPr>
                <w:color w:val="auto"/>
              </w:rPr>
            </w:pPr>
            <w:r w:rsidRPr="002C41CD">
              <w:rPr>
                <w:color w:val="auto"/>
              </w:rPr>
              <w:t>LFGPCS</w:t>
            </w:r>
            <w:r w:rsidRPr="004153DD">
              <w:rPr>
                <w:color w:val="auto"/>
              </w:rPr>
              <w:t xml:space="preserve"> [</w:t>
            </w:r>
            <w:r w:rsidRPr="002C41CD">
              <w:rPr>
                <w:color w:val="auto"/>
              </w:rPr>
              <w:t>$</w:t>
            </w:r>
            <w:proofErr w:type="spellStart"/>
            <w:r w:rsidRPr="002C41CD">
              <w:rPr>
                <w:color w:val="auto"/>
              </w:rPr>
              <w:t>lfgpcs_result_status</w:t>
            </w:r>
            <w:proofErr w:type="spellEnd"/>
            <w:r w:rsidRPr="002C41CD">
              <w:rPr>
                <w:color w:val="auto"/>
              </w:rPr>
              <w:t>$</w:t>
            </w:r>
            <w:r w:rsidRPr="004153DD">
              <w:rPr>
                <w:color w:val="auto"/>
              </w:rPr>
              <w:t xml:space="preserve">] - </w:t>
            </w:r>
            <w:r w:rsidRPr="002C41CD">
              <w:rPr>
                <w:color w:val="auto"/>
              </w:rPr>
              <w:t>$</w:t>
            </w:r>
            <w:proofErr w:type="spellStart"/>
            <w:r w:rsidRPr="002C41CD">
              <w:rPr>
                <w:color w:val="auto"/>
              </w:rPr>
              <w:t>lfgpcs_comments</w:t>
            </w:r>
            <w:proofErr w:type="spellEnd"/>
            <w:r w:rsidRPr="002C41CD">
              <w:rPr>
                <w:color w:val="auto"/>
              </w:rPr>
              <w:t>$</w:t>
            </w:r>
          </w:p>
        </w:tc>
      </w:tr>
      <w:tr w:rsidR="000C1A14" w:rsidRPr="006E48F2" w14:paraId="71CF08E4" w14:textId="77777777" w:rsidTr="002972FB">
        <w:trPr>
          <w:trHeight w:val="318"/>
        </w:trPr>
        <w:tc>
          <w:tcPr>
            <w:tcW w:w="656" w:type="dxa"/>
          </w:tcPr>
          <w:p w14:paraId="3F2F3F5F" w14:textId="2DFB8857" w:rsidR="000C1A14" w:rsidRPr="006E48F2" w:rsidRDefault="00133854" w:rsidP="000C1A14">
            <w:pPr>
              <w:ind w:left="0" w:firstLine="0"/>
              <w:jc w:val="center"/>
            </w:pPr>
            <w:r>
              <w:t>8</w:t>
            </w:r>
          </w:p>
        </w:tc>
        <w:tc>
          <w:tcPr>
            <w:tcW w:w="9815" w:type="dxa"/>
          </w:tcPr>
          <w:p w14:paraId="768BF1FA" w14:textId="4397EB6E" w:rsidR="000C1A14" w:rsidRPr="006E48F2" w:rsidRDefault="000C1A14" w:rsidP="000C1A14">
            <w:pPr>
              <w:ind w:left="0" w:firstLine="0"/>
              <w:rPr>
                <w:color w:val="auto"/>
              </w:rPr>
            </w:pPr>
            <w:r w:rsidRPr="000C07A3">
              <w:rPr>
                <w:color w:val="auto"/>
              </w:rPr>
              <w:t>HFGPCS</w:t>
            </w:r>
            <w:r w:rsidRPr="004153DD">
              <w:rPr>
                <w:color w:val="auto"/>
              </w:rPr>
              <w:t xml:space="preserve"> [</w:t>
            </w:r>
            <w:r w:rsidRPr="000C07A3">
              <w:rPr>
                <w:color w:val="auto"/>
              </w:rPr>
              <w:t>$</w:t>
            </w:r>
            <w:proofErr w:type="spellStart"/>
            <w:r w:rsidRPr="000C07A3">
              <w:rPr>
                <w:color w:val="auto"/>
              </w:rPr>
              <w:t>hfgpcs_result_</w:t>
            </w:r>
            <w:r>
              <w:rPr>
                <w:color w:val="auto"/>
              </w:rPr>
              <w:t>status</w:t>
            </w:r>
            <w:proofErr w:type="spellEnd"/>
            <w:r w:rsidRPr="000C07A3">
              <w:rPr>
                <w:color w:val="auto"/>
              </w:rPr>
              <w:t>$</w:t>
            </w:r>
            <w:r w:rsidRPr="004153DD">
              <w:rPr>
                <w:color w:val="auto"/>
              </w:rPr>
              <w:t xml:space="preserve">] - </w:t>
            </w:r>
            <w:r w:rsidRPr="000C07A3">
              <w:rPr>
                <w:color w:val="auto"/>
              </w:rPr>
              <w:t>$</w:t>
            </w:r>
            <w:proofErr w:type="spellStart"/>
            <w:r w:rsidRPr="000C07A3">
              <w:rPr>
                <w:color w:val="auto"/>
              </w:rPr>
              <w:t>hfgpcs_comments</w:t>
            </w:r>
            <w:proofErr w:type="spellEnd"/>
            <w:r w:rsidRPr="000C07A3">
              <w:rPr>
                <w:color w:val="auto"/>
              </w:rPr>
              <w:t>$</w:t>
            </w:r>
          </w:p>
        </w:tc>
      </w:tr>
      <w:tr w:rsidR="000C1A14" w:rsidRPr="006E48F2" w14:paraId="47BC2C51" w14:textId="77777777" w:rsidTr="002972FB">
        <w:trPr>
          <w:trHeight w:val="318"/>
        </w:trPr>
        <w:tc>
          <w:tcPr>
            <w:tcW w:w="656" w:type="dxa"/>
          </w:tcPr>
          <w:p w14:paraId="77627535" w14:textId="29BD6BAE" w:rsidR="000C1A14" w:rsidRPr="006E48F2" w:rsidRDefault="00133854" w:rsidP="000C1A14">
            <w:pPr>
              <w:ind w:left="0" w:firstLine="0"/>
              <w:jc w:val="center"/>
            </w:pPr>
            <w:r>
              <w:t>9</w:t>
            </w:r>
          </w:p>
        </w:tc>
        <w:tc>
          <w:tcPr>
            <w:tcW w:w="9815" w:type="dxa"/>
          </w:tcPr>
          <w:p w14:paraId="4554227F" w14:textId="67E7434E" w:rsidR="000C1A14" w:rsidRPr="006E48F2" w:rsidRDefault="000C1A14" w:rsidP="000C1A14">
            <w:pPr>
              <w:ind w:left="0" w:firstLine="0"/>
              <w:rPr>
                <w:color w:val="auto"/>
              </w:rPr>
            </w:pPr>
            <w:r w:rsidRPr="00A54B10">
              <w:rPr>
                <w:color w:val="auto"/>
              </w:rPr>
              <w:t>AFGSOV-AFGSVV</w:t>
            </w:r>
            <w:r w:rsidRPr="004153DD">
              <w:rPr>
                <w:color w:val="auto"/>
              </w:rPr>
              <w:t xml:space="preserve"> [</w:t>
            </w:r>
            <w:r w:rsidRPr="00A54B10">
              <w:rPr>
                <w:color w:val="auto"/>
              </w:rPr>
              <w:t>$</w:t>
            </w:r>
            <w:proofErr w:type="spellStart"/>
            <w:r w:rsidRPr="00A54B10">
              <w:rPr>
                <w:color w:val="auto"/>
              </w:rPr>
              <w:t>afgsov_afgsvv_result_status</w:t>
            </w:r>
            <w:proofErr w:type="spellEnd"/>
            <w:r w:rsidRPr="00A54B10">
              <w:rPr>
                <w:color w:val="auto"/>
              </w:rPr>
              <w:t>$</w:t>
            </w:r>
            <w:r w:rsidRPr="004153DD">
              <w:rPr>
                <w:color w:val="auto"/>
              </w:rPr>
              <w:t xml:space="preserve">] - </w:t>
            </w:r>
            <w:r w:rsidRPr="00A54B10">
              <w:rPr>
                <w:color w:val="auto"/>
              </w:rPr>
              <w:t>$</w:t>
            </w:r>
            <w:proofErr w:type="spellStart"/>
            <w:r w:rsidRPr="00A54B10">
              <w:rPr>
                <w:color w:val="auto"/>
              </w:rPr>
              <w:t>afgsov_afgsvv_comments</w:t>
            </w:r>
            <w:proofErr w:type="spellEnd"/>
            <w:r w:rsidRPr="00A54B10">
              <w:rPr>
                <w:color w:val="auto"/>
              </w:rPr>
              <w:t>$</w:t>
            </w:r>
          </w:p>
        </w:tc>
      </w:tr>
      <w:tr w:rsidR="000C1A14" w:rsidRPr="006E48F2" w14:paraId="182B0884" w14:textId="77777777" w:rsidTr="002972FB">
        <w:trPr>
          <w:trHeight w:val="318"/>
        </w:trPr>
        <w:tc>
          <w:tcPr>
            <w:tcW w:w="656" w:type="dxa"/>
          </w:tcPr>
          <w:p w14:paraId="08603ACD" w14:textId="307AF305" w:rsidR="000C1A14" w:rsidRPr="006E48F2" w:rsidRDefault="000C1A14" w:rsidP="000C1A14">
            <w:pPr>
              <w:ind w:left="0" w:firstLine="0"/>
              <w:jc w:val="center"/>
            </w:pPr>
            <w:r>
              <w:t>1</w:t>
            </w:r>
            <w:r w:rsidR="00133854">
              <w:t>0</w:t>
            </w:r>
          </w:p>
        </w:tc>
        <w:tc>
          <w:tcPr>
            <w:tcW w:w="9815" w:type="dxa"/>
          </w:tcPr>
          <w:p w14:paraId="515DD7C2" w14:textId="6CF0F8D7" w:rsidR="000C1A14" w:rsidRPr="006E48F2" w:rsidRDefault="000C1A14" w:rsidP="000C1A14">
            <w:pPr>
              <w:ind w:left="0" w:firstLine="0"/>
              <w:rPr>
                <w:color w:val="auto"/>
              </w:rPr>
            </w:pPr>
            <w:r w:rsidRPr="00502B44">
              <w:rPr>
                <w:color w:val="auto"/>
              </w:rPr>
              <w:t>APFGSOV-APFGSVV</w:t>
            </w:r>
            <w:r>
              <w:rPr>
                <w:color w:val="auto"/>
              </w:rPr>
              <w:t xml:space="preserve"> [</w:t>
            </w:r>
            <w:r w:rsidRPr="00502B44">
              <w:rPr>
                <w:color w:val="auto"/>
              </w:rPr>
              <w:t>$</w:t>
            </w:r>
            <w:proofErr w:type="spellStart"/>
            <w:r w:rsidRPr="00502B44">
              <w:rPr>
                <w:color w:val="auto"/>
              </w:rPr>
              <w:t>apfgsov_apfgsvv_result_status</w:t>
            </w:r>
            <w:proofErr w:type="spellEnd"/>
            <w:r w:rsidRPr="00502B44">
              <w:rPr>
                <w:color w:val="auto"/>
              </w:rPr>
              <w:t>$</w:t>
            </w:r>
            <w:r>
              <w:rPr>
                <w:color w:val="auto"/>
              </w:rPr>
              <w:t xml:space="preserve">] - </w:t>
            </w:r>
            <w:r w:rsidRPr="00502B44">
              <w:rPr>
                <w:color w:val="auto"/>
              </w:rPr>
              <w:t>$</w:t>
            </w:r>
            <w:proofErr w:type="spellStart"/>
            <w:r w:rsidRPr="00502B44">
              <w:rPr>
                <w:color w:val="auto"/>
              </w:rPr>
              <w:t>apfgsov_apfgsvv_comments</w:t>
            </w:r>
            <w:proofErr w:type="spellEnd"/>
            <w:r w:rsidRPr="00502B44">
              <w:rPr>
                <w:color w:val="auto"/>
              </w:rPr>
              <w:t>$</w:t>
            </w:r>
          </w:p>
        </w:tc>
      </w:tr>
      <w:tr w:rsidR="000C1A14" w:rsidRPr="006E48F2" w14:paraId="42D6598D" w14:textId="77777777" w:rsidTr="002972FB">
        <w:trPr>
          <w:trHeight w:val="318"/>
        </w:trPr>
        <w:tc>
          <w:tcPr>
            <w:tcW w:w="656" w:type="dxa"/>
          </w:tcPr>
          <w:p w14:paraId="43C24161" w14:textId="139D42A9" w:rsidR="000C1A14" w:rsidRPr="006E48F2" w:rsidRDefault="000C1A14" w:rsidP="000C1A14">
            <w:pPr>
              <w:ind w:left="0" w:firstLine="0"/>
              <w:jc w:val="center"/>
            </w:pPr>
            <w:r w:rsidRPr="006E48F2">
              <w:t>1</w:t>
            </w:r>
            <w:r w:rsidR="00133854">
              <w:t>1</w:t>
            </w:r>
          </w:p>
        </w:tc>
        <w:tc>
          <w:tcPr>
            <w:tcW w:w="9815" w:type="dxa"/>
          </w:tcPr>
          <w:p w14:paraId="232AFA70" w14:textId="2C5430A3" w:rsidR="000C1A14" w:rsidRPr="006E48F2" w:rsidRDefault="000C1A14" w:rsidP="000C1A14">
            <w:pPr>
              <w:ind w:left="0" w:firstLine="0"/>
              <w:rPr>
                <w:color w:val="auto"/>
              </w:rPr>
            </w:pPr>
            <w:r w:rsidRPr="002972FB">
              <w:rPr>
                <w:color w:val="auto"/>
              </w:rPr>
              <w:t>POCAFGSOV</w:t>
            </w:r>
            <w:r w:rsidRPr="004153DD">
              <w:rPr>
                <w:color w:val="auto"/>
              </w:rPr>
              <w:t xml:space="preserve"> [</w:t>
            </w:r>
            <w:r w:rsidRPr="002972FB">
              <w:rPr>
                <w:color w:val="auto"/>
              </w:rPr>
              <w:t>$</w:t>
            </w:r>
            <w:proofErr w:type="spellStart"/>
            <w:r w:rsidRPr="002972FB">
              <w:rPr>
                <w:color w:val="auto"/>
              </w:rPr>
              <w:t>pocafgsov_result_status</w:t>
            </w:r>
            <w:proofErr w:type="spellEnd"/>
            <w:r w:rsidRPr="002972FB">
              <w:rPr>
                <w:color w:val="auto"/>
              </w:rPr>
              <w:t>$</w:t>
            </w:r>
            <w:r w:rsidRPr="004153DD">
              <w:rPr>
                <w:color w:val="auto"/>
              </w:rPr>
              <w:t xml:space="preserve">] - </w:t>
            </w:r>
            <w:r w:rsidRPr="002972FB">
              <w:rPr>
                <w:color w:val="auto"/>
              </w:rPr>
              <w:t>$</w:t>
            </w:r>
            <w:proofErr w:type="spellStart"/>
            <w:r w:rsidRPr="002972FB">
              <w:rPr>
                <w:color w:val="auto"/>
              </w:rPr>
              <w:t>pocafgsov_comments</w:t>
            </w:r>
            <w:proofErr w:type="spellEnd"/>
            <w:r w:rsidRPr="002972FB">
              <w:rPr>
                <w:color w:val="auto"/>
              </w:rPr>
              <w:t>$</w:t>
            </w:r>
          </w:p>
        </w:tc>
      </w:tr>
      <w:tr w:rsidR="000C1A14" w:rsidRPr="006E48F2" w14:paraId="302291D3" w14:textId="77777777" w:rsidTr="002972FB">
        <w:trPr>
          <w:trHeight w:val="318"/>
        </w:trPr>
        <w:tc>
          <w:tcPr>
            <w:tcW w:w="656" w:type="dxa"/>
          </w:tcPr>
          <w:p w14:paraId="1ED4BDCC" w14:textId="5A3AC683" w:rsidR="000C1A14" w:rsidRPr="006E48F2" w:rsidRDefault="000C1A14" w:rsidP="000C1A14">
            <w:pPr>
              <w:ind w:left="0" w:firstLine="0"/>
              <w:jc w:val="center"/>
            </w:pPr>
            <w:r w:rsidRPr="006E48F2">
              <w:t>1</w:t>
            </w:r>
            <w:r w:rsidR="00133854">
              <w:t>2</w:t>
            </w:r>
          </w:p>
        </w:tc>
        <w:tc>
          <w:tcPr>
            <w:tcW w:w="9815" w:type="dxa"/>
          </w:tcPr>
          <w:p w14:paraId="2EC7555D" w14:textId="09AFDC44" w:rsidR="000C1A14" w:rsidRPr="006E48F2" w:rsidRDefault="000C1A14" w:rsidP="000C1A14">
            <w:pPr>
              <w:ind w:left="0" w:firstLine="0"/>
              <w:rPr>
                <w:color w:val="auto"/>
              </w:rPr>
            </w:pPr>
            <w:r w:rsidRPr="00C15052">
              <w:rPr>
                <w:color w:val="auto"/>
              </w:rPr>
              <w:t>FSMF</w:t>
            </w:r>
            <w:r>
              <w:rPr>
                <w:color w:val="auto"/>
              </w:rPr>
              <w:t>O</w:t>
            </w:r>
            <w:r w:rsidRPr="004153DD">
              <w:rPr>
                <w:color w:val="auto"/>
              </w:rPr>
              <w:t xml:space="preserve"> [</w:t>
            </w:r>
            <w:r w:rsidRPr="00C15052">
              <w:rPr>
                <w:color w:val="auto"/>
              </w:rPr>
              <w:t>$</w:t>
            </w:r>
            <w:proofErr w:type="spellStart"/>
            <w:r w:rsidRPr="00C15052">
              <w:rPr>
                <w:color w:val="auto"/>
              </w:rPr>
              <w:t>fsmf_result_status</w:t>
            </w:r>
            <w:proofErr w:type="spellEnd"/>
            <w:r w:rsidRPr="00C15052">
              <w:rPr>
                <w:color w:val="auto"/>
              </w:rPr>
              <w:t>$</w:t>
            </w:r>
            <w:r w:rsidRPr="004153DD">
              <w:rPr>
                <w:color w:val="auto"/>
              </w:rPr>
              <w:t xml:space="preserve">] - </w:t>
            </w:r>
            <w:r w:rsidRPr="00C15052">
              <w:rPr>
                <w:color w:val="auto"/>
              </w:rPr>
              <w:t>$</w:t>
            </w:r>
            <w:proofErr w:type="spellStart"/>
            <w:r w:rsidRPr="00C15052">
              <w:rPr>
                <w:color w:val="auto"/>
              </w:rPr>
              <w:t>fsmf_comments</w:t>
            </w:r>
            <w:proofErr w:type="spellEnd"/>
            <w:r w:rsidRPr="00C15052">
              <w:rPr>
                <w:color w:val="auto"/>
              </w:rPr>
              <w:t>$</w:t>
            </w:r>
          </w:p>
        </w:tc>
      </w:tr>
      <w:tr w:rsidR="000C1A14" w:rsidRPr="006E48F2" w14:paraId="6AAC30EA" w14:textId="77777777" w:rsidTr="002972FB">
        <w:trPr>
          <w:trHeight w:val="318"/>
        </w:trPr>
        <w:tc>
          <w:tcPr>
            <w:tcW w:w="656" w:type="dxa"/>
          </w:tcPr>
          <w:p w14:paraId="090DE8CD" w14:textId="3F5FA88C" w:rsidR="000C1A14" w:rsidRPr="006E48F2" w:rsidRDefault="000C1A14" w:rsidP="000C1A14">
            <w:pPr>
              <w:ind w:left="0" w:firstLine="0"/>
              <w:jc w:val="center"/>
            </w:pPr>
            <w:r w:rsidRPr="006E48F2">
              <w:t>1</w:t>
            </w:r>
            <w:r w:rsidR="00133854">
              <w:t>3</w:t>
            </w:r>
          </w:p>
        </w:tc>
        <w:tc>
          <w:tcPr>
            <w:tcW w:w="9815" w:type="dxa"/>
          </w:tcPr>
          <w:p w14:paraId="6528D625" w14:textId="31AE0DE6" w:rsidR="000C1A14" w:rsidRPr="006E48F2" w:rsidRDefault="000C1A14" w:rsidP="000C1A14">
            <w:pPr>
              <w:ind w:left="0" w:firstLine="0"/>
              <w:rPr>
                <w:color w:val="auto"/>
              </w:rPr>
            </w:pPr>
            <w:r w:rsidRPr="00502B44">
              <w:rPr>
                <w:color w:val="auto"/>
              </w:rPr>
              <w:t>FSNSIS</w:t>
            </w:r>
            <w:r w:rsidRPr="004153DD">
              <w:rPr>
                <w:color w:val="auto"/>
              </w:rPr>
              <w:t xml:space="preserve"> [</w:t>
            </w:r>
            <w:r w:rsidRPr="00502B44">
              <w:rPr>
                <w:color w:val="auto"/>
              </w:rPr>
              <w:t>$</w:t>
            </w:r>
            <w:proofErr w:type="spellStart"/>
            <w:r w:rsidRPr="00502B44">
              <w:rPr>
                <w:color w:val="auto"/>
              </w:rPr>
              <w:t>fsnsis_result_status</w:t>
            </w:r>
            <w:proofErr w:type="spellEnd"/>
            <w:r w:rsidRPr="00502B44">
              <w:rPr>
                <w:color w:val="auto"/>
              </w:rPr>
              <w:t>$</w:t>
            </w:r>
            <w:r w:rsidRPr="004153DD">
              <w:rPr>
                <w:color w:val="auto"/>
              </w:rPr>
              <w:t xml:space="preserve">] - </w:t>
            </w:r>
            <w:r w:rsidRPr="00502B44">
              <w:rPr>
                <w:color w:val="auto"/>
              </w:rPr>
              <w:t>$</w:t>
            </w:r>
            <w:proofErr w:type="spellStart"/>
            <w:r w:rsidRPr="00502B44">
              <w:rPr>
                <w:color w:val="auto"/>
              </w:rPr>
              <w:t>fsnsis_comments</w:t>
            </w:r>
            <w:proofErr w:type="spellEnd"/>
            <w:r w:rsidRPr="00502B44">
              <w:rPr>
                <w:color w:val="auto"/>
              </w:rPr>
              <w:t>$</w:t>
            </w:r>
          </w:p>
        </w:tc>
      </w:tr>
      <w:tr w:rsidR="000C1A14" w:rsidRPr="006E48F2" w14:paraId="1B08C7F5" w14:textId="77777777" w:rsidTr="002972FB">
        <w:trPr>
          <w:trHeight w:val="318"/>
        </w:trPr>
        <w:tc>
          <w:tcPr>
            <w:tcW w:w="656" w:type="dxa"/>
          </w:tcPr>
          <w:p w14:paraId="5C21B697" w14:textId="32CDAA91" w:rsidR="000C1A14" w:rsidRPr="006E48F2" w:rsidRDefault="000C1A14" w:rsidP="000C1A14">
            <w:pPr>
              <w:ind w:left="0" w:firstLine="0"/>
              <w:jc w:val="center"/>
            </w:pPr>
            <w:r w:rsidRPr="006E48F2">
              <w:t>1</w:t>
            </w:r>
            <w:r w:rsidR="00133854">
              <w:t>4</w:t>
            </w:r>
          </w:p>
        </w:tc>
        <w:tc>
          <w:tcPr>
            <w:tcW w:w="9815" w:type="dxa"/>
          </w:tcPr>
          <w:p w14:paraId="41BA16C8" w14:textId="20038013" w:rsidR="000C1A14" w:rsidRPr="006E48F2" w:rsidRDefault="000C1A14" w:rsidP="000C1A14">
            <w:pPr>
              <w:ind w:left="0" w:firstLine="0"/>
              <w:rPr>
                <w:color w:val="auto"/>
              </w:rPr>
            </w:pPr>
            <w:r w:rsidRPr="00D50372">
              <w:rPr>
                <w:color w:val="auto"/>
              </w:rPr>
              <w:t>IT</w:t>
            </w:r>
            <w:r w:rsidRPr="004153DD">
              <w:rPr>
                <w:color w:val="auto"/>
              </w:rPr>
              <w:t xml:space="preserve"> [</w:t>
            </w:r>
            <w:r w:rsidRPr="00D50372">
              <w:rPr>
                <w:color w:val="auto"/>
              </w:rPr>
              <w:t>$</w:t>
            </w:r>
            <w:proofErr w:type="spellStart"/>
            <w:r w:rsidRPr="00D50372">
              <w:rPr>
                <w:color w:val="auto"/>
              </w:rPr>
              <w:t>it_result_status</w:t>
            </w:r>
            <w:proofErr w:type="spellEnd"/>
            <w:r w:rsidRPr="00D50372">
              <w:rPr>
                <w:color w:val="auto"/>
              </w:rPr>
              <w:t>$</w:t>
            </w:r>
            <w:r w:rsidRPr="004153DD">
              <w:rPr>
                <w:color w:val="auto"/>
              </w:rPr>
              <w:t xml:space="preserve">] - </w:t>
            </w:r>
            <w:r w:rsidRPr="00D50372">
              <w:rPr>
                <w:color w:val="auto"/>
              </w:rPr>
              <w:t>$</w:t>
            </w:r>
            <w:proofErr w:type="spellStart"/>
            <w:r w:rsidRPr="00D50372">
              <w:rPr>
                <w:color w:val="auto"/>
              </w:rPr>
              <w:t>it_comments</w:t>
            </w:r>
            <w:proofErr w:type="spellEnd"/>
            <w:r w:rsidRPr="00D50372">
              <w:rPr>
                <w:color w:val="auto"/>
              </w:rPr>
              <w:t>$</w:t>
            </w:r>
          </w:p>
        </w:tc>
      </w:tr>
      <w:tr w:rsidR="000C1A14" w:rsidRPr="006E48F2" w14:paraId="29E6C53C" w14:textId="77777777" w:rsidTr="002972FB">
        <w:trPr>
          <w:trHeight w:val="318"/>
        </w:trPr>
        <w:tc>
          <w:tcPr>
            <w:tcW w:w="656" w:type="dxa"/>
          </w:tcPr>
          <w:p w14:paraId="14764E93" w14:textId="259CBA8B" w:rsidR="000C1A14" w:rsidRPr="006E48F2" w:rsidRDefault="000C1A14" w:rsidP="000C1A14">
            <w:pPr>
              <w:ind w:left="0" w:firstLine="0"/>
              <w:jc w:val="center"/>
            </w:pPr>
            <w:r w:rsidRPr="006E48F2">
              <w:t>1</w:t>
            </w:r>
            <w:r w:rsidR="00133854">
              <w:t>5</w:t>
            </w:r>
          </w:p>
        </w:tc>
        <w:tc>
          <w:tcPr>
            <w:tcW w:w="9815" w:type="dxa"/>
          </w:tcPr>
          <w:p w14:paraId="3BE3B6C0" w14:textId="5D97813A" w:rsidR="000C1A14" w:rsidRPr="006E48F2" w:rsidRDefault="000C1A14" w:rsidP="000C1A14">
            <w:pPr>
              <w:ind w:left="0" w:firstLine="0"/>
              <w:rPr>
                <w:color w:val="auto"/>
              </w:rPr>
            </w:pPr>
            <w:r w:rsidRPr="00D50372">
              <w:rPr>
                <w:color w:val="auto"/>
              </w:rPr>
              <w:t>MFIT</w:t>
            </w:r>
            <w:r w:rsidRPr="004153DD">
              <w:rPr>
                <w:color w:val="auto"/>
              </w:rPr>
              <w:t xml:space="preserve"> [</w:t>
            </w:r>
            <w:r w:rsidRPr="00D50372">
              <w:rPr>
                <w:color w:val="auto"/>
              </w:rPr>
              <w:t>$</w:t>
            </w:r>
            <w:proofErr w:type="spellStart"/>
            <w:r w:rsidRPr="00D50372">
              <w:rPr>
                <w:color w:val="auto"/>
              </w:rPr>
              <w:t>mfit_result_status</w:t>
            </w:r>
            <w:proofErr w:type="spellEnd"/>
            <w:r w:rsidRPr="00D50372">
              <w:rPr>
                <w:color w:val="auto"/>
              </w:rPr>
              <w:t>$</w:t>
            </w:r>
            <w:r w:rsidRPr="004153DD">
              <w:rPr>
                <w:color w:val="auto"/>
              </w:rPr>
              <w:t xml:space="preserve">] - </w:t>
            </w:r>
            <w:r w:rsidRPr="00D50372">
              <w:rPr>
                <w:color w:val="auto"/>
              </w:rPr>
              <w:t>$</w:t>
            </w:r>
            <w:proofErr w:type="spellStart"/>
            <w:r w:rsidRPr="00D50372">
              <w:rPr>
                <w:color w:val="auto"/>
              </w:rPr>
              <w:t>mfit_comments</w:t>
            </w:r>
            <w:proofErr w:type="spellEnd"/>
            <w:r w:rsidRPr="00D50372">
              <w:rPr>
                <w:color w:val="auto"/>
              </w:rPr>
              <w:t>$</w:t>
            </w:r>
          </w:p>
        </w:tc>
      </w:tr>
      <w:tr w:rsidR="000C1A14" w:rsidRPr="006E48F2" w14:paraId="6232A30D" w14:textId="77777777" w:rsidTr="002972FB">
        <w:trPr>
          <w:trHeight w:val="318"/>
        </w:trPr>
        <w:tc>
          <w:tcPr>
            <w:tcW w:w="656" w:type="dxa"/>
          </w:tcPr>
          <w:p w14:paraId="1E647810" w14:textId="797E756E" w:rsidR="000C1A14" w:rsidRPr="006E48F2" w:rsidRDefault="000C1A14" w:rsidP="000C1A14">
            <w:pPr>
              <w:ind w:left="0" w:firstLine="0"/>
              <w:jc w:val="center"/>
            </w:pPr>
            <w:r w:rsidRPr="006E48F2">
              <w:t>1</w:t>
            </w:r>
            <w:r w:rsidR="00133854">
              <w:t>6</w:t>
            </w:r>
          </w:p>
        </w:tc>
        <w:tc>
          <w:tcPr>
            <w:tcW w:w="9815" w:type="dxa"/>
          </w:tcPr>
          <w:p w14:paraId="42C38784" w14:textId="0D7B60AE" w:rsidR="000C1A14" w:rsidRPr="006E48F2" w:rsidRDefault="000C1A14" w:rsidP="000C1A14">
            <w:pPr>
              <w:ind w:left="0" w:firstLine="0"/>
              <w:rPr>
                <w:color w:val="auto"/>
              </w:rPr>
            </w:pPr>
            <w:r>
              <w:rPr>
                <w:color w:val="auto"/>
              </w:rPr>
              <w:t>PPT</w:t>
            </w:r>
            <w:r w:rsidRPr="004153DD">
              <w:rPr>
                <w:color w:val="auto"/>
              </w:rPr>
              <w:t xml:space="preserve"> [</w:t>
            </w:r>
            <w:r w:rsidRPr="001D6F65">
              <w:rPr>
                <w:color w:val="auto"/>
              </w:rPr>
              <w:t>$</w:t>
            </w:r>
            <w:proofErr w:type="spellStart"/>
            <w:r w:rsidRPr="001D6F65">
              <w:rPr>
                <w:color w:val="auto"/>
              </w:rPr>
              <w:t>ppt_result_status</w:t>
            </w:r>
            <w:proofErr w:type="spellEnd"/>
            <w:r w:rsidRPr="001D6F65">
              <w:rPr>
                <w:color w:val="auto"/>
              </w:rPr>
              <w:t>$</w:t>
            </w:r>
            <w:r w:rsidRPr="004153DD">
              <w:rPr>
                <w:color w:val="auto"/>
              </w:rPr>
              <w:t xml:space="preserve">] - </w:t>
            </w:r>
            <w:r w:rsidRPr="001D6F65">
              <w:rPr>
                <w:color w:val="auto"/>
              </w:rPr>
              <w:t>$</w:t>
            </w:r>
            <w:proofErr w:type="spellStart"/>
            <w:r w:rsidRPr="001D6F65">
              <w:rPr>
                <w:color w:val="auto"/>
              </w:rPr>
              <w:t>ppt_comments</w:t>
            </w:r>
            <w:proofErr w:type="spellEnd"/>
            <w:r w:rsidRPr="001D6F65">
              <w:rPr>
                <w:color w:val="auto"/>
              </w:rPr>
              <w:t>$</w:t>
            </w:r>
          </w:p>
        </w:tc>
      </w:tr>
      <w:tr w:rsidR="000C1A14" w:rsidRPr="006E48F2" w14:paraId="780294AA" w14:textId="77777777" w:rsidTr="002972FB">
        <w:trPr>
          <w:trHeight w:val="318"/>
        </w:trPr>
        <w:tc>
          <w:tcPr>
            <w:tcW w:w="656" w:type="dxa"/>
          </w:tcPr>
          <w:p w14:paraId="67727C14" w14:textId="5D836C8B" w:rsidR="000C1A14" w:rsidRPr="006E48F2" w:rsidRDefault="000C1A14" w:rsidP="000C1A14">
            <w:pPr>
              <w:ind w:left="0" w:firstLine="0"/>
              <w:jc w:val="center"/>
            </w:pPr>
            <w:r w:rsidRPr="006E48F2">
              <w:t>1</w:t>
            </w:r>
            <w:r w:rsidR="00133854">
              <w:t>7</w:t>
            </w:r>
          </w:p>
        </w:tc>
        <w:tc>
          <w:tcPr>
            <w:tcW w:w="9815" w:type="dxa"/>
          </w:tcPr>
          <w:p w14:paraId="10ED3B24" w14:textId="68C4E5C5" w:rsidR="000C1A14" w:rsidRPr="006E48F2" w:rsidRDefault="000C1A14" w:rsidP="000C1A14">
            <w:pPr>
              <w:ind w:left="0" w:firstLine="0"/>
              <w:rPr>
                <w:color w:val="auto"/>
              </w:rPr>
            </w:pPr>
            <w:r>
              <w:rPr>
                <w:color w:val="auto"/>
              </w:rPr>
              <w:t>LFPS</w:t>
            </w:r>
            <w:r w:rsidRPr="004153DD">
              <w:rPr>
                <w:color w:val="auto"/>
              </w:rPr>
              <w:t xml:space="preserve"> [</w:t>
            </w:r>
            <w:r w:rsidRPr="00577982">
              <w:rPr>
                <w:color w:val="auto"/>
              </w:rPr>
              <w:t>$</w:t>
            </w:r>
            <w:proofErr w:type="spellStart"/>
            <w:r w:rsidRPr="00577982">
              <w:rPr>
                <w:color w:val="auto"/>
              </w:rPr>
              <w:t>lfps_result_status</w:t>
            </w:r>
            <w:proofErr w:type="spellEnd"/>
            <w:r w:rsidRPr="00577982">
              <w:rPr>
                <w:color w:val="auto"/>
              </w:rPr>
              <w:t>$</w:t>
            </w:r>
            <w:r w:rsidRPr="004153DD">
              <w:rPr>
                <w:color w:val="auto"/>
              </w:rPr>
              <w:t xml:space="preserve">] - </w:t>
            </w:r>
            <w:r w:rsidRPr="00577982">
              <w:rPr>
                <w:color w:val="auto"/>
              </w:rPr>
              <w:t>$</w:t>
            </w:r>
            <w:proofErr w:type="spellStart"/>
            <w:r w:rsidRPr="00577982">
              <w:rPr>
                <w:color w:val="auto"/>
              </w:rPr>
              <w:t>lfps_comments</w:t>
            </w:r>
            <w:proofErr w:type="spellEnd"/>
            <w:r w:rsidRPr="00577982">
              <w:rPr>
                <w:color w:val="auto"/>
              </w:rPr>
              <w:t>$</w:t>
            </w:r>
          </w:p>
        </w:tc>
      </w:tr>
      <w:tr w:rsidR="000C1A14" w:rsidRPr="006E48F2" w14:paraId="682D798C" w14:textId="77777777" w:rsidTr="002972FB">
        <w:trPr>
          <w:trHeight w:val="318"/>
        </w:trPr>
        <w:tc>
          <w:tcPr>
            <w:tcW w:w="656" w:type="dxa"/>
          </w:tcPr>
          <w:p w14:paraId="5F1F6C1A" w14:textId="52632249" w:rsidR="000C1A14" w:rsidRPr="006E48F2" w:rsidRDefault="00133854" w:rsidP="000C1A14">
            <w:pPr>
              <w:ind w:left="0" w:firstLine="0"/>
              <w:jc w:val="center"/>
            </w:pPr>
            <w:r>
              <w:t>18</w:t>
            </w:r>
          </w:p>
        </w:tc>
        <w:tc>
          <w:tcPr>
            <w:tcW w:w="9815" w:type="dxa"/>
          </w:tcPr>
          <w:p w14:paraId="62621787" w14:textId="192FB121" w:rsidR="000C1A14" w:rsidRPr="006E48F2" w:rsidRDefault="000C1A14" w:rsidP="000C1A14">
            <w:pPr>
              <w:ind w:left="0" w:firstLine="0"/>
              <w:rPr>
                <w:color w:val="auto"/>
              </w:rPr>
            </w:pPr>
            <w:r w:rsidRPr="0082129F">
              <w:rPr>
                <w:color w:val="auto"/>
              </w:rPr>
              <w:t>FDDWOPS</w:t>
            </w:r>
            <w:r w:rsidRPr="004153DD">
              <w:rPr>
                <w:color w:val="auto"/>
              </w:rPr>
              <w:t xml:space="preserve"> [</w:t>
            </w:r>
            <w:r w:rsidRPr="0082129F">
              <w:rPr>
                <w:color w:val="auto"/>
              </w:rPr>
              <w:t>$</w:t>
            </w:r>
            <w:proofErr w:type="spellStart"/>
            <w:r w:rsidRPr="0082129F">
              <w:rPr>
                <w:color w:val="auto"/>
              </w:rPr>
              <w:t>fddwops_result_status</w:t>
            </w:r>
            <w:proofErr w:type="spellEnd"/>
            <w:r w:rsidRPr="0082129F">
              <w:rPr>
                <w:color w:val="auto"/>
              </w:rPr>
              <w:t>$</w:t>
            </w:r>
            <w:r w:rsidRPr="004153DD">
              <w:rPr>
                <w:color w:val="auto"/>
              </w:rPr>
              <w:t xml:space="preserve">] - </w:t>
            </w:r>
            <w:r w:rsidRPr="0082129F">
              <w:rPr>
                <w:color w:val="auto"/>
              </w:rPr>
              <w:t>$</w:t>
            </w:r>
            <w:proofErr w:type="spellStart"/>
            <w:r w:rsidRPr="0082129F">
              <w:rPr>
                <w:color w:val="auto"/>
              </w:rPr>
              <w:t>fddwops_comments</w:t>
            </w:r>
            <w:proofErr w:type="spellEnd"/>
            <w:r w:rsidRPr="0082129F">
              <w:rPr>
                <w:color w:val="auto"/>
              </w:rPr>
              <w:t>$</w:t>
            </w:r>
          </w:p>
        </w:tc>
      </w:tr>
      <w:tr w:rsidR="000C1A14" w:rsidRPr="006E48F2" w14:paraId="2DBE9E09" w14:textId="77777777" w:rsidTr="002972FB">
        <w:trPr>
          <w:trHeight w:val="318"/>
        </w:trPr>
        <w:tc>
          <w:tcPr>
            <w:tcW w:w="656" w:type="dxa"/>
          </w:tcPr>
          <w:p w14:paraId="77415A89" w14:textId="7A3A710B" w:rsidR="000C1A14" w:rsidRPr="006E48F2" w:rsidRDefault="00133854" w:rsidP="000C1A14">
            <w:pPr>
              <w:ind w:left="0" w:firstLine="0"/>
              <w:jc w:val="center"/>
            </w:pPr>
            <w:r>
              <w:t>19</w:t>
            </w:r>
          </w:p>
        </w:tc>
        <w:tc>
          <w:tcPr>
            <w:tcW w:w="9815" w:type="dxa"/>
          </w:tcPr>
          <w:p w14:paraId="758295ED" w14:textId="5A9941DA" w:rsidR="000C1A14" w:rsidRPr="006E48F2" w:rsidRDefault="000C1A14" w:rsidP="000C1A14">
            <w:pPr>
              <w:ind w:left="0" w:firstLine="0"/>
              <w:rPr>
                <w:color w:val="auto"/>
              </w:rPr>
            </w:pPr>
            <w:r>
              <w:rPr>
                <w:color w:val="auto"/>
              </w:rPr>
              <w:t>CAPSVS</w:t>
            </w:r>
            <w:r w:rsidRPr="004153DD">
              <w:rPr>
                <w:color w:val="auto"/>
              </w:rPr>
              <w:t xml:space="preserve"> [</w:t>
            </w:r>
            <w:r w:rsidRPr="008B574E">
              <w:rPr>
                <w:color w:val="auto"/>
              </w:rPr>
              <w:t>$</w:t>
            </w:r>
            <w:proofErr w:type="spellStart"/>
            <w:r w:rsidRPr="008B574E">
              <w:rPr>
                <w:color w:val="auto"/>
              </w:rPr>
              <w:t>capsvs_result_status</w:t>
            </w:r>
            <w:proofErr w:type="spellEnd"/>
            <w:r w:rsidRPr="008B574E">
              <w:rPr>
                <w:color w:val="auto"/>
              </w:rPr>
              <w:t>$</w:t>
            </w:r>
            <w:r w:rsidRPr="004153DD">
              <w:rPr>
                <w:color w:val="auto"/>
              </w:rPr>
              <w:t xml:space="preserve">] - </w:t>
            </w:r>
            <w:r w:rsidRPr="008B574E">
              <w:rPr>
                <w:color w:val="auto"/>
              </w:rPr>
              <w:t>$</w:t>
            </w:r>
            <w:proofErr w:type="spellStart"/>
            <w:r w:rsidRPr="008B574E">
              <w:rPr>
                <w:color w:val="auto"/>
              </w:rPr>
              <w:t>capsvs_comments</w:t>
            </w:r>
            <w:proofErr w:type="spellEnd"/>
            <w:r w:rsidRPr="008B574E">
              <w:rPr>
                <w:color w:val="auto"/>
              </w:rPr>
              <w:t>$</w:t>
            </w:r>
          </w:p>
        </w:tc>
      </w:tr>
      <w:tr w:rsidR="000C1A14" w:rsidRPr="006E48F2" w14:paraId="71DC07B4" w14:textId="77777777" w:rsidTr="002972FB">
        <w:trPr>
          <w:trHeight w:val="318"/>
        </w:trPr>
        <w:tc>
          <w:tcPr>
            <w:tcW w:w="656" w:type="dxa"/>
          </w:tcPr>
          <w:p w14:paraId="34B80DC6" w14:textId="08B39958" w:rsidR="000C1A14" w:rsidRPr="006E48F2" w:rsidRDefault="000C1A14" w:rsidP="000C1A14">
            <w:pPr>
              <w:ind w:left="0" w:firstLine="0"/>
              <w:jc w:val="center"/>
            </w:pPr>
            <w:r>
              <w:t>2</w:t>
            </w:r>
            <w:r w:rsidR="00133854">
              <w:t>0</w:t>
            </w:r>
          </w:p>
        </w:tc>
        <w:tc>
          <w:tcPr>
            <w:tcW w:w="9815" w:type="dxa"/>
          </w:tcPr>
          <w:p w14:paraId="42C099E0" w14:textId="35BBE187" w:rsidR="000C1A14" w:rsidRPr="006E48F2" w:rsidRDefault="000C1A14" w:rsidP="000C1A14">
            <w:pPr>
              <w:ind w:left="0" w:firstLine="0"/>
              <w:rPr>
                <w:color w:val="auto"/>
              </w:rPr>
            </w:pPr>
            <w:r>
              <w:rPr>
                <w:color w:val="auto"/>
              </w:rPr>
              <w:t>CAPSCS</w:t>
            </w:r>
            <w:r w:rsidRPr="004153DD">
              <w:rPr>
                <w:color w:val="auto"/>
              </w:rPr>
              <w:t xml:space="preserve"> [</w:t>
            </w:r>
            <w:r w:rsidRPr="00872E2C">
              <w:rPr>
                <w:color w:val="auto"/>
              </w:rPr>
              <w:t>$</w:t>
            </w:r>
            <w:proofErr w:type="spellStart"/>
            <w:r w:rsidRPr="00872E2C">
              <w:rPr>
                <w:color w:val="auto"/>
              </w:rPr>
              <w:t>capscs_result_status</w:t>
            </w:r>
            <w:proofErr w:type="spellEnd"/>
            <w:r w:rsidRPr="00872E2C">
              <w:rPr>
                <w:color w:val="auto"/>
              </w:rPr>
              <w:t>$</w:t>
            </w:r>
            <w:r w:rsidRPr="004153DD">
              <w:rPr>
                <w:color w:val="auto"/>
              </w:rPr>
              <w:t xml:space="preserve">] - </w:t>
            </w:r>
            <w:r w:rsidRPr="00872E2C">
              <w:rPr>
                <w:color w:val="auto"/>
              </w:rPr>
              <w:t>$</w:t>
            </w:r>
            <w:proofErr w:type="spellStart"/>
            <w:r w:rsidRPr="00872E2C">
              <w:rPr>
                <w:color w:val="auto"/>
              </w:rPr>
              <w:t>capscs_comments</w:t>
            </w:r>
            <w:proofErr w:type="spellEnd"/>
            <w:r w:rsidRPr="00872E2C">
              <w:rPr>
                <w:color w:val="auto"/>
              </w:rPr>
              <w:t>$</w:t>
            </w:r>
          </w:p>
        </w:tc>
      </w:tr>
      <w:tr w:rsidR="000C1A14" w:rsidRPr="006E48F2" w14:paraId="3FE07017" w14:textId="77777777" w:rsidTr="002972FB">
        <w:trPr>
          <w:trHeight w:val="318"/>
        </w:trPr>
        <w:tc>
          <w:tcPr>
            <w:tcW w:w="656" w:type="dxa"/>
          </w:tcPr>
          <w:p w14:paraId="035A53B7" w14:textId="5F4F1DA9" w:rsidR="000C1A14" w:rsidRPr="006E48F2" w:rsidRDefault="000C1A14" w:rsidP="000C1A14">
            <w:pPr>
              <w:ind w:left="0" w:firstLine="0"/>
              <w:jc w:val="center"/>
            </w:pPr>
            <w:r w:rsidRPr="006E48F2">
              <w:t>2</w:t>
            </w:r>
            <w:r w:rsidR="00133854">
              <w:t>1</w:t>
            </w:r>
          </w:p>
        </w:tc>
        <w:tc>
          <w:tcPr>
            <w:tcW w:w="9815" w:type="dxa"/>
          </w:tcPr>
          <w:p w14:paraId="2B99A1C9" w14:textId="1CB64BCE" w:rsidR="000C1A14" w:rsidRPr="006E48F2" w:rsidRDefault="000C1A14" w:rsidP="000C1A14">
            <w:pPr>
              <w:ind w:left="0" w:firstLine="0"/>
              <w:rPr>
                <w:color w:val="auto"/>
              </w:rPr>
            </w:pPr>
            <w:r>
              <w:rPr>
                <w:color w:val="auto"/>
              </w:rPr>
              <w:t>PAPS</w:t>
            </w:r>
            <w:r w:rsidRPr="004153DD">
              <w:rPr>
                <w:color w:val="auto"/>
              </w:rPr>
              <w:t xml:space="preserve"> [</w:t>
            </w:r>
            <w:r w:rsidRPr="008A6AB0">
              <w:rPr>
                <w:color w:val="auto"/>
              </w:rPr>
              <w:t>$</w:t>
            </w:r>
            <w:proofErr w:type="spellStart"/>
            <w:r w:rsidRPr="008A6AB0">
              <w:rPr>
                <w:color w:val="auto"/>
              </w:rPr>
              <w:t>paps_result_status</w:t>
            </w:r>
            <w:proofErr w:type="spellEnd"/>
            <w:r w:rsidRPr="008A6AB0">
              <w:rPr>
                <w:color w:val="auto"/>
              </w:rPr>
              <w:t>$</w:t>
            </w:r>
            <w:r w:rsidRPr="004153DD">
              <w:rPr>
                <w:color w:val="auto"/>
              </w:rPr>
              <w:t xml:space="preserve">] - </w:t>
            </w:r>
            <w:r w:rsidRPr="008A6AB0">
              <w:rPr>
                <w:color w:val="auto"/>
              </w:rPr>
              <w:t>$</w:t>
            </w:r>
            <w:proofErr w:type="spellStart"/>
            <w:r w:rsidRPr="008A6AB0">
              <w:rPr>
                <w:color w:val="auto"/>
              </w:rPr>
              <w:t>paps_comments</w:t>
            </w:r>
            <w:proofErr w:type="spellEnd"/>
            <w:r w:rsidRPr="008A6AB0">
              <w:rPr>
                <w:color w:val="auto"/>
              </w:rPr>
              <w:t>$</w:t>
            </w:r>
          </w:p>
        </w:tc>
      </w:tr>
      <w:tr w:rsidR="000C1A14" w:rsidRPr="006E48F2" w14:paraId="3A5F2E99" w14:textId="77777777" w:rsidTr="002972FB">
        <w:trPr>
          <w:trHeight w:val="318"/>
        </w:trPr>
        <w:tc>
          <w:tcPr>
            <w:tcW w:w="656" w:type="dxa"/>
          </w:tcPr>
          <w:p w14:paraId="13C77058" w14:textId="07CEF7EE" w:rsidR="000C1A14" w:rsidRPr="006E48F2" w:rsidRDefault="000C1A14" w:rsidP="000C1A14">
            <w:pPr>
              <w:ind w:left="0" w:firstLine="0"/>
              <w:jc w:val="center"/>
            </w:pPr>
            <w:r w:rsidRPr="006E48F2">
              <w:t>2</w:t>
            </w:r>
            <w:r w:rsidR="00133854">
              <w:t>2</w:t>
            </w:r>
          </w:p>
        </w:tc>
        <w:tc>
          <w:tcPr>
            <w:tcW w:w="9815" w:type="dxa"/>
          </w:tcPr>
          <w:p w14:paraId="1FC096A0" w14:textId="327B85ED" w:rsidR="000C1A14" w:rsidRPr="006E48F2" w:rsidRDefault="000C1A14" w:rsidP="000C1A14">
            <w:pPr>
              <w:ind w:left="0" w:firstLine="0"/>
              <w:rPr>
                <w:color w:val="auto"/>
              </w:rPr>
            </w:pPr>
            <w:r>
              <w:rPr>
                <w:color w:val="auto"/>
              </w:rPr>
              <w:t>FDMIS</w:t>
            </w:r>
            <w:r w:rsidRPr="004153DD">
              <w:rPr>
                <w:color w:val="auto"/>
              </w:rPr>
              <w:t xml:space="preserve"> [</w:t>
            </w:r>
            <w:r w:rsidRPr="00C862F0">
              <w:rPr>
                <w:color w:val="auto"/>
              </w:rPr>
              <w:t>$</w:t>
            </w:r>
            <w:proofErr w:type="spellStart"/>
            <w:r w:rsidRPr="00C862F0">
              <w:rPr>
                <w:color w:val="auto"/>
              </w:rPr>
              <w:t>fdmis_result_status</w:t>
            </w:r>
            <w:proofErr w:type="spellEnd"/>
            <w:r w:rsidRPr="00C862F0">
              <w:rPr>
                <w:color w:val="auto"/>
              </w:rPr>
              <w:t>$</w:t>
            </w:r>
            <w:r w:rsidRPr="004153DD">
              <w:rPr>
                <w:color w:val="auto"/>
              </w:rPr>
              <w:t xml:space="preserve">] - </w:t>
            </w:r>
            <w:r w:rsidRPr="00C862F0">
              <w:rPr>
                <w:color w:val="auto"/>
              </w:rPr>
              <w:t>$</w:t>
            </w:r>
            <w:proofErr w:type="spellStart"/>
            <w:r w:rsidRPr="00C862F0">
              <w:rPr>
                <w:color w:val="auto"/>
              </w:rPr>
              <w:t>fdmis_comments</w:t>
            </w:r>
            <w:proofErr w:type="spellEnd"/>
            <w:r w:rsidRPr="00C862F0">
              <w:rPr>
                <w:color w:val="auto"/>
              </w:rPr>
              <w:t>$</w:t>
            </w:r>
          </w:p>
        </w:tc>
      </w:tr>
      <w:tr w:rsidR="000C1A14" w:rsidRPr="006E48F2" w14:paraId="2E32E2A0" w14:textId="77777777" w:rsidTr="002972FB">
        <w:trPr>
          <w:trHeight w:val="318"/>
        </w:trPr>
        <w:tc>
          <w:tcPr>
            <w:tcW w:w="656" w:type="dxa"/>
          </w:tcPr>
          <w:p w14:paraId="0894F02C" w14:textId="63625EB7" w:rsidR="000C1A14" w:rsidRPr="006E48F2" w:rsidRDefault="000C1A14" w:rsidP="000C1A14">
            <w:pPr>
              <w:ind w:left="0" w:firstLine="0"/>
              <w:jc w:val="center"/>
            </w:pPr>
            <w:r w:rsidRPr="006E48F2">
              <w:t>2</w:t>
            </w:r>
            <w:r w:rsidR="00133854">
              <w:t>3</w:t>
            </w:r>
          </w:p>
        </w:tc>
        <w:tc>
          <w:tcPr>
            <w:tcW w:w="9815" w:type="dxa"/>
          </w:tcPr>
          <w:p w14:paraId="126E5801" w14:textId="68085BC7" w:rsidR="000C1A14" w:rsidRPr="006E48F2" w:rsidRDefault="000C1A14" w:rsidP="000C1A14">
            <w:pPr>
              <w:ind w:left="0" w:firstLine="0"/>
              <w:rPr>
                <w:color w:val="auto"/>
              </w:rPr>
            </w:pPr>
            <w:r w:rsidRPr="005F3309">
              <w:rPr>
                <w:color w:val="auto"/>
              </w:rPr>
              <w:t>OSDPI</w:t>
            </w:r>
            <w:r w:rsidRPr="004153DD">
              <w:rPr>
                <w:color w:val="auto"/>
              </w:rPr>
              <w:t xml:space="preserve"> [</w:t>
            </w:r>
            <w:r w:rsidRPr="005F3309">
              <w:rPr>
                <w:color w:val="auto"/>
              </w:rPr>
              <w:t>$</w:t>
            </w:r>
            <w:proofErr w:type="spellStart"/>
            <w:r w:rsidRPr="005F3309">
              <w:rPr>
                <w:color w:val="auto"/>
              </w:rPr>
              <w:t>osdpi_result_status</w:t>
            </w:r>
            <w:proofErr w:type="spellEnd"/>
            <w:r w:rsidRPr="005F3309">
              <w:rPr>
                <w:color w:val="auto"/>
              </w:rPr>
              <w:t>$</w:t>
            </w:r>
            <w:r w:rsidRPr="004153DD">
              <w:rPr>
                <w:color w:val="auto"/>
              </w:rPr>
              <w:t xml:space="preserve">] - </w:t>
            </w:r>
            <w:r w:rsidRPr="005F3309">
              <w:rPr>
                <w:color w:val="auto"/>
              </w:rPr>
              <w:t>$</w:t>
            </w:r>
            <w:proofErr w:type="spellStart"/>
            <w:r w:rsidRPr="005F3309">
              <w:rPr>
                <w:color w:val="auto"/>
              </w:rPr>
              <w:t>osdpi_comments</w:t>
            </w:r>
            <w:proofErr w:type="spellEnd"/>
            <w:r w:rsidRPr="005F3309">
              <w:rPr>
                <w:color w:val="auto"/>
              </w:rPr>
              <w:t>$</w:t>
            </w:r>
          </w:p>
        </w:tc>
      </w:tr>
      <w:tr w:rsidR="000C1A14" w:rsidRPr="006E48F2" w14:paraId="01468E43" w14:textId="77777777" w:rsidTr="002972FB">
        <w:trPr>
          <w:trHeight w:val="318"/>
        </w:trPr>
        <w:tc>
          <w:tcPr>
            <w:tcW w:w="656" w:type="dxa"/>
          </w:tcPr>
          <w:p w14:paraId="73E89FCC" w14:textId="3F9A4A7E" w:rsidR="000C1A14" w:rsidRPr="006E48F2" w:rsidRDefault="000C1A14" w:rsidP="000C1A14">
            <w:pPr>
              <w:ind w:left="0" w:firstLine="0"/>
              <w:jc w:val="center"/>
            </w:pPr>
            <w:r w:rsidRPr="006E48F2">
              <w:t>2</w:t>
            </w:r>
            <w:r w:rsidR="00133854">
              <w:t>4</w:t>
            </w:r>
          </w:p>
        </w:tc>
        <w:tc>
          <w:tcPr>
            <w:tcW w:w="9815" w:type="dxa"/>
          </w:tcPr>
          <w:p w14:paraId="4F9E26E2" w14:textId="07B3A855" w:rsidR="000C1A14" w:rsidRPr="006E48F2" w:rsidRDefault="000C1A14" w:rsidP="000C1A14">
            <w:pPr>
              <w:ind w:left="0" w:firstLine="0"/>
              <w:rPr>
                <w:color w:val="auto"/>
              </w:rPr>
            </w:pPr>
            <w:r>
              <w:rPr>
                <w:color w:val="auto"/>
              </w:rPr>
              <w:t>FPI</w:t>
            </w:r>
            <w:r w:rsidRPr="004153DD">
              <w:rPr>
                <w:color w:val="auto"/>
              </w:rPr>
              <w:t xml:space="preserve"> [</w:t>
            </w:r>
            <w:r w:rsidRPr="00B45FEF">
              <w:rPr>
                <w:color w:val="auto"/>
              </w:rPr>
              <w:t>$</w:t>
            </w:r>
            <w:proofErr w:type="spellStart"/>
            <w:r w:rsidRPr="00B45FEF">
              <w:rPr>
                <w:color w:val="auto"/>
              </w:rPr>
              <w:t>fpi_result_status</w:t>
            </w:r>
            <w:proofErr w:type="spellEnd"/>
            <w:r w:rsidRPr="00B45FEF">
              <w:rPr>
                <w:color w:val="auto"/>
              </w:rPr>
              <w:t>$</w:t>
            </w:r>
            <w:r w:rsidRPr="004153DD">
              <w:rPr>
                <w:color w:val="auto"/>
              </w:rPr>
              <w:t xml:space="preserve">] - </w:t>
            </w:r>
            <w:r w:rsidRPr="00B45FEF">
              <w:rPr>
                <w:color w:val="auto"/>
              </w:rPr>
              <w:t>$</w:t>
            </w:r>
            <w:proofErr w:type="spellStart"/>
            <w:r w:rsidRPr="00B45FEF">
              <w:rPr>
                <w:color w:val="auto"/>
              </w:rPr>
              <w:t>fpi_comments</w:t>
            </w:r>
            <w:proofErr w:type="spellEnd"/>
            <w:r w:rsidRPr="00B45FEF">
              <w:rPr>
                <w:color w:val="auto"/>
              </w:rPr>
              <w:t>$</w:t>
            </w:r>
          </w:p>
        </w:tc>
      </w:tr>
      <w:tr w:rsidR="000C1A14" w:rsidRPr="006E48F2" w14:paraId="7F31C90E" w14:textId="77777777" w:rsidTr="002972FB">
        <w:trPr>
          <w:trHeight w:val="318"/>
        </w:trPr>
        <w:tc>
          <w:tcPr>
            <w:tcW w:w="656" w:type="dxa"/>
          </w:tcPr>
          <w:p w14:paraId="415FFEDC" w14:textId="6B6E7FC6" w:rsidR="000C1A14" w:rsidRPr="006E48F2" w:rsidRDefault="000C1A14" w:rsidP="000C1A14">
            <w:pPr>
              <w:ind w:left="0" w:firstLine="0"/>
              <w:jc w:val="center"/>
            </w:pPr>
            <w:r>
              <w:t>2</w:t>
            </w:r>
            <w:r w:rsidR="00133854">
              <w:t>5</w:t>
            </w:r>
          </w:p>
        </w:tc>
        <w:tc>
          <w:tcPr>
            <w:tcW w:w="9815" w:type="dxa"/>
          </w:tcPr>
          <w:p w14:paraId="1AC1283F" w14:textId="6C1D8539" w:rsidR="000C1A14" w:rsidRDefault="000C1A14" w:rsidP="000C1A14">
            <w:pPr>
              <w:ind w:left="0" w:firstLine="0"/>
              <w:rPr>
                <w:color w:val="auto"/>
              </w:rPr>
            </w:pPr>
            <w:r w:rsidRPr="00CC1379">
              <w:rPr>
                <w:color w:val="auto"/>
              </w:rPr>
              <w:t>LPFGPCS</w:t>
            </w:r>
            <w:r w:rsidRPr="004153DD">
              <w:rPr>
                <w:color w:val="auto"/>
              </w:rPr>
              <w:t xml:space="preserve"> [</w:t>
            </w:r>
            <w:r w:rsidRPr="00CC1379">
              <w:rPr>
                <w:color w:val="auto"/>
              </w:rPr>
              <w:t>$</w:t>
            </w:r>
            <w:proofErr w:type="spellStart"/>
            <w:r w:rsidRPr="00CC1379">
              <w:rPr>
                <w:color w:val="auto"/>
              </w:rPr>
              <w:t>lpfgpcs_result_status</w:t>
            </w:r>
            <w:proofErr w:type="spellEnd"/>
            <w:r w:rsidRPr="00CC1379">
              <w:rPr>
                <w:color w:val="auto"/>
              </w:rPr>
              <w:t>$</w:t>
            </w:r>
            <w:r w:rsidRPr="004153DD">
              <w:rPr>
                <w:color w:val="auto"/>
              </w:rPr>
              <w:t xml:space="preserve">] - </w:t>
            </w:r>
            <w:r w:rsidRPr="00CC1379">
              <w:rPr>
                <w:color w:val="auto"/>
              </w:rPr>
              <w:t>$</w:t>
            </w:r>
            <w:proofErr w:type="spellStart"/>
            <w:r w:rsidRPr="00CC1379">
              <w:rPr>
                <w:color w:val="auto"/>
              </w:rPr>
              <w:t>lpfgpcs_comments</w:t>
            </w:r>
            <w:proofErr w:type="spellEnd"/>
            <w:r>
              <w:rPr>
                <w:color w:val="auto"/>
              </w:rPr>
              <w:t>$</w:t>
            </w:r>
          </w:p>
        </w:tc>
      </w:tr>
      <w:tr w:rsidR="000C1A14" w:rsidRPr="006E48F2" w14:paraId="18F043D9" w14:textId="77777777" w:rsidTr="002972FB">
        <w:trPr>
          <w:trHeight w:val="318"/>
        </w:trPr>
        <w:tc>
          <w:tcPr>
            <w:tcW w:w="656" w:type="dxa"/>
          </w:tcPr>
          <w:p w14:paraId="20802537" w14:textId="7D659FAE" w:rsidR="000C1A14" w:rsidRPr="006E48F2" w:rsidRDefault="000C1A14" w:rsidP="000C1A14">
            <w:pPr>
              <w:ind w:left="0" w:firstLine="0"/>
              <w:jc w:val="center"/>
            </w:pPr>
            <w:r w:rsidRPr="006E48F2">
              <w:t>2</w:t>
            </w:r>
            <w:r w:rsidR="00133854">
              <w:t>6</w:t>
            </w:r>
          </w:p>
        </w:tc>
        <w:tc>
          <w:tcPr>
            <w:tcW w:w="9815" w:type="dxa"/>
          </w:tcPr>
          <w:p w14:paraId="4D8F9913" w14:textId="34DBA7D3" w:rsidR="000C1A14" w:rsidRPr="006E48F2" w:rsidRDefault="000C1A14" w:rsidP="000C1A14">
            <w:pPr>
              <w:ind w:left="0" w:firstLine="0"/>
              <w:rPr>
                <w:color w:val="auto"/>
              </w:rPr>
            </w:pPr>
            <w:r w:rsidRPr="00CC1379">
              <w:rPr>
                <w:color w:val="auto"/>
              </w:rPr>
              <w:t>LPFGPCS</w:t>
            </w:r>
            <w:r>
              <w:rPr>
                <w:color w:val="auto"/>
              </w:rPr>
              <w:t>2</w:t>
            </w:r>
            <w:r w:rsidRPr="004153DD">
              <w:rPr>
                <w:color w:val="auto"/>
              </w:rPr>
              <w:t xml:space="preserve"> [</w:t>
            </w:r>
            <w:r w:rsidRPr="00CC1379">
              <w:rPr>
                <w:color w:val="auto"/>
              </w:rPr>
              <w:t>$lpfgpcs</w:t>
            </w:r>
            <w:r>
              <w:rPr>
                <w:color w:val="auto"/>
              </w:rPr>
              <w:t>2</w:t>
            </w:r>
            <w:r w:rsidRPr="00CC1379">
              <w:rPr>
                <w:color w:val="auto"/>
              </w:rPr>
              <w:t>_result_status$</w:t>
            </w:r>
            <w:r w:rsidRPr="004153DD">
              <w:rPr>
                <w:color w:val="auto"/>
              </w:rPr>
              <w:t xml:space="preserve">] - </w:t>
            </w:r>
            <w:r w:rsidRPr="00CC1379">
              <w:rPr>
                <w:color w:val="auto"/>
              </w:rPr>
              <w:t>$lpfgpcs</w:t>
            </w:r>
            <w:r>
              <w:rPr>
                <w:color w:val="auto"/>
              </w:rPr>
              <w:t>2</w:t>
            </w:r>
            <w:r w:rsidRPr="00CC1379">
              <w:rPr>
                <w:color w:val="auto"/>
              </w:rPr>
              <w:t>_comments</w:t>
            </w:r>
            <w:r>
              <w:rPr>
                <w:color w:val="auto"/>
              </w:rPr>
              <w:t>$</w:t>
            </w:r>
          </w:p>
        </w:tc>
      </w:tr>
      <w:tr w:rsidR="000C1A14" w:rsidRPr="006E48F2" w14:paraId="7E52ECFD" w14:textId="77777777" w:rsidTr="002972FB">
        <w:trPr>
          <w:trHeight w:val="318"/>
        </w:trPr>
        <w:tc>
          <w:tcPr>
            <w:tcW w:w="656" w:type="dxa"/>
          </w:tcPr>
          <w:p w14:paraId="3060247C" w14:textId="6321FD3F" w:rsidR="000C1A14" w:rsidRPr="006E48F2" w:rsidRDefault="000C1A14" w:rsidP="000C1A14">
            <w:pPr>
              <w:ind w:left="0" w:firstLine="0"/>
              <w:jc w:val="center"/>
            </w:pPr>
            <w:r w:rsidRPr="006E48F2">
              <w:t>2</w:t>
            </w:r>
            <w:r w:rsidR="00133854">
              <w:t>7</w:t>
            </w:r>
          </w:p>
        </w:tc>
        <w:tc>
          <w:tcPr>
            <w:tcW w:w="9815" w:type="dxa"/>
          </w:tcPr>
          <w:p w14:paraId="6E383B96" w14:textId="7D8AB554" w:rsidR="000C1A14" w:rsidRPr="006E48F2" w:rsidRDefault="000C1A14" w:rsidP="000C1A14">
            <w:pPr>
              <w:ind w:left="0" w:firstLine="0"/>
              <w:rPr>
                <w:color w:val="auto"/>
              </w:rPr>
            </w:pPr>
            <w:r w:rsidRPr="00FB0AA4">
              <w:rPr>
                <w:color w:val="auto"/>
              </w:rPr>
              <w:t>FGRDI</w:t>
            </w:r>
            <w:r w:rsidRPr="004153DD">
              <w:rPr>
                <w:color w:val="auto"/>
              </w:rPr>
              <w:t xml:space="preserve"> [</w:t>
            </w:r>
            <w:r w:rsidRPr="00FB0AA4">
              <w:rPr>
                <w:color w:val="auto"/>
              </w:rPr>
              <w:t>$</w:t>
            </w:r>
            <w:proofErr w:type="spellStart"/>
            <w:r w:rsidRPr="00FB0AA4">
              <w:rPr>
                <w:color w:val="auto"/>
              </w:rPr>
              <w:t>fgrdi_result_status</w:t>
            </w:r>
            <w:proofErr w:type="spellEnd"/>
            <w:r w:rsidRPr="00FB0AA4">
              <w:rPr>
                <w:color w:val="auto"/>
              </w:rPr>
              <w:t>$</w:t>
            </w:r>
            <w:r w:rsidRPr="004153DD">
              <w:rPr>
                <w:color w:val="auto"/>
              </w:rPr>
              <w:t xml:space="preserve">] - </w:t>
            </w:r>
            <w:r w:rsidRPr="00FB0AA4">
              <w:rPr>
                <w:color w:val="auto"/>
              </w:rPr>
              <w:t>$</w:t>
            </w:r>
            <w:proofErr w:type="spellStart"/>
            <w:r w:rsidRPr="00FB0AA4">
              <w:rPr>
                <w:color w:val="auto"/>
              </w:rPr>
              <w:t>fgrdi_comments</w:t>
            </w:r>
            <w:proofErr w:type="spellEnd"/>
            <w:r w:rsidRPr="00FB0AA4">
              <w:rPr>
                <w:color w:val="auto"/>
              </w:rPr>
              <w:t>$</w:t>
            </w:r>
          </w:p>
        </w:tc>
      </w:tr>
      <w:tr w:rsidR="000C1A14" w:rsidRPr="006E48F2" w14:paraId="2DF54EFB" w14:textId="77777777" w:rsidTr="002972FB">
        <w:trPr>
          <w:trHeight w:val="318"/>
        </w:trPr>
        <w:tc>
          <w:tcPr>
            <w:tcW w:w="656" w:type="dxa"/>
          </w:tcPr>
          <w:p w14:paraId="59351963" w14:textId="605195A0" w:rsidR="000C1A14" w:rsidRPr="006E48F2" w:rsidRDefault="00133854" w:rsidP="000C1A14">
            <w:pPr>
              <w:ind w:left="0" w:firstLine="0"/>
              <w:jc w:val="center"/>
            </w:pPr>
            <w:r>
              <w:t>28</w:t>
            </w:r>
          </w:p>
        </w:tc>
        <w:tc>
          <w:tcPr>
            <w:tcW w:w="9815" w:type="dxa"/>
          </w:tcPr>
          <w:p w14:paraId="76F4F203" w14:textId="528CD6D0" w:rsidR="000C1A14" w:rsidRPr="006E48F2" w:rsidRDefault="000C1A14" w:rsidP="000C1A14">
            <w:pPr>
              <w:ind w:left="0" w:firstLine="0"/>
              <w:rPr>
                <w:color w:val="auto"/>
              </w:rPr>
            </w:pPr>
            <w:r w:rsidRPr="00411AED">
              <w:rPr>
                <w:color w:val="auto"/>
              </w:rPr>
              <w:t>LFGOLI</w:t>
            </w:r>
            <w:r w:rsidRPr="004153DD">
              <w:rPr>
                <w:color w:val="auto"/>
              </w:rPr>
              <w:t xml:space="preserve"> [</w:t>
            </w:r>
            <w:r w:rsidRPr="00411AED">
              <w:rPr>
                <w:color w:val="auto"/>
              </w:rPr>
              <w:t>$</w:t>
            </w:r>
            <w:proofErr w:type="spellStart"/>
            <w:r w:rsidRPr="00411AED">
              <w:rPr>
                <w:color w:val="auto"/>
              </w:rPr>
              <w:t>lfgoli_result_status</w:t>
            </w:r>
            <w:proofErr w:type="spellEnd"/>
            <w:r w:rsidRPr="00411AED">
              <w:rPr>
                <w:color w:val="auto"/>
              </w:rPr>
              <w:t>$</w:t>
            </w:r>
            <w:r w:rsidRPr="004153DD">
              <w:rPr>
                <w:color w:val="auto"/>
              </w:rPr>
              <w:t xml:space="preserve">] - </w:t>
            </w:r>
            <w:r w:rsidRPr="00411AED">
              <w:rPr>
                <w:color w:val="auto"/>
              </w:rPr>
              <w:t>$</w:t>
            </w:r>
            <w:proofErr w:type="spellStart"/>
            <w:r w:rsidRPr="00411AED">
              <w:rPr>
                <w:color w:val="auto"/>
              </w:rPr>
              <w:t>lfgoli_comments</w:t>
            </w:r>
            <w:proofErr w:type="spellEnd"/>
            <w:r w:rsidRPr="00411AED">
              <w:rPr>
                <w:color w:val="auto"/>
              </w:rPr>
              <w:t>$</w:t>
            </w:r>
          </w:p>
        </w:tc>
      </w:tr>
      <w:tr w:rsidR="000C1A14" w:rsidRPr="006E48F2" w14:paraId="772205C3" w14:textId="77777777" w:rsidTr="002972FB">
        <w:trPr>
          <w:trHeight w:val="318"/>
        </w:trPr>
        <w:tc>
          <w:tcPr>
            <w:tcW w:w="656" w:type="dxa"/>
          </w:tcPr>
          <w:p w14:paraId="4E56A130" w14:textId="750FF385" w:rsidR="000C1A14" w:rsidRPr="006E48F2" w:rsidRDefault="00133854" w:rsidP="000C1A14">
            <w:pPr>
              <w:ind w:left="0" w:firstLine="0"/>
              <w:jc w:val="center"/>
            </w:pPr>
            <w:r>
              <w:t>29</w:t>
            </w:r>
          </w:p>
        </w:tc>
        <w:tc>
          <w:tcPr>
            <w:tcW w:w="9815" w:type="dxa"/>
          </w:tcPr>
          <w:p w14:paraId="7F72EE04" w14:textId="65A1E874" w:rsidR="000C1A14" w:rsidRPr="006E48F2" w:rsidRDefault="000C1A14" w:rsidP="000C1A14">
            <w:pPr>
              <w:ind w:left="0" w:firstLine="0"/>
              <w:rPr>
                <w:color w:val="auto"/>
              </w:rPr>
            </w:pPr>
            <w:r w:rsidRPr="00411AED">
              <w:rPr>
                <w:color w:val="auto"/>
              </w:rPr>
              <w:t>LFOPCS</w:t>
            </w:r>
            <w:r w:rsidRPr="004153DD">
              <w:rPr>
                <w:color w:val="auto"/>
              </w:rPr>
              <w:t xml:space="preserve"> [</w:t>
            </w:r>
            <w:r w:rsidRPr="00411AED">
              <w:rPr>
                <w:color w:val="auto"/>
              </w:rPr>
              <w:t>$</w:t>
            </w:r>
            <w:proofErr w:type="spellStart"/>
            <w:r w:rsidRPr="00411AED">
              <w:rPr>
                <w:color w:val="auto"/>
              </w:rPr>
              <w:t>lfopcs_result_status</w:t>
            </w:r>
            <w:proofErr w:type="spellEnd"/>
            <w:r w:rsidRPr="00411AED">
              <w:rPr>
                <w:color w:val="auto"/>
              </w:rPr>
              <w:t>$</w:t>
            </w:r>
            <w:r w:rsidRPr="004153DD">
              <w:rPr>
                <w:color w:val="auto"/>
              </w:rPr>
              <w:t xml:space="preserve">] - </w:t>
            </w:r>
            <w:r w:rsidRPr="00411AED">
              <w:rPr>
                <w:color w:val="auto"/>
              </w:rPr>
              <w:t>$</w:t>
            </w:r>
            <w:proofErr w:type="spellStart"/>
            <w:r w:rsidRPr="00411AED">
              <w:rPr>
                <w:color w:val="auto"/>
              </w:rPr>
              <w:t>lfopcs_comments</w:t>
            </w:r>
            <w:proofErr w:type="spellEnd"/>
            <w:r w:rsidRPr="00411AED">
              <w:rPr>
                <w:color w:val="auto"/>
              </w:rPr>
              <w:t>$</w:t>
            </w:r>
          </w:p>
        </w:tc>
      </w:tr>
      <w:tr w:rsidR="000C1A14" w:rsidRPr="006E48F2" w14:paraId="3B459D10" w14:textId="77777777" w:rsidTr="002972FB">
        <w:trPr>
          <w:trHeight w:val="318"/>
        </w:trPr>
        <w:tc>
          <w:tcPr>
            <w:tcW w:w="656" w:type="dxa"/>
          </w:tcPr>
          <w:p w14:paraId="430C68DF" w14:textId="5302478C" w:rsidR="000C1A14" w:rsidRPr="006E48F2" w:rsidRDefault="000C1A14" w:rsidP="000C1A14">
            <w:pPr>
              <w:ind w:left="0" w:firstLine="0"/>
              <w:jc w:val="center"/>
            </w:pPr>
            <w:r>
              <w:t>3</w:t>
            </w:r>
            <w:r w:rsidR="00133854">
              <w:t>0</w:t>
            </w:r>
          </w:p>
        </w:tc>
        <w:tc>
          <w:tcPr>
            <w:tcW w:w="9815" w:type="dxa"/>
          </w:tcPr>
          <w:p w14:paraId="3CA5AF5F" w14:textId="6D911A56" w:rsidR="000C1A14" w:rsidRPr="006E48F2" w:rsidRDefault="000C1A14" w:rsidP="000C1A14">
            <w:pPr>
              <w:ind w:left="0" w:firstLine="0"/>
              <w:rPr>
                <w:color w:val="auto"/>
              </w:rPr>
            </w:pPr>
            <w:r w:rsidRPr="00615662">
              <w:rPr>
                <w:color w:val="auto"/>
              </w:rPr>
              <w:t>HFOPCS</w:t>
            </w:r>
            <w:r w:rsidRPr="004153DD">
              <w:rPr>
                <w:color w:val="auto"/>
              </w:rPr>
              <w:t xml:space="preserve"> [</w:t>
            </w:r>
            <w:r w:rsidRPr="00615662">
              <w:rPr>
                <w:color w:val="auto"/>
              </w:rPr>
              <w:t>$</w:t>
            </w:r>
            <w:proofErr w:type="spellStart"/>
            <w:r w:rsidRPr="00615662">
              <w:rPr>
                <w:color w:val="auto"/>
              </w:rPr>
              <w:t>hfopcs_result_status</w:t>
            </w:r>
            <w:proofErr w:type="spellEnd"/>
            <w:r w:rsidRPr="00615662">
              <w:rPr>
                <w:color w:val="auto"/>
              </w:rPr>
              <w:t>$</w:t>
            </w:r>
            <w:r w:rsidRPr="004153DD">
              <w:rPr>
                <w:color w:val="auto"/>
              </w:rPr>
              <w:t xml:space="preserve">] - </w:t>
            </w:r>
            <w:r w:rsidRPr="00AC1AFC">
              <w:rPr>
                <w:color w:val="auto"/>
              </w:rPr>
              <w:t>$</w:t>
            </w:r>
            <w:proofErr w:type="spellStart"/>
            <w:r w:rsidRPr="00AC1AFC">
              <w:rPr>
                <w:color w:val="auto"/>
              </w:rPr>
              <w:t>hfopcs_comments</w:t>
            </w:r>
            <w:proofErr w:type="spellEnd"/>
            <w:r w:rsidRPr="00AC1AFC">
              <w:rPr>
                <w:color w:val="auto"/>
              </w:rPr>
              <w:t>$</w:t>
            </w:r>
          </w:p>
        </w:tc>
      </w:tr>
      <w:tr w:rsidR="000C1A14" w:rsidRPr="006E48F2" w14:paraId="36937794" w14:textId="77777777" w:rsidTr="002972FB">
        <w:trPr>
          <w:trHeight w:val="318"/>
        </w:trPr>
        <w:tc>
          <w:tcPr>
            <w:tcW w:w="656" w:type="dxa"/>
          </w:tcPr>
          <w:p w14:paraId="4BD7408F" w14:textId="5199D6A1" w:rsidR="000C1A14" w:rsidRPr="006E48F2" w:rsidRDefault="000C1A14" w:rsidP="000C1A14">
            <w:pPr>
              <w:ind w:left="0" w:firstLine="0"/>
              <w:jc w:val="center"/>
            </w:pPr>
            <w:r>
              <w:t>3</w:t>
            </w:r>
            <w:r w:rsidR="00133854">
              <w:t>1</w:t>
            </w:r>
          </w:p>
        </w:tc>
        <w:tc>
          <w:tcPr>
            <w:tcW w:w="9815" w:type="dxa"/>
          </w:tcPr>
          <w:p w14:paraId="413F5B04" w14:textId="77C5EFCC" w:rsidR="000C1A14" w:rsidRPr="006E48F2" w:rsidRDefault="000C1A14" w:rsidP="000C1A14">
            <w:pPr>
              <w:ind w:left="0" w:firstLine="0"/>
              <w:rPr>
                <w:color w:val="auto"/>
              </w:rPr>
            </w:pPr>
            <w:r w:rsidRPr="00F91486">
              <w:rPr>
                <w:color w:val="auto"/>
              </w:rPr>
              <w:t>LAMPS</w:t>
            </w:r>
            <w:r w:rsidRPr="004153DD">
              <w:rPr>
                <w:color w:val="auto"/>
              </w:rPr>
              <w:t xml:space="preserve"> [</w:t>
            </w:r>
            <w:r w:rsidRPr="00F91486">
              <w:rPr>
                <w:color w:val="auto"/>
              </w:rPr>
              <w:t>$</w:t>
            </w:r>
            <w:proofErr w:type="spellStart"/>
            <w:r w:rsidRPr="00F91486">
              <w:rPr>
                <w:color w:val="auto"/>
              </w:rPr>
              <w:t>lamps_result_status</w:t>
            </w:r>
            <w:proofErr w:type="spellEnd"/>
            <w:r w:rsidRPr="00F91486">
              <w:rPr>
                <w:color w:val="auto"/>
              </w:rPr>
              <w:t>$</w:t>
            </w:r>
            <w:r w:rsidRPr="004153DD">
              <w:rPr>
                <w:color w:val="auto"/>
              </w:rPr>
              <w:t xml:space="preserve">] - </w:t>
            </w:r>
            <w:r w:rsidRPr="00F91486">
              <w:rPr>
                <w:color w:val="auto"/>
              </w:rPr>
              <w:t>$</w:t>
            </w:r>
            <w:proofErr w:type="spellStart"/>
            <w:r w:rsidRPr="00F91486">
              <w:rPr>
                <w:color w:val="auto"/>
              </w:rPr>
              <w:t>lamps_comments</w:t>
            </w:r>
            <w:proofErr w:type="spellEnd"/>
            <w:r w:rsidRPr="00F91486">
              <w:rPr>
                <w:color w:val="auto"/>
              </w:rPr>
              <w:t>$</w:t>
            </w:r>
          </w:p>
        </w:tc>
      </w:tr>
      <w:tr w:rsidR="00D832C6" w:rsidRPr="006E48F2" w14:paraId="621495DF" w14:textId="77777777" w:rsidTr="002972FB">
        <w:trPr>
          <w:trHeight w:val="318"/>
        </w:trPr>
        <w:tc>
          <w:tcPr>
            <w:tcW w:w="656" w:type="dxa"/>
          </w:tcPr>
          <w:p w14:paraId="4273E2FE" w14:textId="42518CDD" w:rsidR="00D832C6" w:rsidRDefault="00D832C6" w:rsidP="000C1A14">
            <w:pPr>
              <w:ind w:left="0" w:firstLine="0"/>
              <w:jc w:val="center"/>
            </w:pPr>
            <w:r>
              <w:t>3</w:t>
            </w:r>
            <w:r w:rsidR="00133854">
              <w:t>2</w:t>
            </w:r>
          </w:p>
        </w:tc>
        <w:tc>
          <w:tcPr>
            <w:tcW w:w="9815" w:type="dxa"/>
          </w:tcPr>
          <w:p w14:paraId="72D7F666" w14:textId="47635478" w:rsidR="00D832C6" w:rsidRPr="00F91486" w:rsidRDefault="00D832C6" w:rsidP="000C1A14">
            <w:pPr>
              <w:ind w:left="0" w:firstLine="0"/>
              <w:rPr>
                <w:color w:val="auto"/>
              </w:rPr>
            </w:pPr>
            <w:r w:rsidRPr="00F91486">
              <w:rPr>
                <w:color w:val="auto"/>
              </w:rPr>
              <w:t>LAMPS</w:t>
            </w:r>
            <w:r>
              <w:rPr>
                <w:color w:val="auto"/>
              </w:rPr>
              <w:t xml:space="preserve"> (AMC)</w:t>
            </w:r>
            <w:r w:rsidRPr="004153DD">
              <w:rPr>
                <w:color w:val="auto"/>
              </w:rPr>
              <w:t xml:space="preserve"> [</w:t>
            </w:r>
            <w:r w:rsidRPr="00F91486">
              <w:rPr>
                <w:color w:val="auto"/>
              </w:rPr>
              <w:t>$</w:t>
            </w:r>
            <w:proofErr w:type="spellStart"/>
            <w:r w:rsidRPr="00F91486">
              <w:rPr>
                <w:color w:val="auto"/>
              </w:rPr>
              <w:t>lamps</w:t>
            </w:r>
            <w:r>
              <w:rPr>
                <w:color w:val="auto"/>
              </w:rPr>
              <w:t>_amc</w:t>
            </w:r>
            <w:r w:rsidRPr="00F91486">
              <w:rPr>
                <w:color w:val="auto"/>
              </w:rPr>
              <w:t>_result_status</w:t>
            </w:r>
            <w:proofErr w:type="spellEnd"/>
            <w:r w:rsidRPr="00F91486">
              <w:rPr>
                <w:color w:val="auto"/>
              </w:rPr>
              <w:t>$</w:t>
            </w:r>
            <w:r w:rsidRPr="004153DD">
              <w:rPr>
                <w:color w:val="auto"/>
              </w:rPr>
              <w:t xml:space="preserve">] - </w:t>
            </w:r>
            <w:r w:rsidRPr="00F91486">
              <w:rPr>
                <w:color w:val="auto"/>
              </w:rPr>
              <w:t>$</w:t>
            </w:r>
            <w:proofErr w:type="spellStart"/>
            <w:r w:rsidRPr="00F91486">
              <w:rPr>
                <w:color w:val="auto"/>
              </w:rPr>
              <w:t>lamps</w:t>
            </w:r>
            <w:r>
              <w:rPr>
                <w:color w:val="auto"/>
              </w:rPr>
              <w:t>_amc</w:t>
            </w:r>
            <w:r w:rsidRPr="00F91486">
              <w:rPr>
                <w:color w:val="auto"/>
              </w:rPr>
              <w:t>_comments</w:t>
            </w:r>
            <w:proofErr w:type="spellEnd"/>
            <w:r w:rsidRPr="00F91486">
              <w:rPr>
                <w:color w:val="auto"/>
              </w:rPr>
              <w:t>$</w:t>
            </w:r>
          </w:p>
        </w:tc>
      </w:tr>
      <w:tr w:rsidR="000C1A14" w:rsidRPr="006E48F2" w14:paraId="592E6BC4" w14:textId="77777777" w:rsidTr="002972FB">
        <w:trPr>
          <w:trHeight w:val="318"/>
        </w:trPr>
        <w:tc>
          <w:tcPr>
            <w:tcW w:w="656" w:type="dxa"/>
          </w:tcPr>
          <w:p w14:paraId="57AA34CB" w14:textId="052EC160" w:rsidR="000C1A14" w:rsidRPr="006E48F2" w:rsidRDefault="000C1A14" w:rsidP="000C1A14">
            <w:pPr>
              <w:ind w:left="0" w:firstLine="0"/>
              <w:jc w:val="center"/>
            </w:pPr>
            <w:r w:rsidRPr="006E48F2">
              <w:lastRenderedPageBreak/>
              <w:t>3</w:t>
            </w:r>
            <w:r w:rsidR="00133854">
              <w:t>3</w:t>
            </w:r>
          </w:p>
        </w:tc>
        <w:tc>
          <w:tcPr>
            <w:tcW w:w="9815" w:type="dxa"/>
          </w:tcPr>
          <w:p w14:paraId="31FD3030" w14:textId="51898FAC" w:rsidR="000C1A14" w:rsidRPr="006E48F2" w:rsidRDefault="000C1A14" w:rsidP="000C1A14">
            <w:pPr>
              <w:ind w:left="0" w:firstLine="0"/>
              <w:rPr>
                <w:color w:val="auto"/>
              </w:rPr>
            </w:pPr>
            <w:r w:rsidRPr="0096112F">
              <w:rPr>
                <w:color w:val="auto"/>
              </w:rPr>
              <w:t>LAMDPS</w:t>
            </w:r>
            <w:r w:rsidRPr="004153DD">
              <w:rPr>
                <w:color w:val="auto"/>
              </w:rPr>
              <w:t xml:space="preserve"> [</w:t>
            </w:r>
            <w:r w:rsidRPr="0096112F">
              <w:rPr>
                <w:color w:val="auto"/>
              </w:rPr>
              <w:t>$</w:t>
            </w:r>
            <w:proofErr w:type="spellStart"/>
            <w:r w:rsidRPr="0096112F">
              <w:rPr>
                <w:color w:val="auto"/>
              </w:rPr>
              <w:t>lamdps_result_status</w:t>
            </w:r>
            <w:proofErr w:type="spellEnd"/>
            <w:r w:rsidRPr="0096112F">
              <w:rPr>
                <w:color w:val="auto"/>
              </w:rPr>
              <w:t>$</w:t>
            </w:r>
            <w:r w:rsidRPr="004153DD">
              <w:rPr>
                <w:color w:val="auto"/>
              </w:rPr>
              <w:t xml:space="preserve">] - </w:t>
            </w:r>
            <w:r w:rsidRPr="0096112F">
              <w:rPr>
                <w:color w:val="auto"/>
              </w:rPr>
              <w:t>$</w:t>
            </w:r>
            <w:proofErr w:type="spellStart"/>
            <w:r w:rsidRPr="0096112F">
              <w:rPr>
                <w:color w:val="auto"/>
              </w:rPr>
              <w:t>lamdps_comments</w:t>
            </w:r>
            <w:proofErr w:type="spellEnd"/>
            <w:r w:rsidRPr="0096112F">
              <w:rPr>
                <w:color w:val="auto"/>
              </w:rPr>
              <w:t>$</w:t>
            </w:r>
          </w:p>
        </w:tc>
      </w:tr>
      <w:tr w:rsidR="000C1A14" w:rsidRPr="006E48F2" w14:paraId="13352657" w14:textId="77777777" w:rsidTr="002972FB">
        <w:trPr>
          <w:trHeight w:val="318"/>
        </w:trPr>
        <w:tc>
          <w:tcPr>
            <w:tcW w:w="656" w:type="dxa"/>
          </w:tcPr>
          <w:p w14:paraId="3844AC8E" w14:textId="0C45ADF1" w:rsidR="000C1A14" w:rsidRPr="006E48F2" w:rsidRDefault="000C1A14" w:rsidP="000C1A14">
            <w:pPr>
              <w:ind w:left="0" w:firstLine="0"/>
              <w:jc w:val="center"/>
            </w:pPr>
            <w:r w:rsidRPr="006E48F2">
              <w:t>3</w:t>
            </w:r>
            <w:r w:rsidR="00133854">
              <w:t>4</w:t>
            </w:r>
          </w:p>
        </w:tc>
        <w:tc>
          <w:tcPr>
            <w:tcW w:w="9815" w:type="dxa"/>
          </w:tcPr>
          <w:p w14:paraId="39733140" w14:textId="2E1C53FA" w:rsidR="000C1A14" w:rsidRPr="006E48F2" w:rsidRDefault="000C1A14" w:rsidP="000C1A14">
            <w:pPr>
              <w:ind w:left="0" w:firstLine="0"/>
              <w:rPr>
                <w:color w:val="auto"/>
              </w:rPr>
            </w:pPr>
            <w:r>
              <w:rPr>
                <w:color w:val="auto"/>
              </w:rPr>
              <w:t>S</w:t>
            </w:r>
            <w:r w:rsidRPr="00C027D9">
              <w:rPr>
                <w:color w:val="auto"/>
              </w:rPr>
              <w:t>LAM</w:t>
            </w:r>
            <w:r>
              <w:rPr>
                <w:color w:val="auto"/>
              </w:rPr>
              <w:t>PS</w:t>
            </w:r>
            <w:r w:rsidRPr="004153DD">
              <w:rPr>
                <w:color w:val="auto"/>
              </w:rPr>
              <w:t xml:space="preserve"> [</w:t>
            </w:r>
            <w:r w:rsidRPr="00C027D9">
              <w:rPr>
                <w:color w:val="auto"/>
              </w:rPr>
              <w:t>$</w:t>
            </w:r>
            <w:proofErr w:type="spellStart"/>
            <w:r>
              <w:rPr>
                <w:color w:val="auto"/>
              </w:rPr>
              <w:t>s</w:t>
            </w:r>
            <w:r w:rsidRPr="00C027D9">
              <w:rPr>
                <w:color w:val="auto"/>
              </w:rPr>
              <w:t>lam</w:t>
            </w:r>
            <w:r>
              <w:rPr>
                <w:color w:val="auto"/>
              </w:rPr>
              <w:t>p</w:t>
            </w:r>
            <w:r w:rsidRPr="00C027D9">
              <w:rPr>
                <w:color w:val="auto"/>
              </w:rPr>
              <w:t>s_result_status</w:t>
            </w:r>
            <w:proofErr w:type="spellEnd"/>
            <w:r w:rsidRPr="00C027D9">
              <w:rPr>
                <w:color w:val="auto"/>
              </w:rPr>
              <w:t>$</w:t>
            </w:r>
            <w:r w:rsidRPr="004153DD">
              <w:rPr>
                <w:color w:val="auto"/>
              </w:rPr>
              <w:t xml:space="preserve">] - </w:t>
            </w:r>
            <w:r w:rsidRPr="00C027D9">
              <w:rPr>
                <w:color w:val="auto"/>
              </w:rPr>
              <w:t>$</w:t>
            </w:r>
            <w:proofErr w:type="spellStart"/>
            <w:r>
              <w:rPr>
                <w:color w:val="auto"/>
              </w:rPr>
              <w:t>s</w:t>
            </w:r>
            <w:r w:rsidRPr="00C027D9">
              <w:rPr>
                <w:color w:val="auto"/>
              </w:rPr>
              <w:t>lam</w:t>
            </w:r>
            <w:r>
              <w:rPr>
                <w:color w:val="auto"/>
              </w:rPr>
              <w:t>p</w:t>
            </w:r>
            <w:r w:rsidRPr="00C027D9">
              <w:rPr>
                <w:color w:val="auto"/>
              </w:rPr>
              <w:t>s_comments</w:t>
            </w:r>
            <w:proofErr w:type="spellEnd"/>
            <w:r w:rsidRPr="00C027D9">
              <w:rPr>
                <w:color w:val="auto"/>
              </w:rPr>
              <w:t>$</w:t>
            </w:r>
          </w:p>
        </w:tc>
      </w:tr>
      <w:tr w:rsidR="00D832C6" w:rsidRPr="006E48F2" w14:paraId="733CFA0E" w14:textId="77777777" w:rsidTr="002972FB">
        <w:trPr>
          <w:trHeight w:val="318"/>
        </w:trPr>
        <w:tc>
          <w:tcPr>
            <w:tcW w:w="656" w:type="dxa"/>
          </w:tcPr>
          <w:p w14:paraId="56BACDE5" w14:textId="638805D5" w:rsidR="00D832C6" w:rsidRPr="006E48F2" w:rsidRDefault="00D832C6" w:rsidP="000C1A14">
            <w:pPr>
              <w:ind w:left="0" w:firstLine="0"/>
              <w:jc w:val="center"/>
            </w:pPr>
            <w:r>
              <w:t>3</w:t>
            </w:r>
            <w:r w:rsidR="00133854">
              <w:t>5</w:t>
            </w:r>
          </w:p>
        </w:tc>
        <w:tc>
          <w:tcPr>
            <w:tcW w:w="9815" w:type="dxa"/>
          </w:tcPr>
          <w:p w14:paraId="5779B5B6" w14:textId="62960FF4" w:rsidR="00D832C6" w:rsidRDefault="00D832C6" w:rsidP="000C1A14">
            <w:pPr>
              <w:ind w:left="0" w:firstLine="0"/>
              <w:rPr>
                <w:color w:val="auto"/>
              </w:rPr>
            </w:pPr>
            <w:r>
              <w:rPr>
                <w:color w:val="auto"/>
              </w:rPr>
              <w:t>S</w:t>
            </w:r>
            <w:r w:rsidRPr="00C027D9">
              <w:rPr>
                <w:color w:val="auto"/>
              </w:rPr>
              <w:t>LAM</w:t>
            </w:r>
            <w:r>
              <w:rPr>
                <w:color w:val="auto"/>
              </w:rPr>
              <w:t>PS (AMC)</w:t>
            </w:r>
            <w:r w:rsidRPr="004153DD">
              <w:rPr>
                <w:color w:val="auto"/>
              </w:rPr>
              <w:t xml:space="preserve"> [</w:t>
            </w:r>
            <w:r w:rsidRPr="00C027D9">
              <w:rPr>
                <w:color w:val="auto"/>
              </w:rPr>
              <w:t>$</w:t>
            </w:r>
            <w:proofErr w:type="spellStart"/>
            <w:r>
              <w:rPr>
                <w:color w:val="auto"/>
              </w:rPr>
              <w:t>s</w:t>
            </w:r>
            <w:r w:rsidRPr="00C027D9">
              <w:rPr>
                <w:color w:val="auto"/>
              </w:rPr>
              <w:t>lam</w:t>
            </w:r>
            <w:r>
              <w:rPr>
                <w:color w:val="auto"/>
              </w:rPr>
              <w:t>p</w:t>
            </w:r>
            <w:r w:rsidRPr="00C027D9">
              <w:rPr>
                <w:color w:val="auto"/>
              </w:rPr>
              <w:t>s</w:t>
            </w:r>
            <w:r>
              <w:rPr>
                <w:color w:val="auto"/>
              </w:rPr>
              <w:t>_amc</w:t>
            </w:r>
            <w:r w:rsidRPr="00C027D9">
              <w:rPr>
                <w:color w:val="auto"/>
              </w:rPr>
              <w:t>_result_status</w:t>
            </w:r>
            <w:proofErr w:type="spellEnd"/>
            <w:r w:rsidRPr="00C027D9">
              <w:rPr>
                <w:color w:val="auto"/>
              </w:rPr>
              <w:t>$</w:t>
            </w:r>
            <w:r w:rsidRPr="004153DD">
              <w:rPr>
                <w:color w:val="auto"/>
              </w:rPr>
              <w:t xml:space="preserve">] - </w:t>
            </w:r>
            <w:r w:rsidRPr="00C027D9">
              <w:rPr>
                <w:color w:val="auto"/>
              </w:rPr>
              <w:t>$</w:t>
            </w:r>
            <w:proofErr w:type="spellStart"/>
            <w:r>
              <w:rPr>
                <w:color w:val="auto"/>
              </w:rPr>
              <w:t>s</w:t>
            </w:r>
            <w:r w:rsidRPr="00C027D9">
              <w:rPr>
                <w:color w:val="auto"/>
              </w:rPr>
              <w:t>lam</w:t>
            </w:r>
            <w:r>
              <w:rPr>
                <w:color w:val="auto"/>
              </w:rPr>
              <w:t>p</w:t>
            </w:r>
            <w:r w:rsidRPr="00C027D9">
              <w:rPr>
                <w:color w:val="auto"/>
              </w:rPr>
              <w:t>s</w:t>
            </w:r>
            <w:r>
              <w:rPr>
                <w:color w:val="auto"/>
              </w:rPr>
              <w:t>_amc</w:t>
            </w:r>
            <w:r w:rsidRPr="00C027D9">
              <w:rPr>
                <w:color w:val="auto"/>
              </w:rPr>
              <w:t>_comments</w:t>
            </w:r>
            <w:proofErr w:type="spellEnd"/>
            <w:r w:rsidRPr="00C027D9">
              <w:rPr>
                <w:color w:val="auto"/>
              </w:rPr>
              <w:t>$</w:t>
            </w:r>
          </w:p>
        </w:tc>
      </w:tr>
      <w:tr w:rsidR="000C1A14" w:rsidRPr="006E48F2" w14:paraId="10803AD4" w14:textId="77777777" w:rsidTr="002972FB">
        <w:trPr>
          <w:trHeight w:val="318"/>
        </w:trPr>
        <w:tc>
          <w:tcPr>
            <w:tcW w:w="656" w:type="dxa"/>
          </w:tcPr>
          <w:p w14:paraId="55983AC1" w14:textId="6C80EF19" w:rsidR="000C1A14" w:rsidRPr="006E48F2" w:rsidRDefault="000C1A14" w:rsidP="000C1A14">
            <w:pPr>
              <w:ind w:left="0" w:firstLine="0"/>
              <w:jc w:val="center"/>
            </w:pPr>
            <w:r w:rsidRPr="006E48F2">
              <w:t>3</w:t>
            </w:r>
            <w:r w:rsidR="00133854">
              <w:t>6</w:t>
            </w:r>
          </w:p>
        </w:tc>
        <w:tc>
          <w:tcPr>
            <w:tcW w:w="9815" w:type="dxa"/>
          </w:tcPr>
          <w:p w14:paraId="08C88AC4" w14:textId="59494040" w:rsidR="000C1A14" w:rsidRPr="006E48F2" w:rsidRDefault="000C1A14" w:rsidP="000C1A14">
            <w:pPr>
              <w:ind w:left="0" w:firstLine="0"/>
              <w:rPr>
                <w:color w:val="auto"/>
              </w:rPr>
            </w:pPr>
            <w:r w:rsidRPr="00CF4E3B">
              <w:rPr>
                <w:color w:val="auto"/>
              </w:rPr>
              <w:t>AFOSV</w:t>
            </w:r>
            <w:r w:rsidRPr="004153DD">
              <w:rPr>
                <w:color w:val="auto"/>
              </w:rPr>
              <w:t xml:space="preserve"> [</w:t>
            </w:r>
            <w:r w:rsidRPr="00CF4E3B">
              <w:rPr>
                <w:color w:val="auto"/>
              </w:rPr>
              <w:t>$</w:t>
            </w:r>
            <w:proofErr w:type="spellStart"/>
            <w:r w:rsidRPr="00CF4E3B">
              <w:rPr>
                <w:color w:val="auto"/>
              </w:rPr>
              <w:t>afosov_result_status</w:t>
            </w:r>
            <w:proofErr w:type="spellEnd"/>
            <w:r w:rsidRPr="00CF4E3B">
              <w:rPr>
                <w:color w:val="auto"/>
              </w:rPr>
              <w:t>$</w:t>
            </w:r>
            <w:r w:rsidRPr="004153DD">
              <w:rPr>
                <w:color w:val="auto"/>
              </w:rPr>
              <w:t xml:space="preserve">] - </w:t>
            </w:r>
            <w:r w:rsidRPr="00CF4E3B">
              <w:rPr>
                <w:color w:val="auto"/>
              </w:rPr>
              <w:t>$</w:t>
            </w:r>
            <w:proofErr w:type="spellStart"/>
            <w:r w:rsidRPr="00CF4E3B">
              <w:rPr>
                <w:color w:val="auto"/>
              </w:rPr>
              <w:t>afosov_comments</w:t>
            </w:r>
            <w:proofErr w:type="spellEnd"/>
            <w:r w:rsidRPr="00CF4E3B">
              <w:rPr>
                <w:color w:val="auto"/>
              </w:rPr>
              <w:t>$</w:t>
            </w:r>
          </w:p>
        </w:tc>
      </w:tr>
      <w:tr w:rsidR="000C1A14" w:rsidRPr="006E48F2" w14:paraId="6B1D66BF" w14:textId="77777777" w:rsidTr="002972FB">
        <w:trPr>
          <w:trHeight w:val="318"/>
        </w:trPr>
        <w:tc>
          <w:tcPr>
            <w:tcW w:w="656" w:type="dxa"/>
          </w:tcPr>
          <w:p w14:paraId="502AB612" w14:textId="1EABD27A" w:rsidR="000C1A14" w:rsidRPr="006E48F2" w:rsidRDefault="000C1A14" w:rsidP="000C1A14">
            <w:pPr>
              <w:ind w:left="0" w:firstLine="0"/>
              <w:jc w:val="center"/>
            </w:pPr>
            <w:r w:rsidRPr="006E48F2">
              <w:t>3</w:t>
            </w:r>
            <w:r w:rsidR="00133854">
              <w:t>7</w:t>
            </w:r>
          </w:p>
        </w:tc>
        <w:tc>
          <w:tcPr>
            <w:tcW w:w="9815" w:type="dxa"/>
          </w:tcPr>
          <w:p w14:paraId="01566997" w14:textId="6390C96D" w:rsidR="000C1A14" w:rsidRPr="006E48F2" w:rsidRDefault="000C1A14" w:rsidP="000C1A14">
            <w:pPr>
              <w:ind w:left="0" w:firstLine="0"/>
              <w:rPr>
                <w:color w:val="auto"/>
              </w:rPr>
            </w:pPr>
            <w:r w:rsidRPr="00225544">
              <w:rPr>
                <w:color w:val="auto"/>
              </w:rPr>
              <w:t>POCAFOSV</w:t>
            </w:r>
            <w:r w:rsidRPr="004153DD">
              <w:rPr>
                <w:color w:val="auto"/>
              </w:rPr>
              <w:t xml:space="preserve"> [</w:t>
            </w:r>
            <w:r w:rsidRPr="00225544">
              <w:rPr>
                <w:color w:val="auto"/>
              </w:rPr>
              <w:t>$</w:t>
            </w:r>
            <w:proofErr w:type="spellStart"/>
            <w:r w:rsidRPr="00225544">
              <w:rPr>
                <w:color w:val="auto"/>
              </w:rPr>
              <w:t>pocafosov_result_status</w:t>
            </w:r>
            <w:proofErr w:type="spellEnd"/>
            <w:r w:rsidRPr="00225544">
              <w:rPr>
                <w:color w:val="auto"/>
              </w:rPr>
              <w:t>$</w:t>
            </w:r>
            <w:r w:rsidRPr="004153DD">
              <w:rPr>
                <w:color w:val="auto"/>
              </w:rPr>
              <w:t xml:space="preserve">] - </w:t>
            </w:r>
            <w:r w:rsidRPr="00225544">
              <w:rPr>
                <w:color w:val="auto"/>
              </w:rPr>
              <w:t>$</w:t>
            </w:r>
            <w:proofErr w:type="spellStart"/>
            <w:r w:rsidRPr="00225544">
              <w:rPr>
                <w:color w:val="auto"/>
              </w:rPr>
              <w:t>pocafosov_comments</w:t>
            </w:r>
            <w:proofErr w:type="spellEnd"/>
            <w:r w:rsidRPr="00225544">
              <w:rPr>
                <w:color w:val="auto"/>
              </w:rPr>
              <w:t>$</w:t>
            </w:r>
          </w:p>
        </w:tc>
      </w:tr>
      <w:tr w:rsidR="000C1A14" w:rsidRPr="006E48F2" w14:paraId="7E1B58F8" w14:textId="77777777" w:rsidTr="002972FB">
        <w:trPr>
          <w:trHeight w:val="318"/>
        </w:trPr>
        <w:tc>
          <w:tcPr>
            <w:tcW w:w="656" w:type="dxa"/>
          </w:tcPr>
          <w:p w14:paraId="6D0C696D" w14:textId="18BA083E" w:rsidR="000C1A14" w:rsidRPr="006E48F2" w:rsidRDefault="00133854" w:rsidP="000C1A14">
            <w:pPr>
              <w:ind w:left="0" w:firstLine="0"/>
              <w:jc w:val="center"/>
            </w:pPr>
            <w:r>
              <w:t>38</w:t>
            </w:r>
          </w:p>
        </w:tc>
        <w:tc>
          <w:tcPr>
            <w:tcW w:w="9815" w:type="dxa"/>
          </w:tcPr>
          <w:p w14:paraId="6EE5B9F2" w14:textId="34579CC6" w:rsidR="000C1A14" w:rsidRPr="006E48F2" w:rsidRDefault="000C1A14" w:rsidP="000C1A14">
            <w:pPr>
              <w:ind w:left="0" w:firstLine="0"/>
              <w:rPr>
                <w:color w:val="auto"/>
              </w:rPr>
            </w:pPr>
            <w:r w:rsidRPr="005A5BF0">
              <w:rPr>
                <w:color w:val="auto"/>
              </w:rPr>
              <w:t>OBPS</w:t>
            </w:r>
            <w:r w:rsidRPr="004153DD">
              <w:rPr>
                <w:color w:val="auto"/>
              </w:rPr>
              <w:t xml:space="preserve"> [</w:t>
            </w:r>
            <w:r w:rsidRPr="005A5BF0">
              <w:rPr>
                <w:color w:val="auto"/>
              </w:rPr>
              <w:t>$</w:t>
            </w:r>
            <w:proofErr w:type="spellStart"/>
            <w:r w:rsidRPr="005A5BF0">
              <w:rPr>
                <w:color w:val="auto"/>
              </w:rPr>
              <w:t>obps_result_status</w:t>
            </w:r>
            <w:proofErr w:type="spellEnd"/>
            <w:r w:rsidRPr="005A5BF0">
              <w:rPr>
                <w:color w:val="auto"/>
              </w:rPr>
              <w:t>$</w:t>
            </w:r>
            <w:r w:rsidRPr="004153DD">
              <w:rPr>
                <w:color w:val="auto"/>
              </w:rPr>
              <w:t xml:space="preserve">] - </w:t>
            </w:r>
            <w:r w:rsidRPr="005A5BF0">
              <w:rPr>
                <w:color w:val="auto"/>
              </w:rPr>
              <w:t>$</w:t>
            </w:r>
            <w:proofErr w:type="spellStart"/>
            <w:r w:rsidRPr="005A5BF0">
              <w:rPr>
                <w:color w:val="auto"/>
              </w:rPr>
              <w:t>obps_comments</w:t>
            </w:r>
            <w:proofErr w:type="spellEnd"/>
            <w:r w:rsidRPr="005A5BF0">
              <w:rPr>
                <w:color w:val="auto"/>
              </w:rPr>
              <w:t>$</w:t>
            </w:r>
          </w:p>
        </w:tc>
      </w:tr>
      <w:tr w:rsidR="000C1A14" w:rsidRPr="006E48F2" w14:paraId="18AB6657" w14:textId="77777777" w:rsidTr="002972FB">
        <w:trPr>
          <w:trHeight w:val="318"/>
        </w:trPr>
        <w:tc>
          <w:tcPr>
            <w:tcW w:w="656" w:type="dxa"/>
          </w:tcPr>
          <w:p w14:paraId="1F2B42CE" w14:textId="29B5ECD5" w:rsidR="000C1A14" w:rsidRPr="006E48F2" w:rsidRDefault="00133854" w:rsidP="000C1A14">
            <w:pPr>
              <w:ind w:left="0" w:firstLine="0"/>
              <w:jc w:val="center"/>
            </w:pPr>
            <w:r>
              <w:t>39</w:t>
            </w:r>
          </w:p>
        </w:tc>
        <w:tc>
          <w:tcPr>
            <w:tcW w:w="9815" w:type="dxa"/>
          </w:tcPr>
          <w:p w14:paraId="59AE8EDC" w14:textId="3EFA96E5" w:rsidR="000C1A14" w:rsidRPr="005A5BF0" w:rsidRDefault="000C1A14" w:rsidP="000C1A14">
            <w:pPr>
              <w:ind w:left="0" w:firstLine="0"/>
              <w:rPr>
                <w:color w:val="auto"/>
              </w:rPr>
            </w:pPr>
            <w:r>
              <w:rPr>
                <w:color w:val="auto"/>
              </w:rPr>
              <w:t>CAPI</w:t>
            </w:r>
            <w:r w:rsidRPr="004153DD">
              <w:rPr>
                <w:color w:val="auto"/>
              </w:rPr>
              <w:t xml:space="preserve"> [</w:t>
            </w:r>
            <w:r w:rsidRPr="005A5BF0">
              <w:rPr>
                <w:color w:val="auto"/>
              </w:rPr>
              <w:t>$</w:t>
            </w:r>
            <w:proofErr w:type="spellStart"/>
            <w:r>
              <w:rPr>
                <w:color w:val="auto"/>
              </w:rPr>
              <w:t>capi</w:t>
            </w:r>
            <w:r w:rsidRPr="005A5BF0">
              <w:rPr>
                <w:color w:val="auto"/>
              </w:rPr>
              <w:t>_result_status</w:t>
            </w:r>
            <w:proofErr w:type="spellEnd"/>
            <w:r w:rsidRPr="005A5BF0">
              <w:rPr>
                <w:color w:val="auto"/>
              </w:rPr>
              <w:t>$</w:t>
            </w:r>
            <w:r w:rsidRPr="004153DD">
              <w:rPr>
                <w:color w:val="auto"/>
              </w:rPr>
              <w:t xml:space="preserve">] - </w:t>
            </w:r>
            <w:r w:rsidRPr="005A5BF0">
              <w:rPr>
                <w:color w:val="auto"/>
              </w:rPr>
              <w:t>$</w:t>
            </w:r>
            <w:proofErr w:type="spellStart"/>
            <w:r>
              <w:rPr>
                <w:color w:val="auto"/>
              </w:rPr>
              <w:t>capi</w:t>
            </w:r>
            <w:r w:rsidRPr="005A5BF0">
              <w:rPr>
                <w:color w:val="auto"/>
              </w:rPr>
              <w:t>_comments</w:t>
            </w:r>
            <w:proofErr w:type="spellEnd"/>
            <w:r w:rsidRPr="005A5BF0">
              <w:rPr>
                <w:color w:val="auto"/>
              </w:rPr>
              <w:t>$</w:t>
            </w:r>
          </w:p>
        </w:tc>
      </w:tr>
      <w:tr w:rsidR="000C1A14" w:rsidRPr="006E48F2" w14:paraId="501A4CB3" w14:textId="77777777" w:rsidTr="002972FB">
        <w:trPr>
          <w:trHeight w:val="318"/>
        </w:trPr>
        <w:tc>
          <w:tcPr>
            <w:tcW w:w="656" w:type="dxa"/>
          </w:tcPr>
          <w:p w14:paraId="5E2CE04F" w14:textId="3D92ED9A" w:rsidR="000C1A14" w:rsidRDefault="00D832C6" w:rsidP="000C1A14">
            <w:pPr>
              <w:ind w:left="0" w:firstLine="0"/>
              <w:jc w:val="center"/>
            </w:pPr>
            <w:r>
              <w:t>4</w:t>
            </w:r>
            <w:r w:rsidR="00133854">
              <w:t>0</w:t>
            </w:r>
          </w:p>
        </w:tc>
        <w:tc>
          <w:tcPr>
            <w:tcW w:w="9815" w:type="dxa"/>
          </w:tcPr>
          <w:p w14:paraId="7AA61255" w14:textId="37A29907" w:rsidR="000C1A14" w:rsidRDefault="000C1A14" w:rsidP="000C1A14">
            <w:pPr>
              <w:ind w:left="0" w:firstLine="0"/>
              <w:rPr>
                <w:color w:val="auto"/>
              </w:rPr>
            </w:pPr>
            <w:r w:rsidRPr="005A5BF0">
              <w:rPr>
                <w:color w:val="auto"/>
              </w:rPr>
              <w:t>L</w:t>
            </w:r>
            <w:r>
              <w:rPr>
                <w:color w:val="auto"/>
              </w:rPr>
              <w:t>WCO</w:t>
            </w:r>
            <w:r w:rsidRPr="005A5BF0">
              <w:rPr>
                <w:color w:val="auto"/>
              </w:rPr>
              <w:t>HW</w:t>
            </w:r>
            <w:r w:rsidRPr="004153DD">
              <w:rPr>
                <w:color w:val="auto"/>
              </w:rPr>
              <w:t xml:space="preserve"> [</w:t>
            </w:r>
            <w:r w:rsidRPr="005A5BF0">
              <w:rPr>
                <w:color w:val="auto"/>
              </w:rPr>
              <w:t>$</w:t>
            </w:r>
            <w:proofErr w:type="spellStart"/>
            <w:r w:rsidRPr="005A5BF0">
              <w:rPr>
                <w:color w:val="auto"/>
              </w:rPr>
              <w:t>l</w:t>
            </w:r>
            <w:r>
              <w:rPr>
                <w:color w:val="auto"/>
              </w:rPr>
              <w:t>wco</w:t>
            </w:r>
            <w:r w:rsidRPr="005A5BF0">
              <w:rPr>
                <w:color w:val="auto"/>
              </w:rPr>
              <w:t>hw_result_status</w:t>
            </w:r>
            <w:proofErr w:type="spellEnd"/>
            <w:r w:rsidRPr="005A5BF0">
              <w:rPr>
                <w:color w:val="auto"/>
              </w:rPr>
              <w:t>$</w:t>
            </w:r>
            <w:r w:rsidRPr="004153DD">
              <w:rPr>
                <w:color w:val="auto"/>
              </w:rPr>
              <w:t xml:space="preserve">] - </w:t>
            </w:r>
            <w:r w:rsidRPr="005A5BF0">
              <w:rPr>
                <w:color w:val="auto"/>
              </w:rPr>
              <w:t>$</w:t>
            </w:r>
            <w:proofErr w:type="spellStart"/>
            <w:r w:rsidRPr="005A5BF0">
              <w:rPr>
                <w:color w:val="auto"/>
              </w:rPr>
              <w:t>l</w:t>
            </w:r>
            <w:r>
              <w:rPr>
                <w:color w:val="auto"/>
              </w:rPr>
              <w:t>wco</w:t>
            </w:r>
            <w:r w:rsidRPr="005A5BF0">
              <w:rPr>
                <w:color w:val="auto"/>
              </w:rPr>
              <w:t>hw_comments</w:t>
            </w:r>
            <w:proofErr w:type="spellEnd"/>
            <w:r w:rsidRPr="005A5BF0">
              <w:rPr>
                <w:color w:val="auto"/>
              </w:rPr>
              <w:t>$</w:t>
            </w:r>
          </w:p>
        </w:tc>
      </w:tr>
      <w:tr w:rsidR="000C1A14" w:rsidRPr="006E48F2" w14:paraId="0A722AF0" w14:textId="77777777" w:rsidTr="002972FB">
        <w:trPr>
          <w:trHeight w:val="318"/>
        </w:trPr>
        <w:tc>
          <w:tcPr>
            <w:tcW w:w="656" w:type="dxa"/>
          </w:tcPr>
          <w:p w14:paraId="06684D8D" w14:textId="6EB895D7" w:rsidR="000C1A14" w:rsidRPr="006E48F2" w:rsidRDefault="00D832C6" w:rsidP="000C1A14">
            <w:pPr>
              <w:ind w:left="0" w:firstLine="0"/>
              <w:jc w:val="center"/>
            </w:pPr>
            <w:r>
              <w:t>4</w:t>
            </w:r>
            <w:r w:rsidR="00133854">
              <w:t>1</w:t>
            </w:r>
          </w:p>
        </w:tc>
        <w:tc>
          <w:tcPr>
            <w:tcW w:w="9815" w:type="dxa"/>
          </w:tcPr>
          <w:p w14:paraId="781CF865" w14:textId="5CA04D18" w:rsidR="000C1A14" w:rsidRPr="006E48F2" w:rsidRDefault="000C1A14" w:rsidP="000C1A14">
            <w:pPr>
              <w:ind w:left="0" w:firstLine="0"/>
              <w:rPr>
                <w:color w:val="auto"/>
              </w:rPr>
            </w:pPr>
            <w:r w:rsidRPr="005A5BF0">
              <w:rPr>
                <w:color w:val="auto"/>
              </w:rPr>
              <w:t>LRVHW</w:t>
            </w:r>
            <w:r w:rsidRPr="004153DD">
              <w:rPr>
                <w:color w:val="auto"/>
              </w:rPr>
              <w:t xml:space="preserve"> [</w:t>
            </w:r>
            <w:r w:rsidRPr="005A5BF0">
              <w:rPr>
                <w:color w:val="auto"/>
              </w:rPr>
              <w:t>$</w:t>
            </w:r>
            <w:proofErr w:type="spellStart"/>
            <w:r w:rsidRPr="005A5BF0">
              <w:rPr>
                <w:color w:val="auto"/>
              </w:rPr>
              <w:t>lrvhw_result_status</w:t>
            </w:r>
            <w:proofErr w:type="spellEnd"/>
            <w:r w:rsidRPr="005A5BF0">
              <w:rPr>
                <w:color w:val="auto"/>
              </w:rPr>
              <w:t>$</w:t>
            </w:r>
            <w:r w:rsidRPr="004153DD">
              <w:rPr>
                <w:color w:val="auto"/>
              </w:rPr>
              <w:t xml:space="preserve">] - </w:t>
            </w:r>
            <w:r w:rsidRPr="005A5BF0">
              <w:rPr>
                <w:color w:val="auto"/>
              </w:rPr>
              <w:t>$</w:t>
            </w:r>
            <w:proofErr w:type="spellStart"/>
            <w:r w:rsidRPr="005A5BF0">
              <w:rPr>
                <w:color w:val="auto"/>
              </w:rPr>
              <w:t>lrvhw_comments</w:t>
            </w:r>
            <w:proofErr w:type="spellEnd"/>
            <w:r w:rsidRPr="005A5BF0">
              <w:rPr>
                <w:color w:val="auto"/>
              </w:rPr>
              <w:t>$</w:t>
            </w:r>
          </w:p>
        </w:tc>
      </w:tr>
      <w:tr w:rsidR="000C1A14" w:rsidRPr="006E48F2" w14:paraId="03180E4E" w14:textId="77777777" w:rsidTr="002972FB">
        <w:trPr>
          <w:trHeight w:val="318"/>
        </w:trPr>
        <w:tc>
          <w:tcPr>
            <w:tcW w:w="656" w:type="dxa"/>
          </w:tcPr>
          <w:p w14:paraId="685B5C67" w14:textId="0C435162" w:rsidR="000C1A14" w:rsidRPr="006E48F2" w:rsidRDefault="00D832C6" w:rsidP="000C1A14">
            <w:pPr>
              <w:ind w:left="0" w:firstLine="0"/>
              <w:jc w:val="center"/>
            </w:pPr>
            <w:r>
              <w:t>4</w:t>
            </w:r>
            <w:r w:rsidR="00133854">
              <w:t>2</w:t>
            </w:r>
          </w:p>
        </w:tc>
        <w:tc>
          <w:tcPr>
            <w:tcW w:w="9815" w:type="dxa"/>
          </w:tcPr>
          <w:p w14:paraId="31B18A6C" w14:textId="4891F537" w:rsidR="000C1A14" w:rsidRPr="006E48F2" w:rsidRDefault="000C1A14" w:rsidP="000C1A14">
            <w:pPr>
              <w:ind w:left="0" w:firstLine="0"/>
              <w:rPr>
                <w:color w:val="auto"/>
              </w:rPr>
            </w:pPr>
            <w:r w:rsidRPr="00B901A5">
              <w:rPr>
                <w:color w:val="auto"/>
              </w:rPr>
              <w:t>HWTS</w:t>
            </w:r>
            <w:r w:rsidRPr="004153DD">
              <w:rPr>
                <w:color w:val="auto"/>
              </w:rPr>
              <w:t xml:space="preserve"> [</w:t>
            </w:r>
            <w:r w:rsidRPr="00B901A5">
              <w:rPr>
                <w:color w:val="auto"/>
              </w:rPr>
              <w:t>$</w:t>
            </w:r>
            <w:proofErr w:type="spellStart"/>
            <w:r w:rsidRPr="00B901A5">
              <w:rPr>
                <w:color w:val="auto"/>
              </w:rPr>
              <w:t>hwts_result_status</w:t>
            </w:r>
            <w:proofErr w:type="spellEnd"/>
            <w:r w:rsidRPr="00B901A5">
              <w:rPr>
                <w:color w:val="auto"/>
              </w:rPr>
              <w:t>$</w:t>
            </w:r>
            <w:r w:rsidRPr="004153DD">
              <w:rPr>
                <w:color w:val="auto"/>
              </w:rPr>
              <w:t xml:space="preserve">] - </w:t>
            </w:r>
            <w:r w:rsidRPr="00B901A5">
              <w:rPr>
                <w:color w:val="auto"/>
              </w:rPr>
              <w:t>$</w:t>
            </w:r>
            <w:proofErr w:type="spellStart"/>
            <w:r w:rsidRPr="00B901A5">
              <w:rPr>
                <w:color w:val="auto"/>
              </w:rPr>
              <w:t>hwts_comments</w:t>
            </w:r>
            <w:proofErr w:type="spellEnd"/>
            <w:r w:rsidRPr="00B901A5">
              <w:rPr>
                <w:color w:val="auto"/>
              </w:rPr>
              <w:t>$</w:t>
            </w:r>
          </w:p>
        </w:tc>
      </w:tr>
      <w:tr w:rsidR="000C1A14" w:rsidRPr="006E48F2" w14:paraId="51C6CA93" w14:textId="77777777" w:rsidTr="002972FB">
        <w:trPr>
          <w:trHeight w:val="318"/>
        </w:trPr>
        <w:tc>
          <w:tcPr>
            <w:tcW w:w="656" w:type="dxa"/>
          </w:tcPr>
          <w:p w14:paraId="64E21126" w14:textId="49D1E49D" w:rsidR="000C1A14" w:rsidRPr="006E48F2" w:rsidRDefault="000C1A14" w:rsidP="000C1A14">
            <w:pPr>
              <w:ind w:left="0" w:firstLine="0"/>
              <w:jc w:val="center"/>
            </w:pPr>
            <w:r>
              <w:t>4</w:t>
            </w:r>
            <w:r w:rsidR="00133854">
              <w:t>3</w:t>
            </w:r>
          </w:p>
        </w:tc>
        <w:tc>
          <w:tcPr>
            <w:tcW w:w="9815" w:type="dxa"/>
          </w:tcPr>
          <w:p w14:paraId="7EE92895" w14:textId="17E3E4A3" w:rsidR="000C1A14" w:rsidRPr="006E48F2" w:rsidRDefault="000C1A14" w:rsidP="000C1A14">
            <w:pPr>
              <w:ind w:left="0" w:firstLine="0"/>
              <w:rPr>
                <w:color w:val="auto"/>
              </w:rPr>
            </w:pPr>
            <w:r w:rsidRPr="00B901A5">
              <w:rPr>
                <w:color w:val="auto"/>
              </w:rPr>
              <w:t>FS</w:t>
            </w:r>
            <w:r w:rsidRPr="004153DD">
              <w:rPr>
                <w:color w:val="auto"/>
              </w:rPr>
              <w:t xml:space="preserve"> [</w:t>
            </w:r>
            <w:r w:rsidRPr="00B901A5">
              <w:rPr>
                <w:color w:val="auto"/>
              </w:rPr>
              <w:t>$</w:t>
            </w:r>
            <w:proofErr w:type="spellStart"/>
            <w:r w:rsidRPr="00B901A5">
              <w:rPr>
                <w:color w:val="auto"/>
              </w:rPr>
              <w:t>fs</w:t>
            </w:r>
            <w:r>
              <w:rPr>
                <w:color w:val="auto"/>
              </w:rPr>
              <w:t>hw</w:t>
            </w:r>
            <w:r w:rsidRPr="00B901A5">
              <w:rPr>
                <w:color w:val="auto"/>
              </w:rPr>
              <w:t>_result_status</w:t>
            </w:r>
            <w:proofErr w:type="spellEnd"/>
            <w:r w:rsidRPr="00B901A5">
              <w:rPr>
                <w:color w:val="auto"/>
              </w:rPr>
              <w:t>$</w:t>
            </w:r>
            <w:r w:rsidRPr="004153DD">
              <w:rPr>
                <w:color w:val="auto"/>
              </w:rPr>
              <w:t xml:space="preserve">] - </w:t>
            </w:r>
            <w:r w:rsidRPr="00B901A5">
              <w:rPr>
                <w:color w:val="auto"/>
              </w:rPr>
              <w:t>$</w:t>
            </w:r>
            <w:proofErr w:type="spellStart"/>
            <w:r w:rsidRPr="00B901A5">
              <w:rPr>
                <w:color w:val="auto"/>
              </w:rPr>
              <w:t>fs</w:t>
            </w:r>
            <w:r>
              <w:rPr>
                <w:color w:val="auto"/>
              </w:rPr>
              <w:t>hw</w:t>
            </w:r>
            <w:r w:rsidRPr="00B901A5">
              <w:rPr>
                <w:color w:val="auto"/>
              </w:rPr>
              <w:t>_comments</w:t>
            </w:r>
            <w:proofErr w:type="spellEnd"/>
            <w:r w:rsidRPr="00B901A5">
              <w:rPr>
                <w:color w:val="auto"/>
              </w:rPr>
              <w:t>$</w:t>
            </w:r>
          </w:p>
        </w:tc>
      </w:tr>
      <w:tr w:rsidR="000C1A14" w:rsidRPr="006E48F2" w14:paraId="7F3F843B" w14:textId="77777777" w:rsidTr="002972FB">
        <w:trPr>
          <w:trHeight w:val="318"/>
        </w:trPr>
        <w:tc>
          <w:tcPr>
            <w:tcW w:w="656" w:type="dxa"/>
          </w:tcPr>
          <w:p w14:paraId="109F9810" w14:textId="676E8865" w:rsidR="000C1A14" w:rsidRPr="006E48F2" w:rsidRDefault="000C1A14" w:rsidP="000C1A14">
            <w:pPr>
              <w:ind w:left="0" w:firstLine="0"/>
              <w:jc w:val="center"/>
            </w:pPr>
            <w:r>
              <w:t>4</w:t>
            </w:r>
            <w:r w:rsidR="00133854">
              <w:t>4</w:t>
            </w:r>
          </w:p>
        </w:tc>
        <w:tc>
          <w:tcPr>
            <w:tcW w:w="9815" w:type="dxa"/>
          </w:tcPr>
          <w:p w14:paraId="78DE3260" w14:textId="67130BCF" w:rsidR="000C1A14" w:rsidRPr="006E48F2" w:rsidRDefault="000C1A14" w:rsidP="000C1A14">
            <w:pPr>
              <w:ind w:left="0" w:firstLine="0"/>
              <w:rPr>
                <w:color w:val="auto"/>
              </w:rPr>
            </w:pPr>
            <w:r w:rsidRPr="00BE0367">
              <w:rPr>
                <w:color w:val="auto"/>
              </w:rPr>
              <w:t>LRVE</w:t>
            </w:r>
            <w:r w:rsidRPr="004153DD">
              <w:rPr>
                <w:color w:val="auto"/>
              </w:rPr>
              <w:t xml:space="preserve"> [</w:t>
            </w:r>
            <w:r w:rsidRPr="00BE0367">
              <w:rPr>
                <w:color w:val="auto"/>
              </w:rPr>
              <w:t>$</w:t>
            </w:r>
            <w:proofErr w:type="spellStart"/>
            <w:r w:rsidRPr="00BE0367">
              <w:rPr>
                <w:color w:val="auto"/>
              </w:rPr>
              <w:t>lrve_result_status</w:t>
            </w:r>
            <w:proofErr w:type="spellEnd"/>
            <w:r w:rsidRPr="00BE0367">
              <w:rPr>
                <w:color w:val="auto"/>
              </w:rPr>
              <w:t>$</w:t>
            </w:r>
            <w:r w:rsidRPr="004153DD">
              <w:rPr>
                <w:color w:val="auto"/>
              </w:rPr>
              <w:t xml:space="preserve">] - </w:t>
            </w:r>
            <w:r w:rsidRPr="00BE0367">
              <w:rPr>
                <w:color w:val="auto"/>
              </w:rPr>
              <w:t>$</w:t>
            </w:r>
            <w:proofErr w:type="spellStart"/>
            <w:r w:rsidRPr="00BE0367">
              <w:rPr>
                <w:color w:val="auto"/>
              </w:rPr>
              <w:t>lrve_comments</w:t>
            </w:r>
            <w:proofErr w:type="spellEnd"/>
            <w:r w:rsidRPr="00BE0367">
              <w:rPr>
                <w:color w:val="auto"/>
              </w:rPr>
              <w:t>$</w:t>
            </w:r>
          </w:p>
        </w:tc>
      </w:tr>
      <w:tr w:rsidR="000C1A14" w:rsidRPr="006E48F2" w14:paraId="23958368" w14:textId="77777777" w:rsidTr="002972FB">
        <w:trPr>
          <w:trHeight w:val="318"/>
        </w:trPr>
        <w:tc>
          <w:tcPr>
            <w:tcW w:w="656" w:type="dxa"/>
          </w:tcPr>
          <w:p w14:paraId="336F6269" w14:textId="66EF8407" w:rsidR="000C1A14" w:rsidRPr="006E48F2" w:rsidRDefault="000C1A14" w:rsidP="000C1A14">
            <w:pPr>
              <w:ind w:left="0" w:firstLine="0"/>
              <w:jc w:val="center"/>
            </w:pPr>
            <w:r>
              <w:t>4</w:t>
            </w:r>
            <w:r w:rsidR="00133854">
              <w:t>5</w:t>
            </w:r>
          </w:p>
        </w:tc>
        <w:tc>
          <w:tcPr>
            <w:tcW w:w="9815" w:type="dxa"/>
          </w:tcPr>
          <w:p w14:paraId="6E8947D4" w14:textId="038B5744" w:rsidR="000C1A14" w:rsidRPr="006E48F2" w:rsidRDefault="000C1A14" w:rsidP="000C1A14">
            <w:pPr>
              <w:ind w:left="0" w:firstLine="0"/>
              <w:rPr>
                <w:color w:val="auto"/>
              </w:rPr>
            </w:pPr>
            <w:r w:rsidRPr="006C7B7C">
              <w:rPr>
                <w:color w:val="auto"/>
              </w:rPr>
              <w:t>PPBS</w:t>
            </w:r>
            <w:r w:rsidRPr="004153DD">
              <w:rPr>
                <w:color w:val="auto"/>
              </w:rPr>
              <w:t xml:space="preserve"> [</w:t>
            </w:r>
            <w:r w:rsidRPr="006C7B7C">
              <w:rPr>
                <w:color w:val="auto"/>
              </w:rPr>
              <w:t>$</w:t>
            </w:r>
            <w:proofErr w:type="spellStart"/>
            <w:r w:rsidRPr="006C7B7C">
              <w:rPr>
                <w:color w:val="auto"/>
              </w:rPr>
              <w:t>ppbs_result_</w:t>
            </w:r>
            <w:r>
              <w:rPr>
                <w:color w:val="auto"/>
              </w:rPr>
              <w:t>status</w:t>
            </w:r>
            <w:proofErr w:type="spellEnd"/>
            <w:r w:rsidRPr="006C7B7C">
              <w:rPr>
                <w:color w:val="auto"/>
              </w:rPr>
              <w:t>$</w:t>
            </w:r>
            <w:r w:rsidRPr="004153DD">
              <w:rPr>
                <w:color w:val="auto"/>
              </w:rPr>
              <w:t xml:space="preserve">] - </w:t>
            </w:r>
            <w:r w:rsidRPr="006C7B7C">
              <w:rPr>
                <w:color w:val="auto"/>
              </w:rPr>
              <w:t>$</w:t>
            </w:r>
            <w:proofErr w:type="spellStart"/>
            <w:r w:rsidRPr="006C7B7C">
              <w:rPr>
                <w:color w:val="auto"/>
              </w:rPr>
              <w:t>ppbs_comments</w:t>
            </w:r>
            <w:proofErr w:type="spellEnd"/>
            <w:r w:rsidRPr="006C7B7C">
              <w:rPr>
                <w:color w:val="auto"/>
              </w:rPr>
              <w:t>$</w:t>
            </w:r>
          </w:p>
        </w:tc>
      </w:tr>
      <w:tr w:rsidR="000C1A14" w:rsidRPr="006E48F2" w14:paraId="7A37774F" w14:textId="77777777" w:rsidTr="002972FB">
        <w:trPr>
          <w:trHeight w:val="318"/>
        </w:trPr>
        <w:tc>
          <w:tcPr>
            <w:tcW w:w="656" w:type="dxa"/>
          </w:tcPr>
          <w:p w14:paraId="5FC55331" w14:textId="6EA44CFB" w:rsidR="000C1A14" w:rsidRPr="006E48F2" w:rsidRDefault="000C1A14" w:rsidP="000C1A14">
            <w:pPr>
              <w:ind w:left="0" w:firstLine="0"/>
              <w:jc w:val="center"/>
            </w:pPr>
          </w:p>
        </w:tc>
        <w:tc>
          <w:tcPr>
            <w:tcW w:w="9815" w:type="dxa"/>
          </w:tcPr>
          <w:p w14:paraId="3DFEFCDD" w14:textId="62B5704F" w:rsidR="000C1A14" w:rsidRPr="006E48F2" w:rsidRDefault="000C1A14" w:rsidP="000C1A14">
            <w:pPr>
              <w:ind w:left="0" w:firstLine="0"/>
              <w:rPr>
                <w:color w:val="auto"/>
              </w:rPr>
            </w:pPr>
            <w:r w:rsidRPr="006E48F2">
              <w:rPr>
                <w:color w:val="auto"/>
              </w:rPr>
              <w:t xml:space="preserve">General Notes: </w:t>
            </w:r>
            <w:r>
              <w:rPr>
                <w:color w:val="auto"/>
              </w:rPr>
              <w:t>$</w:t>
            </w:r>
            <w:proofErr w:type="spellStart"/>
            <w:r w:rsidRPr="00D00B26">
              <w:rPr>
                <w:color w:val="auto"/>
              </w:rPr>
              <w:t>inspection_comments</w:t>
            </w:r>
            <w:proofErr w:type="spellEnd"/>
            <w:r>
              <w:rPr>
                <w:color w:val="auto"/>
              </w:rPr>
              <w:t>$</w:t>
            </w:r>
          </w:p>
        </w:tc>
      </w:tr>
    </w:tbl>
    <w:p w14:paraId="5D4B1495" w14:textId="2EA6B97F" w:rsidR="00A76927" w:rsidRDefault="00A76927" w:rsidP="00157461">
      <w:pPr>
        <w:ind w:left="0" w:firstLine="0"/>
      </w:pPr>
    </w:p>
    <w:p w14:paraId="48D05398" w14:textId="6614FAAA" w:rsidR="00EC1F89" w:rsidRPr="006E48F2" w:rsidRDefault="00EC1F89" w:rsidP="00EC1F89">
      <w:pPr>
        <w:spacing w:after="160" w:line="259" w:lineRule="auto"/>
        <w:ind w:left="0" w:firstLine="0"/>
      </w:pPr>
    </w:p>
    <w:sectPr w:rsidR="00EC1F89" w:rsidRPr="006E48F2" w:rsidSect="003E5A3A">
      <w:footerReference w:type="even" r:id="rId53"/>
      <w:footerReference w:type="default" r:id="rId54"/>
      <w:footerReference w:type="first" r:id="rId55"/>
      <w:pgSz w:w="12240" w:h="15840"/>
      <w:pgMar w:top="720" w:right="720" w:bottom="720" w:left="720" w:header="720" w:footer="71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E162D1" w14:textId="77777777" w:rsidR="00AC47F7" w:rsidRDefault="00AC47F7">
      <w:pPr>
        <w:spacing w:after="0" w:line="240" w:lineRule="auto"/>
      </w:pPr>
      <w:r>
        <w:separator/>
      </w:r>
    </w:p>
  </w:endnote>
  <w:endnote w:type="continuationSeparator" w:id="0">
    <w:p w14:paraId="1130AF35" w14:textId="77777777" w:rsidR="00AC47F7" w:rsidRDefault="00AC47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9159086"/>
      <w:docPartObj>
        <w:docPartGallery w:val="Page Numbers (Bottom of Page)"/>
        <w:docPartUnique/>
      </w:docPartObj>
    </w:sdtPr>
    <w:sdtEndPr>
      <w:rPr>
        <w:rStyle w:val="PageNumber"/>
      </w:rPr>
    </w:sdtEndPr>
    <w:sdtContent>
      <w:p w14:paraId="4174D685" w14:textId="23688996" w:rsidR="000C1A14" w:rsidRDefault="000C1A14" w:rsidP="000772E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664362616"/>
      <w:docPartObj>
        <w:docPartGallery w:val="Page Numbers (Bottom of Page)"/>
        <w:docPartUnique/>
      </w:docPartObj>
    </w:sdtPr>
    <w:sdtEndPr>
      <w:rPr>
        <w:rStyle w:val="PageNumber"/>
      </w:rPr>
    </w:sdtEndPr>
    <w:sdtContent>
      <w:p w14:paraId="3FC00F16" w14:textId="5ED45BA5" w:rsidR="000C1A14" w:rsidRDefault="000C1A14" w:rsidP="000772E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A68CFFD" w14:textId="51D70E1C" w:rsidR="000C1A14" w:rsidRDefault="000C1A14">
    <w:pPr>
      <w:pStyle w:val="Footer"/>
    </w:pPr>
  </w:p>
  <w:p w14:paraId="11FFD3D6" w14:textId="42453BA3" w:rsidR="000C1A14" w:rsidRDefault="000C1A14" w:rsidP="003C1236">
    <w:pPr>
      <w:tabs>
        <w:tab w:val="left" w:pos="1515"/>
      </w:tabs>
      <w:spacing w:after="0" w:line="259" w:lineRule="auto"/>
      <w:ind w:left="89" w:firstLine="0"/>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9375551"/>
      <w:docPartObj>
        <w:docPartGallery w:val="Page Numbers (Bottom of Page)"/>
        <w:docPartUnique/>
      </w:docPartObj>
    </w:sdtPr>
    <w:sdtEndPr>
      <w:rPr>
        <w:rStyle w:val="PageNumber"/>
      </w:rPr>
    </w:sdtEndPr>
    <w:sdtContent>
      <w:p w14:paraId="62A7E4E1" w14:textId="4C746934" w:rsidR="000C1A14" w:rsidRDefault="000C1A14" w:rsidP="000772E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E9F61D4" w14:textId="707C75F4" w:rsidR="000C1A14" w:rsidRPr="00F5202D" w:rsidRDefault="000C1A14" w:rsidP="003F1F54">
    <w:pPr>
      <w:pStyle w:val="Footer"/>
      <w:pBdr>
        <w:top w:val="single" w:sz="4" w:space="1" w:color="auto"/>
      </w:pBd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BE4FD" w14:textId="77777777" w:rsidR="000C1A14" w:rsidRDefault="000C1A14">
    <w:pPr>
      <w:spacing w:after="0" w:line="259" w:lineRule="auto"/>
      <w:ind w:left="89" w:firstLine="0"/>
      <w:jc w:val="center"/>
    </w:pPr>
    <w:r>
      <w:fldChar w:fldCharType="begin"/>
    </w:r>
    <w:r>
      <w:instrText xml:space="preserve"> PAGE   \* MERGEFORMAT </w:instrText>
    </w:r>
    <w:r>
      <w:fldChar w:fldCharType="separate"/>
    </w:r>
    <w:r>
      <w:t>1</w:t>
    </w:r>
    <w: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19AE3" w14:textId="3DB996C3" w:rsidR="000C1A14" w:rsidRPr="007670AB" w:rsidRDefault="000C1A14" w:rsidP="009B4508">
    <w:pPr>
      <w:pStyle w:val="Footer"/>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5699338"/>
      <w:docPartObj>
        <w:docPartGallery w:val="Page Numbers (Bottom of Page)"/>
        <w:docPartUnique/>
      </w:docPartObj>
    </w:sdtPr>
    <w:sdtEndPr>
      <w:rPr>
        <w:noProof/>
      </w:rPr>
    </w:sdtEndPr>
    <w:sdtContent>
      <w:p w14:paraId="5F2A5938" w14:textId="191F9283" w:rsidR="000C1A14" w:rsidRDefault="000C1A14">
        <w:pPr>
          <w:pStyle w:val="Footer"/>
          <w:jc w:val="center"/>
        </w:pPr>
        <w:r>
          <w:rPr>
            <w:noProof/>
          </w:rPr>
          <mc:AlternateContent>
            <mc:Choice Requires="wps">
              <w:drawing>
                <wp:inline distT="0" distB="0" distL="0" distR="0" wp14:anchorId="6607C362" wp14:editId="27F4AE66">
                  <wp:extent cx="5467350" cy="45085"/>
                  <wp:effectExtent l="0" t="9525" r="0" b="2540"/>
                  <wp:docPr id="4" name="Flowchart: Decision 4"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56C7FD52" id="_x0000_t110" coordsize="21600,21600" o:spt="110" path="m10800,l,10800,10800,21600,21600,10800xe">
                  <v:stroke joinstyle="miter"/>
                  <v:path gradientshapeok="t" o:connecttype="rect" textboxrect="5400,5400,16200,16200"/>
                </v:shapetype>
                <v:shape id="Flowchart: Decision 4"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" fillcolor="black" stroked="f">
                  <v:fill r:id="rId1" o:title="" type="pattern"/>
                  <w10:anchorlock/>
                </v:shape>
              </w:pict>
            </mc:Fallback>
          </mc:AlternateContent>
        </w:r>
      </w:p>
      <w:p w14:paraId="76ADB040" w14:textId="75820C52" w:rsidR="000C1A14" w:rsidRDefault="000C1A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8B3742" w14:textId="7398C1F6" w:rsidR="000C1A14" w:rsidRPr="00F616BB" w:rsidRDefault="000C1A14" w:rsidP="00F616B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0772708"/>
      <w:docPartObj>
        <w:docPartGallery w:val="Page Numbers (Bottom of Page)"/>
        <w:docPartUnique/>
      </w:docPartObj>
    </w:sdtPr>
    <w:sdtEndPr>
      <w:rPr>
        <w:noProof/>
      </w:rPr>
    </w:sdtEndPr>
    <w:sdtContent>
      <w:p w14:paraId="4AD67C51" w14:textId="69944B76" w:rsidR="000C1A14" w:rsidRDefault="000C1A14">
        <w:pPr>
          <w:pStyle w:val="Footer"/>
          <w:jc w:val="center"/>
        </w:pPr>
        <w:r>
          <w:rPr>
            <w:noProof/>
          </w:rPr>
          <mc:AlternateContent>
            <mc:Choice Requires="wps">
              <w:drawing>
                <wp:inline distT="0" distB="0" distL="0" distR="0" wp14:anchorId="6D02B1EC" wp14:editId="0B7564D6">
                  <wp:extent cx="5467350" cy="45085"/>
                  <wp:effectExtent l="0" t="9525" r="0" b="2540"/>
                  <wp:docPr id="3" name="Flowchart: Decision 3"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44E35192" id="_x0000_t110" coordsize="21600,21600" o:spt="110" path="m10800,l,10800,10800,21600,21600,10800xe">
                  <v:stroke joinstyle="miter"/>
                  <v:path gradientshapeok="t" o:connecttype="rect" textboxrect="5400,5400,16200,16200"/>
                </v:shapetype>
                <v:shape id="Flowchart: Decision 3"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" fillcolor="black" stroked="f">
                  <v:fill r:id="rId1" o:title="" type="pattern"/>
                  <w10:anchorlock/>
                </v:shape>
              </w:pict>
            </mc:Fallback>
          </mc:AlternateContent>
        </w:r>
      </w:p>
      <w:p w14:paraId="216C1C13" w14:textId="64995665" w:rsidR="000C1A14" w:rsidRDefault="000C1A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3902BA" w14:textId="41DEF501" w:rsidR="000C1A14" w:rsidRPr="00F616BB" w:rsidRDefault="000C1A14" w:rsidP="00F616B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F4891" w14:textId="7C2E699E" w:rsidR="000C1A14" w:rsidRDefault="000C1A14">
    <w:pPr>
      <w:pStyle w:val="Footer"/>
      <w:jc w:val="center"/>
      <w:rPr>
        <w:color w:val="4472C4" w:themeColor="accent1"/>
      </w:rPr>
    </w:pPr>
  </w:p>
  <w:p w14:paraId="6F01D028" w14:textId="2DF9A12F" w:rsidR="000C1A14" w:rsidRPr="00F616BB" w:rsidRDefault="000C1A14" w:rsidP="00F616B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3009240"/>
      <w:docPartObj>
        <w:docPartGallery w:val="Page Numbers (Bottom of Page)"/>
        <w:docPartUnique/>
      </w:docPartObj>
    </w:sdtPr>
    <w:sdtEndPr>
      <w:rPr>
        <w:noProof/>
      </w:rPr>
    </w:sdtEndPr>
    <w:sdtContent>
      <w:p w14:paraId="0984E0A2" w14:textId="2EDE6074" w:rsidR="000C1A14" w:rsidRDefault="000C1A14">
        <w:pPr>
          <w:pStyle w:val="Footer"/>
          <w:jc w:val="center"/>
        </w:pPr>
        <w:r>
          <w:rPr>
            <w:noProof/>
          </w:rPr>
          <mc:AlternateContent>
            <mc:Choice Requires="wps">
              <w:drawing>
                <wp:inline distT="0" distB="0" distL="0" distR="0" wp14:anchorId="5A98DEE2" wp14:editId="3FD33ABE">
                  <wp:extent cx="5467350" cy="45085"/>
                  <wp:effectExtent l="0" t="9525" r="0" b="2540"/>
                  <wp:docPr id="5" name="Flowchart: Decision 5"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718D2F6B" id="_x0000_t110" coordsize="21600,21600" o:spt="110" path="m10800,l,10800,10800,21600,21600,10800xe">
                  <v:stroke joinstyle="miter"/>
                  <v:path gradientshapeok="t" o:connecttype="rect" textboxrect="5400,5400,16200,16200"/>
                </v:shapetype>
                <v:shape id="Flowchart: Decision 5"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" fillcolor="black" stroked="f">
                  <v:fill r:id="rId1" o:title="" type="pattern"/>
                  <w10:anchorlock/>
                </v:shape>
              </w:pict>
            </mc:Fallback>
          </mc:AlternateContent>
        </w:r>
      </w:p>
      <w:p w14:paraId="49AA5934" w14:textId="6E46D821" w:rsidR="000C1A14" w:rsidRDefault="000C1A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71CC06" w14:textId="626AD176" w:rsidR="000C1A14" w:rsidRDefault="000C1A14">
    <w:pPr>
      <w:tabs>
        <w:tab w:val="center" w:pos="452"/>
        <w:tab w:val="center" w:pos="5132"/>
      </w:tabs>
      <w:spacing w:after="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FBBBD" w14:textId="77777777" w:rsidR="000C1A14" w:rsidRDefault="000C1A14">
    <w:pPr>
      <w:tabs>
        <w:tab w:val="center" w:pos="452"/>
        <w:tab w:val="center" w:pos="5132"/>
      </w:tabs>
      <w:spacing w:after="0" w:line="259" w:lineRule="auto"/>
      <w:ind w:left="0" w:firstLine="0"/>
    </w:pPr>
    <w:r>
      <w:rPr>
        <w:rFonts w:ascii="Calibri" w:eastAsia="Calibri" w:hAnsi="Calibri" w:cs="Calibri"/>
        <w:sz w:val="22"/>
      </w:rPr>
      <w:tab/>
    </w:r>
    <w:r>
      <w:t xml:space="preserve"> </w:t>
    </w:r>
    <w:r>
      <w:tab/>
    </w:r>
    <w:r>
      <w:fldChar w:fldCharType="begin"/>
    </w:r>
    <w:r>
      <w:instrText xml:space="preserve"> PAGE   \* MERGEFORMAT </w:instrText>
    </w:r>
    <w:r>
      <w:fldChar w:fldCharType="separate"/>
    </w:r>
    <w:r>
      <w:t>78</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37FC99" w14:textId="77777777" w:rsidR="00AC47F7" w:rsidRDefault="00AC47F7">
      <w:pPr>
        <w:spacing w:after="0" w:line="240" w:lineRule="auto"/>
      </w:pPr>
      <w:r>
        <w:separator/>
      </w:r>
    </w:p>
  </w:footnote>
  <w:footnote w:type="continuationSeparator" w:id="0">
    <w:p w14:paraId="79C7CB8A" w14:textId="77777777" w:rsidR="00AC47F7" w:rsidRDefault="00AC47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EEA72" w14:textId="3EB0A793" w:rsidR="000C1A14" w:rsidRPr="00F5202D" w:rsidRDefault="000C1A14" w:rsidP="001961D4">
    <w:pPr>
      <w:pStyle w:val="Header"/>
      <w:jc w:val="center"/>
    </w:pPr>
    <w:r>
      <w:rPr>
        <w:noProof/>
      </w:rPr>
      <w:drawing>
        <wp:inline distT="0" distB="0" distL="0" distR="0" wp14:anchorId="29158517" wp14:editId="399F8837">
          <wp:extent cx="971550" cy="374650"/>
          <wp:effectExtent l="0" t="0" r="0" b="6350"/>
          <wp:docPr id="45" name="Picture 45"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963 white small.jpg"/>
                  <pic:cNvPicPr/>
                </pic:nvPicPr>
                <pic:blipFill>
                  <a:blip r:embed="rId1">
                    <a:extLst>
                      <a:ext uri="{28A0092B-C50C-407E-A947-70E740481C1C}">
                        <a14:useLocalDpi xmlns:a14="http://schemas.microsoft.com/office/drawing/2010/main" val="0"/>
                      </a:ext>
                    </a:extLst>
                  </a:blip>
                  <a:stretch>
                    <a:fillRect/>
                  </a:stretch>
                </pic:blipFill>
                <pic:spPr>
                  <a:xfrm>
                    <a:off x="0" y="0"/>
                    <a:ext cx="971550" cy="37465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CE96C" w14:textId="728E1003" w:rsidR="000C1A14" w:rsidRDefault="000C1A14" w:rsidP="003C1236">
    <w:pPr>
      <w:pStyle w:val="Header"/>
      <w:jc w:val="center"/>
    </w:pPr>
    <w:r>
      <w:rPr>
        <w:noProof/>
      </w:rPr>
      <w:drawing>
        <wp:inline distT="0" distB="0" distL="0" distR="0" wp14:anchorId="38397D0C" wp14:editId="107F11C0">
          <wp:extent cx="971550" cy="374650"/>
          <wp:effectExtent l="0" t="0" r="0" b="6350"/>
          <wp:docPr id="46" name="Picture 46"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963 white small.jpg"/>
                  <pic:cNvPicPr/>
                </pic:nvPicPr>
                <pic:blipFill>
                  <a:blip r:embed="rId1">
                    <a:extLst>
                      <a:ext uri="{28A0092B-C50C-407E-A947-70E740481C1C}">
                        <a14:useLocalDpi xmlns:a14="http://schemas.microsoft.com/office/drawing/2010/main" val="0"/>
                      </a:ext>
                    </a:extLst>
                  </a:blip>
                  <a:stretch>
                    <a:fillRect/>
                  </a:stretch>
                </pic:blipFill>
                <pic:spPr>
                  <a:xfrm>
                    <a:off x="0" y="0"/>
                    <a:ext cx="971550" cy="374650"/>
                  </a:xfrm>
                  <a:prstGeom prst="rect">
                    <a:avLst/>
                  </a:prstGeom>
                </pic:spPr>
              </pic:pic>
            </a:graphicData>
          </a:graphic>
        </wp:inline>
      </w:drawing>
    </w:r>
  </w:p>
  <w:p w14:paraId="62F39A11" w14:textId="77777777" w:rsidR="000C1A14" w:rsidRDefault="000C1A14" w:rsidP="00F5202D">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29A5B" w14:textId="77777777" w:rsidR="000C1A14" w:rsidRDefault="000C1A14" w:rsidP="00F616BB">
    <w:pPr>
      <w:pStyle w:val="Header"/>
      <w:jc w:val="center"/>
    </w:pPr>
    <w:r>
      <w:t xml:space="preserve">                      </w:t>
    </w:r>
    <w:r>
      <w:rPr>
        <w:noProof/>
      </w:rPr>
      <w:drawing>
        <wp:inline distT="0" distB="0" distL="0" distR="0" wp14:anchorId="75D8A4CD" wp14:editId="13373334">
          <wp:extent cx="971550" cy="374650"/>
          <wp:effectExtent l="0" t="0" r="0" b="6350"/>
          <wp:docPr id="47" name="Picture 47"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963 white small.jpg"/>
                  <pic:cNvPicPr/>
                </pic:nvPicPr>
                <pic:blipFill>
                  <a:blip r:embed="rId1">
                    <a:extLst>
                      <a:ext uri="{28A0092B-C50C-407E-A947-70E740481C1C}">
                        <a14:useLocalDpi xmlns:a14="http://schemas.microsoft.com/office/drawing/2010/main" val="0"/>
                      </a:ext>
                    </a:extLst>
                  </a:blip>
                  <a:stretch>
                    <a:fillRect/>
                  </a:stretch>
                </pic:blipFill>
                <pic:spPr>
                  <a:xfrm>
                    <a:off x="0" y="0"/>
                    <a:ext cx="971550" cy="3746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91819"/>
    <w:multiLevelType w:val="hybridMultilevel"/>
    <w:tmpl w:val="60A4E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C70B6"/>
    <w:multiLevelType w:val="hybridMultilevel"/>
    <w:tmpl w:val="155E0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585898"/>
    <w:multiLevelType w:val="hybridMultilevel"/>
    <w:tmpl w:val="896A4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CB2BAF"/>
    <w:multiLevelType w:val="hybridMultilevel"/>
    <w:tmpl w:val="CA92D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BA685A"/>
    <w:multiLevelType w:val="hybridMultilevel"/>
    <w:tmpl w:val="1BAA8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440F37"/>
    <w:multiLevelType w:val="hybridMultilevel"/>
    <w:tmpl w:val="A6D25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AF2271"/>
    <w:multiLevelType w:val="hybridMultilevel"/>
    <w:tmpl w:val="79EA9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EA06E5"/>
    <w:multiLevelType w:val="hybridMultilevel"/>
    <w:tmpl w:val="63B2F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8D6BF6"/>
    <w:multiLevelType w:val="hybridMultilevel"/>
    <w:tmpl w:val="11CE5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C76871"/>
    <w:multiLevelType w:val="hybridMultilevel"/>
    <w:tmpl w:val="E1C83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8909C4"/>
    <w:multiLevelType w:val="hybridMultilevel"/>
    <w:tmpl w:val="EFA41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10439A"/>
    <w:multiLevelType w:val="hybridMultilevel"/>
    <w:tmpl w:val="B1B2A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78154D"/>
    <w:multiLevelType w:val="hybridMultilevel"/>
    <w:tmpl w:val="71AA0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1770ED"/>
    <w:multiLevelType w:val="hybridMultilevel"/>
    <w:tmpl w:val="1E60A93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4" w15:restartNumberingAfterBreak="0">
    <w:nsid w:val="14B353E1"/>
    <w:multiLevelType w:val="hybridMultilevel"/>
    <w:tmpl w:val="8C3EC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87BDF"/>
    <w:multiLevelType w:val="hybridMultilevel"/>
    <w:tmpl w:val="B2806E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4C215C9"/>
    <w:multiLevelType w:val="hybridMultilevel"/>
    <w:tmpl w:val="5ED0B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FC422B"/>
    <w:multiLevelType w:val="hybridMultilevel"/>
    <w:tmpl w:val="1576A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9DD6D22"/>
    <w:multiLevelType w:val="hybridMultilevel"/>
    <w:tmpl w:val="8926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BCD3AD0"/>
    <w:multiLevelType w:val="hybridMultilevel"/>
    <w:tmpl w:val="42BE0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6A47F7"/>
    <w:multiLevelType w:val="hybridMultilevel"/>
    <w:tmpl w:val="02ACF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BE4E63"/>
    <w:multiLevelType w:val="hybridMultilevel"/>
    <w:tmpl w:val="DD3E2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723BE5"/>
    <w:multiLevelType w:val="hybridMultilevel"/>
    <w:tmpl w:val="4B628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A73AD3"/>
    <w:multiLevelType w:val="hybridMultilevel"/>
    <w:tmpl w:val="AEE88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D02044"/>
    <w:multiLevelType w:val="hybridMultilevel"/>
    <w:tmpl w:val="73064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D25E50"/>
    <w:multiLevelType w:val="hybridMultilevel"/>
    <w:tmpl w:val="D2EAE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BDC641E"/>
    <w:multiLevelType w:val="hybridMultilevel"/>
    <w:tmpl w:val="58425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4A2C31"/>
    <w:multiLevelType w:val="hybridMultilevel"/>
    <w:tmpl w:val="E5EAE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D625702"/>
    <w:multiLevelType w:val="hybridMultilevel"/>
    <w:tmpl w:val="F800C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DE55765"/>
    <w:multiLevelType w:val="hybridMultilevel"/>
    <w:tmpl w:val="110C3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04F7326"/>
    <w:multiLevelType w:val="hybridMultilevel"/>
    <w:tmpl w:val="DB944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09575D8"/>
    <w:multiLevelType w:val="hybridMultilevel"/>
    <w:tmpl w:val="42587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2C32E80"/>
    <w:multiLevelType w:val="hybridMultilevel"/>
    <w:tmpl w:val="3F7AAE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6BD29B7"/>
    <w:multiLevelType w:val="hybridMultilevel"/>
    <w:tmpl w:val="DAD0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8610EE2"/>
    <w:multiLevelType w:val="hybridMultilevel"/>
    <w:tmpl w:val="5F4EC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8BB2E72"/>
    <w:multiLevelType w:val="hybridMultilevel"/>
    <w:tmpl w:val="06F66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98F5A4E"/>
    <w:multiLevelType w:val="hybridMultilevel"/>
    <w:tmpl w:val="E3DCF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C1B16B9"/>
    <w:multiLevelType w:val="hybridMultilevel"/>
    <w:tmpl w:val="A1F0F9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D552BCD"/>
    <w:multiLevelType w:val="hybridMultilevel"/>
    <w:tmpl w:val="36F60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8065178"/>
    <w:multiLevelType w:val="hybridMultilevel"/>
    <w:tmpl w:val="62E08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AE90511"/>
    <w:multiLevelType w:val="hybridMultilevel"/>
    <w:tmpl w:val="0908D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E596356"/>
    <w:multiLevelType w:val="hybridMultilevel"/>
    <w:tmpl w:val="2BB2BF3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2" w15:restartNumberingAfterBreak="0">
    <w:nsid w:val="4EBC5065"/>
    <w:multiLevelType w:val="hybridMultilevel"/>
    <w:tmpl w:val="F7446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F62352B"/>
    <w:multiLevelType w:val="hybridMultilevel"/>
    <w:tmpl w:val="1B0C0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F6C174E"/>
    <w:multiLevelType w:val="hybridMultilevel"/>
    <w:tmpl w:val="8AE03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4092B45"/>
    <w:multiLevelType w:val="hybridMultilevel"/>
    <w:tmpl w:val="77081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5487DC8"/>
    <w:multiLevelType w:val="hybridMultilevel"/>
    <w:tmpl w:val="7B88B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9305121"/>
    <w:multiLevelType w:val="hybridMultilevel"/>
    <w:tmpl w:val="30245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9B67293"/>
    <w:multiLevelType w:val="hybridMultilevel"/>
    <w:tmpl w:val="66A43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BDC5D3A"/>
    <w:multiLevelType w:val="hybridMultilevel"/>
    <w:tmpl w:val="31B67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C9626A1"/>
    <w:multiLevelType w:val="hybridMultilevel"/>
    <w:tmpl w:val="3FD40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E994B77"/>
    <w:multiLevelType w:val="hybridMultilevel"/>
    <w:tmpl w:val="8D9649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5FC376C3"/>
    <w:multiLevelType w:val="hybridMultilevel"/>
    <w:tmpl w:val="AB2C4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50E1B8D"/>
    <w:multiLevelType w:val="hybridMultilevel"/>
    <w:tmpl w:val="71765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6702D92"/>
    <w:multiLevelType w:val="hybridMultilevel"/>
    <w:tmpl w:val="74C08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C4A2601"/>
    <w:multiLevelType w:val="hybridMultilevel"/>
    <w:tmpl w:val="97B8F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CC4636D"/>
    <w:multiLevelType w:val="hybridMultilevel"/>
    <w:tmpl w:val="566CC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E185351"/>
    <w:multiLevelType w:val="hybridMultilevel"/>
    <w:tmpl w:val="023AA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2F02829"/>
    <w:multiLevelType w:val="hybridMultilevel"/>
    <w:tmpl w:val="D286F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58D7A6E"/>
    <w:multiLevelType w:val="hybridMultilevel"/>
    <w:tmpl w:val="3012A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5EC32AC"/>
    <w:multiLevelType w:val="hybridMultilevel"/>
    <w:tmpl w:val="480A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73D3508"/>
    <w:multiLevelType w:val="hybridMultilevel"/>
    <w:tmpl w:val="A95A8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813371F"/>
    <w:multiLevelType w:val="hybridMultilevel"/>
    <w:tmpl w:val="D8D895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9760359"/>
    <w:multiLevelType w:val="hybridMultilevel"/>
    <w:tmpl w:val="5D807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9A20BF6"/>
    <w:multiLevelType w:val="hybridMultilevel"/>
    <w:tmpl w:val="37D2D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EDD3704"/>
    <w:multiLevelType w:val="hybridMultilevel"/>
    <w:tmpl w:val="442A7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F0958BE"/>
    <w:multiLevelType w:val="hybridMultilevel"/>
    <w:tmpl w:val="24CE5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2"/>
  </w:num>
  <w:num w:numId="3">
    <w:abstractNumId w:val="45"/>
  </w:num>
  <w:num w:numId="4">
    <w:abstractNumId w:val="61"/>
  </w:num>
  <w:num w:numId="5">
    <w:abstractNumId w:val="2"/>
  </w:num>
  <w:num w:numId="6">
    <w:abstractNumId w:val="44"/>
  </w:num>
  <w:num w:numId="7">
    <w:abstractNumId w:val="54"/>
  </w:num>
  <w:num w:numId="8">
    <w:abstractNumId w:val="36"/>
  </w:num>
  <w:num w:numId="9">
    <w:abstractNumId w:val="38"/>
  </w:num>
  <w:num w:numId="10">
    <w:abstractNumId w:val="10"/>
  </w:num>
  <w:num w:numId="11">
    <w:abstractNumId w:val="7"/>
  </w:num>
  <w:num w:numId="12">
    <w:abstractNumId w:val="34"/>
  </w:num>
  <w:num w:numId="13">
    <w:abstractNumId w:val="33"/>
  </w:num>
  <w:num w:numId="14">
    <w:abstractNumId w:val="9"/>
  </w:num>
  <w:num w:numId="15">
    <w:abstractNumId w:val="16"/>
  </w:num>
  <w:num w:numId="16">
    <w:abstractNumId w:val="11"/>
  </w:num>
  <w:num w:numId="17">
    <w:abstractNumId w:val="60"/>
  </w:num>
  <w:num w:numId="18">
    <w:abstractNumId w:val="19"/>
  </w:num>
  <w:num w:numId="19">
    <w:abstractNumId w:val="47"/>
  </w:num>
  <w:num w:numId="20">
    <w:abstractNumId w:val="37"/>
  </w:num>
  <w:num w:numId="21">
    <w:abstractNumId w:val="3"/>
  </w:num>
  <w:num w:numId="22">
    <w:abstractNumId w:val="62"/>
  </w:num>
  <w:num w:numId="23">
    <w:abstractNumId w:val="49"/>
  </w:num>
  <w:num w:numId="24">
    <w:abstractNumId w:val="18"/>
  </w:num>
  <w:num w:numId="25">
    <w:abstractNumId w:val="1"/>
  </w:num>
  <w:num w:numId="26">
    <w:abstractNumId w:val="21"/>
  </w:num>
  <w:num w:numId="27">
    <w:abstractNumId w:val="29"/>
  </w:num>
  <w:num w:numId="28">
    <w:abstractNumId w:val="14"/>
  </w:num>
  <w:num w:numId="29">
    <w:abstractNumId w:val="51"/>
  </w:num>
  <w:num w:numId="30">
    <w:abstractNumId w:val="65"/>
  </w:num>
  <w:num w:numId="31">
    <w:abstractNumId w:val="23"/>
  </w:num>
  <w:num w:numId="32">
    <w:abstractNumId w:val="28"/>
  </w:num>
  <w:num w:numId="33">
    <w:abstractNumId w:val="59"/>
  </w:num>
  <w:num w:numId="34">
    <w:abstractNumId w:val="66"/>
  </w:num>
  <w:num w:numId="35">
    <w:abstractNumId w:val="8"/>
  </w:num>
  <w:num w:numId="36">
    <w:abstractNumId w:val="24"/>
  </w:num>
  <w:num w:numId="37">
    <w:abstractNumId w:val="32"/>
  </w:num>
  <w:num w:numId="38">
    <w:abstractNumId w:val="17"/>
  </w:num>
  <w:num w:numId="39">
    <w:abstractNumId w:val="53"/>
  </w:num>
  <w:num w:numId="40">
    <w:abstractNumId w:val="4"/>
  </w:num>
  <w:num w:numId="41">
    <w:abstractNumId w:val="5"/>
  </w:num>
  <w:num w:numId="42">
    <w:abstractNumId w:val="58"/>
  </w:num>
  <w:num w:numId="43">
    <w:abstractNumId w:val="27"/>
  </w:num>
  <w:num w:numId="44">
    <w:abstractNumId w:val="6"/>
  </w:num>
  <w:num w:numId="45">
    <w:abstractNumId w:val="20"/>
  </w:num>
  <w:num w:numId="46">
    <w:abstractNumId w:val="50"/>
  </w:num>
  <w:num w:numId="47">
    <w:abstractNumId w:val="55"/>
  </w:num>
  <w:num w:numId="48">
    <w:abstractNumId w:val="22"/>
  </w:num>
  <w:num w:numId="49">
    <w:abstractNumId w:val="52"/>
  </w:num>
  <w:num w:numId="50">
    <w:abstractNumId w:val="26"/>
  </w:num>
  <w:num w:numId="51">
    <w:abstractNumId w:val="64"/>
  </w:num>
  <w:num w:numId="52">
    <w:abstractNumId w:val="25"/>
  </w:num>
  <w:num w:numId="53">
    <w:abstractNumId w:val="56"/>
  </w:num>
  <w:num w:numId="54">
    <w:abstractNumId w:val="0"/>
  </w:num>
  <w:num w:numId="55">
    <w:abstractNumId w:val="42"/>
  </w:num>
  <w:num w:numId="56">
    <w:abstractNumId w:val="48"/>
  </w:num>
  <w:num w:numId="57">
    <w:abstractNumId w:val="43"/>
  </w:num>
  <w:num w:numId="58">
    <w:abstractNumId w:val="35"/>
  </w:num>
  <w:num w:numId="59">
    <w:abstractNumId w:val="40"/>
  </w:num>
  <w:num w:numId="60">
    <w:abstractNumId w:val="63"/>
  </w:num>
  <w:num w:numId="61">
    <w:abstractNumId w:val="46"/>
  </w:num>
  <w:num w:numId="62">
    <w:abstractNumId w:val="13"/>
  </w:num>
  <w:num w:numId="63">
    <w:abstractNumId w:val="41"/>
  </w:num>
  <w:num w:numId="64">
    <w:abstractNumId w:val="30"/>
  </w:num>
  <w:num w:numId="65">
    <w:abstractNumId w:val="39"/>
  </w:num>
  <w:num w:numId="66">
    <w:abstractNumId w:val="31"/>
  </w:num>
  <w:num w:numId="67">
    <w:abstractNumId w:val="57"/>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A00"/>
    <w:rsid w:val="00010C53"/>
    <w:rsid w:val="00011780"/>
    <w:rsid w:val="000211C3"/>
    <w:rsid w:val="00023A91"/>
    <w:rsid w:val="00026018"/>
    <w:rsid w:val="00026F28"/>
    <w:rsid w:val="00027DC1"/>
    <w:rsid w:val="00030806"/>
    <w:rsid w:val="0003134A"/>
    <w:rsid w:val="00035DD6"/>
    <w:rsid w:val="0004584C"/>
    <w:rsid w:val="00047AD2"/>
    <w:rsid w:val="000501D5"/>
    <w:rsid w:val="000515B6"/>
    <w:rsid w:val="00051C68"/>
    <w:rsid w:val="00052120"/>
    <w:rsid w:val="000543A5"/>
    <w:rsid w:val="0005634B"/>
    <w:rsid w:val="00076419"/>
    <w:rsid w:val="000772E7"/>
    <w:rsid w:val="00077898"/>
    <w:rsid w:val="000827D8"/>
    <w:rsid w:val="00086282"/>
    <w:rsid w:val="00087B36"/>
    <w:rsid w:val="00091EFB"/>
    <w:rsid w:val="00092FD9"/>
    <w:rsid w:val="000A1ACC"/>
    <w:rsid w:val="000B3B8A"/>
    <w:rsid w:val="000B4DB6"/>
    <w:rsid w:val="000C0176"/>
    <w:rsid w:val="000C07A3"/>
    <w:rsid w:val="000C1A14"/>
    <w:rsid w:val="000C4559"/>
    <w:rsid w:val="000C6F5F"/>
    <w:rsid w:val="000D7751"/>
    <w:rsid w:val="000F31A7"/>
    <w:rsid w:val="000F3F9A"/>
    <w:rsid w:val="00110BD0"/>
    <w:rsid w:val="00112403"/>
    <w:rsid w:val="00112A72"/>
    <w:rsid w:val="00114C0F"/>
    <w:rsid w:val="001161C4"/>
    <w:rsid w:val="001261D7"/>
    <w:rsid w:val="00133854"/>
    <w:rsid w:val="001376CF"/>
    <w:rsid w:val="00140D31"/>
    <w:rsid w:val="00152780"/>
    <w:rsid w:val="00154FB2"/>
    <w:rsid w:val="00157461"/>
    <w:rsid w:val="001645B9"/>
    <w:rsid w:val="00164FED"/>
    <w:rsid w:val="00173C22"/>
    <w:rsid w:val="00185E3D"/>
    <w:rsid w:val="00186D16"/>
    <w:rsid w:val="00195E63"/>
    <w:rsid w:val="001961D4"/>
    <w:rsid w:val="001973F7"/>
    <w:rsid w:val="001A3432"/>
    <w:rsid w:val="001A6122"/>
    <w:rsid w:val="001A7B00"/>
    <w:rsid w:val="001B2607"/>
    <w:rsid w:val="001B67D5"/>
    <w:rsid w:val="001C1ED2"/>
    <w:rsid w:val="001C5AB7"/>
    <w:rsid w:val="001D5A74"/>
    <w:rsid w:val="001D6F65"/>
    <w:rsid w:val="001E2193"/>
    <w:rsid w:val="001F1E4A"/>
    <w:rsid w:val="001F6658"/>
    <w:rsid w:val="001F6E99"/>
    <w:rsid w:val="00216353"/>
    <w:rsid w:val="00225544"/>
    <w:rsid w:val="002305E7"/>
    <w:rsid w:val="002329EC"/>
    <w:rsid w:val="00233212"/>
    <w:rsid w:val="0023441E"/>
    <w:rsid w:val="00237A44"/>
    <w:rsid w:val="00242FE6"/>
    <w:rsid w:val="00244DD5"/>
    <w:rsid w:val="00245E8F"/>
    <w:rsid w:val="00261603"/>
    <w:rsid w:val="0026369B"/>
    <w:rsid w:val="0026493D"/>
    <w:rsid w:val="00265947"/>
    <w:rsid w:val="00283F98"/>
    <w:rsid w:val="002862BA"/>
    <w:rsid w:val="002918FE"/>
    <w:rsid w:val="002958DF"/>
    <w:rsid w:val="00296A3D"/>
    <w:rsid w:val="002972FB"/>
    <w:rsid w:val="00297B71"/>
    <w:rsid w:val="002A60E6"/>
    <w:rsid w:val="002A633E"/>
    <w:rsid w:val="002A79DE"/>
    <w:rsid w:val="002B30FF"/>
    <w:rsid w:val="002B56D8"/>
    <w:rsid w:val="002B5727"/>
    <w:rsid w:val="002B5D83"/>
    <w:rsid w:val="002B67FB"/>
    <w:rsid w:val="002C336A"/>
    <w:rsid w:val="002C39A4"/>
    <w:rsid w:val="002C41CD"/>
    <w:rsid w:val="002C4576"/>
    <w:rsid w:val="002C5829"/>
    <w:rsid w:val="002D49A7"/>
    <w:rsid w:val="002D4BA1"/>
    <w:rsid w:val="002E2E71"/>
    <w:rsid w:val="002E594B"/>
    <w:rsid w:val="003039B1"/>
    <w:rsid w:val="0030485E"/>
    <w:rsid w:val="00306F47"/>
    <w:rsid w:val="003162B4"/>
    <w:rsid w:val="00317558"/>
    <w:rsid w:val="003249EC"/>
    <w:rsid w:val="003335FC"/>
    <w:rsid w:val="00336FF7"/>
    <w:rsid w:val="0034086A"/>
    <w:rsid w:val="003415DA"/>
    <w:rsid w:val="00345A9C"/>
    <w:rsid w:val="00350FC0"/>
    <w:rsid w:val="0035465A"/>
    <w:rsid w:val="003579CA"/>
    <w:rsid w:val="00362B0E"/>
    <w:rsid w:val="00362E6F"/>
    <w:rsid w:val="0036451E"/>
    <w:rsid w:val="00371793"/>
    <w:rsid w:val="00375278"/>
    <w:rsid w:val="00380CB2"/>
    <w:rsid w:val="00397E4E"/>
    <w:rsid w:val="003A2820"/>
    <w:rsid w:val="003B052D"/>
    <w:rsid w:val="003B438E"/>
    <w:rsid w:val="003C1236"/>
    <w:rsid w:val="003C3DAF"/>
    <w:rsid w:val="003C49D6"/>
    <w:rsid w:val="003C50D0"/>
    <w:rsid w:val="003C563C"/>
    <w:rsid w:val="003C77FB"/>
    <w:rsid w:val="003E5A3A"/>
    <w:rsid w:val="003E5D1C"/>
    <w:rsid w:val="003E7CCD"/>
    <w:rsid w:val="003F1F54"/>
    <w:rsid w:val="003F4A12"/>
    <w:rsid w:val="003F5DF8"/>
    <w:rsid w:val="003F7FB9"/>
    <w:rsid w:val="0040388C"/>
    <w:rsid w:val="00404526"/>
    <w:rsid w:val="004106C2"/>
    <w:rsid w:val="00411AED"/>
    <w:rsid w:val="00415B2A"/>
    <w:rsid w:val="004167BB"/>
    <w:rsid w:val="004217F4"/>
    <w:rsid w:val="0042528B"/>
    <w:rsid w:val="00425A01"/>
    <w:rsid w:val="00426077"/>
    <w:rsid w:val="00432E96"/>
    <w:rsid w:val="00440AC8"/>
    <w:rsid w:val="00444028"/>
    <w:rsid w:val="00447690"/>
    <w:rsid w:val="00447B37"/>
    <w:rsid w:val="00451D3D"/>
    <w:rsid w:val="004540D2"/>
    <w:rsid w:val="0045571D"/>
    <w:rsid w:val="00455C20"/>
    <w:rsid w:val="00461C5D"/>
    <w:rsid w:val="004665B7"/>
    <w:rsid w:val="00470195"/>
    <w:rsid w:val="00470E15"/>
    <w:rsid w:val="00477029"/>
    <w:rsid w:val="004777AC"/>
    <w:rsid w:val="00484170"/>
    <w:rsid w:val="00485041"/>
    <w:rsid w:val="0048627C"/>
    <w:rsid w:val="00492861"/>
    <w:rsid w:val="004A0644"/>
    <w:rsid w:val="004A1C91"/>
    <w:rsid w:val="004A5CA9"/>
    <w:rsid w:val="004A7750"/>
    <w:rsid w:val="004B61AD"/>
    <w:rsid w:val="004B66CD"/>
    <w:rsid w:val="004C5C31"/>
    <w:rsid w:val="004D0D2F"/>
    <w:rsid w:val="004D270C"/>
    <w:rsid w:val="004D61D4"/>
    <w:rsid w:val="004E18B5"/>
    <w:rsid w:val="004E514D"/>
    <w:rsid w:val="004E5739"/>
    <w:rsid w:val="004E66FE"/>
    <w:rsid w:val="004F0D42"/>
    <w:rsid w:val="004F274E"/>
    <w:rsid w:val="004F2D31"/>
    <w:rsid w:val="00502B44"/>
    <w:rsid w:val="00511191"/>
    <w:rsid w:val="00511A4E"/>
    <w:rsid w:val="00512317"/>
    <w:rsid w:val="005134D8"/>
    <w:rsid w:val="00514BB9"/>
    <w:rsid w:val="00516CBE"/>
    <w:rsid w:val="00523F79"/>
    <w:rsid w:val="005333D1"/>
    <w:rsid w:val="0053381F"/>
    <w:rsid w:val="005459B4"/>
    <w:rsid w:val="00550552"/>
    <w:rsid w:val="00555A2C"/>
    <w:rsid w:val="00561CC2"/>
    <w:rsid w:val="005632F5"/>
    <w:rsid w:val="00573E77"/>
    <w:rsid w:val="00577982"/>
    <w:rsid w:val="00585D3F"/>
    <w:rsid w:val="005A4F00"/>
    <w:rsid w:val="005A5BF0"/>
    <w:rsid w:val="005C14F6"/>
    <w:rsid w:val="005C68B7"/>
    <w:rsid w:val="005D0403"/>
    <w:rsid w:val="005D2D69"/>
    <w:rsid w:val="005D3310"/>
    <w:rsid w:val="005D5AAC"/>
    <w:rsid w:val="005D68F8"/>
    <w:rsid w:val="005E0051"/>
    <w:rsid w:val="005E01F4"/>
    <w:rsid w:val="005E2352"/>
    <w:rsid w:val="005E6FF1"/>
    <w:rsid w:val="005F0BB8"/>
    <w:rsid w:val="005F3309"/>
    <w:rsid w:val="0060451E"/>
    <w:rsid w:val="00605CE4"/>
    <w:rsid w:val="0061396D"/>
    <w:rsid w:val="00613C9B"/>
    <w:rsid w:val="006140A1"/>
    <w:rsid w:val="00614B81"/>
    <w:rsid w:val="00615662"/>
    <w:rsid w:val="00616B74"/>
    <w:rsid w:val="0062022A"/>
    <w:rsid w:val="0062607C"/>
    <w:rsid w:val="006301C1"/>
    <w:rsid w:val="00631057"/>
    <w:rsid w:val="0063625B"/>
    <w:rsid w:val="00636551"/>
    <w:rsid w:val="00640B7F"/>
    <w:rsid w:val="00644A8B"/>
    <w:rsid w:val="00646A73"/>
    <w:rsid w:val="00651A7B"/>
    <w:rsid w:val="00657F73"/>
    <w:rsid w:val="006623FE"/>
    <w:rsid w:val="00670C16"/>
    <w:rsid w:val="00674C29"/>
    <w:rsid w:val="0067795C"/>
    <w:rsid w:val="006813B0"/>
    <w:rsid w:val="0068152E"/>
    <w:rsid w:val="006908F5"/>
    <w:rsid w:val="0069233E"/>
    <w:rsid w:val="0069416D"/>
    <w:rsid w:val="00695D40"/>
    <w:rsid w:val="006974E1"/>
    <w:rsid w:val="006A24F3"/>
    <w:rsid w:val="006A2FB1"/>
    <w:rsid w:val="006A4F31"/>
    <w:rsid w:val="006A55AB"/>
    <w:rsid w:val="006A671D"/>
    <w:rsid w:val="006A6C1F"/>
    <w:rsid w:val="006A78B5"/>
    <w:rsid w:val="006B03C8"/>
    <w:rsid w:val="006B56B5"/>
    <w:rsid w:val="006C085E"/>
    <w:rsid w:val="006C101A"/>
    <w:rsid w:val="006C51C2"/>
    <w:rsid w:val="006C7B7C"/>
    <w:rsid w:val="006D0C37"/>
    <w:rsid w:val="006D4211"/>
    <w:rsid w:val="006D583E"/>
    <w:rsid w:val="006E48F2"/>
    <w:rsid w:val="006E7105"/>
    <w:rsid w:val="006F47C2"/>
    <w:rsid w:val="006F4AAB"/>
    <w:rsid w:val="006F6120"/>
    <w:rsid w:val="006F7EEA"/>
    <w:rsid w:val="00700997"/>
    <w:rsid w:val="00700BFD"/>
    <w:rsid w:val="0070298D"/>
    <w:rsid w:val="0070543E"/>
    <w:rsid w:val="00710907"/>
    <w:rsid w:val="0073300D"/>
    <w:rsid w:val="00733D40"/>
    <w:rsid w:val="00734753"/>
    <w:rsid w:val="00737F89"/>
    <w:rsid w:val="007456BB"/>
    <w:rsid w:val="00747012"/>
    <w:rsid w:val="00750925"/>
    <w:rsid w:val="007561E5"/>
    <w:rsid w:val="00761526"/>
    <w:rsid w:val="00764F15"/>
    <w:rsid w:val="0076666F"/>
    <w:rsid w:val="007670AB"/>
    <w:rsid w:val="00767C8E"/>
    <w:rsid w:val="00767E03"/>
    <w:rsid w:val="0077394B"/>
    <w:rsid w:val="007769C9"/>
    <w:rsid w:val="007811B6"/>
    <w:rsid w:val="007908AC"/>
    <w:rsid w:val="0079644E"/>
    <w:rsid w:val="007A2014"/>
    <w:rsid w:val="007A21AB"/>
    <w:rsid w:val="007A2637"/>
    <w:rsid w:val="007B61BB"/>
    <w:rsid w:val="007B6C4D"/>
    <w:rsid w:val="007B6DEF"/>
    <w:rsid w:val="007B7C5A"/>
    <w:rsid w:val="007B7CD0"/>
    <w:rsid w:val="007C04D7"/>
    <w:rsid w:val="007D2946"/>
    <w:rsid w:val="007D3649"/>
    <w:rsid w:val="007F0431"/>
    <w:rsid w:val="007F38A7"/>
    <w:rsid w:val="007F4B3E"/>
    <w:rsid w:val="008071B9"/>
    <w:rsid w:val="00817980"/>
    <w:rsid w:val="008205DA"/>
    <w:rsid w:val="0082129F"/>
    <w:rsid w:val="00825EC7"/>
    <w:rsid w:val="00831870"/>
    <w:rsid w:val="00836B52"/>
    <w:rsid w:val="00846BBF"/>
    <w:rsid w:val="008558D5"/>
    <w:rsid w:val="00857AFB"/>
    <w:rsid w:val="00857EC9"/>
    <w:rsid w:val="00861CE6"/>
    <w:rsid w:val="00872E2C"/>
    <w:rsid w:val="00874513"/>
    <w:rsid w:val="008750D3"/>
    <w:rsid w:val="00877436"/>
    <w:rsid w:val="0088319D"/>
    <w:rsid w:val="0089318A"/>
    <w:rsid w:val="00896ADF"/>
    <w:rsid w:val="008A0C79"/>
    <w:rsid w:val="008A5A37"/>
    <w:rsid w:val="008A6AB0"/>
    <w:rsid w:val="008B574E"/>
    <w:rsid w:val="008B577D"/>
    <w:rsid w:val="008C7C06"/>
    <w:rsid w:val="008D0537"/>
    <w:rsid w:val="008D0B08"/>
    <w:rsid w:val="008D27B9"/>
    <w:rsid w:val="008D7CE6"/>
    <w:rsid w:val="008E1147"/>
    <w:rsid w:val="008E1CDB"/>
    <w:rsid w:val="008E427C"/>
    <w:rsid w:val="008E704A"/>
    <w:rsid w:val="008F1D64"/>
    <w:rsid w:val="00901376"/>
    <w:rsid w:val="009016BD"/>
    <w:rsid w:val="0091097A"/>
    <w:rsid w:val="0091727C"/>
    <w:rsid w:val="009261C8"/>
    <w:rsid w:val="009337C5"/>
    <w:rsid w:val="00933B66"/>
    <w:rsid w:val="0093505B"/>
    <w:rsid w:val="00935A0B"/>
    <w:rsid w:val="00936BF8"/>
    <w:rsid w:val="0094281D"/>
    <w:rsid w:val="009438DE"/>
    <w:rsid w:val="00945562"/>
    <w:rsid w:val="00953B65"/>
    <w:rsid w:val="0096112F"/>
    <w:rsid w:val="0096419F"/>
    <w:rsid w:val="00970CA3"/>
    <w:rsid w:val="00971910"/>
    <w:rsid w:val="0097391D"/>
    <w:rsid w:val="00975E37"/>
    <w:rsid w:val="009761BC"/>
    <w:rsid w:val="00986971"/>
    <w:rsid w:val="009878C7"/>
    <w:rsid w:val="0099761D"/>
    <w:rsid w:val="00997823"/>
    <w:rsid w:val="009A3118"/>
    <w:rsid w:val="009B24C6"/>
    <w:rsid w:val="009B4508"/>
    <w:rsid w:val="009B53AB"/>
    <w:rsid w:val="009B6ED0"/>
    <w:rsid w:val="009B7AFE"/>
    <w:rsid w:val="009B7E2D"/>
    <w:rsid w:val="009C0CB1"/>
    <w:rsid w:val="009C770B"/>
    <w:rsid w:val="009F631E"/>
    <w:rsid w:val="00A04053"/>
    <w:rsid w:val="00A14397"/>
    <w:rsid w:val="00A15A4C"/>
    <w:rsid w:val="00A16206"/>
    <w:rsid w:val="00A2530E"/>
    <w:rsid w:val="00A255F4"/>
    <w:rsid w:val="00A3009D"/>
    <w:rsid w:val="00A30AD0"/>
    <w:rsid w:val="00A33A22"/>
    <w:rsid w:val="00A5068E"/>
    <w:rsid w:val="00A54B10"/>
    <w:rsid w:val="00A55E00"/>
    <w:rsid w:val="00A5610F"/>
    <w:rsid w:val="00A57C23"/>
    <w:rsid w:val="00A64FB2"/>
    <w:rsid w:val="00A7293C"/>
    <w:rsid w:val="00A7473B"/>
    <w:rsid w:val="00A76927"/>
    <w:rsid w:val="00A815B8"/>
    <w:rsid w:val="00A81F31"/>
    <w:rsid w:val="00AA1AB2"/>
    <w:rsid w:val="00AB3CC5"/>
    <w:rsid w:val="00AB7168"/>
    <w:rsid w:val="00AC0B2B"/>
    <w:rsid w:val="00AC1AFC"/>
    <w:rsid w:val="00AC1D3D"/>
    <w:rsid w:val="00AC2CC5"/>
    <w:rsid w:val="00AC35DD"/>
    <w:rsid w:val="00AC47F7"/>
    <w:rsid w:val="00AD3144"/>
    <w:rsid w:val="00AD7ACB"/>
    <w:rsid w:val="00AD7F7B"/>
    <w:rsid w:val="00AE5DA7"/>
    <w:rsid w:val="00AF4907"/>
    <w:rsid w:val="00AF642F"/>
    <w:rsid w:val="00B04B95"/>
    <w:rsid w:val="00B06C27"/>
    <w:rsid w:val="00B07076"/>
    <w:rsid w:val="00B10563"/>
    <w:rsid w:val="00B11F60"/>
    <w:rsid w:val="00B16314"/>
    <w:rsid w:val="00B1704E"/>
    <w:rsid w:val="00B17CF8"/>
    <w:rsid w:val="00B259CA"/>
    <w:rsid w:val="00B26107"/>
    <w:rsid w:val="00B27078"/>
    <w:rsid w:val="00B30FEE"/>
    <w:rsid w:val="00B31A9A"/>
    <w:rsid w:val="00B32B80"/>
    <w:rsid w:val="00B36888"/>
    <w:rsid w:val="00B45FEF"/>
    <w:rsid w:val="00B5282F"/>
    <w:rsid w:val="00B52D3F"/>
    <w:rsid w:val="00B61E98"/>
    <w:rsid w:val="00B63672"/>
    <w:rsid w:val="00B63AD7"/>
    <w:rsid w:val="00B73C9B"/>
    <w:rsid w:val="00B750B1"/>
    <w:rsid w:val="00B832B4"/>
    <w:rsid w:val="00B83A5D"/>
    <w:rsid w:val="00B901A5"/>
    <w:rsid w:val="00BA6145"/>
    <w:rsid w:val="00BA61CE"/>
    <w:rsid w:val="00BB24A4"/>
    <w:rsid w:val="00BB24A8"/>
    <w:rsid w:val="00BB3C0C"/>
    <w:rsid w:val="00BB6368"/>
    <w:rsid w:val="00BC08E8"/>
    <w:rsid w:val="00BC3D36"/>
    <w:rsid w:val="00BD0821"/>
    <w:rsid w:val="00BD3F42"/>
    <w:rsid w:val="00BD4C39"/>
    <w:rsid w:val="00BD72E6"/>
    <w:rsid w:val="00BE0367"/>
    <w:rsid w:val="00BE07C1"/>
    <w:rsid w:val="00BE21AF"/>
    <w:rsid w:val="00BE5E6F"/>
    <w:rsid w:val="00BE7887"/>
    <w:rsid w:val="00BF00DE"/>
    <w:rsid w:val="00BF0AA4"/>
    <w:rsid w:val="00BF2850"/>
    <w:rsid w:val="00C027D9"/>
    <w:rsid w:val="00C0570A"/>
    <w:rsid w:val="00C107E4"/>
    <w:rsid w:val="00C15052"/>
    <w:rsid w:val="00C176C3"/>
    <w:rsid w:val="00C26C51"/>
    <w:rsid w:val="00C35729"/>
    <w:rsid w:val="00C406EA"/>
    <w:rsid w:val="00C508AE"/>
    <w:rsid w:val="00C517F3"/>
    <w:rsid w:val="00C546DC"/>
    <w:rsid w:val="00C551C4"/>
    <w:rsid w:val="00C56127"/>
    <w:rsid w:val="00C60132"/>
    <w:rsid w:val="00C6286D"/>
    <w:rsid w:val="00C64732"/>
    <w:rsid w:val="00C650E8"/>
    <w:rsid w:val="00C73118"/>
    <w:rsid w:val="00C7580E"/>
    <w:rsid w:val="00C7715F"/>
    <w:rsid w:val="00C862F0"/>
    <w:rsid w:val="00C872D0"/>
    <w:rsid w:val="00CA2679"/>
    <w:rsid w:val="00CB32F1"/>
    <w:rsid w:val="00CB49B9"/>
    <w:rsid w:val="00CC1379"/>
    <w:rsid w:val="00CD0849"/>
    <w:rsid w:val="00CD1B5A"/>
    <w:rsid w:val="00CE1367"/>
    <w:rsid w:val="00CE5DCE"/>
    <w:rsid w:val="00CE7D8E"/>
    <w:rsid w:val="00CF2741"/>
    <w:rsid w:val="00CF3056"/>
    <w:rsid w:val="00CF4E3B"/>
    <w:rsid w:val="00D00B26"/>
    <w:rsid w:val="00D00D53"/>
    <w:rsid w:val="00D1428C"/>
    <w:rsid w:val="00D15616"/>
    <w:rsid w:val="00D15B43"/>
    <w:rsid w:val="00D1681E"/>
    <w:rsid w:val="00D2060B"/>
    <w:rsid w:val="00D20950"/>
    <w:rsid w:val="00D224D1"/>
    <w:rsid w:val="00D26A61"/>
    <w:rsid w:val="00D26EBE"/>
    <w:rsid w:val="00D3151C"/>
    <w:rsid w:val="00D32B7C"/>
    <w:rsid w:val="00D402DF"/>
    <w:rsid w:val="00D41E3B"/>
    <w:rsid w:val="00D44DA8"/>
    <w:rsid w:val="00D50372"/>
    <w:rsid w:val="00D53948"/>
    <w:rsid w:val="00D57529"/>
    <w:rsid w:val="00D611F9"/>
    <w:rsid w:val="00D657FB"/>
    <w:rsid w:val="00D71BA0"/>
    <w:rsid w:val="00D77D8D"/>
    <w:rsid w:val="00D81A88"/>
    <w:rsid w:val="00D832C6"/>
    <w:rsid w:val="00D920FA"/>
    <w:rsid w:val="00D94B4F"/>
    <w:rsid w:val="00D95C9E"/>
    <w:rsid w:val="00D97029"/>
    <w:rsid w:val="00DA5C6F"/>
    <w:rsid w:val="00DA7935"/>
    <w:rsid w:val="00DB3F71"/>
    <w:rsid w:val="00DB4E4F"/>
    <w:rsid w:val="00DB4FCC"/>
    <w:rsid w:val="00DB52D3"/>
    <w:rsid w:val="00DC68CD"/>
    <w:rsid w:val="00DD062F"/>
    <w:rsid w:val="00DD3C23"/>
    <w:rsid w:val="00DE4A9B"/>
    <w:rsid w:val="00DE7A00"/>
    <w:rsid w:val="00DF15B7"/>
    <w:rsid w:val="00DF3EEC"/>
    <w:rsid w:val="00E0096C"/>
    <w:rsid w:val="00E02B9D"/>
    <w:rsid w:val="00E03E51"/>
    <w:rsid w:val="00E048F0"/>
    <w:rsid w:val="00E06C22"/>
    <w:rsid w:val="00E1055A"/>
    <w:rsid w:val="00E11686"/>
    <w:rsid w:val="00E11DAD"/>
    <w:rsid w:val="00E218DD"/>
    <w:rsid w:val="00E250D7"/>
    <w:rsid w:val="00E30662"/>
    <w:rsid w:val="00E41086"/>
    <w:rsid w:val="00E438AD"/>
    <w:rsid w:val="00E446D8"/>
    <w:rsid w:val="00E4616E"/>
    <w:rsid w:val="00E47A85"/>
    <w:rsid w:val="00E5262E"/>
    <w:rsid w:val="00E548E2"/>
    <w:rsid w:val="00E554B7"/>
    <w:rsid w:val="00E64477"/>
    <w:rsid w:val="00E73108"/>
    <w:rsid w:val="00E73544"/>
    <w:rsid w:val="00E7621E"/>
    <w:rsid w:val="00E8020D"/>
    <w:rsid w:val="00E80749"/>
    <w:rsid w:val="00EA30A2"/>
    <w:rsid w:val="00EB081F"/>
    <w:rsid w:val="00EB2400"/>
    <w:rsid w:val="00EB296E"/>
    <w:rsid w:val="00EB2ECB"/>
    <w:rsid w:val="00EC1F89"/>
    <w:rsid w:val="00EC3D19"/>
    <w:rsid w:val="00ED1650"/>
    <w:rsid w:val="00ED196A"/>
    <w:rsid w:val="00EE3982"/>
    <w:rsid w:val="00EE7710"/>
    <w:rsid w:val="00EF3611"/>
    <w:rsid w:val="00EF7351"/>
    <w:rsid w:val="00F054C7"/>
    <w:rsid w:val="00F15838"/>
    <w:rsid w:val="00F15B12"/>
    <w:rsid w:val="00F17566"/>
    <w:rsid w:val="00F22291"/>
    <w:rsid w:val="00F24664"/>
    <w:rsid w:val="00F432CC"/>
    <w:rsid w:val="00F436B5"/>
    <w:rsid w:val="00F47DDB"/>
    <w:rsid w:val="00F5202D"/>
    <w:rsid w:val="00F52185"/>
    <w:rsid w:val="00F53BB2"/>
    <w:rsid w:val="00F546BB"/>
    <w:rsid w:val="00F616BB"/>
    <w:rsid w:val="00F818EA"/>
    <w:rsid w:val="00F87814"/>
    <w:rsid w:val="00F91486"/>
    <w:rsid w:val="00FA75EC"/>
    <w:rsid w:val="00FB0AA4"/>
    <w:rsid w:val="00FB20DF"/>
    <w:rsid w:val="00FC137F"/>
    <w:rsid w:val="00FC54C9"/>
    <w:rsid w:val="00FC75A3"/>
    <w:rsid w:val="00FD3B61"/>
    <w:rsid w:val="00FD5FC5"/>
    <w:rsid w:val="00FD79C2"/>
    <w:rsid w:val="00FE1814"/>
    <w:rsid w:val="00FF052B"/>
    <w:rsid w:val="00FF7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78B1E0"/>
  <w15:docId w15:val="{E0DFB715-0EF1-4D44-BB9E-AC505B2C9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351"/>
    <w:pPr>
      <w:spacing w:after="5" w:line="250" w:lineRule="auto"/>
      <w:ind w:left="14" w:hanging="14"/>
    </w:pPr>
    <w:rPr>
      <w:rFonts w:ascii="Times New Roman" w:eastAsia="Times New Roman" w:hAnsi="Times New Roman" w:cs="Times New Roman"/>
      <w:color w:val="000000"/>
      <w:sz w:val="24"/>
    </w:rPr>
  </w:style>
  <w:style w:type="paragraph" w:styleId="Heading1">
    <w:name w:val="heading 1"/>
    <w:next w:val="Normal"/>
    <w:link w:val="Heading1Char"/>
    <w:uiPriority w:val="9"/>
    <w:qFormat/>
    <w:rsid w:val="00EF7351"/>
    <w:pPr>
      <w:keepNext/>
      <w:keepLines/>
      <w:pBdr>
        <w:bottom w:val="single" w:sz="18" w:space="1" w:color="auto"/>
      </w:pBdr>
      <w:spacing w:after="13" w:line="247" w:lineRule="auto"/>
      <w:ind w:left="14" w:hanging="14"/>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3" w:line="248" w:lineRule="auto"/>
      <w:ind w:left="2408"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3" w:line="248" w:lineRule="auto"/>
      <w:ind w:left="2408" w:hanging="10"/>
      <w:jc w:val="center"/>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F735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F520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02D"/>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F520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02D"/>
    <w:rPr>
      <w:rFonts w:ascii="Times New Roman" w:eastAsia="Times New Roman" w:hAnsi="Times New Roman" w:cs="Times New Roman"/>
      <w:color w:val="000000"/>
      <w:sz w:val="24"/>
    </w:rPr>
  </w:style>
  <w:style w:type="table" w:styleId="TableGrid0">
    <w:name w:val="Table Grid"/>
    <w:basedOn w:val="TableNormal"/>
    <w:uiPriority w:val="59"/>
    <w:rsid w:val="004B61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normal">
    <w:name w:val="x_msonormal"/>
    <w:basedOn w:val="Normal"/>
    <w:rsid w:val="00D95C9E"/>
    <w:pPr>
      <w:spacing w:after="0" w:line="240" w:lineRule="auto"/>
      <w:ind w:left="0" w:firstLine="0"/>
    </w:pPr>
    <w:rPr>
      <w:rFonts w:ascii="Calibri" w:eastAsiaTheme="minorHAnsi" w:hAnsi="Calibri" w:cs="Calibri"/>
      <w:color w:val="auto"/>
      <w:sz w:val="22"/>
    </w:rPr>
  </w:style>
  <w:style w:type="paragraph" w:styleId="ListParagraph">
    <w:name w:val="List Paragraph"/>
    <w:basedOn w:val="Normal"/>
    <w:uiPriority w:val="34"/>
    <w:qFormat/>
    <w:rsid w:val="00C26C51"/>
    <w:pPr>
      <w:ind w:left="720"/>
      <w:contextualSpacing/>
    </w:pPr>
  </w:style>
  <w:style w:type="paragraph" w:styleId="TOCHeading">
    <w:name w:val="TOC Heading"/>
    <w:basedOn w:val="Heading1"/>
    <w:next w:val="Normal"/>
    <w:uiPriority w:val="39"/>
    <w:unhideWhenUsed/>
    <w:qFormat/>
    <w:rsid w:val="00EF7351"/>
    <w:pPr>
      <w:spacing w:before="240" w:after="0" w:line="259" w:lineRule="auto"/>
      <w:ind w:left="0" w:firstLine="0"/>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EF7351"/>
    <w:pPr>
      <w:tabs>
        <w:tab w:val="right" w:leader="dot" w:pos="10070"/>
      </w:tabs>
      <w:spacing w:after="100"/>
      <w:ind w:left="0"/>
    </w:pPr>
  </w:style>
  <w:style w:type="paragraph" w:styleId="TOC2">
    <w:name w:val="toc 2"/>
    <w:basedOn w:val="Normal"/>
    <w:next w:val="Normal"/>
    <w:autoRedefine/>
    <w:uiPriority w:val="39"/>
    <w:unhideWhenUsed/>
    <w:rsid w:val="00EF7351"/>
    <w:pPr>
      <w:spacing w:after="100"/>
      <w:ind w:left="240"/>
    </w:pPr>
  </w:style>
  <w:style w:type="paragraph" w:styleId="TOC3">
    <w:name w:val="toc 3"/>
    <w:basedOn w:val="Normal"/>
    <w:next w:val="Normal"/>
    <w:autoRedefine/>
    <w:uiPriority w:val="39"/>
    <w:unhideWhenUsed/>
    <w:rsid w:val="00EF7351"/>
    <w:pPr>
      <w:spacing w:after="100"/>
      <w:ind w:left="480"/>
    </w:pPr>
  </w:style>
  <w:style w:type="character" w:styleId="Hyperlink">
    <w:name w:val="Hyperlink"/>
    <w:basedOn w:val="DefaultParagraphFont"/>
    <w:uiPriority w:val="99"/>
    <w:unhideWhenUsed/>
    <w:rsid w:val="00EF7351"/>
    <w:rPr>
      <w:color w:val="0563C1" w:themeColor="hyperlink"/>
      <w:u w:val="single"/>
    </w:rPr>
  </w:style>
  <w:style w:type="character" w:styleId="PageNumber">
    <w:name w:val="page number"/>
    <w:basedOn w:val="DefaultParagraphFont"/>
    <w:uiPriority w:val="99"/>
    <w:semiHidden/>
    <w:unhideWhenUsed/>
    <w:rsid w:val="003F1F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5276632">
      <w:bodyDiv w:val="1"/>
      <w:marLeft w:val="0"/>
      <w:marRight w:val="0"/>
      <w:marTop w:val="0"/>
      <w:marBottom w:val="0"/>
      <w:divBdr>
        <w:top w:val="none" w:sz="0" w:space="0" w:color="auto"/>
        <w:left w:val="none" w:sz="0" w:space="0" w:color="auto"/>
        <w:bottom w:val="none" w:sz="0" w:space="0" w:color="auto"/>
        <w:right w:val="none" w:sz="0" w:space="0" w:color="auto"/>
      </w:divBdr>
    </w:div>
    <w:div w:id="1823038169">
      <w:bodyDiv w:val="1"/>
      <w:marLeft w:val="0"/>
      <w:marRight w:val="0"/>
      <w:marTop w:val="0"/>
      <w:marBottom w:val="0"/>
      <w:divBdr>
        <w:top w:val="none" w:sz="0" w:space="0" w:color="auto"/>
        <w:left w:val="none" w:sz="0" w:space="0" w:color="auto"/>
        <w:bottom w:val="none" w:sz="0" w:space="0" w:color="auto"/>
        <w:right w:val="none" w:sz="0" w:space="0" w:color="auto"/>
      </w:divBdr>
    </w:div>
    <w:div w:id="2109302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26" Type="http://schemas.openxmlformats.org/officeDocument/2006/relationships/header" Target="header1.xml"/><Relationship Id="rId39" Type="http://schemas.openxmlformats.org/officeDocument/2006/relationships/image" Target="media/image16.png"/><Relationship Id="rId3" Type="http://schemas.openxmlformats.org/officeDocument/2006/relationships/styles" Target="styles.xml"/><Relationship Id="rId34" Type="http://schemas.openxmlformats.org/officeDocument/2006/relationships/image" Target="media/image14.png"/><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footer" Target="footer9.xml"/><Relationship Id="rId7" Type="http://schemas.openxmlformats.org/officeDocument/2006/relationships/endnotes" Target="endnotes.xml"/><Relationship Id="rId12"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image" Target="media/image13.png"/><Relationship Id="rId38" Type="http://schemas.openxmlformats.org/officeDocument/2006/relationships/image" Target="media/image15.png"/><Relationship Id="rId46" Type="http://schemas.openxmlformats.org/officeDocument/2006/relationships/image" Target="media/image23.png"/><Relationship Id="rId2" Type="http://schemas.openxmlformats.org/officeDocument/2006/relationships/numbering" Target="numbering.xml"/><Relationship Id="rId29" Type="http://schemas.openxmlformats.org/officeDocument/2006/relationships/footer" Target="footer2.xml"/><Relationship Id="rId41" Type="http://schemas.openxmlformats.org/officeDocument/2006/relationships/image" Target="media/image18.png"/><Relationship Id="rId54"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9.png"/><Relationship Id="rId32" Type="http://schemas.openxmlformats.org/officeDocument/2006/relationships/image" Target="media/image12.png"/><Relationship Id="rId37" Type="http://schemas.openxmlformats.org/officeDocument/2006/relationships/footer" Target="footer6.xml"/><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footer" Target="footer7.xml"/><Relationship Id="rId5" Type="http://schemas.openxmlformats.org/officeDocument/2006/relationships/webSettings" Target="webSettings.xml"/><Relationship Id="rId23" Type="http://schemas.openxmlformats.org/officeDocument/2006/relationships/image" Target="media/image8.png"/><Relationship Id="rId28" Type="http://schemas.openxmlformats.org/officeDocument/2006/relationships/footer" Target="footer1.xml"/><Relationship Id="rId36" Type="http://schemas.openxmlformats.org/officeDocument/2006/relationships/footer" Target="footer5.xml"/><Relationship Id="rId49" Type="http://schemas.openxmlformats.org/officeDocument/2006/relationships/image" Target="media/image26.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footer" Target="footer3.xml"/><Relationship Id="rId44" Type="http://schemas.openxmlformats.org/officeDocument/2006/relationships/image" Target="media/image21.png"/><Relationship Id="rId52"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9.jpeg"/><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footer" Target="footer4.xml"/><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28.png"/></Relationships>
</file>

<file path=word/_rels/footer5.xml.rels><?xml version="1.0" encoding="UTF-8" standalone="yes"?>
<Relationships xmlns="http://schemas.openxmlformats.org/package/2006/relationships"><Relationship Id="rId1" Type="http://schemas.openxmlformats.org/officeDocument/2006/relationships/image" Target="media/image13.gif"/></Relationships>
</file>

<file path=word/_rels/footer6.xml.rels><?xml version="1.0" encoding="UTF-8" standalone="yes"?>
<Relationships xmlns="http://schemas.openxmlformats.org/package/2006/relationships"><Relationship Id="rId1" Type="http://schemas.openxmlformats.org/officeDocument/2006/relationships/image" Target="media/image13.gif"/></Relationships>
</file>

<file path=word/_rels/footer8.xml.rels><?xml version="1.0" encoding="UTF-8" standalone="yes"?>
<Relationships xmlns="http://schemas.openxmlformats.org/package/2006/relationships"><Relationship Id="rId1" Type="http://schemas.openxmlformats.org/officeDocument/2006/relationships/image" Target="media/image13.gif"/></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s>
</file>

<file path=word/_rels/header2.xml.rels><?xml version="1.0" encoding="UTF-8" standalone="yes"?>
<Relationships xmlns="http://schemas.openxmlformats.org/package/2006/relationships"><Relationship Id="rId1" Type="http://schemas.openxmlformats.org/officeDocument/2006/relationships/image" Target="media/image11.jpg"/></Relationships>
</file>

<file path=word/_rels/header3.xml.rels><?xml version="1.0" encoding="UTF-8" standalone="yes"?>
<Relationships xmlns="http://schemas.openxmlformats.org/package/2006/relationships"><Relationship Id="rId1" Type="http://schemas.openxmlformats.org/officeDocument/2006/relationships/image" Target="media/image1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OneDrive\1-Work\1-Customers\Caldaia\VA%20Hospitals\Adobe%20files\Boiler%20Safety%20Checklis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C153B-31B6-4F92-B663-61DC0663D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Boiler Safety Checklist.dotx</Template>
  <TotalTime>1247</TotalTime>
  <Pages>86</Pages>
  <Words>14598</Words>
  <Characters>83213</Characters>
  <Application>Microsoft Office Word</Application>
  <DocSecurity>0</DocSecurity>
  <Lines>693</Lines>
  <Paragraphs>195</Paragraphs>
  <ScaleCrop>false</ScaleCrop>
  <HeadingPairs>
    <vt:vector size="2" baseType="variant">
      <vt:variant>
        <vt:lpstr>Title</vt:lpstr>
      </vt:variant>
      <vt:variant>
        <vt:i4>1</vt:i4>
      </vt:variant>
    </vt:vector>
  </HeadingPairs>
  <TitlesOfParts>
    <vt:vector size="1" baseType="lpstr">
      <vt:lpstr>Boiler Safety Checklist</vt:lpstr>
    </vt:vector>
  </TitlesOfParts>
  <Company/>
  <LinksUpToDate>false</LinksUpToDate>
  <CharactersWithSpaces>97616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Boiler Safety Checklist</dc:title>
  <dc:subject/>
  <dc:creator>Admin</dc:creator>
  <cp:keywords/>
  <dc:description/>
  <cp:lastModifiedBy>Michael Slater</cp:lastModifiedBy>
  <cp:revision>15</cp:revision>
  <cp:lastPrinted>2024-04-20T22:37:00Z</cp:lastPrinted>
  <dcterms:created xsi:type="dcterms:W3CDTF">2024-03-17T02:05:00Z</dcterms:created>
  <dcterms:modified xsi:type="dcterms:W3CDTF">2024-04-23T11:35:00Z</dcterms:modified>
</cp:coreProperties>
</file>